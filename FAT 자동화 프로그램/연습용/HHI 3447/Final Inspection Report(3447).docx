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24DB0" w14:textId="77777777" w:rsidR="00A00803" w:rsidRPr="00A00803" w:rsidRDefault="00A00803" w:rsidP="00A00803">
      <w:pPr>
        <w:rPr>
          <w:rFonts w:ascii="Times New Roman" w:hAnsi="Times New Roman" w:cs="Times New Roman"/>
          <w:color w:val="659ADD" w:themeColor="accent1"/>
          <w:sz w:val="36"/>
          <w:szCs w:val="40"/>
        </w:rPr>
      </w:pPr>
      <w:r w:rsidRPr="00A00803">
        <w:rPr>
          <w:rFonts w:ascii="Times New Roman" w:hAnsi="Times New Roman" w:cs="Times New Roman" w:hint="eastAsia"/>
          <w:color w:val="659ADD" w:themeColor="accent1"/>
          <w:sz w:val="36"/>
          <w:szCs w:val="40"/>
        </w:rPr>
        <w:t>Final Inspection Report</w:t>
      </w:r>
    </w:p>
    <w:tbl>
      <w:tblPr>
        <w:tblStyle w:val="ac"/>
        <w:tblpPr w:leftFromText="142" w:rightFromText="142" w:vertAnchor="text" w:horzAnchor="margin" w:tblpY="62"/>
        <w:tblW w:w="10081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1"/>
      </w:tblGrid>
      <w:tr w:rsidR="00A00803" w:rsidRPr="00A00803" w14:paraId="19304F13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476B3EC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853B94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/>
              </w:rPr>
              <w:t>HiNAS</w:t>
            </w:r>
            <w:proofErr w:type="spellEnd"/>
            <w:r w:rsidRPr="00A00803">
              <w:rPr>
                <w:rFonts w:ascii="Times New Roman" w:hAnsi="Times New Roman" w:cs="Times New Roman"/>
              </w:rPr>
              <w:t xml:space="preserve"> Control Standard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3EF784A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SERIAL NUMBER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8A7D20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MS25-0026</w:t>
            </w:r>
          </w:p>
        </w:tc>
      </w:tr>
      <w:tr w:rsidR="00A00803" w:rsidRPr="00A00803" w14:paraId="076AA800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6D565627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YARD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434169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HHI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7D53ABF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HULL NO.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DF83DE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3447</w:t>
            </w:r>
          </w:p>
        </w:tc>
      </w:tr>
      <w:tr w:rsidR="00A00803" w:rsidRPr="00A00803" w14:paraId="5DB68F39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21BBB18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895BA3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 w:hint="eastAsia"/>
              </w:rPr>
              <w:t>DNV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6314CE3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30378A0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2026-05-21</w:t>
            </w:r>
          </w:p>
        </w:tc>
      </w:tr>
      <w:tr w:rsidR="00A00803" w:rsidRPr="00A00803" w14:paraId="50A61404" w14:textId="77777777" w:rsidTr="00A93213">
        <w:trPr>
          <w:trHeight w:val="510"/>
        </w:trPr>
        <w:tc>
          <w:tcPr>
            <w:tcW w:w="2520" w:type="dxa"/>
            <w:tcBorders>
              <w:top w:val="single" w:sz="8" w:space="0" w:color="auto"/>
              <w:left w:val="nil"/>
              <w:bottom w:val="single" w:sz="8" w:space="0" w:color="auto"/>
            </w:tcBorders>
            <w:shd w:val="clear" w:color="auto" w:fill="EAEAEA"/>
            <w:vAlign w:val="center"/>
          </w:tcPr>
          <w:p w14:paraId="3FA15A65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INSPECTOR</w:t>
            </w:r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C15A29E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 xml:space="preserve">LEE </w:t>
            </w:r>
            <w:proofErr w:type="spellStart"/>
            <w:r w:rsidRPr="00A00803">
              <w:rPr>
                <w:rFonts w:ascii="Times New Roman" w:hAnsi="Times New Roman" w:cs="Times New Roman"/>
              </w:rPr>
              <w:t>JongHak</w:t>
            </w:r>
            <w:proofErr w:type="spellEnd"/>
          </w:p>
        </w:tc>
        <w:tc>
          <w:tcPr>
            <w:tcW w:w="2520" w:type="dxa"/>
            <w:tcBorders>
              <w:top w:val="single" w:sz="8" w:space="0" w:color="auto"/>
              <w:bottom w:val="single" w:sz="8" w:space="0" w:color="auto"/>
            </w:tcBorders>
            <w:shd w:val="clear" w:color="auto" w:fill="EAEAEA"/>
            <w:vAlign w:val="center"/>
          </w:tcPr>
          <w:p w14:paraId="550C5DA4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  <w:tcBorders>
              <w:top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671390A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0E5AC010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p w14:paraId="4A86DAC9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1" wp14:anchorId="425448D2" wp14:editId="367A84D8">
                <wp:simplePos x="0" y="0"/>
                <wp:positionH relativeFrom="margin">
                  <wp:align>left</wp:align>
                </wp:positionH>
                <wp:positionV relativeFrom="page">
                  <wp:posOffset>5599430</wp:posOffset>
                </wp:positionV>
                <wp:extent cx="6402705" cy="1367790"/>
                <wp:effectExtent l="0" t="0" r="0" b="3810"/>
                <wp:wrapNone/>
                <wp:docPr id="36555290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2705" cy="1367790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FEF2CD" w14:textId="77777777" w:rsidR="00A00803" w:rsidRPr="00061836" w:rsidRDefault="00A00803" w:rsidP="00A00803">
                            <w:pPr>
                              <w:jc w:val="left"/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</w:pPr>
                            <w:r w:rsidRPr="00061836">
                              <w:rPr>
                                <w:rFonts w:asciiTheme="majorHAnsi" w:hAnsiTheme="majorHAnsi"/>
                                <w:color w:val="FF0000"/>
                                <w:sz w:val="24"/>
                                <w:szCs w:val="28"/>
                              </w:rPr>
                              <w:t>AVIKUS PROPRIETATY DATA</w:t>
                            </w:r>
                          </w:p>
                          <w:p w14:paraId="57B55ECA" w14:textId="77777777" w:rsidR="00A00803" w:rsidRPr="003214FD" w:rsidRDefault="00A00803" w:rsidP="00A00803">
                            <w:pPr>
                              <w:spacing w:before="240" w:line="288" w:lineRule="auto"/>
                              <w:jc w:val="left"/>
                              <w:rPr>
                                <w:sz w:val="19"/>
                                <w:szCs w:val="19"/>
                              </w:rPr>
                            </w:pPr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This document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confidential proprietary information.</w:t>
                            </w:r>
                            <w:r w:rsidRPr="003214FD">
                              <w:rPr>
                                <w:rFonts w:hint="eastAsia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Restricted to use only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employees or other persons authorized by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in writing to use it.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Since it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cotains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 xml:space="preserve"> trade secrets, you cannot view, use, copy, distribute, or disclose this material</w:t>
                            </w:r>
                            <w:r w:rsidRPr="003214FD">
                              <w:rPr>
                                <w:sz w:val="19"/>
                                <w:szCs w:val="19"/>
                              </w:rPr>
                              <w:br/>
                              <w:t xml:space="preserve">without the prior written approval of </w:t>
                            </w:r>
                            <w:proofErr w:type="spellStart"/>
                            <w:r w:rsidRPr="003214FD">
                              <w:rPr>
                                <w:sz w:val="19"/>
                                <w:szCs w:val="19"/>
                              </w:rPr>
                              <w:t>Avikus</w:t>
                            </w:r>
                            <w:proofErr w:type="spellEnd"/>
                            <w:r w:rsidRPr="003214FD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80000" tIns="180000" rIns="180000" bIns="144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5448D2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0;margin-top:440.9pt;width:504.15pt;height:107.7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" fillcolor="#ddd" stroked="f">
                <v:textbox inset="5mm,5mm,5mm,4mm">
                  <w:txbxContent>
                    <w:p w14:paraId="28FEF2CD" w14:textId="77777777" w:rsidR="00A00803" w:rsidRPr="00061836" w:rsidRDefault="00A00803" w:rsidP="00A00803">
                      <w:pPr>
                        <w:jc w:val="left"/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</w:pPr>
                      <w:r w:rsidRPr="00061836">
                        <w:rPr>
                          <w:rFonts w:asciiTheme="majorHAnsi" w:hAnsiTheme="majorHAnsi"/>
                          <w:color w:val="FF0000"/>
                          <w:sz w:val="24"/>
                          <w:szCs w:val="28"/>
                        </w:rPr>
                        <w:t>AVIKUS PROPRIETATY DATA</w:t>
                      </w:r>
                    </w:p>
                    <w:p w14:paraId="57B55ECA" w14:textId="77777777" w:rsidR="00A00803" w:rsidRPr="003214FD" w:rsidRDefault="00A00803" w:rsidP="00A00803">
                      <w:pPr>
                        <w:spacing w:before="240" w:line="288" w:lineRule="auto"/>
                        <w:jc w:val="left"/>
                        <w:rPr>
                          <w:sz w:val="19"/>
                          <w:szCs w:val="19"/>
                        </w:rPr>
                      </w:pPr>
                      <w:r w:rsidRPr="003214FD">
                        <w:rPr>
                          <w:sz w:val="19"/>
                          <w:szCs w:val="19"/>
                        </w:rPr>
                        <w:t>This document cotains confidential proprietary information.</w:t>
                      </w:r>
                      <w:r w:rsidRPr="003214FD">
                        <w:rPr>
                          <w:rFonts w:hint="eastAsia"/>
                          <w:sz w:val="19"/>
                          <w:szCs w:val="19"/>
                        </w:rPr>
                        <w:t xml:space="preserve"> 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Restricted to use only by Avikus employees or other persons authorized by Avikus in writing to use it.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Since it cotains Avikus trade secrets, you cannot view, use, copy, distribute, or disclose this material</w:t>
                      </w:r>
                      <w:r w:rsidRPr="003214FD">
                        <w:rPr>
                          <w:sz w:val="19"/>
                          <w:szCs w:val="19"/>
                        </w:rPr>
                        <w:br/>
                        <w:t>without the prior written approval of Avikus.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Pr="00A00803">
        <w:rPr>
          <w:rFonts w:ascii="Times New Roman" w:hAnsi="Times New Roman" w:cs="Times New Roman"/>
        </w:rPr>
        <w:br w:type="page"/>
      </w:r>
    </w:p>
    <w:p w14:paraId="32843AF8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Overview</w:t>
      </w:r>
    </w:p>
    <w:p w14:paraId="15D70FCB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General</w:t>
      </w:r>
    </w:p>
    <w:p w14:paraId="76858E19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is an inspection report for the product verification of</w:t>
      </w:r>
      <w:r w:rsidRPr="00A00803">
        <w:rPr>
          <w:rFonts w:ascii="Times New Roman" w:hAnsi="Times New Roman" w:cs="Times New Roman" w:hint="eastAsia"/>
        </w:rPr>
        <w:t xml:space="preserve"> </w:t>
      </w:r>
      <w:proofErr w:type="spellStart"/>
      <w:r w:rsidRPr="00A00803">
        <w:rPr>
          <w:rFonts w:ascii="Times New Roman" w:hAnsi="Times New Roman" w:cs="Times New Roman"/>
        </w:rPr>
        <w:t>HiNAS</w:t>
      </w:r>
      <w:proofErr w:type="spellEnd"/>
      <w:r w:rsidRPr="00A00803">
        <w:rPr>
          <w:rFonts w:ascii="Times New Roman" w:hAnsi="Times New Roman" w:cs="Times New Roman"/>
        </w:rPr>
        <w:t xml:space="preserve"> Control</w:t>
      </w:r>
      <w:r w:rsidRPr="00A00803">
        <w:rPr>
          <w:rFonts w:ascii="Times New Roman" w:hAnsi="Times New Roman" w:cs="Times New Roman" w:hint="eastAsia"/>
        </w:rPr>
        <w:t xml:space="preserve"> Standard</w:t>
      </w:r>
      <w:r w:rsidRPr="00A00803">
        <w:rPr>
          <w:rFonts w:ascii="Times New Roman" w:hAnsi="Times New Roman" w:cs="Times New Roman"/>
        </w:rPr>
        <w:t>.</w:t>
      </w:r>
    </w:p>
    <w:p w14:paraId="7CA94D7D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</w:p>
    <w:p w14:paraId="060EB0B8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Purpose</w:t>
      </w:r>
    </w:p>
    <w:p w14:paraId="7C9E4381" w14:textId="77777777" w:rsidR="00A00803" w:rsidRPr="00A00803" w:rsidRDefault="00A00803" w:rsidP="00A00803">
      <w:pPr>
        <w:ind w:left="992"/>
        <w:contextualSpacing/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t>This document verifies whether the product has been manufactured in accordance with the type specified in the EC-Type Examination Certificate</w:t>
      </w:r>
    </w:p>
    <w:p w14:paraId="5E90A2B3" w14:textId="77777777" w:rsidR="00A00803" w:rsidRPr="00A00803" w:rsidRDefault="00A00803" w:rsidP="00A00803">
      <w:pPr>
        <w:ind w:left="425"/>
        <w:contextualSpacing/>
        <w:rPr>
          <w:rFonts w:ascii="Times New Roman" w:hAnsi="Times New Roman" w:cs="Times New Roman"/>
          <w:b/>
          <w:bCs/>
        </w:rPr>
      </w:pPr>
    </w:p>
    <w:p w14:paraId="6DBE8A29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Final Inspection</w:t>
      </w:r>
    </w:p>
    <w:p w14:paraId="41C73EA1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 xml:space="preserve">Inspection List of </w:t>
      </w:r>
      <w:proofErr w:type="spellStart"/>
      <w:r w:rsidRPr="00A00803">
        <w:rPr>
          <w:rFonts w:ascii="Times New Roman" w:hAnsi="Times New Roman" w:cs="Times New Roman" w:hint="eastAsia"/>
          <w:b/>
          <w:bCs/>
        </w:rPr>
        <w:t>HiNAS</w:t>
      </w:r>
      <w:proofErr w:type="spellEnd"/>
      <w:r w:rsidRPr="00A00803">
        <w:rPr>
          <w:rFonts w:ascii="Times New Roman" w:hAnsi="Times New Roman" w:cs="Times New Roman" w:hint="eastAsia"/>
          <w:b/>
          <w:bCs/>
        </w:rPr>
        <w:t xml:space="preserve"> Control Standard</w:t>
      </w:r>
    </w:p>
    <w:tbl>
      <w:tblPr>
        <w:tblStyle w:val="ac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91"/>
        <w:gridCol w:w="2551"/>
        <w:gridCol w:w="2707"/>
        <w:gridCol w:w="1134"/>
        <w:gridCol w:w="1984"/>
      </w:tblGrid>
      <w:tr w:rsidR="00A00803" w:rsidRPr="00A00803" w14:paraId="08F747D0" w14:textId="77777777" w:rsidTr="00A93213">
        <w:trPr>
          <w:trHeight w:val="451"/>
          <w:jc w:val="center"/>
        </w:trPr>
        <w:tc>
          <w:tcPr>
            <w:tcW w:w="691" w:type="dxa"/>
            <w:shd w:val="clear" w:color="auto" w:fill="D9D9D6" w:themeFill="background1"/>
            <w:vAlign w:val="center"/>
          </w:tcPr>
          <w:p w14:paraId="13BA8A8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Cs w:val="20"/>
              </w:rPr>
              <w:t>No.</w:t>
            </w:r>
          </w:p>
        </w:tc>
        <w:tc>
          <w:tcPr>
            <w:tcW w:w="2551" w:type="dxa"/>
            <w:shd w:val="clear" w:color="auto" w:fill="D9D9D6" w:themeFill="background1"/>
            <w:vAlign w:val="center"/>
          </w:tcPr>
          <w:p w14:paraId="7660D6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Type</w:t>
            </w:r>
          </w:p>
        </w:tc>
        <w:tc>
          <w:tcPr>
            <w:tcW w:w="2707" w:type="dxa"/>
            <w:shd w:val="clear" w:color="auto" w:fill="D9D9D6" w:themeFill="background1"/>
            <w:vAlign w:val="center"/>
          </w:tcPr>
          <w:p w14:paraId="7C1593F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Model</w:t>
            </w:r>
          </w:p>
        </w:tc>
        <w:tc>
          <w:tcPr>
            <w:tcW w:w="1134" w:type="dxa"/>
            <w:shd w:val="clear" w:color="auto" w:fill="D9D9D6" w:themeFill="background1"/>
            <w:vAlign w:val="center"/>
          </w:tcPr>
          <w:p w14:paraId="62D9F8E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Quantity</w:t>
            </w:r>
          </w:p>
        </w:tc>
        <w:tc>
          <w:tcPr>
            <w:tcW w:w="1984" w:type="dxa"/>
            <w:shd w:val="clear" w:color="auto" w:fill="D9D9D6" w:themeFill="background1"/>
            <w:vAlign w:val="center"/>
          </w:tcPr>
          <w:p w14:paraId="5F2E29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szCs w:val="20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szCs w:val="20"/>
              </w:rPr>
              <w:t>S/N</w:t>
            </w:r>
          </w:p>
        </w:tc>
      </w:tr>
      <w:tr w:rsidR="00A00803" w:rsidRPr="00A00803" w14:paraId="0C5EAD9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118A9F8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2551" w:type="dxa"/>
            <w:vAlign w:val="center"/>
          </w:tcPr>
          <w:p w14:paraId="0E17A5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Server</w:t>
            </w:r>
          </w:p>
        </w:tc>
        <w:tc>
          <w:tcPr>
            <w:tcW w:w="2707" w:type="dxa"/>
            <w:vAlign w:val="center"/>
          </w:tcPr>
          <w:p w14:paraId="3C3188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</w:t>
            </w:r>
          </w:p>
          <w:p w14:paraId="533C81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with damping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-TH</w:t>
            </w:r>
          </w:p>
        </w:tc>
        <w:tc>
          <w:tcPr>
            <w:tcW w:w="1134" w:type="dxa"/>
            <w:vAlign w:val="center"/>
          </w:tcPr>
          <w:p w14:paraId="533D5F3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747A215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G1RXL54</w:t>
            </w:r>
            <w:r w:rsidRPr="00A00803">
              <w:rPr>
                <w:spacing w:val="-2"/>
                <w:sz w:val="16"/>
                <w:szCs w:val="24"/>
              </w:rPr>
              <w:br/>
              <w:t>60RXL54</w:t>
            </w:r>
          </w:p>
        </w:tc>
      </w:tr>
      <w:tr w:rsidR="00A00803" w:rsidRPr="00A00803" w14:paraId="353346F3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736A5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551" w:type="dxa"/>
            <w:vAlign w:val="center"/>
          </w:tcPr>
          <w:p w14:paraId="766758E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Client</w:t>
            </w:r>
          </w:p>
        </w:tc>
        <w:tc>
          <w:tcPr>
            <w:tcW w:w="2707" w:type="dxa"/>
            <w:vAlign w:val="center"/>
          </w:tcPr>
          <w:p w14:paraId="75C9E2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 Tower </w:t>
            </w:r>
            <w:r w:rsidRPr="00A00803">
              <w:rPr>
                <w:spacing w:val="-2"/>
                <w:sz w:val="16"/>
                <w:szCs w:val="24"/>
              </w:rPr>
              <w:br/>
              <w:t xml:space="preserve">with </w:t>
            </w:r>
            <w:proofErr w:type="gramStart"/>
            <w:r w:rsidRPr="00A00803">
              <w:rPr>
                <w:spacing w:val="-2"/>
                <w:sz w:val="16"/>
                <w:szCs w:val="24"/>
              </w:rPr>
              <w:t>damping</w:t>
            </w:r>
            <w:proofErr w:type="gramEnd"/>
            <w:r w:rsidRPr="00A00803">
              <w:rPr>
                <w:spacing w:val="-2"/>
                <w:sz w:val="16"/>
                <w:szCs w:val="24"/>
              </w:rPr>
              <w:t xml:space="preserve"> kit TVK-XE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  <w:r w:rsidRPr="00A00803">
              <w:rPr>
                <w:spacing w:val="-2"/>
                <w:sz w:val="16"/>
                <w:szCs w:val="24"/>
              </w:rPr>
              <w:t>-T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</w:p>
        </w:tc>
        <w:tc>
          <w:tcPr>
            <w:tcW w:w="1134" w:type="dxa"/>
            <w:vAlign w:val="center"/>
          </w:tcPr>
          <w:p w14:paraId="5D122A5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CEFC3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2HDXL54</w:t>
            </w:r>
          </w:p>
        </w:tc>
      </w:tr>
      <w:tr w:rsidR="00A00803" w:rsidRPr="00A00803" w14:paraId="3916360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B35B67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2551" w:type="dxa"/>
            <w:vAlign w:val="center"/>
          </w:tcPr>
          <w:p w14:paraId="26A5B3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2707" w:type="dxa"/>
            <w:vAlign w:val="center"/>
          </w:tcPr>
          <w:p w14:paraId="3DD38A1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TIMX-W320(32”)</w:t>
            </w:r>
          </w:p>
          <w:p w14:paraId="776551F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TIMX-UW584(58.4”)</w:t>
            </w:r>
          </w:p>
        </w:tc>
        <w:tc>
          <w:tcPr>
            <w:tcW w:w="1134" w:type="dxa"/>
            <w:vAlign w:val="center"/>
          </w:tcPr>
          <w:p w14:paraId="0505969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26F0B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TM250814-024</w:t>
            </w:r>
          </w:p>
        </w:tc>
      </w:tr>
      <w:tr w:rsidR="00A00803" w:rsidRPr="00A00803" w14:paraId="341860C9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422A3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2551" w:type="dxa"/>
            <w:vAlign w:val="center"/>
          </w:tcPr>
          <w:p w14:paraId="5FDF7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2707" w:type="dxa"/>
            <w:vAlign w:val="center"/>
          </w:tcPr>
          <w:p w14:paraId="1B4F48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1134" w:type="dxa"/>
            <w:vAlign w:val="center"/>
          </w:tcPr>
          <w:p w14:paraId="4B944067" w14:textId="2B043F68" w:rsidR="00A00803" w:rsidRPr="00A00803" w:rsidRDefault="001E1A96" w:rsidP="00A00803">
            <w:pPr>
              <w:jc w:val="center"/>
              <w:rPr>
                <w:rFonts w:hint="eastAsia"/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117798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2025.39630.040</w:t>
            </w:r>
          </w:p>
        </w:tc>
      </w:tr>
      <w:tr w:rsidR="00A00803" w:rsidRPr="00A00803" w14:paraId="0358E685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645C5D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2551" w:type="dxa"/>
            <w:vAlign w:val="center"/>
          </w:tcPr>
          <w:p w14:paraId="5DC322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07" w:type="dxa"/>
            <w:vAlign w:val="center"/>
          </w:tcPr>
          <w:p w14:paraId="220D2D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1134" w:type="dxa"/>
            <w:vAlign w:val="center"/>
          </w:tcPr>
          <w:p w14:paraId="6E92C4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0F852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6347</w:t>
            </w:r>
            <w:r w:rsidRPr="00A00803">
              <w:rPr>
                <w:spacing w:val="-2"/>
                <w:sz w:val="16"/>
                <w:szCs w:val="24"/>
              </w:rPr>
              <w:br/>
              <w:t>6377</w:t>
            </w:r>
          </w:p>
        </w:tc>
      </w:tr>
      <w:tr w:rsidR="00A00803" w:rsidRPr="00A00803" w14:paraId="215450B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4902E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2551" w:type="dxa"/>
            <w:vAlign w:val="center"/>
          </w:tcPr>
          <w:p w14:paraId="2A4FB2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2707" w:type="dxa"/>
            <w:vAlign w:val="center"/>
          </w:tcPr>
          <w:p w14:paraId="4E8E165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1134" w:type="dxa"/>
            <w:vAlign w:val="center"/>
          </w:tcPr>
          <w:p w14:paraId="3BFBCEB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1984" w:type="dxa"/>
            <w:vAlign w:val="center"/>
          </w:tcPr>
          <w:p w14:paraId="463604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TBEDD1028848</w:t>
            </w:r>
            <w:r w:rsidRPr="00A00803">
              <w:rPr>
                <w:spacing w:val="-2"/>
                <w:sz w:val="16"/>
                <w:szCs w:val="24"/>
              </w:rPr>
              <w:br/>
              <w:t>TBECD1089468</w:t>
            </w:r>
          </w:p>
        </w:tc>
      </w:tr>
      <w:tr w:rsidR="00A00803" w:rsidRPr="00A00803" w14:paraId="119553D1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3AA9602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2551" w:type="dxa"/>
            <w:vAlign w:val="center"/>
          </w:tcPr>
          <w:p w14:paraId="0ED9E8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2707" w:type="dxa"/>
            <w:vAlign w:val="center"/>
          </w:tcPr>
          <w:p w14:paraId="58BA0CE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1134" w:type="dxa"/>
            <w:vAlign w:val="center"/>
          </w:tcPr>
          <w:p w14:paraId="748F05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DDCFAF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LNSBEJEBFC</w:t>
            </w:r>
          </w:p>
        </w:tc>
      </w:tr>
      <w:tr w:rsidR="00A00803" w:rsidRPr="00A00803" w14:paraId="2286203A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28BD2A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2551" w:type="dxa"/>
            <w:vAlign w:val="center"/>
          </w:tcPr>
          <w:p w14:paraId="7C09E0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2707" w:type="dxa"/>
            <w:vAlign w:val="center"/>
          </w:tcPr>
          <w:p w14:paraId="220375E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1134" w:type="dxa"/>
            <w:vAlign w:val="center"/>
          </w:tcPr>
          <w:p w14:paraId="79CF7BB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CA9A1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0962</w:t>
            </w:r>
          </w:p>
        </w:tc>
      </w:tr>
      <w:tr w:rsidR="00A00803" w:rsidRPr="00A00803" w14:paraId="75057D58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0E8F09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9</w:t>
            </w:r>
          </w:p>
        </w:tc>
        <w:tc>
          <w:tcPr>
            <w:tcW w:w="2551" w:type="dxa"/>
            <w:vAlign w:val="center"/>
          </w:tcPr>
          <w:p w14:paraId="206ED7D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2707" w:type="dxa"/>
            <w:vAlign w:val="center"/>
          </w:tcPr>
          <w:p w14:paraId="575C31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  <w:tc>
          <w:tcPr>
            <w:tcW w:w="1134" w:type="dxa"/>
            <w:vAlign w:val="center"/>
          </w:tcPr>
          <w:p w14:paraId="06E2AF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183B6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11321</w:t>
            </w:r>
          </w:p>
        </w:tc>
      </w:tr>
      <w:tr w:rsidR="00A00803" w:rsidRPr="00A00803" w14:paraId="09D5780C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6EA6844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052D02B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2707" w:type="dxa"/>
            <w:vAlign w:val="center"/>
          </w:tcPr>
          <w:p w14:paraId="2ACEE5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1134" w:type="dxa"/>
            <w:vAlign w:val="center"/>
          </w:tcPr>
          <w:p w14:paraId="5E3410C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0E73C190" w14:textId="206091F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GA41T06007</w:t>
            </w:r>
          </w:p>
        </w:tc>
      </w:tr>
      <w:tr w:rsidR="00A00803" w:rsidRPr="00A00803" w14:paraId="1F94B16B" w14:textId="77777777" w:rsidTr="00A93213">
        <w:trPr>
          <w:trHeight w:val="20"/>
          <w:jc w:val="center"/>
        </w:trPr>
        <w:tc>
          <w:tcPr>
            <w:tcW w:w="691" w:type="dxa"/>
            <w:vAlign w:val="center"/>
          </w:tcPr>
          <w:p w14:paraId="5D6B29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11</w:t>
            </w:r>
          </w:p>
        </w:tc>
        <w:tc>
          <w:tcPr>
            <w:tcW w:w="2551" w:type="dxa"/>
            <w:vAlign w:val="center"/>
          </w:tcPr>
          <w:p w14:paraId="73301F5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Camera unit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EO cameras and IR cameras</w:t>
            </w:r>
          </w:p>
        </w:tc>
        <w:tc>
          <w:tcPr>
            <w:tcW w:w="2707" w:type="dxa"/>
            <w:vMerge w:val="restart"/>
            <w:vAlign w:val="center"/>
          </w:tcPr>
          <w:p w14:paraId="183087A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1134" w:type="dxa"/>
            <w:vAlign w:val="center"/>
          </w:tcPr>
          <w:p w14:paraId="18D1138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27E6A6D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Camera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unit :</w:t>
            </w:r>
            <w:proofErr w:type="gramEnd"/>
          </w:p>
          <w:p w14:paraId="569B51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SC0004-NCH01-25108</w:t>
            </w:r>
          </w:p>
        </w:tc>
      </w:tr>
      <w:tr w:rsidR="00A00803" w:rsidRPr="00A00803" w14:paraId="21B97EBA" w14:textId="77777777" w:rsidTr="00A93213">
        <w:trPr>
          <w:trHeight w:val="1692"/>
          <w:jc w:val="center"/>
        </w:trPr>
        <w:tc>
          <w:tcPr>
            <w:tcW w:w="691" w:type="dxa"/>
            <w:vAlign w:val="center"/>
          </w:tcPr>
          <w:p w14:paraId="266720E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12</w:t>
            </w:r>
          </w:p>
        </w:tc>
        <w:tc>
          <w:tcPr>
            <w:tcW w:w="2551" w:type="dxa"/>
            <w:vAlign w:val="center"/>
          </w:tcPr>
          <w:p w14:paraId="5D6504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box, incl.</w:t>
            </w:r>
            <w:r w:rsidRPr="00A00803">
              <w:rPr>
                <w:spacing w:val="-2"/>
                <w:sz w:val="16"/>
                <w:szCs w:val="24"/>
              </w:rPr>
              <w:br/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Single Board Computer</w:t>
            </w:r>
          </w:p>
        </w:tc>
        <w:tc>
          <w:tcPr>
            <w:tcW w:w="2707" w:type="dxa"/>
            <w:vMerge/>
            <w:vAlign w:val="center"/>
          </w:tcPr>
          <w:p w14:paraId="07667A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01735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1984" w:type="dxa"/>
            <w:vAlign w:val="center"/>
          </w:tcPr>
          <w:p w14:paraId="401DE9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Junction box:</w:t>
            </w:r>
          </w:p>
          <w:p w14:paraId="568909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SC0005-NJB01-25108</w:t>
            </w:r>
            <w:r w:rsidRPr="00A00803">
              <w:rPr>
                <w:spacing w:val="-2"/>
                <w:sz w:val="16"/>
                <w:szCs w:val="24"/>
              </w:rPr>
              <w:br/>
              <w:t>Single board computer: NAS-HUCX0620065</w:t>
            </w:r>
          </w:p>
          <w:p w14:paraId="622BFDE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EMC -filter: </w:t>
            </w:r>
          </w:p>
          <w:p w14:paraId="4CB84E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SZ0014-EMC01-046</w:t>
            </w:r>
          </w:p>
          <w:p w14:paraId="55B2E33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SMPS:</w:t>
            </w:r>
          </w:p>
          <w:p w14:paraId="4AC2796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2025-030</w:t>
            </w:r>
          </w:p>
        </w:tc>
      </w:tr>
    </w:tbl>
    <w:p w14:paraId="7119470F" w14:textId="70D11FBE" w:rsidR="00A00803" w:rsidRPr="000171FD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/>
        </w:rPr>
        <w:br w:type="page"/>
      </w:r>
    </w:p>
    <w:p w14:paraId="71C7F61E" w14:textId="77777777" w:rsidR="00A00803" w:rsidRPr="00A00803" w:rsidRDefault="00A00803" w:rsidP="00A00803">
      <w:pPr>
        <w:numPr>
          <w:ilvl w:val="1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Inspection</w:t>
      </w:r>
    </w:p>
    <w:p w14:paraId="1F39DD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Server</w:t>
      </w:r>
    </w:p>
    <w:tbl>
      <w:tblPr>
        <w:tblStyle w:val="ac"/>
        <w:tblW w:w="9818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720"/>
        <w:gridCol w:w="682"/>
        <w:gridCol w:w="1661"/>
        <w:gridCol w:w="1629"/>
        <w:gridCol w:w="567"/>
        <w:gridCol w:w="567"/>
        <w:gridCol w:w="7"/>
      </w:tblGrid>
      <w:tr w:rsidR="00A00803" w:rsidRPr="00A00803" w14:paraId="00983283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00BE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gridSpan w:val="2"/>
            <w:vAlign w:val="center"/>
          </w:tcPr>
          <w:p w14:paraId="59A85B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erver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ABA690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770" w:type="dxa"/>
            <w:gridSpan w:val="4"/>
            <w:vAlign w:val="center"/>
          </w:tcPr>
          <w:p w14:paraId="4C5C00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09A13850" w14:textId="77777777" w:rsidTr="00A93213"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9D684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gridSpan w:val="2"/>
            <w:vAlign w:val="center"/>
          </w:tcPr>
          <w:p w14:paraId="659BD7E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6B774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770" w:type="dxa"/>
            <w:gridSpan w:val="4"/>
            <w:vAlign w:val="center"/>
          </w:tcPr>
          <w:p w14:paraId="66EF692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G1RXL54</w:t>
            </w:r>
            <w:r w:rsidRPr="00A00803">
              <w:rPr>
                <w:spacing w:val="-2"/>
                <w:sz w:val="16"/>
                <w:szCs w:val="24"/>
              </w:rPr>
              <w:br/>
              <w:t>60RXL54</w:t>
            </w:r>
          </w:p>
        </w:tc>
      </w:tr>
      <w:tr w:rsidR="00A00803" w:rsidRPr="00A00803" w14:paraId="4969ADD5" w14:textId="77777777" w:rsidTr="00A93213">
        <w:trPr>
          <w:gridAfter w:val="1"/>
          <w:wAfter w:w="7" w:type="dxa"/>
        </w:trPr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8FA0B5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800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B90C3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972" w:type="dxa"/>
            <w:gridSpan w:val="3"/>
            <w:vMerge w:val="restart"/>
            <w:shd w:val="clear" w:color="auto" w:fill="C4C4C0" w:themeFill="background1" w:themeFillShade="E6"/>
            <w:vAlign w:val="center"/>
          </w:tcPr>
          <w:p w14:paraId="7B96712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580CD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82810DE" w14:textId="77777777" w:rsidTr="00A93213">
        <w:trPr>
          <w:gridAfter w:val="1"/>
          <w:wAfter w:w="7" w:type="dxa"/>
        </w:trPr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3E93F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800" w:type="dxa"/>
            <w:gridSpan w:val="2"/>
            <w:vMerge/>
            <w:shd w:val="clear" w:color="auto" w:fill="C4C4C0" w:themeFill="background1" w:themeFillShade="E6"/>
            <w:vAlign w:val="center"/>
          </w:tcPr>
          <w:p w14:paraId="59BECD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972" w:type="dxa"/>
            <w:gridSpan w:val="3"/>
            <w:vMerge/>
            <w:shd w:val="clear" w:color="auto" w:fill="C4C4C0" w:themeFill="background1" w:themeFillShade="E6"/>
            <w:vAlign w:val="center"/>
          </w:tcPr>
          <w:p w14:paraId="07E773E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55606C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04F2A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C0B2364" w14:textId="77777777" w:rsidTr="00A93213">
        <w:trPr>
          <w:gridAfter w:val="1"/>
          <w:wAfter w:w="7" w:type="dxa"/>
          <w:trHeight w:val="774"/>
        </w:trPr>
        <w:tc>
          <w:tcPr>
            <w:tcW w:w="905" w:type="dxa"/>
            <w:vAlign w:val="center"/>
          </w:tcPr>
          <w:p w14:paraId="141BFD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9287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5BC14B7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A15D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63A39BC3" w14:textId="3B945731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G1RXL54</w:t>
            </w:r>
            <w:r w:rsidR="001E1A96">
              <w:rPr>
                <w:rFonts w:hint="eastAsia"/>
                <w:spacing w:val="-2"/>
                <w:sz w:val="16"/>
                <w:szCs w:val="24"/>
              </w:rPr>
              <w:t xml:space="preserve">, </w:t>
            </w:r>
            <w:r w:rsidRPr="00A00803">
              <w:rPr>
                <w:spacing w:val="-2"/>
                <w:sz w:val="16"/>
                <w:szCs w:val="24"/>
              </w:rPr>
              <w:t>60RXL54</w:t>
            </w:r>
          </w:p>
          <w:p w14:paraId="169B6175" w14:textId="7119C5F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61F6824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F076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BCC7A44" w14:textId="77777777" w:rsidTr="00A93213">
        <w:trPr>
          <w:gridAfter w:val="1"/>
          <w:wAfter w:w="7" w:type="dxa"/>
          <w:trHeight w:val="784"/>
        </w:trPr>
        <w:tc>
          <w:tcPr>
            <w:tcW w:w="905" w:type="dxa"/>
            <w:vMerge w:val="restart"/>
            <w:vAlign w:val="center"/>
          </w:tcPr>
          <w:p w14:paraId="625989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0262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1684B1C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972" w:type="dxa"/>
            <w:gridSpan w:val="3"/>
            <w:tcBorders>
              <w:top w:val="nil"/>
              <w:left w:val="single" w:sz="4" w:space="0" w:color="auto"/>
            </w:tcBorders>
            <w:vAlign w:val="center"/>
          </w:tcPr>
          <w:p w14:paraId="7BA4DB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E9551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162F1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BC96905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3E7B276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40DD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1B490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719828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8B2508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5B3AEC7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78CED4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3BF54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57BFD1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4CB9F5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AD196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577CD2D2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5944CA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8CC3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</w:tcBorders>
            <w:vAlign w:val="center"/>
          </w:tcPr>
          <w:p w14:paraId="7896E8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4F866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5E3994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327C64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6AB0B6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61C19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972" w:type="dxa"/>
            <w:gridSpan w:val="3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94DC0D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EC986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DA08C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A6A0A51" w14:textId="77777777" w:rsidTr="00A93213">
        <w:trPr>
          <w:gridAfter w:val="1"/>
          <w:wAfter w:w="7" w:type="dxa"/>
          <w:trHeight w:val="402"/>
        </w:trPr>
        <w:tc>
          <w:tcPr>
            <w:tcW w:w="905" w:type="dxa"/>
            <w:vMerge/>
            <w:vAlign w:val="center"/>
          </w:tcPr>
          <w:p w14:paraId="27ED4E7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3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E7A3BD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9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81743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53FA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B769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611AA57B" w14:textId="77777777" w:rsidR="00A00803" w:rsidRPr="00A00803" w:rsidRDefault="00A00803" w:rsidP="00A00803">
      <w:r w:rsidRPr="00A00803">
        <w:br w:type="page"/>
      </w:r>
    </w:p>
    <w:p w14:paraId="564B5AA4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Client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EE222B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3E1223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EE978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Client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DCA84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D57083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</w:tr>
      <w:tr w:rsidR="00A00803" w:rsidRPr="00A00803" w14:paraId="4952A17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45A4A9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76ECCF68" w14:textId="22DC7F20" w:rsidR="00A00803" w:rsidRPr="00A00803" w:rsidRDefault="001E1A96" w:rsidP="00A0080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5DDC4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7C2055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2HDXL54</w:t>
            </w:r>
          </w:p>
        </w:tc>
      </w:tr>
      <w:tr w:rsidR="00A00803" w:rsidRPr="00A00803" w14:paraId="6949083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0208E5B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A6159A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3B909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CB5108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A605AD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CC8CF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F4853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4AD58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92403D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25B4F6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D53A19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D89F6F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D474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186BF6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6A79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spacing w:val="-2"/>
                <w:sz w:val="16"/>
                <w:szCs w:val="24"/>
              </w:rPr>
              <w:t>Optiplex</w:t>
            </w:r>
            <w:proofErr w:type="spellEnd"/>
            <w:r w:rsidRPr="00A00803">
              <w:rPr>
                <w:spacing w:val="-2"/>
                <w:sz w:val="16"/>
                <w:szCs w:val="24"/>
              </w:rPr>
              <w:t xml:space="preserve"> XE4</w:t>
            </w:r>
          </w:p>
          <w:p w14:paraId="24C08F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2HDXL54</w:t>
            </w:r>
          </w:p>
          <w:p w14:paraId="0A500F55" w14:textId="04CD204E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3C68F410" w14:textId="4C5CF606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2167EE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B447BF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7506FA57" w14:textId="77777777" w:rsidTr="00A93213">
        <w:trPr>
          <w:trHeight w:val="784"/>
        </w:trPr>
        <w:tc>
          <w:tcPr>
            <w:tcW w:w="905" w:type="dxa"/>
            <w:vMerge w:val="restart"/>
            <w:vAlign w:val="center"/>
          </w:tcPr>
          <w:p w14:paraId="0C6B24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5B8C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42B4E5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nil"/>
              <w:left w:val="single" w:sz="4" w:space="0" w:color="auto"/>
            </w:tcBorders>
            <w:vAlign w:val="center"/>
          </w:tcPr>
          <w:p w14:paraId="2C685E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3AFE55F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A352C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2D60390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27BED691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A2E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etc.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5629E0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FA6BA5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4778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1B3D052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753678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88DEE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Powers on and displays video on monitor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142997B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AAD059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ABB623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444238AE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6A4B8279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94DFF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449232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795790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C50D6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20233DA6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3B854400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E9736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Network card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</w:tcBorders>
            <w:vAlign w:val="center"/>
          </w:tcPr>
          <w:p w14:paraId="334B92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5445A0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A3E39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  <w:tr w:rsidR="00A00803" w:rsidRPr="00A00803" w14:paraId="08B66A15" w14:textId="77777777" w:rsidTr="00A93213">
        <w:trPr>
          <w:trHeight w:val="402"/>
        </w:trPr>
        <w:tc>
          <w:tcPr>
            <w:tcW w:w="905" w:type="dxa"/>
            <w:vMerge/>
            <w:vAlign w:val="center"/>
          </w:tcPr>
          <w:p w14:paraId="0300D0CA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</w:p>
        </w:tc>
        <w:tc>
          <w:tcPr>
            <w:tcW w:w="448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5693CC" w14:textId="77777777" w:rsidR="00A00803" w:rsidRPr="00A00803" w:rsidRDefault="00A00803" w:rsidP="00A00803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5. GPU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card</w:t>
            </w:r>
            <w:r w:rsidRPr="00A00803">
              <w:rPr>
                <w:spacing w:val="-2"/>
                <w:sz w:val="16"/>
                <w:szCs w:val="24"/>
              </w:rPr>
              <w:t xml:space="preserve"> recognized</w:t>
            </w:r>
          </w:p>
        </w:tc>
        <w:tc>
          <w:tcPr>
            <w:tcW w:w="3118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170DEB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21CE8A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A15FDC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</w:tr>
    </w:tbl>
    <w:p w14:paraId="59105B7A" w14:textId="77777777" w:rsidR="00A00803" w:rsidRPr="00A00803" w:rsidRDefault="00A00803" w:rsidP="00A00803"/>
    <w:p w14:paraId="63924BD5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Monitor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0F7FAC7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E74158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66AAC2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Monitor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55AC1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5C44F6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TIMX-W320</w:t>
            </w:r>
          </w:p>
          <w:p w14:paraId="572708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 TIMX-UW584</w:t>
            </w:r>
          </w:p>
        </w:tc>
      </w:tr>
      <w:tr w:rsidR="00A00803" w:rsidRPr="00A00803" w14:paraId="5B2C6405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0072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1E4D1A2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EF0C7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612D2C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TM250814-024</w:t>
            </w:r>
          </w:p>
        </w:tc>
      </w:tr>
      <w:tr w:rsidR="00A00803" w:rsidRPr="00A00803" w14:paraId="3CECE6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106043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EDC50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13AED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F286D1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82DA75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759D8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7CC64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5E7384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B9B21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EF2E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5A48B24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A791CE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7A10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3C8E6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TIMX-W320, TIMX-UW584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D2D70C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TIMX-W320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, </w:t>
            </w:r>
            <w:r w:rsidRPr="00A00803">
              <w:rPr>
                <w:spacing w:val="-2"/>
                <w:sz w:val="16"/>
                <w:szCs w:val="24"/>
              </w:rPr>
              <w:t>TIMX-UW584</w:t>
            </w:r>
          </w:p>
          <w:p w14:paraId="634CAB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0F5B6D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TM250814-024</w:t>
            </w:r>
          </w:p>
          <w:p w14:paraId="417407C8" w14:textId="25572C0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  <w:p w14:paraId="1B5B5EFF" w14:textId="1C40FF4F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1B5820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ED8FE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7A8FC4" w14:textId="77777777" w:rsidR="00A00803" w:rsidRPr="00A00803" w:rsidRDefault="00A00803" w:rsidP="00A00803"/>
    <w:p w14:paraId="3CEA01B5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78505CBC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lastRenderedPageBreak/>
        <w:t>Keyboard with trackball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365450C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E028C4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2CCAD4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Keyboard with trackball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1F5D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2B47250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RKTE85B2448-W-MC1</w:t>
            </w:r>
          </w:p>
        </w:tc>
      </w:tr>
      <w:tr w:rsidR="00A00803" w:rsidRPr="00A00803" w14:paraId="4D8E4E5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F16C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818634C" w14:textId="7DE3AA88" w:rsidR="00A00803" w:rsidRPr="00A00803" w:rsidRDefault="001E1A96" w:rsidP="00A00803">
            <w:pPr>
              <w:jc w:val="center"/>
              <w:rPr>
                <w:spacing w:val="-2"/>
                <w:sz w:val="16"/>
                <w:szCs w:val="24"/>
              </w:rPr>
            </w:pPr>
            <w:r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AA63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66D637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2025.39630.040</w:t>
            </w:r>
          </w:p>
        </w:tc>
      </w:tr>
      <w:tr w:rsidR="00A00803" w:rsidRPr="00A00803" w14:paraId="52DEEB8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760EF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CDA41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C0D315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12BA8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52F89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4CFEBA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3557C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618983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38D0F3C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58E620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BB1BE73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04186B9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531F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EB99E1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Model: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1F3241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RKTE85B2448-W-MC1</w:t>
            </w:r>
          </w:p>
          <w:p w14:paraId="1A56F9D0" w14:textId="78274B23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br/>
              <w:t>2025.39630.040</w:t>
            </w:r>
          </w:p>
        </w:tc>
        <w:tc>
          <w:tcPr>
            <w:tcW w:w="567" w:type="dxa"/>
            <w:vAlign w:val="center"/>
          </w:tcPr>
          <w:p w14:paraId="15BA64A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AB4F89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CE43CCF" w14:textId="77777777" w:rsidR="00A00803" w:rsidRPr="00A00803" w:rsidRDefault="00A00803" w:rsidP="00A00803"/>
    <w:p w14:paraId="0AFDB4EF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Serial to Ethernet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2267"/>
        <w:gridCol w:w="2796"/>
        <w:gridCol w:w="1457"/>
        <w:gridCol w:w="567"/>
        <w:gridCol w:w="567"/>
      </w:tblGrid>
      <w:tr w:rsidR="00A00803" w:rsidRPr="00A00803" w14:paraId="79F5FC4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212DF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267" w:type="dxa"/>
            <w:vAlign w:val="center"/>
          </w:tcPr>
          <w:p w14:paraId="690DB32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Serial to Ethernet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4D9F277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6DB954C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</w:tr>
      <w:tr w:rsidR="00A00803" w:rsidRPr="00A00803" w14:paraId="2E8232B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CDC3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2267" w:type="dxa"/>
            <w:vAlign w:val="center"/>
          </w:tcPr>
          <w:p w14:paraId="56B4152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2796" w:type="dxa"/>
            <w:shd w:val="clear" w:color="auto" w:fill="C4C4C0" w:themeFill="background1" w:themeFillShade="E6"/>
            <w:vAlign w:val="center"/>
          </w:tcPr>
          <w:p w14:paraId="559D39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BBEB714" w14:textId="77777777" w:rsidR="00A00803" w:rsidRPr="00A00803" w:rsidRDefault="00A00803" w:rsidP="00A00803">
            <w:pPr>
              <w:jc w:val="center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spacing w:val="-2"/>
                <w:sz w:val="16"/>
                <w:szCs w:val="24"/>
              </w:rPr>
              <w:t>6347</w:t>
            </w:r>
            <w:r w:rsidRPr="00A00803">
              <w:rPr>
                <w:spacing w:val="-2"/>
                <w:sz w:val="16"/>
                <w:szCs w:val="24"/>
              </w:rPr>
              <w:br/>
              <w:t>6377</w:t>
            </w:r>
          </w:p>
        </w:tc>
      </w:tr>
      <w:tr w:rsidR="00A00803" w:rsidRPr="00A00803" w14:paraId="04F915BB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3DF5B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3347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AB909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4253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7BB3DB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153A9F2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0568AA5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2C369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347" w:type="dxa"/>
            <w:gridSpan w:val="2"/>
            <w:vMerge/>
            <w:shd w:val="clear" w:color="auto" w:fill="C4C4C0" w:themeFill="background1" w:themeFillShade="E6"/>
            <w:vAlign w:val="center"/>
          </w:tcPr>
          <w:p w14:paraId="7DC624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253" w:type="dxa"/>
            <w:gridSpan w:val="2"/>
            <w:vMerge/>
            <w:shd w:val="clear" w:color="auto" w:fill="C4C4C0" w:themeFill="background1" w:themeFillShade="E6"/>
            <w:vAlign w:val="center"/>
          </w:tcPr>
          <w:p w14:paraId="358317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012C31E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7833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2EDA642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311A8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33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928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7C9AF8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</w:tc>
        <w:tc>
          <w:tcPr>
            <w:tcW w:w="425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F5FCC1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Nport5450i</w:t>
            </w:r>
          </w:p>
          <w:p w14:paraId="2924BC5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4E7564F3" w14:textId="3CC507E1" w:rsidR="00A00803" w:rsidRPr="00F6591B" w:rsidRDefault="00A00803" w:rsidP="00F6591B">
            <w:pPr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6347</w:t>
            </w:r>
            <w:r w:rsidRPr="00A00803">
              <w:rPr>
                <w:spacing w:val="-2"/>
                <w:sz w:val="16"/>
                <w:szCs w:val="24"/>
              </w:rPr>
              <w:br/>
              <w:t>6377</w:t>
            </w:r>
          </w:p>
        </w:tc>
        <w:tc>
          <w:tcPr>
            <w:tcW w:w="567" w:type="dxa"/>
            <w:vAlign w:val="center"/>
          </w:tcPr>
          <w:p w14:paraId="08AEA36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EC0A08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A4D88EF" w14:textId="10194C16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</w:p>
    <w:p w14:paraId="4B8AFF1B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Network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781ADDF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E69972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23D9C0E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Network switch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3C9A3F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19A55E2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</w:tr>
      <w:tr w:rsidR="00A00803" w:rsidRPr="00A00803" w14:paraId="1660B82E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9C1D2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ACB25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B4308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A06C1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TBEDD1028848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TBECD1089468</w:t>
            </w:r>
          </w:p>
        </w:tc>
      </w:tr>
      <w:tr w:rsidR="00A00803" w:rsidRPr="00A00803" w14:paraId="5C6812B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17868B2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F9584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0AFB3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53B5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BFA08B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FA327C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139348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AA15DA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B92F9D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08727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CAC482C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22DF48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09DB6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1D32861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64DDB8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EDS-G508E</w:t>
            </w:r>
          </w:p>
          <w:p w14:paraId="63EB50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</w:p>
          <w:p w14:paraId="5DDE86CA" w14:textId="00359612" w:rsidR="00A00803" w:rsidRPr="00F6591B" w:rsidRDefault="00A00803" w:rsidP="00A00803">
            <w:pPr>
              <w:jc w:val="left"/>
              <w:rPr>
                <w:rFonts w:ascii="Inter" w:eastAsia="맑은 고딕" w:hAnsi="Inter" w:cs="Times New Roman"/>
                <w:spacing w:val="-2"/>
                <w:sz w:val="16"/>
              </w:rPr>
            </w:pP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t>TBEDD1028848</w:t>
            </w:r>
            <w:r w:rsidRPr="00A00803">
              <w:rPr>
                <w:rFonts w:ascii="Inter" w:eastAsia="맑은 고딕" w:hAnsi="Inter" w:cs="Times New Roman"/>
                <w:spacing w:val="-2"/>
                <w:sz w:val="16"/>
              </w:rPr>
              <w:br/>
              <w:t>TBECD1089468</w:t>
            </w:r>
          </w:p>
        </w:tc>
        <w:tc>
          <w:tcPr>
            <w:tcW w:w="567" w:type="dxa"/>
            <w:vAlign w:val="center"/>
          </w:tcPr>
          <w:p w14:paraId="3CE5EDB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BDE5D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59BDB6" w14:textId="77777777" w:rsidR="00A00803" w:rsidRPr="00A00803" w:rsidRDefault="00A00803" w:rsidP="00A00803"/>
    <w:p w14:paraId="25CFE7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Firewall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2B6E6505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3F1FB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55CD9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Firewall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3610CD0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D9580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</w:tr>
      <w:tr w:rsidR="00A00803" w:rsidRPr="00A00803" w14:paraId="2CC6ED4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263A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668F9D4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E91C8F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9D6B41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LNSBEJEBFC</w:t>
            </w:r>
          </w:p>
        </w:tc>
      </w:tr>
      <w:tr w:rsidR="00A00803" w:rsidRPr="00A00803" w14:paraId="549FE383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68AB03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196F08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695DD2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E5316D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12DEA12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14E7F5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21BF32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EFFA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0B16F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21D234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70BDCB9" w14:textId="77777777" w:rsidTr="00A93213">
        <w:trPr>
          <w:trHeight w:val="2311"/>
        </w:trPr>
        <w:tc>
          <w:tcPr>
            <w:tcW w:w="905" w:type="dxa"/>
            <w:vAlign w:val="center"/>
          </w:tcPr>
          <w:p w14:paraId="01D9FB0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0713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48543B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783E5C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FGR-60F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</w:p>
          <w:p w14:paraId="5D78989A" w14:textId="4C2617C8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LNSBEJEBFC</w:t>
            </w:r>
          </w:p>
        </w:tc>
        <w:tc>
          <w:tcPr>
            <w:tcW w:w="567" w:type="dxa"/>
            <w:vAlign w:val="center"/>
          </w:tcPr>
          <w:p w14:paraId="768332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27AC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F2B4092" w14:textId="35889D58" w:rsidR="00A00803" w:rsidRPr="00A00803" w:rsidRDefault="00A00803" w:rsidP="00A00803"/>
    <w:p w14:paraId="4958FBD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Selector Switch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4CA5ACD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5C2B9B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4A5C05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Selector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>witch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73CFCC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9BA56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</w:tr>
      <w:tr w:rsidR="00A00803" w:rsidRPr="00A00803" w14:paraId="4898A30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AE5B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A35A79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676B951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5444F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0962</w:t>
            </w:r>
          </w:p>
        </w:tc>
      </w:tr>
      <w:tr w:rsidR="00A00803" w:rsidRPr="00A00803" w14:paraId="4169A3AA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22B3E5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6A7BB0B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3734A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EEC7C4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51F5E71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0CB876B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B023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4F4FB6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02B72DB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DE213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70D41C5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F76F84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1EC25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211226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512F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MPH731</w:t>
            </w:r>
          </w:p>
          <w:p w14:paraId="5599FBB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0962</w:t>
            </w:r>
          </w:p>
          <w:p w14:paraId="0F5A0D2C" w14:textId="6C6B209B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0CB8103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C5340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450B1BE" w14:textId="77777777" w:rsidR="00A00803" w:rsidRPr="00A00803" w:rsidRDefault="00A00803" w:rsidP="00A00803"/>
    <w:p w14:paraId="76BF820A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Selector Switch Dimmer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C633BD7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BECA66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30B999E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Selector Switch Dimmer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B52523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0028E8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MKD002</w:t>
            </w:r>
          </w:p>
        </w:tc>
      </w:tr>
      <w:tr w:rsidR="00A00803" w:rsidRPr="00A00803" w14:paraId="639A69F7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45FB77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B1EB4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4006A0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EF1216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11321</w:t>
            </w:r>
          </w:p>
        </w:tc>
      </w:tr>
      <w:tr w:rsidR="00A00803" w:rsidRPr="00A00803" w14:paraId="2828172C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35E01F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72335A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371616C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73D7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5C11E01F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250DBE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1B5564E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60C8E5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ABC8D33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4E8193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311565C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4CFDB8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4C05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0DF30F8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0A7DD60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MKD002</w:t>
            </w:r>
          </w:p>
          <w:p w14:paraId="14240C92" w14:textId="6C03E38B" w:rsidR="00A00803" w:rsidRPr="00F6591B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11321</w:t>
            </w:r>
          </w:p>
        </w:tc>
        <w:tc>
          <w:tcPr>
            <w:tcW w:w="567" w:type="dxa"/>
            <w:vAlign w:val="center"/>
          </w:tcPr>
          <w:p w14:paraId="4602EA5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8E62B3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CEE5A23" w14:textId="77777777" w:rsidR="00A00803" w:rsidRPr="00A00803" w:rsidRDefault="00A00803" w:rsidP="00A00803"/>
    <w:p w14:paraId="7F04B831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t>UPS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BC7545A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31B3A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6B1153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UPS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2883EA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3FD7FB0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</w:tr>
      <w:tr w:rsidR="00A00803" w:rsidRPr="00A00803" w14:paraId="156E93B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FBF2B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449C01A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2FF8E2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7A07B9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GA41T06007</w:t>
            </w:r>
          </w:p>
        </w:tc>
      </w:tr>
      <w:tr w:rsidR="00A00803" w:rsidRPr="00A00803" w14:paraId="32110DDE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E264C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E5BE14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DD639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9425DB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0F20148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34DCA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A6ADDF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20D11F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1B226C7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7A8659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0BE9FD0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CC0C96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FC258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6638781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6418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EATON 9PX 1500iRTM</w:t>
            </w:r>
          </w:p>
          <w:p w14:paraId="5E12494E" w14:textId="6C3D33F2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GA41T06007</w:t>
            </w:r>
          </w:p>
        </w:tc>
        <w:tc>
          <w:tcPr>
            <w:tcW w:w="567" w:type="dxa"/>
            <w:vAlign w:val="center"/>
          </w:tcPr>
          <w:p w14:paraId="7E932D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F490E8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C05E1E1" w14:textId="31A9DA04" w:rsidR="009915C1" w:rsidRDefault="009915C1" w:rsidP="00A00803"/>
    <w:p w14:paraId="5C1D8BE4" w14:textId="77777777" w:rsidR="009915C1" w:rsidRDefault="009915C1">
      <w:r>
        <w:br w:type="page"/>
      </w:r>
    </w:p>
    <w:p w14:paraId="54468D5C" w14:textId="77777777" w:rsidR="00A00803" w:rsidRPr="00A00803" w:rsidRDefault="00A00803" w:rsidP="00A00803"/>
    <w:p w14:paraId="58B73D1E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Camera Unit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344C5EC4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8B093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791A228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Camera Unit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AAC653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2B4FCA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374E6C10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0DC5A7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87A28E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74104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  <w:color w:val="181818" w:themeColor="accent6" w:themeShade="1A"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45A07251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SC0004-NCH01-25108</w:t>
            </w:r>
          </w:p>
        </w:tc>
      </w:tr>
      <w:tr w:rsidR="00A00803" w:rsidRPr="00A00803" w14:paraId="329038F9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69465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15F74E4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B826C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6598D0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Judgment</w:t>
            </w:r>
          </w:p>
        </w:tc>
      </w:tr>
      <w:tr w:rsidR="00A00803" w:rsidRPr="00A00803" w14:paraId="05B1E07D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61E667C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F27DD1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75889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A963F4E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10772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</w:pPr>
            <w:r w:rsidRPr="00A00803">
              <w:rPr>
                <w:rFonts w:ascii="Times New Roman" w:hAnsi="Times New Roman" w:cs="Times New Roman"/>
                <w:b/>
                <w:bCs/>
                <w:color w:val="181818" w:themeColor="accent6" w:themeShade="1A"/>
              </w:rPr>
              <w:t>Fail</w:t>
            </w:r>
          </w:p>
        </w:tc>
      </w:tr>
      <w:tr w:rsidR="00A00803" w:rsidRPr="00A00803" w14:paraId="065B04F9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FDCAF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32DD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p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roduct model and verify the serial number.</w:t>
            </w:r>
          </w:p>
          <w:p w14:paraId="4DE911CA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15C53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Navigation</w:t>
            </w:r>
          </w:p>
          <w:p w14:paraId="4DFBCBD5" w14:textId="77777777" w:rsidR="00A00803" w:rsidRPr="00A00803" w:rsidRDefault="00A00803" w:rsidP="00A00803">
            <w:pPr>
              <w:jc w:val="left"/>
              <w:rPr>
                <w:noProof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SC0004-NCH01-25108</w:t>
            </w:r>
          </w:p>
          <w:p w14:paraId="4FC79A06" w14:textId="02FEACD9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76CAFD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FA2DF3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0C399DF1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CDA87D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94215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1088DB80" w14:textId="77777777" w:rsidR="00A00803" w:rsidRPr="00A00803" w:rsidRDefault="00A00803" w:rsidP="00A00803">
            <w:pPr>
              <w:jc w:val="center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Items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D5975F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1C108FD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26A89E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F2597D2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96CE86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CF763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1.Visual 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C4B526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0A41CA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ECBD4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346B32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3E1D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C187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2.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736A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63C1980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4F2747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11880A1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F8406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E5C7E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3.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5F2D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685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D3411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  <w:tr w:rsidR="00A00803" w:rsidRPr="00A00803" w14:paraId="602496D8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2AF7F5C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C18C7" w14:textId="77777777" w:rsidR="00A00803" w:rsidRPr="00A00803" w:rsidRDefault="00A00803" w:rsidP="00A00803">
            <w:pPr>
              <w:jc w:val="left"/>
              <w:rPr>
                <w:color w:val="181818" w:themeColor="accent6" w:themeShade="1A"/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4.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I</w:t>
            </w:r>
            <w:r w:rsidRPr="00A00803">
              <w:rPr>
                <w:color w:val="181818" w:themeColor="accent6" w:themeShade="1A"/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6F43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6D97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  <w:r w:rsidRPr="00A00803">
              <w:rPr>
                <w:rFonts w:hint="eastAsia"/>
                <w:color w:val="181818" w:themeColor="accent6" w:themeShade="1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248DBC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color w:val="181818" w:themeColor="accent6" w:themeShade="1A"/>
              </w:rPr>
            </w:pPr>
          </w:p>
        </w:tc>
      </w:tr>
    </w:tbl>
    <w:p w14:paraId="1AF75EBE" w14:textId="748C8BC2" w:rsidR="00A00803" w:rsidRPr="00A00803" w:rsidRDefault="00A00803" w:rsidP="00A00803"/>
    <w:p w14:paraId="1EFA6B87" w14:textId="77777777" w:rsidR="00A00803" w:rsidRPr="00A00803" w:rsidRDefault="00A00803" w:rsidP="00A00803">
      <w:pPr>
        <w:numPr>
          <w:ilvl w:val="2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t>Junction box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681BA041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7FBDE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br w:type="page"/>
            </w: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4A5FAD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E957BD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7BC267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</w:tr>
      <w:tr w:rsidR="00A00803" w:rsidRPr="00A00803" w14:paraId="4E9CC16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6DFCA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2620E3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16C8776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39963F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SC0005-NJB01-25108</w:t>
            </w:r>
          </w:p>
        </w:tc>
      </w:tr>
      <w:tr w:rsidR="00A00803" w:rsidRPr="00A00803" w14:paraId="65E77A02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EB3D7D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46B598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5553E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5250194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6A3F273B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C40932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545A967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324A1AF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FF9F649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36A25F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BB20C5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3D0EC9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1DEE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p</w:t>
            </w:r>
            <w:r w:rsidRPr="00A00803">
              <w:rPr>
                <w:spacing w:val="-2"/>
                <w:sz w:val="16"/>
                <w:szCs w:val="24"/>
              </w:rPr>
              <w:t>roduct model and verify the serial number.</w:t>
            </w:r>
          </w:p>
          <w:p w14:paraId="35A15A0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06852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Model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72FB44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NO.(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>REF. NO.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) :</w:t>
            </w:r>
            <w:proofErr w:type="gramEnd"/>
          </w:p>
          <w:p w14:paraId="3C24436A" w14:textId="7F39C3E4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SC0005-NJB01-25108</w:t>
            </w:r>
          </w:p>
        </w:tc>
        <w:tc>
          <w:tcPr>
            <w:tcW w:w="567" w:type="dxa"/>
            <w:vAlign w:val="center"/>
          </w:tcPr>
          <w:p w14:paraId="563B0C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651A6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6575F9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89192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DE0E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Check the following items in the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FAT </w:t>
            </w: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Cheklist</w:t>
            </w:r>
            <w:proofErr w:type="spellEnd"/>
          </w:p>
          <w:p w14:paraId="70993AA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16B2E7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47E3894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F16BCD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1ADE474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0FB1BD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6F35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1.Visual 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4926FA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0D33D0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12DA099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9F21CB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17221BB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F2D8E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2.</w:t>
            </w:r>
            <w:r w:rsidRPr="00A00803">
              <w:rPr>
                <w:spacing w:val="-2"/>
                <w:sz w:val="16"/>
                <w:szCs w:val="24"/>
              </w:rPr>
              <w:t xml:space="preserve">Dimensional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9D358C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C01D35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D156C8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4FFF3270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6843600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6FEE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3.</w:t>
            </w:r>
            <w:r w:rsidRPr="00A00803">
              <w:rPr>
                <w:spacing w:val="-2"/>
                <w:sz w:val="16"/>
                <w:szCs w:val="24"/>
              </w:rPr>
              <w:t xml:space="preserve">Assembly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2E87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01290E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34CAF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7B2328AE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C3EDCCA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8ECA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4.</w:t>
            </w:r>
            <w:r w:rsidRPr="00A00803">
              <w:rPr>
                <w:spacing w:val="-2"/>
                <w:sz w:val="16"/>
                <w:szCs w:val="24"/>
              </w:rPr>
              <w:t xml:space="preserve">Packing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</w:t>
            </w:r>
            <w:r w:rsidRPr="00A00803">
              <w:rPr>
                <w:spacing w:val="-2"/>
                <w:sz w:val="16"/>
                <w:szCs w:val="24"/>
              </w:rPr>
              <w:t>nspection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58B90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625AE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9A28F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308873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EDC930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111B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completion of the silicone sealing work.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712613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072867DB" w14:textId="661CF179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424ED1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7A93FF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6DD6D82D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937BBD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8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F15A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installation of the ferrite core.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B5EAF11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  <w:p w14:paraId="6A6EDB44" w14:textId="7F68923C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</w:p>
        </w:tc>
        <w:tc>
          <w:tcPr>
            <w:tcW w:w="567" w:type="dxa"/>
            <w:vAlign w:val="center"/>
          </w:tcPr>
          <w:p w14:paraId="39DEB37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F97CE6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6303978" w14:textId="77777777" w:rsidR="00A00803" w:rsidRPr="00A00803" w:rsidRDefault="00A00803" w:rsidP="00A00803"/>
    <w:p w14:paraId="6319AC00" w14:textId="77777777" w:rsidR="00A00803" w:rsidRPr="00A00803" w:rsidRDefault="00A00803" w:rsidP="00A00803"/>
    <w:p w14:paraId="6AE85C0E" w14:textId="77777777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5118BBE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F20800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lastRenderedPageBreak/>
              <w:t>TYPE</w:t>
            </w:r>
          </w:p>
        </w:tc>
        <w:tc>
          <w:tcPr>
            <w:tcW w:w="3402" w:type="dxa"/>
            <w:vAlign w:val="center"/>
          </w:tcPr>
          <w:p w14:paraId="4CDD02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55BCC193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Single board Computer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55B019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4F59BC60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09C8EA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00AB5E53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3CEEACE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2B6C9F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0124034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5D9D9008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NAS-HUCX0620065</w:t>
            </w:r>
          </w:p>
        </w:tc>
      </w:tr>
      <w:tr w:rsidR="00A00803" w:rsidRPr="00A00803" w14:paraId="2B889398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494E45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5AD8DDC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CC02C5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0371459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2915A048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3192F5D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6DEE78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7093703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344FAC5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68553D1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6475CE9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3DB2A67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A9524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FC5BA2B" w14:textId="08F28698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NAS-HUCX0620065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F83D7B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NAS-HUCX0620065</w:t>
            </w:r>
          </w:p>
          <w:p w14:paraId="1FF67380" w14:textId="69BEFB7C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CB9B2F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B129F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DDB91F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684837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3BCD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Check the following items in the Inspection Report</w:t>
            </w:r>
          </w:p>
          <w:p w14:paraId="2E61BF0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 xml:space="preserve">– Inspection 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Items</w:t>
            </w:r>
            <w:r w:rsidRPr="00A00803">
              <w:rPr>
                <w:spacing w:val="-2"/>
                <w:sz w:val="16"/>
                <w:szCs w:val="24"/>
              </w:rPr>
              <w:t xml:space="preserve"> Below –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6E97D4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OK</w:t>
            </w:r>
          </w:p>
        </w:tc>
        <w:tc>
          <w:tcPr>
            <w:tcW w:w="567" w:type="dxa"/>
            <w:vAlign w:val="center"/>
          </w:tcPr>
          <w:p w14:paraId="7677E68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0D4C6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79AF76B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B7CB04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9C1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1. No dents, scratches, burrs, or rust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24596E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2BB1B4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4F13045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313ABC25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7F128DF9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D7BF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2. Boots normally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CE8E1B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D28B59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DCA9E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218D5DF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3550AE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66D7B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3. USB port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s</w:t>
            </w:r>
            <w:r w:rsidRPr="00A00803">
              <w:rPr>
                <w:spacing w:val="-2"/>
                <w:sz w:val="16"/>
                <w:szCs w:val="24"/>
              </w:rPr>
              <w:t xml:space="preserve"> detected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FE3025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2DDAAC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3CED992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E255C89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0DD16CAF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330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4. GMSL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AAA337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7E85367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786819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549832E3" w14:textId="77777777" w:rsidTr="00A93213">
        <w:trPr>
          <w:trHeight w:val="399"/>
        </w:trPr>
        <w:tc>
          <w:tcPr>
            <w:tcW w:w="905" w:type="dxa"/>
            <w:vAlign w:val="center"/>
          </w:tcPr>
          <w:p w14:paraId="5A5BCAD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7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15022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5. LAN ports recognized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1EBDA6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2026882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0141CE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0639125D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6DE516C4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08A73C84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12C9493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EMC-Filter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4F0B158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7745C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4ABB159D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5BA4B0CC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5682239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99C65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FF6319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02D90BC2" w14:textId="77777777" w:rsidR="00A00803" w:rsidRPr="00A00803" w:rsidRDefault="00A00803" w:rsidP="00A00803">
            <w:pPr>
              <w:jc w:val="center"/>
              <w:rPr>
                <w:color w:val="EE0000"/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SZ0014-EMC01-046</w:t>
            </w:r>
          </w:p>
        </w:tc>
      </w:tr>
      <w:tr w:rsidR="00A00803" w:rsidRPr="00A00803" w14:paraId="68715B4F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581F591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45AA26D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BA1E61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7D05F41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206AA39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5FC8E0C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3865296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BF179AF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19D5E354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D7EBC3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0656AC2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4BD214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3639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1B003874" w14:textId="1F60CD9F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="000F4273" w:rsidRPr="000F4273">
              <w:rPr>
                <w:spacing w:val="-2"/>
                <w:sz w:val="16"/>
                <w:szCs w:val="24"/>
              </w:rPr>
              <w:t>SZ0014-EMC01-046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2826E2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SZ0014-EMC01-046</w:t>
            </w:r>
          </w:p>
          <w:p w14:paraId="10C8372B" w14:textId="5EC2AF45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6BF9293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0AFE0F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E83521" w14:textId="4EDA7AD3" w:rsidR="00A00803" w:rsidRPr="00A00803" w:rsidRDefault="00A00803" w:rsidP="00A00803"/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1661"/>
        <w:gridCol w:w="1457"/>
        <w:gridCol w:w="567"/>
        <w:gridCol w:w="567"/>
      </w:tblGrid>
      <w:tr w:rsidR="00A00803" w:rsidRPr="00A00803" w14:paraId="1576DA0B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714AEAB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402" w:type="dxa"/>
            <w:vAlign w:val="center"/>
          </w:tcPr>
          <w:p w14:paraId="621C0D87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Junction box</w:t>
            </w:r>
          </w:p>
          <w:p w14:paraId="693FEF2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- SMPS -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54C66F5A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Model</w:t>
            </w:r>
          </w:p>
        </w:tc>
        <w:tc>
          <w:tcPr>
            <w:tcW w:w="2591" w:type="dxa"/>
            <w:gridSpan w:val="3"/>
            <w:vAlign w:val="center"/>
          </w:tcPr>
          <w:p w14:paraId="5BAAB4C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proofErr w:type="spellStart"/>
            <w:r w:rsidRPr="00A00803">
              <w:rPr>
                <w:rFonts w:hint="eastAsia"/>
                <w:spacing w:val="-2"/>
                <w:sz w:val="16"/>
                <w:szCs w:val="24"/>
              </w:rPr>
              <w:t>HiNAS</w:t>
            </w:r>
            <w:proofErr w:type="spell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Navigation</w:t>
            </w:r>
          </w:p>
          <w:p w14:paraId="3EE5E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(</w:t>
            </w:r>
            <w:r w:rsidRPr="00A00803">
              <w:rPr>
                <w:spacing w:val="-2"/>
                <w:sz w:val="16"/>
                <w:szCs w:val="24"/>
              </w:rPr>
              <w:t>Junction box sub-components</w:t>
            </w:r>
            <w:r w:rsidRPr="00A00803">
              <w:rPr>
                <w:rFonts w:hint="eastAsia"/>
                <w:spacing w:val="-2"/>
                <w:sz w:val="16"/>
                <w:szCs w:val="24"/>
              </w:rPr>
              <w:t>)</w:t>
            </w:r>
          </w:p>
        </w:tc>
      </w:tr>
      <w:tr w:rsidR="00A00803" w:rsidRPr="00A00803" w14:paraId="39F0AF2F" w14:textId="77777777" w:rsidTr="00A93213">
        <w:trPr>
          <w:trHeight w:val="405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0B9791B2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Quantity</w:t>
            </w:r>
          </w:p>
        </w:tc>
        <w:tc>
          <w:tcPr>
            <w:tcW w:w="3402" w:type="dxa"/>
            <w:vAlign w:val="center"/>
          </w:tcPr>
          <w:p w14:paraId="50BD07E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1</w:t>
            </w:r>
          </w:p>
        </w:tc>
        <w:tc>
          <w:tcPr>
            <w:tcW w:w="1661" w:type="dxa"/>
            <w:shd w:val="clear" w:color="auto" w:fill="C4C4C0" w:themeFill="background1" w:themeFillShade="E6"/>
            <w:vAlign w:val="center"/>
          </w:tcPr>
          <w:p w14:paraId="7EE4B8C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SER. NO</w:t>
            </w:r>
            <w:r w:rsidRPr="00A00803">
              <w:rPr>
                <w:rFonts w:ascii="Times New Roman" w:hAnsi="Times New Roman" w:cs="Times New Roman" w:hint="eastAsia"/>
                <w:b/>
                <w:bCs/>
              </w:rPr>
              <w:t>.</w:t>
            </w:r>
          </w:p>
        </w:tc>
        <w:tc>
          <w:tcPr>
            <w:tcW w:w="2591" w:type="dxa"/>
            <w:gridSpan w:val="3"/>
            <w:vAlign w:val="center"/>
          </w:tcPr>
          <w:p w14:paraId="27927DC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SMPS(R) 2025-030</w:t>
            </w:r>
          </w:p>
        </w:tc>
      </w:tr>
      <w:tr w:rsidR="00A00803" w:rsidRPr="00A00803" w14:paraId="4489D520" w14:textId="77777777" w:rsidTr="00A93213">
        <w:tc>
          <w:tcPr>
            <w:tcW w:w="905" w:type="dxa"/>
            <w:vMerge w:val="restart"/>
            <w:shd w:val="clear" w:color="auto" w:fill="C4C4C0" w:themeFill="background1" w:themeFillShade="E6"/>
            <w:vAlign w:val="center"/>
          </w:tcPr>
          <w:p w14:paraId="617D8121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26CFADC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Inspection Item</w:t>
            </w:r>
          </w:p>
        </w:tc>
        <w:tc>
          <w:tcPr>
            <w:tcW w:w="3118" w:type="dxa"/>
            <w:gridSpan w:val="2"/>
            <w:vMerge w:val="restart"/>
            <w:shd w:val="clear" w:color="auto" w:fill="C4C4C0" w:themeFill="background1" w:themeFillShade="E6"/>
            <w:vAlign w:val="center"/>
          </w:tcPr>
          <w:p w14:paraId="084A5628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  <w:tc>
          <w:tcPr>
            <w:tcW w:w="1134" w:type="dxa"/>
            <w:gridSpan w:val="2"/>
            <w:shd w:val="clear" w:color="auto" w:fill="C4C4C0" w:themeFill="background1" w:themeFillShade="E6"/>
            <w:vAlign w:val="center"/>
          </w:tcPr>
          <w:p w14:paraId="26D7EC1D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Judgment</w:t>
            </w:r>
          </w:p>
        </w:tc>
      </w:tr>
      <w:tr w:rsidR="00A00803" w:rsidRPr="00A00803" w14:paraId="40885B92" w14:textId="77777777" w:rsidTr="00A93213">
        <w:tc>
          <w:tcPr>
            <w:tcW w:w="905" w:type="dxa"/>
            <w:vMerge/>
            <w:shd w:val="clear" w:color="auto" w:fill="C4C4C0" w:themeFill="background1" w:themeFillShade="E6"/>
            <w:vAlign w:val="center"/>
          </w:tcPr>
          <w:p w14:paraId="76C1F62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482" w:type="dxa"/>
            <w:gridSpan w:val="2"/>
            <w:vMerge/>
            <w:shd w:val="clear" w:color="auto" w:fill="C4C4C0" w:themeFill="background1" w:themeFillShade="E6"/>
            <w:vAlign w:val="center"/>
          </w:tcPr>
          <w:p w14:paraId="0A0C311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3118" w:type="dxa"/>
            <w:gridSpan w:val="2"/>
            <w:vMerge/>
            <w:shd w:val="clear" w:color="auto" w:fill="C4C4C0" w:themeFill="background1" w:themeFillShade="E6"/>
            <w:vAlign w:val="center"/>
          </w:tcPr>
          <w:p w14:paraId="10C44F25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561D07B8" w14:textId="77777777" w:rsidR="00A00803" w:rsidRPr="00A00803" w:rsidRDefault="00A00803" w:rsidP="00A00803">
            <w:pPr>
              <w:ind w:rightChars="-47" w:right="-94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Pass</w:t>
            </w:r>
          </w:p>
        </w:tc>
        <w:tc>
          <w:tcPr>
            <w:tcW w:w="567" w:type="dxa"/>
            <w:shd w:val="clear" w:color="auto" w:fill="C4C4C0" w:themeFill="background1" w:themeFillShade="E6"/>
            <w:vAlign w:val="center"/>
          </w:tcPr>
          <w:p w14:paraId="32BE106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Fail</w:t>
            </w:r>
          </w:p>
        </w:tc>
      </w:tr>
      <w:tr w:rsidR="00A00803" w:rsidRPr="00A00803" w14:paraId="46512BE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A2DB83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spacing w:val="-2"/>
                <w:sz w:val="16"/>
                <w:szCs w:val="24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02CE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V</w:t>
            </w:r>
            <w:r w:rsidRPr="00A00803">
              <w:rPr>
                <w:spacing w:val="-2"/>
                <w:sz w:val="16"/>
                <w:szCs w:val="24"/>
              </w:rPr>
              <w:t>erify the serial number.</w:t>
            </w:r>
          </w:p>
          <w:p w14:paraId="3CC88D57" w14:textId="066596BE" w:rsidR="00A00803" w:rsidRPr="00A00803" w:rsidRDefault="00A00803" w:rsidP="00A00803">
            <w:pPr>
              <w:jc w:val="center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Serial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number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 xml:space="preserve">SMPS(R) </w:t>
            </w:r>
            <w:r w:rsidR="000171FD" w:rsidRPr="000171FD">
              <w:rPr>
                <w:spacing w:val="-2"/>
                <w:sz w:val="16"/>
                <w:szCs w:val="24"/>
              </w:rPr>
              <w:t>2025-030</w:t>
            </w:r>
          </w:p>
        </w:tc>
        <w:tc>
          <w:tcPr>
            <w:tcW w:w="31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4E3052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SER.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24"/>
              </w:rPr>
              <w:t>NO. :</w:t>
            </w:r>
            <w:proofErr w:type="gramEnd"/>
            <w:r w:rsidRPr="00A00803">
              <w:rPr>
                <w:rFonts w:hint="eastAsia"/>
                <w:spacing w:val="-2"/>
                <w:sz w:val="16"/>
                <w:szCs w:val="24"/>
              </w:rPr>
              <w:t xml:space="preserve"> </w:t>
            </w:r>
            <w:r w:rsidRPr="00A00803">
              <w:rPr>
                <w:spacing w:val="-2"/>
                <w:sz w:val="16"/>
                <w:szCs w:val="24"/>
              </w:rPr>
              <w:t>SMPS(R) 2025-030</w:t>
            </w:r>
          </w:p>
          <w:p w14:paraId="44491B4E" w14:textId="6DCAC121" w:rsidR="00A00803" w:rsidRPr="00A00803" w:rsidRDefault="00A00803" w:rsidP="00A00803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67" w:type="dxa"/>
            <w:vAlign w:val="center"/>
          </w:tcPr>
          <w:p w14:paraId="43A96876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○</w:t>
            </w:r>
          </w:p>
        </w:tc>
        <w:tc>
          <w:tcPr>
            <w:tcW w:w="567" w:type="dxa"/>
            <w:vAlign w:val="center"/>
          </w:tcPr>
          <w:p w14:paraId="55194AA3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330E0AD8" w14:textId="77777777" w:rsidR="00A00803" w:rsidRPr="00A00803" w:rsidRDefault="00A00803" w:rsidP="00A00803">
      <w:pPr>
        <w:rPr>
          <w:rFonts w:ascii="Times New Roman" w:hAnsi="Times New Roman" w:cs="Times New Roman"/>
        </w:rPr>
      </w:pPr>
      <w:r w:rsidRPr="00A00803">
        <w:rPr>
          <w:rFonts w:ascii="Times New Roman" w:hAnsi="Times New Roman" w:cs="Times New Roman" w:hint="eastAsia"/>
        </w:rPr>
        <w:t>`</w:t>
      </w:r>
    </w:p>
    <w:p w14:paraId="3CC2D6B6" w14:textId="77777777" w:rsidR="00A00803" w:rsidRPr="00A00803" w:rsidRDefault="00A00803" w:rsidP="00A00803">
      <w:pPr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/>
          <w:b/>
          <w:bCs/>
        </w:rPr>
        <w:br w:type="page"/>
      </w:r>
    </w:p>
    <w:p w14:paraId="19B3E095" w14:textId="77777777" w:rsidR="00A00803" w:rsidRPr="00A00803" w:rsidRDefault="00A00803" w:rsidP="00A00803">
      <w:pPr>
        <w:numPr>
          <w:ilvl w:val="0"/>
          <w:numId w:val="3"/>
        </w:numPr>
        <w:contextualSpacing/>
        <w:rPr>
          <w:rFonts w:ascii="Times New Roman" w:hAnsi="Times New Roman" w:cs="Times New Roman"/>
          <w:b/>
          <w:bCs/>
        </w:rPr>
      </w:pPr>
      <w:r w:rsidRPr="00A00803">
        <w:rPr>
          <w:rFonts w:ascii="Times New Roman" w:hAnsi="Times New Roman" w:cs="Times New Roman" w:hint="eastAsia"/>
          <w:b/>
          <w:bCs/>
        </w:rPr>
        <w:lastRenderedPageBreak/>
        <w:t>Interface Inspection</w:t>
      </w:r>
    </w:p>
    <w:tbl>
      <w:tblPr>
        <w:tblStyle w:val="ac"/>
        <w:tblW w:w="9639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905"/>
        <w:gridCol w:w="1080"/>
        <w:gridCol w:w="3402"/>
        <w:gridCol w:w="4252"/>
      </w:tblGrid>
      <w:tr w:rsidR="00A00803" w:rsidRPr="00A00803" w14:paraId="05507E6F" w14:textId="77777777" w:rsidTr="00A93213">
        <w:trPr>
          <w:trHeight w:val="462"/>
        </w:trPr>
        <w:tc>
          <w:tcPr>
            <w:tcW w:w="1985" w:type="dxa"/>
            <w:gridSpan w:val="2"/>
            <w:shd w:val="clear" w:color="auto" w:fill="C4C4C0" w:themeFill="background1" w:themeFillShade="E6"/>
            <w:vAlign w:val="center"/>
          </w:tcPr>
          <w:p w14:paraId="24BB6D2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7654" w:type="dxa"/>
            <w:gridSpan w:val="2"/>
            <w:vAlign w:val="center"/>
          </w:tcPr>
          <w:p w14:paraId="45572D6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24"/>
              </w:rPr>
              <w:t>Heading Control System</w:t>
            </w:r>
          </w:p>
          <w:p w14:paraId="3C75F07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Remote Control System</w:t>
            </w:r>
          </w:p>
          <w:p w14:paraId="139788A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</w:p>
          <w:p w14:paraId="3761828C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Position Sensor</w:t>
            </w:r>
          </w:p>
          <w:p w14:paraId="32DA0A94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Heading Sensor</w:t>
            </w:r>
          </w:p>
          <w:p w14:paraId="71D4A1CF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24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Speed Sensor</w:t>
            </w:r>
          </w:p>
        </w:tc>
      </w:tr>
      <w:tr w:rsidR="00A00803" w:rsidRPr="00A00803" w14:paraId="2B37FF74" w14:textId="77777777" w:rsidTr="00A93213">
        <w:trPr>
          <w:trHeight w:val="470"/>
        </w:trPr>
        <w:tc>
          <w:tcPr>
            <w:tcW w:w="905" w:type="dxa"/>
            <w:shd w:val="clear" w:color="auto" w:fill="C4C4C0" w:themeFill="background1" w:themeFillShade="E6"/>
            <w:vAlign w:val="center"/>
          </w:tcPr>
          <w:p w14:paraId="7C0F221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4482" w:type="dxa"/>
            <w:gridSpan w:val="2"/>
            <w:shd w:val="clear" w:color="auto" w:fill="C4C4C0" w:themeFill="background1" w:themeFillShade="E6"/>
            <w:vAlign w:val="center"/>
          </w:tcPr>
          <w:p w14:paraId="6B9BCE4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 w:hint="eastAsia"/>
                <w:b/>
                <w:bCs/>
              </w:rPr>
              <w:t>Test</w:t>
            </w:r>
            <w:r w:rsidRPr="00A00803">
              <w:rPr>
                <w:rFonts w:ascii="Times New Roman" w:hAnsi="Times New Roman" w:cs="Times New Roman"/>
                <w:b/>
                <w:bCs/>
              </w:rPr>
              <w:t xml:space="preserve"> Item</w:t>
            </w:r>
          </w:p>
        </w:tc>
        <w:tc>
          <w:tcPr>
            <w:tcW w:w="4252" w:type="dxa"/>
            <w:shd w:val="clear" w:color="auto" w:fill="C4C4C0" w:themeFill="background1" w:themeFillShade="E6"/>
            <w:vAlign w:val="center"/>
          </w:tcPr>
          <w:p w14:paraId="534578CC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Result</w:t>
            </w:r>
          </w:p>
        </w:tc>
      </w:tr>
      <w:tr w:rsidR="00A00803" w:rsidRPr="00A00803" w14:paraId="24D3D2F2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1E4FDAB6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1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3C3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Control System.</w:t>
            </w:r>
          </w:p>
        </w:tc>
        <w:tc>
          <w:tcPr>
            <w:tcW w:w="4252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C15B2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>The interface is verified during the on-board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test</w:t>
            </w:r>
          </w:p>
        </w:tc>
      </w:tr>
      <w:tr w:rsidR="00A00803" w:rsidRPr="00A00803" w14:paraId="76524C3F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D506295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2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2D1B5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proofErr w:type="gramStart"/>
            <w:r w:rsidRPr="00A00803">
              <w:rPr>
                <w:rFonts w:hint="eastAsia"/>
                <w:spacing w:val="-2"/>
                <w:sz w:val="16"/>
                <w:szCs w:val="16"/>
              </w:rPr>
              <w:t>Remote</w:t>
            </w:r>
            <w:r w:rsidRPr="00A00803">
              <w:rPr>
                <w:spacing w:val="-2"/>
                <w:sz w:val="16"/>
                <w:szCs w:val="16"/>
              </w:rPr>
              <w:t xml:space="preserve"> Control</w:t>
            </w:r>
            <w:proofErr w:type="gramEnd"/>
            <w:r w:rsidRPr="00A00803">
              <w:rPr>
                <w:spacing w:val="-2"/>
                <w:sz w:val="16"/>
                <w:szCs w:val="16"/>
              </w:rPr>
              <w:t xml:space="preserve"> System.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7B93F60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6805057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4E4407B2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3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8066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 xml:space="preserve">and 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>ECDIS</w:t>
            </w:r>
            <w:r w:rsidRPr="00A00803">
              <w:rPr>
                <w:spacing w:val="-2"/>
                <w:sz w:val="16"/>
                <w:szCs w:val="16"/>
              </w:rPr>
              <w:t>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3A4AE6A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5EBB76FB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6396FD1C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4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8FD67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Position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69E3746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685876D6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58D0735E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5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C479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Heading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</w:tcBorders>
            <w:vAlign w:val="center"/>
          </w:tcPr>
          <w:p w14:paraId="630C424D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  <w:tr w:rsidR="00A00803" w:rsidRPr="00A00803" w14:paraId="261092E8" w14:textId="77777777" w:rsidTr="00A93213">
        <w:trPr>
          <w:trHeight w:val="774"/>
        </w:trPr>
        <w:tc>
          <w:tcPr>
            <w:tcW w:w="905" w:type="dxa"/>
            <w:vAlign w:val="center"/>
          </w:tcPr>
          <w:p w14:paraId="24D3DB0B" w14:textId="77777777" w:rsidR="00A00803" w:rsidRPr="00A00803" w:rsidRDefault="00A00803" w:rsidP="00A00803">
            <w:pPr>
              <w:jc w:val="center"/>
              <w:rPr>
                <w:spacing w:val="-2"/>
                <w:sz w:val="16"/>
                <w:szCs w:val="16"/>
              </w:rPr>
            </w:pPr>
            <w:r w:rsidRPr="00A00803">
              <w:rPr>
                <w:rFonts w:hint="eastAsia"/>
                <w:spacing w:val="-2"/>
                <w:sz w:val="16"/>
                <w:szCs w:val="16"/>
              </w:rPr>
              <w:t>6</w:t>
            </w:r>
          </w:p>
        </w:tc>
        <w:tc>
          <w:tcPr>
            <w:tcW w:w="44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86ECAA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  <w:r w:rsidRPr="00A00803">
              <w:rPr>
                <w:spacing w:val="-2"/>
                <w:sz w:val="16"/>
                <w:szCs w:val="16"/>
              </w:rPr>
              <w:t xml:space="preserve">Verify the interface between the </w:t>
            </w:r>
            <w:proofErr w:type="spellStart"/>
            <w:r w:rsidRPr="00A00803">
              <w:rPr>
                <w:spacing w:val="-2"/>
                <w:sz w:val="16"/>
                <w:szCs w:val="16"/>
              </w:rPr>
              <w:t>HiNAS</w:t>
            </w:r>
            <w:proofErr w:type="spellEnd"/>
            <w:r w:rsidRPr="00A00803">
              <w:rPr>
                <w:spacing w:val="-2"/>
                <w:sz w:val="16"/>
                <w:szCs w:val="16"/>
              </w:rPr>
              <w:t xml:space="preserve"> Control Standard</w:t>
            </w:r>
            <w:r w:rsidRPr="00A00803">
              <w:rPr>
                <w:rFonts w:hint="eastAsia"/>
                <w:spacing w:val="-2"/>
                <w:sz w:val="16"/>
                <w:szCs w:val="16"/>
              </w:rPr>
              <w:t xml:space="preserve"> </w:t>
            </w:r>
            <w:r w:rsidRPr="00A00803">
              <w:rPr>
                <w:spacing w:val="-2"/>
                <w:sz w:val="16"/>
                <w:szCs w:val="16"/>
              </w:rPr>
              <w:t>and Speed Sensor.</w:t>
            </w:r>
          </w:p>
        </w:tc>
        <w:tc>
          <w:tcPr>
            <w:tcW w:w="4252" w:type="dxa"/>
            <w:vMerge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323463" w14:textId="77777777" w:rsidR="00A00803" w:rsidRPr="00A00803" w:rsidRDefault="00A00803" w:rsidP="00A00803">
            <w:pPr>
              <w:jc w:val="left"/>
              <w:rPr>
                <w:spacing w:val="-2"/>
                <w:sz w:val="16"/>
                <w:szCs w:val="16"/>
              </w:rPr>
            </w:pPr>
          </w:p>
        </w:tc>
      </w:tr>
    </w:tbl>
    <w:p w14:paraId="64E0990F" w14:textId="77777777" w:rsidR="00A00803" w:rsidRPr="00A00803" w:rsidRDefault="00A00803" w:rsidP="00A00803">
      <w:pPr>
        <w:rPr>
          <w:rFonts w:ascii="Times New Roman" w:hAnsi="Times New Roman" w:cs="Times New Roman"/>
        </w:rPr>
      </w:pPr>
    </w:p>
    <w:tbl>
      <w:tblPr>
        <w:tblStyle w:val="ac"/>
        <w:tblpPr w:leftFromText="142" w:rightFromText="142" w:vertAnchor="text" w:horzAnchor="margin" w:tblpX="279" w:tblpY="62"/>
        <w:tblW w:w="9493" w:type="dxa"/>
        <w:tblLook w:val="04A0" w:firstRow="1" w:lastRow="0" w:firstColumn="1" w:lastColumn="0" w:noHBand="0" w:noVBand="1"/>
      </w:tblPr>
      <w:tblGrid>
        <w:gridCol w:w="2373"/>
        <w:gridCol w:w="2373"/>
        <w:gridCol w:w="2373"/>
        <w:gridCol w:w="2374"/>
      </w:tblGrid>
      <w:tr w:rsidR="00A00803" w:rsidRPr="00A00803" w14:paraId="408AC373" w14:textId="77777777" w:rsidTr="00A93213">
        <w:trPr>
          <w:trHeight w:val="1408"/>
        </w:trPr>
        <w:tc>
          <w:tcPr>
            <w:tcW w:w="4746" w:type="dxa"/>
            <w:gridSpan w:val="2"/>
            <w:shd w:val="clear" w:color="auto" w:fill="EAEAEA"/>
            <w:vAlign w:val="center"/>
          </w:tcPr>
          <w:p w14:paraId="175CB8EE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  <w:b/>
                <w:bCs/>
                <w:sz w:val="22"/>
                <w:szCs w:val="24"/>
              </w:rPr>
              <w:t>RESULT</w:t>
            </w:r>
          </w:p>
        </w:tc>
        <w:tc>
          <w:tcPr>
            <w:tcW w:w="4747" w:type="dxa"/>
            <w:gridSpan w:val="2"/>
            <w:vAlign w:val="center"/>
          </w:tcPr>
          <w:p w14:paraId="5B2F4C30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sz w:val="30"/>
                <w:szCs w:val="30"/>
              </w:rPr>
            </w:pPr>
            <w:r w:rsidRPr="00A00803">
              <w:rPr>
                <w:rFonts w:ascii="Times New Roman" w:hAnsi="Times New Roman" w:cs="Times New Roman" w:hint="eastAsia"/>
                <w:sz w:val="30"/>
                <w:szCs w:val="30"/>
              </w:rPr>
              <w:t>PASS</w:t>
            </w:r>
          </w:p>
        </w:tc>
      </w:tr>
      <w:tr w:rsidR="00A00803" w:rsidRPr="00A00803" w14:paraId="0895D583" w14:textId="77777777" w:rsidTr="00A93213">
        <w:trPr>
          <w:trHeight w:val="510"/>
        </w:trPr>
        <w:tc>
          <w:tcPr>
            <w:tcW w:w="9493" w:type="dxa"/>
            <w:gridSpan w:val="4"/>
            <w:shd w:val="clear" w:color="auto" w:fill="EAEAEA"/>
            <w:vAlign w:val="center"/>
          </w:tcPr>
          <w:p w14:paraId="2678EFD7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r w:rsidRPr="00A00803">
              <w:rPr>
                <w:rFonts w:ascii="Times New Roman" w:hAnsi="Times New Roman" w:cs="Times New Roman"/>
              </w:rPr>
              <w:t>“A”: Accepts, “B”: Accept with following comments, “C”: Canceled, “R”: Reinspection</w:t>
            </w:r>
          </w:p>
        </w:tc>
      </w:tr>
      <w:tr w:rsidR="00A00803" w:rsidRPr="00A00803" w14:paraId="1EBB3436" w14:textId="77777777" w:rsidTr="00A93213">
        <w:trPr>
          <w:trHeight w:val="1040"/>
        </w:trPr>
        <w:tc>
          <w:tcPr>
            <w:tcW w:w="2373" w:type="dxa"/>
            <w:vMerge w:val="restart"/>
            <w:shd w:val="clear" w:color="auto" w:fill="EAEAEA"/>
            <w:vAlign w:val="center"/>
          </w:tcPr>
          <w:p w14:paraId="772CC439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00803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  <w:tc>
          <w:tcPr>
            <w:tcW w:w="2373" w:type="dxa"/>
            <w:vAlign w:val="center"/>
          </w:tcPr>
          <w:p w14:paraId="0B70C369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  <w:r w:rsidRPr="00A00803"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066AF29" wp14:editId="4E5A7FC0">
                  <wp:simplePos x="0" y="0"/>
                  <wp:positionH relativeFrom="column">
                    <wp:posOffset>205740</wp:posOffset>
                  </wp:positionH>
                  <wp:positionV relativeFrom="paragraph">
                    <wp:posOffset>635</wp:posOffset>
                  </wp:positionV>
                  <wp:extent cx="1025525" cy="680085"/>
                  <wp:effectExtent l="0" t="0" r="3175" b="5715"/>
                  <wp:wrapNone/>
                  <wp:docPr id="7" name="그림 6" descr="스케치이(가) 표시된 사진&#10;&#10;AI 생성 콘텐츠는 정확하지 않을 수 있습니다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1BBA35CA-C2B7-D7A5-B6E9-8C6C9E958A9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6" descr="스케치이(가) 표시된 사진&#10;&#10;AI 생성 콘텐츠는 정확하지 않을 수 있습니다.">
                            <a:extLst>
                              <a:ext uri="{FF2B5EF4-FFF2-40B4-BE49-F238E27FC236}">
                                <a16:creationId xmlns:a16="http://schemas.microsoft.com/office/drawing/2014/main" id="{1BBA35CA-C2B7-D7A5-B6E9-8C6C9E958A9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5525" cy="68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373" w:type="dxa"/>
            <w:vAlign w:val="center"/>
          </w:tcPr>
          <w:p w14:paraId="00053AA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63A72820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  <w:tr w:rsidR="00A00803" w:rsidRPr="00A00803" w14:paraId="22199905" w14:textId="77777777" w:rsidTr="00A93213">
        <w:trPr>
          <w:trHeight w:val="510"/>
        </w:trPr>
        <w:tc>
          <w:tcPr>
            <w:tcW w:w="2373" w:type="dxa"/>
            <w:vMerge/>
            <w:shd w:val="clear" w:color="auto" w:fill="EAEAEA"/>
            <w:vAlign w:val="center"/>
          </w:tcPr>
          <w:p w14:paraId="0ECEC221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3" w:type="dxa"/>
            <w:vAlign w:val="center"/>
          </w:tcPr>
          <w:p w14:paraId="2CFA1C8B" w14:textId="77777777" w:rsidR="00A00803" w:rsidRPr="00A00803" w:rsidRDefault="00A00803" w:rsidP="00A00803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00803">
              <w:rPr>
                <w:rFonts w:ascii="Times New Roman" w:hAnsi="Times New Roman" w:cs="Times New Roman" w:hint="eastAsia"/>
              </w:rPr>
              <w:t>Avikus</w:t>
            </w:r>
            <w:proofErr w:type="spellEnd"/>
          </w:p>
        </w:tc>
        <w:tc>
          <w:tcPr>
            <w:tcW w:w="2373" w:type="dxa"/>
            <w:vAlign w:val="center"/>
          </w:tcPr>
          <w:p w14:paraId="1225CEF3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74" w:type="dxa"/>
            <w:vAlign w:val="center"/>
          </w:tcPr>
          <w:p w14:paraId="4F80FA92" w14:textId="77777777" w:rsidR="00A00803" w:rsidRPr="00A00803" w:rsidRDefault="00A00803" w:rsidP="00A00803">
            <w:pPr>
              <w:rPr>
                <w:rFonts w:ascii="Times New Roman" w:hAnsi="Times New Roman" w:cs="Times New Roman"/>
              </w:rPr>
            </w:pPr>
          </w:p>
        </w:tc>
      </w:tr>
    </w:tbl>
    <w:p w14:paraId="4B101075" w14:textId="77777777" w:rsidR="00A00803" w:rsidRPr="00A00803" w:rsidRDefault="00A00803" w:rsidP="00A00803">
      <w:pPr>
        <w:tabs>
          <w:tab w:val="left" w:pos="1778"/>
        </w:tabs>
      </w:pPr>
    </w:p>
    <w:p w14:paraId="63FA7B9F" w14:textId="1576C958" w:rsidR="00EA7EA3" w:rsidRPr="00A00803" w:rsidRDefault="00EA7EA3" w:rsidP="00A00803"/>
    <w:sectPr w:rsidR="00EA7EA3" w:rsidRPr="00A00803" w:rsidSect="00436EDC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907" w:bottom="1701" w:left="907" w:header="1304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2E008" w14:textId="77777777" w:rsidR="00462A22" w:rsidRDefault="00462A22" w:rsidP="00FB5C14">
      <w:pPr>
        <w:spacing w:after="0" w:line="240" w:lineRule="auto"/>
      </w:pPr>
      <w:r>
        <w:separator/>
      </w:r>
    </w:p>
    <w:p w14:paraId="440963C1" w14:textId="77777777" w:rsidR="00462A22" w:rsidRDefault="00462A22"/>
    <w:p w14:paraId="3744BC94" w14:textId="77777777" w:rsidR="00462A22" w:rsidRDefault="00462A22" w:rsidP="00FC304C"/>
  </w:endnote>
  <w:endnote w:type="continuationSeparator" w:id="0">
    <w:p w14:paraId="10F8FB00" w14:textId="77777777" w:rsidR="00462A22" w:rsidRDefault="00462A22" w:rsidP="00FB5C14">
      <w:pPr>
        <w:spacing w:after="0" w:line="240" w:lineRule="auto"/>
      </w:pPr>
      <w:r>
        <w:continuationSeparator/>
      </w:r>
    </w:p>
    <w:p w14:paraId="3AC1FB5A" w14:textId="77777777" w:rsidR="00462A22" w:rsidRDefault="00462A22"/>
    <w:p w14:paraId="3ED4890E" w14:textId="77777777" w:rsidR="00462A22" w:rsidRDefault="00462A22" w:rsidP="00FC304C"/>
  </w:endnote>
  <w:endnote w:type="continuationNotice" w:id="1">
    <w:p w14:paraId="1E6BFB4E" w14:textId="77777777" w:rsidR="00462A22" w:rsidRDefault="00462A2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1BE1874-7F5A-45ED-A745-F15D85DCFB35}"/>
    <w:embedBold r:id="rId2" w:fontKey="{0453941D-E71B-4AA9-A94E-CB77910568A8}"/>
    <w:embedItalic r:id="rId3" w:fontKey="{32CE2B0F-6008-41E8-9B37-8CC46097565C}"/>
    <w:embedBoldItalic r:id="rId4" w:fontKey="{F37A95FB-F121-4AF1-AAFD-AD3560033F7F}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  <w:embedRegular r:id="rId5" w:fontKey="{B50755DC-640F-4981-9E1A-943AD1466FA4}"/>
    <w:embedBold r:id="rId6" w:fontKey="{BE879B33-53E5-4351-A245-18DDB62FA240}"/>
    <w:embedItalic r:id="rId7" w:fontKey="{1C564F8D-8776-4E17-9099-D7362CD2130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8" w:subsetted="1" w:fontKey="{BCFE3714-8E31-4D45-90DF-F38BCDEBE642}"/>
  </w:font>
  <w:font w:name="Inter Medium">
    <w:charset w:val="00"/>
    <w:family w:val="auto"/>
    <w:pitch w:val="variable"/>
    <w:sig w:usb0="E00002FF" w:usb1="1200A1FF" w:usb2="00000001" w:usb3="00000000" w:csb0="0000019F" w:csb1="00000000"/>
    <w:embedRegular r:id="rId9" w:fontKey="{C7982808-E643-45DC-968D-E3A4EDA53F3B}"/>
  </w:font>
  <w:font w:name="Inter SemiBold">
    <w:charset w:val="00"/>
    <w:family w:val="auto"/>
    <w:pitch w:val="variable"/>
    <w:sig w:usb0="E00002FF" w:usb1="1200A1FF" w:usb2="00000001" w:usb3="00000000" w:csb0="0000019F" w:csb1="00000000"/>
    <w:embedRegular r:id="rId10" w:fontKey="{6606773D-0614-46C5-A713-760ECC3EB47D}"/>
    <w:embedBold r:id="rId11" w:fontKey="{C789E96F-376C-40DD-9968-AFD445289C55}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49489DE4-7DA3-4A53-899A-9080247DF2C1}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9EB48" w14:textId="1611EBC1" w:rsidR="00C01698" w:rsidRDefault="00C01698">
    <w:pPr>
      <w:pStyle w:val="ab"/>
    </w:pPr>
    <w:r>
      <w:rPr>
        <w:noProof/>
      </w:rPr>
      <mc:AlternateContent>
        <mc:Choice Requires="wps">
          <w:drawing>
            <wp:anchor distT="0" distB="0" distL="0" distR="0" simplePos="0" relativeHeight="251663370" behindDoc="0" locked="0" layoutInCell="1" allowOverlap="1" wp14:anchorId="488DF812" wp14:editId="16A8CDF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389019845" name="Text Box 5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EEAE8" w14:textId="0366B7E0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8DF812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onfidential | AVIKUS – Unauthorized distribution is strictly prohibited" style="position:absolute;left:0;text-align:left;margin-left:0;margin-top:0;width:276.5pt;height:26.25pt;z-index:25166337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" filled="f" stroked="f">
              <v:textbox style="mso-fit-shape-to-text:t" inset="20pt,0,0,15pt">
                <w:txbxContent>
                  <w:p w14:paraId="7B5EEAE8" w14:textId="0366B7E0" w:rsidR="00C01698" w:rsidRPr="00C01698" w:rsidRDefault="00C01698" w:rsidP="00C0169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</w:pPr>
                    <w:r w:rsidRPr="00C01698">
                      <w:rPr>
                        <w:rFonts w:ascii="Calibri" w:eastAsia="Calibri" w:hAnsi="Calibri" w:cs="Calibri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F74CE" w14:textId="77777777" w:rsidR="00436EDC" w:rsidRPr="00C76DDB" w:rsidRDefault="00436EDC" w:rsidP="00436EDC">
    <w:pPr>
      <w:pStyle w:val="ab"/>
      <w:ind w:right="320"/>
      <w:jc w:val="right"/>
      <w:rPr>
        <w:rFonts w:ascii="Times New Roman" w:hAnsi="Times New Roman" w:cs="Times New Roman"/>
        <w:sz w:val="16"/>
        <w:szCs w:val="18"/>
      </w:rPr>
    </w:pPr>
    <w:r>
      <w:rPr>
        <w:rFonts w:ascii="Times New Roman" w:hAnsi="Times New Roman" w:cs="Times New Roman"/>
        <w:noProof/>
        <w:sz w:val="16"/>
        <w:szCs w:val="18"/>
      </w:rPr>
      <w:drawing>
        <wp:anchor distT="0" distB="0" distL="114300" distR="114300" simplePos="0" relativeHeight="251681802" behindDoc="0" locked="0" layoutInCell="1" allowOverlap="1" wp14:anchorId="4190D927" wp14:editId="6CE79098">
          <wp:simplePos x="0" y="0"/>
          <wp:positionH relativeFrom="column">
            <wp:posOffset>226810</wp:posOffset>
          </wp:positionH>
          <wp:positionV relativeFrom="paragraph">
            <wp:posOffset>-128905</wp:posOffset>
          </wp:positionV>
          <wp:extent cx="1274400" cy="381600"/>
          <wp:effectExtent l="0" t="0" r="2540" b="0"/>
          <wp:wrapThrough wrapText="bothSides">
            <wp:wrapPolygon edited="0">
              <wp:start x="969" y="0"/>
              <wp:lineTo x="0" y="0"/>
              <wp:lineTo x="0" y="16200"/>
              <wp:lineTo x="969" y="20520"/>
              <wp:lineTo x="5168" y="20520"/>
              <wp:lineTo x="21320" y="19440"/>
              <wp:lineTo x="21320" y="4320"/>
              <wp:lineTo x="5168" y="0"/>
              <wp:lineTo x="969" y="0"/>
            </wp:wrapPolygon>
          </wp:wrapThrough>
          <wp:docPr id="1817975631" name="그림 14" descr="텍스트, 그래픽, 폰트, 그래픽 디자인이(가) 표시된 사진&#10;&#10;AI가 생성한 콘텐츠는 부정확할 수 있습니다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5607558" name="그림 14" descr="텍스트, 그래픽, 폰트, 그래픽 디자인이(가) 표시된 사진&#10;&#10;AI가 생성한 콘텐츠는 부정확할 수 있습니다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4400" cy="38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0" distR="0" simplePos="0" relativeHeight="251680778" behindDoc="0" locked="0" layoutInCell="1" allowOverlap="1" wp14:anchorId="0AA318D9" wp14:editId="2DFCF99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511550" cy="333375"/>
              <wp:effectExtent l="0" t="0" r="12700" b="0"/>
              <wp:wrapNone/>
              <wp:docPr id="1211599254" name="Text Box 3" descr="Confidential | AVIKUS – Unauthorized distribution is strictly prohibi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115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F2BACA" w14:textId="368FB2EB" w:rsidR="002E7B5F" w:rsidRDefault="002E7B5F" w:rsidP="00436EDC">
                          <w:pPr>
                            <w:spacing w:after="0"/>
                            <w:rPr>
                              <w:rFonts w:ascii="Times New Roman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 w:cs="Times New Roman" w:hint="eastAsia"/>
                              <w:noProof/>
                              <w:color w:val="000000"/>
                              <w:sz w:val="18"/>
                              <w:szCs w:val="18"/>
                            </w:rPr>
                            <w:t>FTR-002-B</w:t>
                          </w:r>
                        </w:p>
                        <w:p w14:paraId="6222B55F" w14:textId="6E7A393D" w:rsidR="00436EDC" w:rsidRPr="00C76DDB" w:rsidRDefault="00436EDC" w:rsidP="00436EDC">
                          <w:pPr>
                            <w:spacing w:after="0"/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76DDB">
                            <w:rPr>
                              <w:rFonts w:ascii="Times New Roman" w:eastAsia="Calibri" w:hAnsi="Times New Roman" w:cs="Times New Roman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A318D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Confidential | AVIKUS – Unauthorized distribution is strictly prohibited" style="position:absolute;left:0;text-align:left;margin-left:0;margin-top:0;width:276.5pt;height:26.25pt;z-index:25168077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" filled="f" stroked="f">
              <v:textbox style="mso-fit-shape-to-text:t" inset="20pt,0,0,15pt">
                <w:txbxContent>
                  <w:p w14:paraId="61F2BACA" w14:textId="368FB2EB" w:rsidR="002E7B5F" w:rsidRDefault="002E7B5F" w:rsidP="00436EDC">
                    <w:pPr>
                      <w:spacing w:after="0"/>
                      <w:rPr>
                        <w:rFonts w:ascii="Times New Roman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cs="Times New Roman" w:hint="eastAsia"/>
                        <w:noProof/>
                        <w:color w:val="000000"/>
                        <w:sz w:val="18"/>
                        <w:szCs w:val="18"/>
                      </w:rPr>
                      <w:t>FTR-002-B</w:t>
                    </w:r>
                  </w:p>
                  <w:p w14:paraId="6222B55F" w14:textId="6E7A393D" w:rsidR="00436EDC" w:rsidRPr="00C76DDB" w:rsidRDefault="00436EDC" w:rsidP="00436EDC">
                    <w:pPr>
                      <w:spacing w:after="0"/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</w:pPr>
                    <w:r w:rsidRPr="00C76DDB">
                      <w:rPr>
                        <w:rFonts w:ascii="Times New Roman" w:eastAsia="Calibri" w:hAnsi="Times New Roman" w:cs="Times New Roman"/>
                        <w:noProof/>
                        <w:color w:val="000000"/>
                        <w:sz w:val="18"/>
                        <w:szCs w:val="18"/>
                      </w:rPr>
                      <w:t>Confidential | AVIKUS – Unauthorized distribution is strictly prohibited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Pr="00C76DDB">
      <w:rPr>
        <w:rFonts w:ascii="Times New Roman" w:hAnsi="Times New Roman" w:cs="Times New Roman"/>
        <w:noProof/>
        <w:sz w:val="16"/>
        <w:szCs w:val="18"/>
      </w:rPr>
      <mc:AlternateContent>
        <mc:Choice Requires="wps">
          <w:drawing>
            <wp:anchor distT="0" distB="0" distL="114300" distR="114300" simplePos="0" relativeHeight="251679754" behindDoc="0" locked="0" layoutInCell="1" allowOverlap="1" wp14:anchorId="5D004855" wp14:editId="6EE3D857">
              <wp:simplePos x="0" y="0"/>
              <wp:positionH relativeFrom="margin">
                <wp:align>right</wp:align>
              </wp:positionH>
              <wp:positionV relativeFrom="paragraph">
                <wp:posOffset>-223520</wp:posOffset>
              </wp:positionV>
              <wp:extent cx="6420485" cy="0"/>
              <wp:effectExtent l="0" t="0" r="0" b="0"/>
              <wp:wrapNone/>
              <wp:docPr id="781516301" name="직선 연결선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20485" cy="0"/>
                      </a:xfrm>
                      <a:prstGeom prst="line">
                        <a:avLst/>
                      </a:prstGeom>
                      <a:ln w="63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5C9C8B1" id="직선 연결선 3" o:spid="_x0000_s1026" style="position:absolute;z-index:25167975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54.35pt,-17.6pt" to="959.9pt,-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" strokecolor="#170d54 [3213]" strokeweight=".5pt">
              <v:stroke joinstyle="miter"/>
              <w10:wrap anchorx="margin"/>
            </v:line>
          </w:pict>
        </mc:Fallback>
      </mc:AlternateContent>
    </w:r>
    <w:proofErr w:type="spellStart"/>
    <w:r w:rsidRPr="00C76DDB">
      <w:rPr>
        <w:rFonts w:ascii="Times New Roman" w:hAnsi="Times New Roman" w:cs="Times New Roman"/>
        <w:sz w:val="16"/>
        <w:szCs w:val="18"/>
      </w:rPr>
      <w:t>Avikus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Co. Ltd (06234) 11F, 70, </w:t>
    </w:r>
    <w:proofErr w:type="spellStart"/>
    <w:r w:rsidRPr="00C76DDB">
      <w:rPr>
        <w:rFonts w:ascii="Times New Roman" w:hAnsi="Times New Roman" w:cs="Times New Roman"/>
        <w:sz w:val="16"/>
        <w:szCs w:val="18"/>
      </w:rPr>
      <w:t>Nonhyeon-ro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 85-gil, Gangnam-</w:t>
    </w:r>
    <w:proofErr w:type="spellStart"/>
    <w:r w:rsidRPr="00C76DDB">
      <w:rPr>
        <w:rFonts w:ascii="Times New Roman" w:hAnsi="Times New Roman" w:cs="Times New Roman"/>
        <w:sz w:val="16"/>
        <w:szCs w:val="18"/>
      </w:rPr>
      <w:t>gu</w:t>
    </w:r>
    <w:proofErr w:type="spellEnd"/>
    <w:r w:rsidRPr="00C76DDB">
      <w:rPr>
        <w:rFonts w:ascii="Times New Roman" w:hAnsi="Times New Roman" w:cs="Times New Roman"/>
        <w:sz w:val="16"/>
        <w:szCs w:val="18"/>
      </w:rPr>
      <w:t xml:space="preserve">, Seoul, Republic of Korea </w:t>
    </w:r>
    <w:r w:rsidRPr="00EA7EA3">
      <w:rPr>
        <w:rFonts w:ascii="Times New Roman" w:hAnsi="Times New Roman" w:cs="Times New Roman"/>
        <w:sz w:val="16"/>
        <w:szCs w:val="18"/>
      </w:rPr>
      <w:t>www.avikus.a</w:t>
    </w:r>
    <w:r w:rsidRPr="00EA7EA3">
      <w:rPr>
        <w:rFonts w:ascii="Times New Roman" w:hAnsi="Times New Roman" w:cs="Times New Roman" w:hint="eastAsia"/>
        <w:sz w:val="16"/>
        <w:szCs w:val="18"/>
      </w:rPr>
      <w:t>i</w:t>
    </w:r>
    <w:r>
      <w:rPr>
        <w:rFonts w:ascii="Times New Roman" w:hAnsi="Times New Roman" w:cs="Times New Roman" w:hint="eastAsia"/>
        <w:sz w:val="16"/>
        <w:szCs w:val="18"/>
      </w:rPr>
      <w:t xml:space="preserve"> </w:t>
    </w:r>
    <w:r w:rsidRPr="00EA7EA3">
      <w:rPr>
        <w:rFonts w:ascii="Times New Roman" w:hAnsi="Times New Roman" w:cs="Times New Roman"/>
        <w:sz w:val="16"/>
        <w:szCs w:val="18"/>
      </w:rPr>
      <w:fldChar w:fldCharType="begin"/>
    </w:r>
    <w:r w:rsidRPr="00EA7EA3">
      <w:rPr>
        <w:rFonts w:ascii="Times New Roman" w:hAnsi="Times New Roman" w:cs="Times New Roman"/>
        <w:sz w:val="16"/>
        <w:szCs w:val="18"/>
      </w:rPr>
      <w:instrText>PAGE   \* MERGEFORMAT</w:instrText>
    </w:r>
    <w:r w:rsidRPr="00EA7EA3">
      <w:rPr>
        <w:rFonts w:ascii="Times New Roman" w:hAnsi="Times New Roman" w:cs="Times New Roman"/>
        <w:sz w:val="16"/>
        <w:szCs w:val="18"/>
      </w:rPr>
      <w:fldChar w:fldCharType="separate"/>
    </w:r>
    <w:r>
      <w:rPr>
        <w:rFonts w:ascii="Times New Roman" w:hAnsi="Times New Roman" w:cs="Times New Roman"/>
        <w:sz w:val="16"/>
        <w:szCs w:val="18"/>
      </w:rPr>
      <w:t>- 10 -</w:t>
    </w:r>
    <w:r w:rsidRPr="00EA7EA3">
      <w:rPr>
        <w:rFonts w:ascii="Times New Roman" w:hAnsi="Times New Roman" w:cs="Times New Roman"/>
        <w:sz w:val="16"/>
        <w:szCs w:val="18"/>
      </w:rPr>
      <w:fldChar w:fldCharType="end"/>
    </w:r>
  </w:p>
  <w:p w14:paraId="32AED349" w14:textId="4633975F" w:rsidR="006F15C9" w:rsidRPr="00436EDC" w:rsidRDefault="006F15C9" w:rsidP="00EA7EA3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56F6A021" w14:paraId="46BDF874" w14:textId="77777777" w:rsidTr="007E2AF5">
      <w:trPr>
        <w:trHeight w:val="300"/>
      </w:trPr>
      <w:tc>
        <w:tcPr>
          <w:tcW w:w="3360" w:type="dxa"/>
        </w:tcPr>
        <w:p w14:paraId="56728A88" w14:textId="6BA8A608" w:rsidR="56F6A021" w:rsidRDefault="00C01698" w:rsidP="007E2AF5">
          <w:pPr>
            <w:pStyle w:val="aa"/>
            <w:ind w:left="-115"/>
            <w:jc w:val="left"/>
          </w:pPr>
          <w:r>
            <w:rPr>
              <w:noProof/>
            </w:rPr>
            <mc:AlternateContent>
              <mc:Choice Requires="wps">
                <w:drawing>
                  <wp:anchor distT="0" distB="0" distL="0" distR="0" simplePos="0" relativeHeight="251662346" behindDoc="0" locked="0" layoutInCell="1" allowOverlap="1" wp14:anchorId="3FF66DED" wp14:editId="7554CF06">
                    <wp:simplePos x="635" y="635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1996440" cy="476250"/>
                    <wp:effectExtent l="0" t="0" r="3810" b="0"/>
                    <wp:wrapNone/>
                    <wp:docPr id="1973351687" name="Text Box 4" descr="Confidential | AVIKUS – Unauthorized distribution is strictly prohibited">
                      <a:extLst xmlns:a="http://schemas.openxmlformats.org/drawingml/2006/main">
                        <a:ext uri="{5AE41FA2-C0FF-4470-9BD4-5FADCA87CBE2}">
                          <aclsh:classification xmlns:aclsh="http://schemas.microsoft.com/office/drawing/2020/classificationShape" classificationOutcomeType="ftr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996440" cy="476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E5D748" w14:textId="3A80AC0A" w:rsidR="00C01698" w:rsidRPr="00C01698" w:rsidRDefault="00C01698" w:rsidP="00C01698">
                                <w:pPr>
                                  <w:spacing w:after="0"/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</w:pPr>
                                <w:r w:rsidRPr="00C01698">
                                  <w:rPr>
                                    <w:rFonts w:ascii="Calibri" w:eastAsia="Calibri" w:hAnsi="Calibri" w:cs="Calibri"/>
                                    <w:noProof/>
                                    <w:color w:val="000000"/>
                                    <w:sz w:val="18"/>
                                    <w:szCs w:val="18"/>
                                  </w:rPr>
                                  <w:t>Confidential | AVIKUS – Unauthorized distribution is strictly prohibited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3FF66DE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alt="Confidential | AVIKUS – Unauthorized distribution is strictly prohibited" style="position:absolute;left:0;text-align:left;margin-left:0;margin-top:0;width:157.2pt;height:37.5pt;z-index:25166234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" filled="f" stroked="f">
                    <v:textbox style="mso-fit-shape-to-text:t" inset="20pt,0,0,15pt">
                      <w:txbxContent>
                        <w:p w14:paraId="06E5D748" w14:textId="3A80AC0A" w:rsidR="00C01698" w:rsidRPr="00C01698" w:rsidRDefault="00C01698" w:rsidP="00C0169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C0169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 | AVIKUS – Unauthorized distribution is strictly prohibited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  <w:tc>
        <w:tcPr>
          <w:tcW w:w="3360" w:type="dxa"/>
        </w:tcPr>
        <w:p w14:paraId="48A83EB1" w14:textId="7DE9CA24" w:rsidR="56F6A021" w:rsidRDefault="56F6A021" w:rsidP="007E2AF5">
          <w:pPr>
            <w:pStyle w:val="aa"/>
            <w:jc w:val="center"/>
          </w:pPr>
        </w:p>
      </w:tc>
      <w:tc>
        <w:tcPr>
          <w:tcW w:w="3360" w:type="dxa"/>
        </w:tcPr>
        <w:p w14:paraId="68DD851D" w14:textId="3277C883" w:rsidR="56F6A021" w:rsidRDefault="56F6A021" w:rsidP="007E2AF5">
          <w:pPr>
            <w:pStyle w:val="aa"/>
            <w:ind w:right="-115"/>
            <w:jc w:val="right"/>
          </w:pPr>
        </w:p>
      </w:tc>
    </w:tr>
  </w:tbl>
  <w:p w14:paraId="6BAC3254" w14:textId="255CED7A" w:rsidR="00A92911" w:rsidRDefault="00A9291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2D5C" w14:textId="77777777" w:rsidR="00462A22" w:rsidRDefault="00462A22" w:rsidP="00FB5C14">
      <w:pPr>
        <w:spacing w:after="0" w:line="240" w:lineRule="auto"/>
      </w:pPr>
      <w:r>
        <w:separator/>
      </w:r>
    </w:p>
    <w:p w14:paraId="0486EA82" w14:textId="77777777" w:rsidR="00462A22" w:rsidRDefault="00462A22"/>
    <w:p w14:paraId="46DF26A9" w14:textId="77777777" w:rsidR="00462A22" w:rsidRDefault="00462A22" w:rsidP="00FC304C"/>
  </w:footnote>
  <w:footnote w:type="continuationSeparator" w:id="0">
    <w:p w14:paraId="637740DA" w14:textId="77777777" w:rsidR="00462A22" w:rsidRDefault="00462A22" w:rsidP="00FB5C14">
      <w:pPr>
        <w:spacing w:after="0" w:line="240" w:lineRule="auto"/>
      </w:pPr>
      <w:r>
        <w:continuationSeparator/>
      </w:r>
    </w:p>
    <w:p w14:paraId="70FFD404" w14:textId="77777777" w:rsidR="00462A22" w:rsidRDefault="00462A22"/>
    <w:p w14:paraId="2175A214" w14:textId="77777777" w:rsidR="00462A22" w:rsidRDefault="00462A22" w:rsidP="00FC304C"/>
  </w:footnote>
  <w:footnote w:type="continuationNotice" w:id="1">
    <w:p w14:paraId="432A8512" w14:textId="77777777" w:rsidR="00462A22" w:rsidRDefault="00462A2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903D1" w14:textId="77777777" w:rsidR="00436EDC" w:rsidRDefault="00436EDC" w:rsidP="00436EDC">
    <w:pPr>
      <w:pStyle w:val="aa"/>
      <w:rPr>
        <w:rFonts w:ascii="Inter Medium" w:hAnsi="Inter Medium"/>
        <w:sz w:val="24"/>
        <w:szCs w:val="24"/>
      </w:rPr>
    </w:pPr>
  </w:p>
  <w:p w14:paraId="49E46C5E" w14:textId="21D4DA15" w:rsidR="00C96CF3" w:rsidRPr="00436EDC" w:rsidRDefault="00436EDC" w:rsidP="00EA7EA3">
    <w:pPr>
      <w:pStyle w:val="aa"/>
      <w:rPr>
        <w:rFonts w:ascii="Times New Roman" w:hAnsi="Times New Roman" w:cs="Times New Roman"/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83850" behindDoc="0" locked="0" layoutInCell="1" allowOverlap="1" wp14:anchorId="4C54ABC1" wp14:editId="674DF97B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135410205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92BA72" id="Straight Connector 9" o:spid="_x0000_s1026" style="position:absolute;z-index:25168385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Times New Roman" w:hAnsi="Times New Roman" w:cs="Times New Roman"/>
          <w:sz w:val="24"/>
          <w:szCs w:val="24"/>
        </w:rPr>
        <w:alias w:val="Title"/>
        <w:tag w:val=""/>
        <w:id w:val="1724019242"/>
        <w:placeholder>
          <w:docPart w:val="CD11927DA13C4A8693207B0F76D27C2F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rFonts w:ascii="Times New Roman" w:hAnsi="Times New Roman" w:cs="Times New Roman"/>
            <w:sz w:val="24"/>
            <w:szCs w:val="24"/>
          </w:rPr>
          <w:t xml:space="preserve">Final Inspection </w:t>
        </w:r>
        <w:r>
          <w:rPr>
            <w:rFonts w:ascii="Times New Roman" w:hAnsi="Times New Roman" w:cs="Times New Roman" w:hint="eastAsia"/>
            <w:sz w:val="24"/>
            <w:szCs w:val="24"/>
          </w:rPr>
          <w:t>Report</w:t>
        </w:r>
      </w:sdtContent>
    </w:sdt>
    <w:r w:rsidRPr="00A40080">
      <w:rPr>
        <w:rFonts w:ascii="Times New Roman" w:hAnsi="Times New Roman" w:cs="Times New Roman"/>
        <w:sz w:val="24"/>
        <w:szCs w:val="24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22EB5A" w14:textId="46F0EFA1" w:rsidR="00080DBA" w:rsidRPr="00FC304C" w:rsidRDefault="00080DBA">
    <w:pPr>
      <w:pStyle w:val="aa"/>
    </w:pPr>
  </w:p>
  <w:p w14:paraId="24A687E6" w14:textId="21B6D26F" w:rsidR="00080DBA" w:rsidRPr="00DE374D" w:rsidRDefault="00FC304C">
    <w:pPr>
      <w:pStyle w:val="aa"/>
      <w:rPr>
        <w:color w:val="659ADD" w:themeColor="accent1"/>
      </w:rPr>
    </w:pPr>
    <w:r>
      <w:rPr>
        <w:rFonts w:ascii="Inter Medium" w:hAnsi="Inter Medium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8244" behindDoc="0" locked="0" layoutInCell="1" allowOverlap="1" wp14:anchorId="65E7C1AB" wp14:editId="35896D76">
              <wp:simplePos x="0" y="0"/>
              <wp:positionH relativeFrom="margin">
                <wp:align>center</wp:align>
              </wp:positionH>
              <wp:positionV relativeFrom="paragraph">
                <wp:posOffset>233680</wp:posOffset>
              </wp:positionV>
              <wp:extent cx="6408000" cy="0"/>
              <wp:effectExtent l="0" t="0" r="0" b="0"/>
              <wp:wrapNone/>
              <wp:docPr id="580936868" name="Straight Connector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80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57E739A" id="Straight Connector 9" o:spid="_x0000_s1026" style="position:absolute;z-index:2516582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8.4pt" to="504.5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" strokecolor="#170d54 [3213]" strokeweight=".5pt">
              <v:stroke joinstyle="miter"/>
              <w10:wrap anchorx="margin"/>
            </v:line>
          </w:pict>
        </mc:Fallback>
      </mc:AlternateContent>
    </w:r>
    <w:sdt>
      <w:sdtPr>
        <w:rPr>
          <w:rFonts w:ascii="Inter Medium" w:hAnsi="Inter Medium"/>
          <w:sz w:val="24"/>
          <w:szCs w:val="24"/>
        </w:rPr>
        <w:alias w:val="Title"/>
        <w:tag w:val=""/>
        <w:id w:val="-1631312554"/>
        <w:placeholder>
          <w:docPart w:val="8AF4173628A94554988C114D658DEED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BB43CE">
          <w:rPr>
            <w:rFonts w:ascii="Inter Medium" w:hAnsi="Inter Medium"/>
            <w:sz w:val="24"/>
            <w:szCs w:val="24"/>
          </w:rPr>
          <w:t>Final Inspection Report</w:t>
        </w:r>
      </w:sdtContent>
    </w:sdt>
    <w:r w:rsidR="00080DBA">
      <w:rPr>
        <w:noProof/>
      </w:rPr>
      <w:drawing>
        <wp:anchor distT="0" distB="0" distL="114300" distR="114300" simplePos="0" relativeHeight="251658243" behindDoc="0" locked="0" layoutInCell="1" allowOverlap="1" wp14:anchorId="23B85354" wp14:editId="1CF9C864">
          <wp:simplePos x="0" y="0"/>
          <wp:positionH relativeFrom="margin">
            <wp:align>center</wp:align>
          </wp:positionH>
          <wp:positionV relativeFrom="page">
            <wp:posOffset>0</wp:posOffset>
          </wp:positionV>
          <wp:extent cx="7584480" cy="924480"/>
          <wp:effectExtent l="0" t="0" r="0" b="9525"/>
          <wp:wrapNone/>
          <wp:docPr id="1296831163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4982430" name="그림 16249824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480" cy="9244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80DBA">
      <w:rPr>
        <w:rFonts w:ascii="Inter Medium" w:hAnsi="Inter Medium" w:hint="eastAsia"/>
        <w:sz w:val="24"/>
        <w:szCs w:val="24"/>
      </w:rPr>
      <w:t xml:space="preserve">  </w:t>
    </w:r>
    <w:r w:rsidR="00080DBA">
      <w:rPr>
        <w:rFonts w:ascii="Inter Display SemiBold" w:hAnsi="Inter Display SemiBold"/>
        <w:sz w:val="24"/>
        <w:szCs w:val="24"/>
      </w:rPr>
      <w:t>ⅼ</w:t>
    </w:r>
    <w:r w:rsidR="00080DBA">
      <w:rPr>
        <w:rFonts w:ascii="Inter Medium" w:hAnsi="Inter Medium" w:hint="eastAsia"/>
        <w:sz w:val="24"/>
        <w:szCs w:val="24"/>
      </w:rPr>
      <w:t xml:space="preserve">  </w:t>
    </w:r>
    <w:sdt>
      <w:sdtPr>
        <w:rPr>
          <w:rFonts w:ascii="Inter Medium" w:hAnsi="Inter Medium" w:hint="eastAsia"/>
          <w:color w:val="659ADD" w:themeColor="accent1"/>
          <w:sz w:val="24"/>
          <w:szCs w:val="24"/>
        </w:rPr>
        <w:alias w:val="Subject"/>
        <w:tag w:val=""/>
        <w:id w:val="-1360427056"/>
        <w:placeholder>
          <w:docPart w:val="4C26D78DF4374120B552B4FB2D1A51AA"/>
        </w:placeholder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BB43CE" w:rsidRPr="000D7C9D">
          <w:rPr>
            <w:rStyle w:val="af0"/>
          </w:rPr>
          <w:t>[Subject]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54C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5BF5CC6"/>
    <w:multiLevelType w:val="multilevel"/>
    <w:tmpl w:val="254EADA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15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6BA7E9B"/>
    <w:multiLevelType w:val="multilevel"/>
    <w:tmpl w:val="3ADEC30A"/>
    <w:lvl w:ilvl="0">
      <w:start w:val="1"/>
      <w:numFmt w:val="upperLetter"/>
      <w:pStyle w:val="Appendix"/>
      <w:lvlText w:val="Annex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5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170D54" w:themeColor="text1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50298357">
    <w:abstractNumId w:val="1"/>
  </w:num>
  <w:num w:numId="2" w16cid:durableId="1166481288">
    <w:abstractNumId w:val="2"/>
  </w:num>
  <w:num w:numId="3" w16cid:durableId="1526208323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bordersDoNotSurroundHeader/>
  <w:bordersDoNotSurroundFooter/>
  <w:proofState w:spelling="clean" w:grammar="clean"/>
  <w:attachedTemplate r:id="rId1"/>
  <w:defaultTabStop w:val="34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39"/>
    <w:rsid w:val="00001205"/>
    <w:rsid w:val="000018D4"/>
    <w:rsid w:val="00002329"/>
    <w:rsid w:val="00002942"/>
    <w:rsid w:val="00002A02"/>
    <w:rsid w:val="000031C9"/>
    <w:rsid w:val="0000337B"/>
    <w:rsid w:val="00003764"/>
    <w:rsid w:val="00003A60"/>
    <w:rsid w:val="00003A6E"/>
    <w:rsid w:val="00003E22"/>
    <w:rsid w:val="000054D7"/>
    <w:rsid w:val="00005F1C"/>
    <w:rsid w:val="0000633A"/>
    <w:rsid w:val="00006A4B"/>
    <w:rsid w:val="00007612"/>
    <w:rsid w:val="00007798"/>
    <w:rsid w:val="00007ED6"/>
    <w:rsid w:val="00010529"/>
    <w:rsid w:val="000107E3"/>
    <w:rsid w:val="000108A7"/>
    <w:rsid w:val="000108EF"/>
    <w:rsid w:val="000113BB"/>
    <w:rsid w:val="000116DE"/>
    <w:rsid w:val="00011CBC"/>
    <w:rsid w:val="00012107"/>
    <w:rsid w:val="000127DC"/>
    <w:rsid w:val="00012948"/>
    <w:rsid w:val="00012B97"/>
    <w:rsid w:val="00012C0B"/>
    <w:rsid w:val="00013B14"/>
    <w:rsid w:val="00014319"/>
    <w:rsid w:val="000143CE"/>
    <w:rsid w:val="0001587B"/>
    <w:rsid w:val="00015DFD"/>
    <w:rsid w:val="000171FD"/>
    <w:rsid w:val="000175E5"/>
    <w:rsid w:val="0001786B"/>
    <w:rsid w:val="0002141F"/>
    <w:rsid w:val="000216D4"/>
    <w:rsid w:val="000224B8"/>
    <w:rsid w:val="00022727"/>
    <w:rsid w:val="000228D8"/>
    <w:rsid w:val="00022A7D"/>
    <w:rsid w:val="00022E67"/>
    <w:rsid w:val="0002413C"/>
    <w:rsid w:val="00024583"/>
    <w:rsid w:val="000248B5"/>
    <w:rsid w:val="00024903"/>
    <w:rsid w:val="00024C6B"/>
    <w:rsid w:val="00024FE3"/>
    <w:rsid w:val="000259E1"/>
    <w:rsid w:val="00025EB6"/>
    <w:rsid w:val="00026068"/>
    <w:rsid w:val="000260F1"/>
    <w:rsid w:val="0002710F"/>
    <w:rsid w:val="0002727D"/>
    <w:rsid w:val="00030C87"/>
    <w:rsid w:val="00030D79"/>
    <w:rsid w:val="000312FD"/>
    <w:rsid w:val="0003168F"/>
    <w:rsid w:val="00031B3A"/>
    <w:rsid w:val="00032689"/>
    <w:rsid w:val="00033680"/>
    <w:rsid w:val="000341FB"/>
    <w:rsid w:val="0003455D"/>
    <w:rsid w:val="0003461F"/>
    <w:rsid w:val="00035062"/>
    <w:rsid w:val="0003559D"/>
    <w:rsid w:val="00035905"/>
    <w:rsid w:val="00037350"/>
    <w:rsid w:val="000373AD"/>
    <w:rsid w:val="0003783D"/>
    <w:rsid w:val="00037BEF"/>
    <w:rsid w:val="00037CD9"/>
    <w:rsid w:val="00037D88"/>
    <w:rsid w:val="000406BC"/>
    <w:rsid w:val="00040AED"/>
    <w:rsid w:val="00041245"/>
    <w:rsid w:val="00041614"/>
    <w:rsid w:val="00041F1A"/>
    <w:rsid w:val="00042653"/>
    <w:rsid w:val="0004285F"/>
    <w:rsid w:val="00042F76"/>
    <w:rsid w:val="000430E5"/>
    <w:rsid w:val="00043E93"/>
    <w:rsid w:val="00044393"/>
    <w:rsid w:val="00044ACE"/>
    <w:rsid w:val="00044C0B"/>
    <w:rsid w:val="00044FDA"/>
    <w:rsid w:val="000451C7"/>
    <w:rsid w:val="000455DB"/>
    <w:rsid w:val="00045DA5"/>
    <w:rsid w:val="00046371"/>
    <w:rsid w:val="00046709"/>
    <w:rsid w:val="00047F89"/>
    <w:rsid w:val="0005009B"/>
    <w:rsid w:val="000504BB"/>
    <w:rsid w:val="00050D4C"/>
    <w:rsid w:val="0005184D"/>
    <w:rsid w:val="00051A36"/>
    <w:rsid w:val="00051DFD"/>
    <w:rsid w:val="0005221B"/>
    <w:rsid w:val="00052A94"/>
    <w:rsid w:val="0005317F"/>
    <w:rsid w:val="00053805"/>
    <w:rsid w:val="00053CD6"/>
    <w:rsid w:val="00053D54"/>
    <w:rsid w:val="00053E12"/>
    <w:rsid w:val="00054464"/>
    <w:rsid w:val="00054C41"/>
    <w:rsid w:val="000550A6"/>
    <w:rsid w:val="000553DF"/>
    <w:rsid w:val="0005609F"/>
    <w:rsid w:val="000564FA"/>
    <w:rsid w:val="00056511"/>
    <w:rsid w:val="00056960"/>
    <w:rsid w:val="00056F86"/>
    <w:rsid w:val="00057006"/>
    <w:rsid w:val="00057A39"/>
    <w:rsid w:val="000600A1"/>
    <w:rsid w:val="00060DF9"/>
    <w:rsid w:val="000612CE"/>
    <w:rsid w:val="0006148A"/>
    <w:rsid w:val="00061836"/>
    <w:rsid w:val="00061E2A"/>
    <w:rsid w:val="00062090"/>
    <w:rsid w:val="00062758"/>
    <w:rsid w:val="00062C8E"/>
    <w:rsid w:val="00063EAD"/>
    <w:rsid w:val="000642F1"/>
    <w:rsid w:val="000648DF"/>
    <w:rsid w:val="00065977"/>
    <w:rsid w:val="00067519"/>
    <w:rsid w:val="00067C23"/>
    <w:rsid w:val="00071101"/>
    <w:rsid w:val="00071166"/>
    <w:rsid w:val="00071516"/>
    <w:rsid w:val="000719A2"/>
    <w:rsid w:val="000719E3"/>
    <w:rsid w:val="00072667"/>
    <w:rsid w:val="00072E1A"/>
    <w:rsid w:val="00072E7B"/>
    <w:rsid w:val="00072FC0"/>
    <w:rsid w:val="000732D9"/>
    <w:rsid w:val="00073AB6"/>
    <w:rsid w:val="00073C60"/>
    <w:rsid w:val="00074057"/>
    <w:rsid w:val="000741EE"/>
    <w:rsid w:val="000748AD"/>
    <w:rsid w:val="000753C5"/>
    <w:rsid w:val="00075DE9"/>
    <w:rsid w:val="00075F0B"/>
    <w:rsid w:val="00075FCD"/>
    <w:rsid w:val="00077230"/>
    <w:rsid w:val="0007766B"/>
    <w:rsid w:val="000778CC"/>
    <w:rsid w:val="00077C53"/>
    <w:rsid w:val="000801DE"/>
    <w:rsid w:val="0008099D"/>
    <w:rsid w:val="00080DBA"/>
    <w:rsid w:val="000810E3"/>
    <w:rsid w:val="00081B16"/>
    <w:rsid w:val="00082049"/>
    <w:rsid w:val="000824AD"/>
    <w:rsid w:val="00082A03"/>
    <w:rsid w:val="00082AA5"/>
    <w:rsid w:val="0008350D"/>
    <w:rsid w:val="0008388A"/>
    <w:rsid w:val="00083D05"/>
    <w:rsid w:val="0008442B"/>
    <w:rsid w:val="0008487A"/>
    <w:rsid w:val="000849CF"/>
    <w:rsid w:val="00084D9B"/>
    <w:rsid w:val="0008551F"/>
    <w:rsid w:val="0008572A"/>
    <w:rsid w:val="0008591C"/>
    <w:rsid w:val="00085D5A"/>
    <w:rsid w:val="00085E7D"/>
    <w:rsid w:val="000860D7"/>
    <w:rsid w:val="000879C9"/>
    <w:rsid w:val="0009057C"/>
    <w:rsid w:val="00090978"/>
    <w:rsid w:val="0009146B"/>
    <w:rsid w:val="00091634"/>
    <w:rsid w:val="00091AC3"/>
    <w:rsid w:val="00091B81"/>
    <w:rsid w:val="00091D48"/>
    <w:rsid w:val="00092E5A"/>
    <w:rsid w:val="000934E8"/>
    <w:rsid w:val="0009364E"/>
    <w:rsid w:val="00093C39"/>
    <w:rsid w:val="0009507A"/>
    <w:rsid w:val="00095796"/>
    <w:rsid w:val="00096997"/>
    <w:rsid w:val="000A011F"/>
    <w:rsid w:val="000A1E56"/>
    <w:rsid w:val="000A21BD"/>
    <w:rsid w:val="000A3579"/>
    <w:rsid w:val="000A44B9"/>
    <w:rsid w:val="000A467E"/>
    <w:rsid w:val="000A46F1"/>
    <w:rsid w:val="000A5411"/>
    <w:rsid w:val="000A558F"/>
    <w:rsid w:val="000A56FF"/>
    <w:rsid w:val="000A57AA"/>
    <w:rsid w:val="000A597E"/>
    <w:rsid w:val="000A5BD6"/>
    <w:rsid w:val="000A601F"/>
    <w:rsid w:val="000A6337"/>
    <w:rsid w:val="000A7A30"/>
    <w:rsid w:val="000A7C18"/>
    <w:rsid w:val="000B022A"/>
    <w:rsid w:val="000B0964"/>
    <w:rsid w:val="000B1620"/>
    <w:rsid w:val="000B164E"/>
    <w:rsid w:val="000B166D"/>
    <w:rsid w:val="000B2DFC"/>
    <w:rsid w:val="000B2F94"/>
    <w:rsid w:val="000B3426"/>
    <w:rsid w:val="000B42C6"/>
    <w:rsid w:val="000B5AB6"/>
    <w:rsid w:val="000B63EB"/>
    <w:rsid w:val="000B7528"/>
    <w:rsid w:val="000B7A18"/>
    <w:rsid w:val="000B7A5D"/>
    <w:rsid w:val="000B7AE6"/>
    <w:rsid w:val="000B7C72"/>
    <w:rsid w:val="000C120B"/>
    <w:rsid w:val="000C1B09"/>
    <w:rsid w:val="000C1F34"/>
    <w:rsid w:val="000C257B"/>
    <w:rsid w:val="000C3980"/>
    <w:rsid w:val="000C39A3"/>
    <w:rsid w:val="000C3BAE"/>
    <w:rsid w:val="000C4C75"/>
    <w:rsid w:val="000C50F6"/>
    <w:rsid w:val="000C52B3"/>
    <w:rsid w:val="000C6511"/>
    <w:rsid w:val="000C77A1"/>
    <w:rsid w:val="000D0088"/>
    <w:rsid w:val="000D029C"/>
    <w:rsid w:val="000D07EA"/>
    <w:rsid w:val="000D0AA2"/>
    <w:rsid w:val="000D13F7"/>
    <w:rsid w:val="000D2D6A"/>
    <w:rsid w:val="000D3EAE"/>
    <w:rsid w:val="000D4CAC"/>
    <w:rsid w:val="000D4DB1"/>
    <w:rsid w:val="000D52D2"/>
    <w:rsid w:val="000D5332"/>
    <w:rsid w:val="000D5807"/>
    <w:rsid w:val="000D5B19"/>
    <w:rsid w:val="000D5E99"/>
    <w:rsid w:val="000D660E"/>
    <w:rsid w:val="000D69CD"/>
    <w:rsid w:val="000D79E9"/>
    <w:rsid w:val="000E0273"/>
    <w:rsid w:val="000E07EA"/>
    <w:rsid w:val="000E1019"/>
    <w:rsid w:val="000E1484"/>
    <w:rsid w:val="000E213E"/>
    <w:rsid w:val="000E360C"/>
    <w:rsid w:val="000E365F"/>
    <w:rsid w:val="000E3A11"/>
    <w:rsid w:val="000E3B09"/>
    <w:rsid w:val="000E403E"/>
    <w:rsid w:val="000E433E"/>
    <w:rsid w:val="000E4347"/>
    <w:rsid w:val="000E4893"/>
    <w:rsid w:val="000E516A"/>
    <w:rsid w:val="000E52E8"/>
    <w:rsid w:val="000E545B"/>
    <w:rsid w:val="000E57D5"/>
    <w:rsid w:val="000E639A"/>
    <w:rsid w:val="000E6BAA"/>
    <w:rsid w:val="000F0DDC"/>
    <w:rsid w:val="000F1561"/>
    <w:rsid w:val="000F1B88"/>
    <w:rsid w:val="000F209B"/>
    <w:rsid w:val="000F2868"/>
    <w:rsid w:val="000F35B6"/>
    <w:rsid w:val="000F3A77"/>
    <w:rsid w:val="000F3C62"/>
    <w:rsid w:val="000F4273"/>
    <w:rsid w:val="000F5376"/>
    <w:rsid w:val="000F550D"/>
    <w:rsid w:val="000F5BE0"/>
    <w:rsid w:val="000F5C46"/>
    <w:rsid w:val="000F5E7F"/>
    <w:rsid w:val="000F623F"/>
    <w:rsid w:val="000F6337"/>
    <w:rsid w:val="000F6AD3"/>
    <w:rsid w:val="000F723E"/>
    <w:rsid w:val="000F7B3B"/>
    <w:rsid w:val="000F7C8B"/>
    <w:rsid w:val="000F7C98"/>
    <w:rsid w:val="00100499"/>
    <w:rsid w:val="001007A6"/>
    <w:rsid w:val="001008C3"/>
    <w:rsid w:val="001009E4"/>
    <w:rsid w:val="00100A74"/>
    <w:rsid w:val="00101313"/>
    <w:rsid w:val="00102375"/>
    <w:rsid w:val="001023E0"/>
    <w:rsid w:val="001056DA"/>
    <w:rsid w:val="00106311"/>
    <w:rsid w:val="00106E39"/>
    <w:rsid w:val="0010756A"/>
    <w:rsid w:val="00107CCD"/>
    <w:rsid w:val="0011047D"/>
    <w:rsid w:val="001108B6"/>
    <w:rsid w:val="00110C84"/>
    <w:rsid w:val="00110FE6"/>
    <w:rsid w:val="00111C6D"/>
    <w:rsid w:val="00111E1A"/>
    <w:rsid w:val="00112D81"/>
    <w:rsid w:val="00112F4B"/>
    <w:rsid w:val="001134D2"/>
    <w:rsid w:val="0011352B"/>
    <w:rsid w:val="00114203"/>
    <w:rsid w:val="00114F03"/>
    <w:rsid w:val="00116654"/>
    <w:rsid w:val="001169CB"/>
    <w:rsid w:val="00116DF0"/>
    <w:rsid w:val="00116FDC"/>
    <w:rsid w:val="001174E8"/>
    <w:rsid w:val="00117821"/>
    <w:rsid w:val="00120132"/>
    <w:rsid w:val="00120819"/>
    <w:rsid w:val="00121149"/>
    <w:rsid w:val="001214BE"/>
    <w:rsid w:val="00121915"/>
    <w:rsid w:val="00121AC9"/>
    <w:rsid w:val="00122194"/>
    <w:rsid w:val="00122B53"/>
    <w:rsid w:val="00122E79"/>
    <w:rsid w:val="001231D8"/>
    <w:rsid w:val="00123EAC"/>
    <w:rsid w:val="00124196"/>
    <w:rsid w:val="00124888"/>
    <w:rsid w:val="001249FF"/>
    <w:rsid w:val="001258FB"/>
    <w:rsid w:val="001260DA"/>
    <w:rsid w:val="00126A11"/>
    <w:rsid w:val="00126E1D"/>
    <w:rsid w:val="001272F1"/>
    <w:rsid w:val="001278CE"/>
    <w:rsid w:val="00127A2F"/>
    <w:rsid w:val="00127B86"/>
    <w:rsid w:val="00127E85"/>
    <w:rsid w:val="00130894"/>
    <w:rsid w:val="00130CDB"/>
    <w:rsid w:val="00130D16"/>
    <w:rsid w:val="00130E91"/>
    <w:rsid w:val="00130EA1"/>
    <w:rsid w:val="00131062"/>
    <w:rsid w:val="0013172C"/>
    <w:rsid w:val="0013189A"/>
    <w:rsid w:val="00131CC0"/>
    <w:rsid w:val="00131D6B"/>
    <w:rsid w:val="00131E54"/>
    <w:rsid w:val="00131F48"/>
    <w:rsid w:val="00132C27"/>
    <w:rsid w:val="00133AFA"/>
    <w:rsid w:val="0013405C"/>
    <w:rsid w:val="001346F7"/>
    <w:rsid w:val="00134ADE"/>
    <w:rsid w:val="00135209"/>
    <w:rsid w:val="0013530F"/>
    <w:rsid w:val="00135C50"/>
    <w:rsid w:val="001360A3"/>
    <w:rsid w:val="0013636A"/>
    <w:rsid w:val="00136874"/>
    <w:rsid w:val="00136BEF"/>
    <w:rsid w:val="0013751D"/>
    <w:rsid w:val="001379C5"/>
    <w:rsid w:val="00137CE0"/>
    <w:rsid w:val="00137CFD"/>
    <w:rsid w:val="001402D7"/>
    <w:rsid w:val="00140DE4"/>
    <w:rsid w:val="001411D5"/>
    <w:rsid w:val="001415E7"/>
    <w:rsid w:val="00141EFF"/>
    <w:rsid w:val="0014267B"/>
    <w:rsid w:val="00142AE0"/>
    <w:rsid w:val="00142B69"/>
    <w:rsid w:val="00142C29"/>
    <w:rsid w:val="00142C8E"/>
    <w:rsid w:val="00143206"/>
    <w:rsid w:val="00143473"/>
    <w:rsid w:val="00143CB2"/>
    <w:rsid w:val="00143D18"/>
    <w:rsid w:val="00144046"/>
    <w:rsid w:val="00144638"/>
    <w:rsid w:val="00144EC2"/>
    <w:rsid w:val="00145A65"/>
    <w:rsid w:val="00145B70"/>
    <w:rsid w:val="001466E7"/>
    <w:rsid w:val="001471D2"/>
    <w:rsid w:val="001478CC"/>
    <w:rsid w:val="00147B49"/>
    <w:rsid w:val="001507B3"/>
    <w:rsid w:val="00151545"/>
    <w:rsid w:val="00152147"/>
    <w:rsid w:val="00152554"/>
    <w:rsid w:val="00153804"/>
    <w:rsid w:val="00153981"/>
    <w:rsid w:val="00153BFD"/>
    <w:rsid w:val="00154508"/>
    <w:rsid w:val="00154BE6"/>
    <w:rsid w:val="00155C88"/>
    <w:rsid w:val="00155EEA"/>
    <w:rsid w:val="0015673E"/>
    <w:rsid w:val="00156A84"/>
    <w:rsid w:val="00156A9D"/>
    <w:rsid w:val="001570BA"/>
    <w:rsid w:val="00157177"/>
    <w:rsid w:val="001605CC"/>
    <w:rsid w:val="00160E7D"/>
    <w:rsid w:val="00161020"/>
    <w:rsid w:val="00161DC5"/>
    <w:rsid w:val="001624E4"/>
    <w:rsid w:val="001628D1"/>
    <w:rsid w:val="00162D13"/>
    <w:rsid w:val="001635B1"/>
    <w:rsid w:val="00163610"/>
    <w:rsid w:val="00163EC1"/>
    <w:rsid w:val="00164EEC"/>
    <w:rsid w:val="00165375"/>
    <w:rsid w:val="001653F0"/>
    <w:rsid w:val="00165581"/>
    <w:rsid w:val="00165582"/>
    <w:rsid w:val="001656B7"/>
    <w:rsid w:val="00165751"/>
    <w:rsid w:val="0016596F"/>
    <w:rsid w:val="00166044"/>
    <w:rsid w:val="001667E9"/>
    <w:rsid w:val="00166816"/>
    <w:rsid w:val="001700BA"/>
    <w:rsid w:val="001702D2"/>
    <w:rsid w:val="0017067A"/>
    <w:rsid w:val="00170FDF"/>
    <w:rsid w:val="0017187F"/>
    <w:rsid w:val="00171D6A"/>
    <w:rsid w:val="001723DC"/>
    <w:rsid w:val="00172A69"/>
    <w:rsid w:val="00173BFE"/>
    <w:rsid w:val="00174C56"/>
    <w:rsid w:val="0017503C"/>
    <w:rsid w:val="00175998"/>
    <w:rsid w:val="0017662C"/>
    <w:rsid w:val="0017671D"/>
    <w:rsid w:val="00176967"/>
    <w:rsid w:val="00176A91"/>
    <w:rsid w:val="001779B9"/>
    <w:rsid w:val="001779CF"/>
    <w:rsid w:val="00177FFB"/>
    <w:rsid w:val="0018027B"/>
    <w:rsid w:val="0018028F"/>
    <w:rsid w:val="0018054A"/>
    <w:rsid w:val="00180705"/>
    <w:rsid w:val="001807A7"/>
    <w:rsid w:val="00181179"/>
    <w:rsid w:val="00182097"/>
    <w:rsid w:val="001820C5"/>
    <w:rsid w:val="00182565"/>
    <w:rsid w:val="00182DFE"/>
    <w:rsid w:val="001833E1"/>
    <w:rsid w:val="00183CDD"/>
    <w:rsid w:val="001841B2"/>
    <w:rsid w:val="001847F5"/>
    <w:rsid w:val="001854FD"/>
    <w:rsid w:val="001859A4"/>
    <w:rsid w:val="00185C82"/>
    <w:rsid w:val="001862C9"/>
    <w:rsid w:val="00186969"/>
    <w:rsid w:val="00186D19"/>
    <w:rsid w:val="0018732B"/>
    <w:rsid w:val="00187516"/>
    <w:rsid w:val="00187B1E"/>
    <w:rsid w:val="00190478"/>
    <w:rsid w:val="00190DF1"/>
    <w:rsid w:val="00190F4C"/>
    <w:rsid w:val="00192CCA"/>
    <w:rsid w:val="00193DB3"/>
    <w:rsid w:val="00193E18"/>
    <w:rsid w:val="00193F5A"/>
    <w:rsid w:val="0019472E"/>
    <w:rsid w:val="0019524F"/>
    <w:rsid w:val="00196984"/>
    <w:rsid w:val="00197B49"/>
    <w:rsid w:val="001A0EBA"/>
    <w:rsid w:val="001A1110"/>
    <w:rsid w:val="001A1ECA"/>
    <w:rsid w:val="001A1EF9"/>
    <w:rsid w:val="001A2B44"/>
    <w:rsid w:val="001A3548"/>
    <w:rsid w:val="001A35E5"/>
    <w:rsid w:val="001A3DEB"/>
    <w:rsid w:val="001A40DA"/>
    <w:rsid w:val="001A4243"/>
    <w:rsid w:val="001A4AC6"/>
    <w:rsid w:val="001A5573"/>
    <w:rsid w:val="001A595C"/>
    <w:rsid w:val="001A689E"/>
    <w:rsid w:val="001A6AF0"/>
    <w:rsid w:val="001A7303"/>
    <w:rsid w:val="001B0EAB"/>
    <w:rsid w:val="001B0F0B"/>
    <w:rsid w:val="001B1091"/>
    <w:rsid w:val="001B17F2"/>
    <w:rsid w:val="001B2A40"/>
    <w:rsid w:val="001B3C0A"/>
    <w:rsid w:val="001B3DB1"/>
    <w:rsid w:val="001B50D5"/>
    <w:rsid w:val="001B5335"/>
    <w:rsid w:val="001B567E"/>
    <w:rsid w:val="001B5E6D"/>
    <w:rsid w:val="001B60C1"/>
    <w:rsid w:val="001B620C"/>
    <w:rsid w:val="001B6668"/>
    <w:rsid w:val="001B6CFD"/>
    <w:rsid w:val="001B7C27"/>
    <w:rsid w:val="001B7EF8"/>
    <w:rsid w:val="001C0328"/>
    <w:rsid w:val="001C03E1"/>
    <w:rsid w:val="001C0409"/>
    <w:rsid w:val="001C08AA"/>
    <w:rsid w:val="001C0CFE"/>
    <w:rsid w:val="001C15E3"/>
    <w:rsid w:val="001C2390"/>
    <w:rsid w:val="001C23FE"/>
    <w:rsid w:val="001C2610"/>
    <w:rsid w:val="001C273B"/>
    <w:rsid w:val="001C2A38"/>
    <w:rsid w:val="001C3619"/>
    <w:rsid w:val="001C3F4A"/>
    <w:rsid w:val="001C437E"/>
    <w:rsid w:val="001C45ED"/>
    <w:rsid w:val="001C4634"/>
    <w:rsid w:val="001C52B7"/>
    <w:rsid w:val="001C6467"/>
    <w:rsid w:val="001C6800"/>
    <w:rsid w:val="001C6D41"/>
    <w:rsid w:val="001C7EFD"/>
    <w:rsid w:val="001D01D6"/>
    <w:rsid w:val="001D097A"/>
    <w:rsid w:val="001D10DF"/>
    <w:rsid w:val="001D1F89"/>
    <w:rsid w:val="001D1FB6"/>
    <w:rsid w:val="001D2709"/>
    <w:rsid w:val="001D270A"/>
    <w:rsid w:val="001D276E"/>
    <w:rsid w:val="001D2D5B"/>
    <w:rsid w:val="001D356D"/>
    <w:rsid w:val="001D4695"/>
    <w:rsid w:val="001D47B6"/>
    <w:rsid w:val="001D49BD"/>
    <w:rsid w:val="001D4CE2"/>
    <w:rsid w:val="001D5115"/>
    <w:rsid w:val="001D5F93"/>
    <w:rsid w:val="001D6016"/>
    <w:rsid w:val="001D665A"/>
    <w:rsid w:val="001D6D1A"/>
    <w:rsid w:val="001D7193"/>
    <w:rsid w:val="001D72C3"/>
    <w:rsid w:val="001D7530"/>
    <w:rsid w:val="001D77E9"/>
    <w:rsid w:val="001D7CE7"/>
    <w:rsid w:val="001D7F4A"/>
    <w:rsid w:val="001E0462"/>
    <w:rsid w:val="001E0F7A"/>
    <w:rsid w:val="001E13AD"/>
    <w:rsid w:val="001E1A96"/>
    <w:rsid w:val="001E1EDB"/>
    <w:rsid w:val="001E275B"/>
    <w:rsid w:val="001E2824"/>
    <w:rsid w:val="001E2BCD"/>
    <w:rsid w:val="001E3236"/>
    <w:rsid w:val="001E3A1C"/>
    <w:rsid w:val="001E4185"/>
    <w:rsid w:val="001E479E"/>
    <w:rsid w:val="001E617B"/>
    <w:rsid w:val="001E6FD7"/>
    <w:rsid w:val="001E7714"/>
    <w:rsid w:val="001E7720"/>
    <w:rsid w:val="001E78B7"/>
    <w:rsid w:val="001F0D84"/>
    <w:rsid w:val="001F1F9F"/>
    <w:rsid w:val="001F2F2B"/>
    <w:rsid w:val="001F30A6"/>
    <w:rsid w:val="001F39A1"/>
    <w:rsid w:val="001F3ACB"/>
    <w:rsid w:val="001F4976"/>
    <w:rsid w:val="001F4F9C"/>
    <w:rsid w:val="001F4FB5"/>
    <w:rsid w:val="001F5806"/>
    <w:rsid w:val="001F5871"/>
    <w:rsid w:val="001F59B5"/>
    <w:rsid w:val="001F5FD9"/>
    <w:rsid w:val="001F6453"/>
    <w:rsid w:val="001F78E7"/>
    <w:rsid w:val="001F7FB6"/>
    <w:rsid w:val="0020045F"/>
    <w:rsid w:val="00200808"/>
    <w:rsid w:val="00200992"/>
    <w:rsid w:val="00201477"/>
    <w:rsid w:val="00201904"/>
    <w:rsid w:val="002020E6"/>
    <w:rsid w:val="00202AB3"/>
    <w:rsid w:val="00202C6C"/>
    <w:rsid w:val="0020307D"/>
    <w:rsid w:val="00204C89"/>
    <w:rsid w:val="0020519B"/>
    <w:rsid w:val="0020679D"/>
    <w:rsid w:val="00207938"/>
    <w:rsid w:val="002102CC"/>
    <w:rsid w:val="002108C3"/>
    <w:rsid w:val="00211146"/>
    <w:rsid w:val="0021124C"/>
    <w:rsid w:val="00211A90"/>
    <w:rsid w:val="00211BFC"/>
    <w:rsid w:val="00211ED0"/>
    <w:rsid w:val="002121EE"/>
    <w:rsid w:val="002129DC"/>
    <w:rsid w:val="00212CB9"/>
    <w:rsid w:val="00213007"/>
    <w:rsid w:val="0021394E"/>
    <w:rsid w:val="00213D54"/>
    <w:rsid w:val="002145F1"/>
    <w:rsid w:val="002159F2"/>
    <w:rsid w:val="00216089"/>
    <w:rsid w:val="0021675B"/>
    <w:rsid w:val="00216930"/>
    <w:rsid w:val="0022074E"/>
    <w:rsid w:val="00220DC9"/>
    <w:rsid w:val="00221B9F"/>
    <w:rsid w:val="00222173"/>
    <w:rsid w:val="00222765"/>
    <w:rsid w:val="00222AAA"/>
    <w:rsid w:val="00222C97"/>
    <w:rsid w:val="0022359E"/>
    <w:rsid w:val="00223622"/>
    <w:rsid w:val="00223B1D"/>
    <w:rsid w:val="00223F69"/>
    <w:rsid w:val="00223F93"/>
    <w:rsid w:val="002244AE"/>
    <w:rsid w:val="002247EA"/>
    <w:rsid w:val="002250A1"/>
    <w:rsid w:val="00227193"/>
    <w:rsid w:val="002301E9"/>
    <w:rsid w:val="002304A2"/>
    <w:rsid w:val="00230A20"/>
    <w:rsid w:val="002316E8"/>
    <w:rsid w:val="00231990"/>
    <w:rsid w:val="00231F47"/>
    <w:rsid w:val="00232374"/>
    <w:rsid w:val="00232AEA"/>
    <w:rsid w:val="00233434"/>
    <w:rsid w:val="00233828"/>
    <w:rsid w:val="0023458B"/>
    <w:rsid w:val="002350B6"/>
    <w:rsid w:val="0023516D"/>
    <w:rsid w:val="0023556B"/>
    <w:rsid w:val="002357A0"/>
    <w:rsid w:val="00235E39"/>
    <w:rsid w:val="00237363"/>
    <w:rsid w:val="002378B9"/>
    <w:rsid w:val="00237B88"/>
    <w:rsid w:val="00241524"/>
    <w:rsid w:val="002419E0"/>
    <w:rsid w:val="00241C75"/>
    <w:rsid w:val="00241E9D"/>
    <w:rsid w:val="002431BF"/>
    <w:rsid w:val="002437C7"/>
    <w:rsid w:val="00244A26"/>
    <w:rsid w:val="0024550C"/>
    <w:rsid w:val="002457D1"/>
    <w:rsid w:val="002459DF"/>
    <w:rsid w:val="00245C2C"/>
    <w:rsid w:val="00245DF8"/>
    <w:rsid w:val="002473E0"/>
    <w:rsid w:val="0024740F"/>
    <w:rsid w:val="002477B2"/>
    <w:rsid w:val="00247891"/>
    <w:rsid w:val="00247AB6"/>
    <w:rsid w:val="00247C58"/>
    <w:rsid w:val="0025082F"/>
    <w:rsid w:val="00251094"/>
    <w:rsid w:val="00251B36"/>
    <w:rsid w:val="00252B1F"/>
    <w:rsid w:val="00252E71"/>
    <w:rsid w:val="00252ECC"/>
    <w:rsid w:val="00253496"/>
    <w:rsid w:val="00253898"/>
    <w:rsid w:val="00253FFC"/>
    <w:rsid w:val="002543AE"/>
    <w:rsid w:val="0025462C"/>
    <w:rsid w:val="0025482B"/>
    <w:rsid w:val="00254AA4"/>
    <w:rsid w:val="00255059"/>
    <w:rsid w:val="00255B21"/>
    <w:rsid w:val="00255B8C"/>
    <w:rsid w:val="00255C5B"/>
    <w:rsid w:val="00256B8C"/>
    <w:rsid w:val="00256CA2"/>
    <w:rsid w:val="00256F10"/>
    <w:rsid w:val="00257808"/>
    <w:rsid w:val="00257BDD"/>
    <w:rsid w:val="00257F57"/>
    <w:rsid w:val="00260BDD"/>
    <w:rsid w:val="002612E6"/>
    <w:rsid w:val="00262472"/>
    <w:rsid w:val="00262EE8"/>
    <w:rsid w:val="002631E9"/>
    <w:rsid w:val="00264619"/>
    <w:rsid w:val="00265578"/>
    <w:rsid w:val="00265676"/>
    <w:rsid w:val="00265C31"/>
    <w:rsid w:val="00265E27"/>
    <w:rsid w:val="002664D1"/>
    <w:rsid w:val="0026687D"/>
    <w:rsid w:val="002668B4"/>
    <w:rsid w:val="00267303"/>
    <w:rsid w:val="0026758E"/>
    <w:rsid w:val="00267BE6"/>
    <w:rsid w:val="00270451"/>
    <w:rsid w:val="00270C66"/>
    <w:rsid w:val="00270DCE"/>
    <w:rsid w:val="0027149F"/>
    <w:rsid w:val="0027155A"/>
    <w:rsid w:val="002715C6"/>
    <w:rsid w:val="00271965"/>
    <w:rsid w:val="002725E3"/>
    <w:rsid w:val="002725F5"/>
    <w:rsid w:val="00272A72"/>
    <w:rsid w:val="00272F12"/>
    <w:rsid w:val="00273A81"/>
    <w:rsid w:val="00273AEE"/>
    <w:rsid w:val="00274319"/>
    <w:rsid w:val="00274504"/>
    <w:rsid w:val="0027465A"/>
    <w:rsid w:val="002746E6"/>
    <w:rsid w:val="00274DAA"/>
    <w:rsid w:val="00276A39"/>
    <w:rsid w:val="00276B44"/>
    <w:rsid w:val="00276F04"/>
    <w:rsid w:val="002770BC"/>
    <w:rsid w:val="002774BA"/>
    <w:rsid w:val="002779C8"/>
    <w:rsid w:val="00277BE1"/>
    <w:rsid w:val="002800D5"/>
    <w:rsid w:val="00280791"/>
    <w:rsid w:val="00281A49"/>
    <w:rsid w:val="00281B8C"/>
    <w:rsid w:val="00281DD4"/>
    <w:rsid w:val="00281ED8"/>
    <w:rsid w:val="00282216"/>
    <w:rsid w:val="0028258B"/>
    <w:rsid w:val="00282C75"/>
    <w:rsid w:val="00283DAB"/>
    <w:rsid w:val="002840DA"/>
    <w:rsid w:val="00284DE5"/>
    <w:rsid w:val="00285457"/>
    <w:rsid w:val="002861B7"/>
    <w:rsid w:val="00286C17"/>
    <w:rsid w:val="00287A00"/>
    <w:rsid w:val="00287D4C"/>
    <w:rsid w:val="00287F80"/>
    <w:rsid w:val="00287F8F"/>
    <w:rsid w:val="0029003B"/>
    <w:rsid w:val="00290463"/>
    <w:rsid w:val="002909A9"/>
    <w:rsid w:val="002914BE"/>
    <w:rsid w:val="002917BF"/>
    <w:rsid w:val="002921EF"/>
    <w:rsid w:val="00292C18"/>
    <w:rsid w:val="0029423C"/>
    <w:rsid w:val="002944E7"/>
    <w:rsid w:val="002947A4"/>
    <w:rsid w:val="002948E5"/>
    <w:rsid w:val="00294F76"/>
    <w:rsid w:val="00295407"/>
    <w:rsid w:val="00295708"/>
    <w:rsid w:val="00295C65"/>
    <w:rsid w:val="002961BC"/>
    <w:rsid w:val="002964E9"/>
    <w:rsid w:val="0029672B"/>
    <w:rsid w:val="0029681C"/>
    <w:rsid w:val="00296C02"/>
    <w:rsid w:val="0029790A"/>
    <w:rsid w:val="002A02AB"/>
    <w:rsid w:val="002A04D9"/>
    <w:rsid w:val="002A0C14"/>
    <w:rsid w:val="002A1929"/>
    <w:rsid w:val="002A24FF"/>
    <w:rsid w:val="002A277B"/>
    <w:rsid w:val="002A2805"/>
    <w:rsid w:val="002A316D"/>
    <w:rsid w:val="002A31B9"/>
    <w:rsid w:val="002A34B2"/>
    <w:rsid w:val="002A3C36"/>
    <w:rsid w:val="002A4096"/>
    <w:rsid w:val="002A4E6C"/>
    <w:rsid w:val="002A544C"/>
    <w:rsid w:val="002A56C3"/>
    <w:rsid w:val="002A5E00"/>
    <w:rsid w:val="002A5F72"/>
    <w:rsid w:val="002A6769"/>
    <w:rsid w:val="002A6815"/>
    <w:rsid w:val="002A6998"/>
    <w:rsid w:val="002A6B10"/>
    <w:rsid w:val="002A6F01"/>
    <w:rsid w:val="002A71BF"/>
    <w:rsid w:val="002A71E9"/>
    <w:rsid w:val="002A73DF"/>
    <w:rsid w:val="002A7A1B"/>
    <w:rsid w:val="002B05F2"/>
    <w:rsid w:val="002B0B5D"/>
    <w:rsid w:val="002B0B9B"/>
    <w:rsid w:val="002B0C68"/>
    <w:rsid w:val="002B0C84"/>
    <w:rsid w:val="002B0FF2"/>
    <w:rsid w:val="002B103F"/>
    <w:rsid w:val="002B1433"/>
    <w:rsid w:val="002B1B56"/>
    <w:rsid w:val="002B3268"/>
    <w:rsid w:val="002B3DBB"/>
    <w:rsid w:val="002B417E"/>
    <w:rsid w:val="002B4586"/>
    <w:rsid w:val="002B4A0A"/>
    <w:rsid w:val="002B4AB1"/>
    <w:rsid w:val="002B5127"/>
    <w:rsid w:val="002B657A"/>
    <w:rsid w:val="002B677B"/>
    <w:rsid w:val="002B6BD1"/>
    <w:rsid w:val="002B6F7A"/>
    <w:rsid w:val="002B6F8E"/>
    <w:rsid w:val="002B7D8E"/>
    <w:rsid w:val="002B7F1A"/>
    <w:rsid w:val="002C06FC"/>
    <w:rsid w:val="002C1060"/>
    <w:rsid w:val="002C10CD"/>
    <w:rsid w:val="002C1A89"/>
    <w:rsid w:val="002C1F28"/>
    <w:rsid w:val="002C2015"/>
    <w:rsid w:val="002C2818"/>
    <w:rsid w:val="002C2B4D"/>
    <w:rsid w:val="002C2F5F"/>
    <w:rsid w:val="002C35D7"/>
    <w:rsid w:val="002C3949"/>
    <w:rsid w:val="002C4094"/>
    <w:rsid w:val="002C4288"/>
    <w:rsid w:val="002C47FE"/>
    <w:rsid w:val="002C5D9D"/>
    <w:rsid w:val="002C65F0"/>
    <w:rsid w:val="002C72F8"/>
    <w:rsid w:val="002C75CA"/>
    <w:rsid w:val="002D1F74"/>
    <w:rsid w:val="002D3B1B"/>
    <w:rsid w:val="002D4A16"/>
    <w:rsid w:val="002D4CFC"/>
    <w:rsid w:val="002D4D8D"/>
    <w:rsid w:val="002D4D92"/>
    <w:rsid w:val="002D4F22"/>
    <w:rsid w:val="002D5357"/>
    <w:rsid w:val="002D5363"/>
    <w:rsid w:val="002D5614"/>
    <w:rsid w:val="002D62B3"/>
    <w:rsid w:val="002D69FA"/>
    <w:rsid w:val="002D70A0"/>
    <w:rsid w:val="002D72A4"/>
    <w:rsid w:val="002E00BA"/>
    <w:rsid w:val="002E09C5"/>
    <w:rsid w:val="002E0FC3"/>
    <w:rsid w:val="002E262C"/>
    <w:rsid w:val="002E26AE"/>
    <w:rsid w:val="002E2C02"/>
    <w:rsid w:val="002E387A"/>
    <w:rsid w:val="002E3B46"/>
    <w:rsid w:val="002E45A2"/>
    <w:rsid w:val="002E4C1B"/>
    <w:rsid w:val="002E4F8C"/>
    <w:rsid w:val="002E5622"/>
    <w:rsid w:val="002E5AE1"/>
    <w:rsid w:val="002E5C06"/>
    <w:rsid w:val="002E6658"/>
    <w:rsid w:val="002E718C"/>
    <w:rsid w:val="002E7B5F"/>
    <w:rsid w:val="002F1089"/>
    <w:rsid w:val="002F16D0"/>
    <w:rsid w:val="002F23B0"/>
    <w:rsid w:val="002F2585"/>
    <w:rsid w:val="002F299E"/>
    <w:rsid w:val="002F2F9E"/>
    <w:rsid w:val="002F31EF"/>
    <w:rsid w:val="002F4950"/>
    <w:rsid w:val="002F4BF4"/>
    <w:rsid w:val="002F4DEE"/>
    <w:rsid w:val="002F4E3C"/>
    <w:rsid w:val="002F59F4"/>
    <w:rsid w:val="002F6CC9"/>
    <w:rsid w:val="002F6FE1"/>
    <w:rsid w:val="002F7207"/>
    <w:rsid w:val="002F776D"/>
    <w:rsid w:val="00300701"/>
    <w:rsid w:val="003014A6"/>
    <w:rsid w:val="003016A9"/>
    <w:rsid w:val="00301C4B"/>
    <w:rsid w:val="00302008"/>
    <w:rsid w:val="00302166"/>
    <w:rsid w:val="00302EDA"/>
    <w:rsid w:val="003031DF"/>
    <w:rsid w:val="003034FC"/>
    <w:rsid w:val="00303D35"/>
    <w:rsid w:val="00303FDA"/>
    <w:rsid w:val="0030442E"/>
    <w:rsid w:val="00304570"/>
    <w:rsid w:val="003045EB"/>
    <w:rsid w:val="00304D65"/>
    <w:rsid w:val="00305103"/>
    <w:rsid w:val="003064E0"/>
    <w:rsid w:val="003065DD"/>
    <w:rsid w:val="0030680B"/>
    <w:rsid w:val="00306BD5"/>
    <w:rsid w:val="00306E51"/>
    <w:rsid w:val="00307435"/>
    <w:rsid w:val="003077CB"/>
    <w:rsid w:val="003108A6"/>
    <w:rsid w:val="00310908"/>
    <w:rsid w:val="003116B1"/>
    <w:rsid w:val="0031199F"/>
    <w:rsid w:val="00313667"/>
    <w:rsid w:val="0031402D"/>
    <w:rsid w:val="0031466D"/>
    <w:rsid w:val="00314E87"/>
    <w:rsid w:val="00315CAD"/>
    <w:rsid w:val="00315F6F"/>
    <w:rsid w:val="003164F2"/>
    <w:rsid w:val="003167D4"/>
    <w:rsid w:val="00317158"/>
    <w:rsid w:val="00317A8C"/>
    <w:rsid w:val="00317EBA"/>
    <w:rsid w:val="003214FD"/>
    <w:rsid w:val="00321969"/>
    <w:rsid w:val="00322065"/>
    <w:rsid w:val="003220F7"/>
    <w:rsid w:val="003229E9"/>
    <w:rsid w:val="00322A66"/>
    <w:rsid w:val="00323436"/>
    <w:rsid w:val="003235B5"/>
    <w:rsid w:val="003237BA"/>
    <w:rsid w:val="00323E95"/>
    <w:rsid w:val="00324687"/>
    <w:rsid w:val="00325A54"/>
    <w:rsid w:val="00325D87"/>
    <w:rsid w:val="00325F1B"/>
    <w:rsid w:val="003265DA"/>
    <w:rsid w:val="00326AC7"/>
    <w:rsid w:val="00327B88"/>
    <w:rsid w:val="00330D0B"/>
    <w:rsid w:val="00330E35"/>
    <w:rsid w:val="00331033"/>
    <w:rsid w:val="003315E7"/>
    <w:rsid w:val="00331881"/>
    <w:rsid w:val="0033366C"/>
    <w:rsid w:val="0033370A"/>
    <w:rsid w:val="00333860"/>
    <w:rsid w:val="00333AED"/>
    <w:rsid w:val="00333FDA"/>
    <w:rsid w:val="00334268"/>
    <w:rsid w:val="00334802"/>
    <w:rsid w:val="003351FE"/>
    <w:rsid w:val="003361C7"/>
    <w:rsid w:val="00336AD4"/>
    <w:rsid w:val="0033792F"/>
    <w:rsid w:val="00341152"/>
    <w:rsid w:val="00342312"/>
    <w:rsid w:val="00342C3F"/>
    <w:rsid w:val="003431A9"/>
    <w:rsid w:val="003437BE"/>
    <w:rsid w:val="00343834"/>
    <w:rsid w:val="00344121"/>
    <w:rsid w:val="0034471F"/>
    <w:rsid w:val="00344ED7"/>
    <w:rsid w:val="00345457"/>
    <w:rsid w:val="0034633C"/>
    <w:rsid w:val="00346E52"/>
    <w:rsid w:val="00347A3E"/>
    <w:rsid w:val="00347D6E"/>
    <w:rsid w:val="00350379"/>
    <w:rsid w:val="003507F6"/>
    <w:rsid w:val="00350BBE"/>
    <w:rsid w:val="003511F4"/>
    <w:rsid w:val="003512FA"/>
    <w:rsid w:val="0035177C"/>
    <w:rsid w:val="003518C3"/>
    <w:rsid w:val="00351D03"/>
    <w:rsid w:val="0035301C"/>
    <w:rsid w:val="003533D8"/>
    <w:rsid w:val="003533DC"/>
    <w:rsid w:val="00353703"/>
    <w:rsid w:val="00353A0F"/>
    <w:rsid w:val="00354014"/>
    <w:rsid w:val="003545D7"/>
    <w:rsid w:val="0035496C"/>
    <w:rsid w:val="00354D5F"/>
    <w:rsid w:val="0035514B"/>
    <w:rsid w:val="003556F9"/>
    <w:rsid w:val="003558BE"/>
    <w:rsid w:val="00355E23"/>
    <w:rsid w:val="003568D6"/>
    <w:rsid w:val="00356F54"/>
    <w:rsid w:val="0035714C"/>
    <w:rsid w:val="003577A3"/>
    <w:rsid w:val="00357BB5"/>
    <w:rsid w:val="0036095D"/>
    <w:rsid w:val="00361673"/>
    <w:rsid w:val="00361740"/>
    <w:rsid w:val="0036242C"/>
    <w:rsid w:val="00362A68"/>
    <w:rsid w:val="00362BF1"/>
    <w:rsid w:val="003632A7"/>
    <w:rsid w:val="00363305"/>
    <w:rsid w:val="003639B9"/>
    <w:rsid w:val="003639D9"/>
    <w:rsid w:val="003647A3"/>
    <w:rsid w:val="00364A0C"/>
    <w:rsid w:val="00364E8B"/>
    <w:rsid w:val="0036531E"/>
    <w:rsid w:val="00365537"/>
    <w:rsid w:val="003656F0"/>
    <w:rsid w:val="00365932"/>
    <w:rsid w:val="00365CBB"/>
    <w:rsid w:val="0036608D"/>
    <w:rsid w:val="0036620E"/>
    <w:rsid w:val="003668C2"/>
    <w:rsid w:val="00367E90"/>
    <w:rsid w:val="00367EF5"/>
    <w:rsid w:val="00367FEC"/>
    <w:rsid w:val="0037123A"/>
    <w:rsid w:val="0037238B"/>
    <w:rsid w:val="0037242C"/>
    <w:rsid w:val="0037294C"/>
    <w:rsid w:val="00372C57"/>
    <w:rsid w:val="00373270"/>
    <w:rsid w:val="003732A3"/>
    <w:rsid w:val="00373508"/>
    <w:rsid w:val="003735D2"/>
    <w:rsid w:val="0037360E"/>
    <w:rsid w:val="0037406C"/>
    <w:rsid w:val="00374664"/>
    <w:rsid w:val="0037492C"/>
    <w:rsid w:val="00374AF6"/>
    <w:rsid w:val="00377315"/>
    <w:rsid w:val="00377F85"/>
    <w:rsid w:val="003804F0"/>
    <w:rsid w:val="003806EA"/>
    <w:rsid w:val="00380A6D"/>
    <w:rsid w:val="00381297"/>
    <w:rsid w:val="00382569"/>
    <w:rsid w:val="003828C7"/>
    <w:rsid w:val="00382DC0"/>
    <w:rsid w:val="00383C0C"/>
    <w:rsid w:val="0038450A"/>
    <w:rsid w:val="00384BFA"/>
    <w:rsid w:val="00385C16"/>
    <w:rsid w:val="0038614E"/>
    <w:rsid w:val="00386195"/>
    <w:rsid w:val="00386869"/>
    <w:rsid w:val="00386A6D"/>
    <w:rsid w:val="00386B95"/>
    <w:rsid w:val="00386BA9"/>
    <w:rsid w:val="00386D03"/>
    <w:rsid w:val="0038737E"/>
    <w:rsid w:val="00387EAC"/>
    <w:rsid w:val="00387FC0"/>
    <w:rsid w:val="00390251"/>
    <w:rsid w:val="00390BA4"/>
    <w:rsid w:val="00390E2A"/>
    <w:rsid w:val="00391BF1"/>
    <w:rsid w:val="00392003"/>
    <w:rsid w:val="0039253A"/>
    <w:rsid w:val="00393080"/>
    <w:rsid w:val="00393397"/>
    <w:rsid w:val="003939A6"/>
    <w:rsid w:val="00393D86"/>
    <w:rsid w:val="003946B2"/>
    <w:rsid w:val="00395428"/>
    <w:rsid w:val="0039595E"/>
    <w:rsid w:val="00395A93"/>
    <w:rsid w:val="00395CF6"/>
    <w:rsid w:val="0039603D"/>
    <w:rsid w:val="00396273"/>
    <w:rsid w:val="00396970"/>
    <w:rsid w:val="003974D4"/>
    <w:rsid w:val="00397DAD"/>
    <w:rsid w:val="003A0176"/>
    <w:rsid w:val="003A0C40"/>
    <w:rsid w:val="003A1782"/>
    <w:rsid w:val="003A1802"/>
    <w:rsid w:val="003A1F00"/>
    <w:rsid w:val="003A3A29"/>
    <w:rsid w:val="003A3C0C"/>
    <w:rsid w:val="003A44AA"/>
    <w:rsid w:val="003A456E"/>
    <w:rsid w:val="003A4806"/>
    <w:rsid w:val="003A494F"/>
    <w:rsid w:val="003A5BA0"/>
    <w:rsid w:val="003A5FEE"/>
    <w:rsid w:val="003A6906"/>
    <w:rsid w:val="003A7513"/>
    <w:rsid w:val="003A77D4"/>
    <w:rsid w:val="003A799D"/>
    <w:rsid w:val="003B06D3"/>
    <w:rsid w:val="003B10E5"/>
    <w:rsid w:val="003B10EA"/>
    <w:rsid w:val="003B2375"/>
    <w:rsid w:val="003B239B"/>
    <w:rsid w:val="003B2BBF"/>
    <w:rsid w:val="003B2BEB"/>
    <w:rsid w:val="003B2C12"/>
    <w:rsid w:val="003B3B9A"/>
    <w:rsid w:val="003B4597"/>
    <w:rsid w:val="003B49D8"/>
    <w:rsid w:val="003B4E16"/>
    <w:rsid w:val="003B5116"/>
    <w:rsid w:val="003B52AB"/>
    <w:rsid w:val="003B52C8"/>
    <w:rsid w:val="003B6292"/>
    <w:rsid w:val="003B642F"/>
    <w:rsid w:val="003B644A"/>
    <w:rsid w:val="003B703B"/>
    <w:rsid w:val="003B71A9"/>
    <w:rsid w:val="003B7990"/>
    <w:rsid w:val="003B7E74"/>
    <w:rsid w:val="003C0739"/>
    <w:rsid w:val="003C1481"/>
    <w:rsid w:val="003C1AF0"/>
    <w:rsid w:val="003C252F"/>
    <w:rsid w:val="003C25BE"/>
    <w:rsid w:val="003C26A1"/>
    <w:rsid w:val="003C2A7B"/>
    <w:rsid w:val="003C38DB"/>
    <w:rsid w:val="003C3DEA"/>
    <w:rsid w:val="003C3DEF"/>
    <w:rsid w:val="003C4E4C"/>
    <w:rsid w:val="003C502F"/>
    <w:rsid w:val="003C56A5"/>
    <w:rsid w:val="003C5B56"/>
    <w:rsid w:val="003C6286"/>
    <w:rsid w:val="003C6613"/>
    <w:rsid w:val="003C6655"/>
    <w:rsid w:val="003C66A6"/>
    <w:rsid w:val="003C68C4"/>
    <w:rsid w:val="003C711C"/>
    <w:rsid w:val="003C73F7"/>
    <w:rsid w:val="003C7861"/>
    <w:rsid w:val="003C7AC6"/>
    <w:rsid w:val="003C7F44"/>
    <w:rsid w:val="003D00EA"/>
    <w:rsid w:val="003D0751"/>
    <w:rsid w:val="003D0B00"/>
    <w:rsid w:val="003D0FA4"/>
    <w:rsid w:val="003D1C6E"/>
    <w:rsid w:val="003D2557"/>
    <w:rsid w:val="003D26AC"/>
    <w:rsid w:val="003D28B2"/>
    <w:rsid w:val="003D28DA"/>
    <w:rsid w:val="003D2CD9"/>
    <w:rsid w:val="003D2E2C"/>
    <w:rsid w:val="003D3B5B"/>
    <w:rsid w:val="003D4059"/>
    <w:rsid w:val="003D4106"/>
    <w:rsid w:val="003D5224"/>
    <w:rsid w:val="003D5ADC"/>
    <w:rsid w:val="003D6AD1"/>
    <w:rsid w:val="003D6E7A"/>
    <w:rsid w:val="003D7256"/>
    <w:rsid w:val="003D7389"/>
    <w:rsid w:val="003D790F"/>
    <w:rsid w:val="003E0391"/>
    <w:rsid w:val="003E07ED"/>
    <w:rsid w:val="003E0A8B"/>
    <w:rsid w:val="003E0FB3"/>
    <w:rsid w:val="003E1455"/>
    <w:rsid w:val="003E17AF"/>
    <w:rsid w:val="003E17B2"/>
    <w:rsid w:val="003E1867"/>
    <w:rsid w:val="003E1EA7"/>
    <w:rsid w:val="003E2AB0"/>
    <w:rsid w:val="003E2EF1"/>
    <w:rsid w:val="003E3805"/>
    <w:rsid w:val="003E3B48"/>
    <w:rsid w:val="003E3F2E"/>
    <w:rsid w:val="003E4148"/>
    <w:rsid w:val="003E4B4A"/>
    <w:rsid w:val="003E4FC8"/>
    <w:rsid w:val="003E56B2"/>
    <w:rsid w:val="003E57A2"/>
    <w:rsid w:val="003E5BA1"/>
    <w:rsid w:val="003E5CE0"/>
    <w:rsid w:val="003E628B"/>
    <w:rsid w:val="003E6429"/>
    <w:rsid w:val="003E64FE"/>
    <w:rsid w:val="003E6598"/>
    <w:rsid w:val="003E682E"/>
    <w:rsid w:val="003E693F"/>
    <w:rsid w:val="003E7543"/>
    <w:rsid w:val="003E7DBC"/>
    <w:rsid w:val="003F053F"/>
    <w:rsid w:val="003F05E4"/>
    <w:rsid w:val="003F0682"/>
    <w:rsid w:val="003F0AF9"/>
    <w:rsid w:val="003F128C"/>
    <w:rsid w:val="003F15DE"/>
    <w:rsid w:val="003F1C59"/>
    <w:rsid w:val="003F1DF6"/>
    <w:rsid w:val="003F1E24"/>
    <w:rsid w:val="003F30D9"/>
    <w:rsid w:val="003F36A9"/>
    <w:rsid w:val="003F3DD2"/>
    <w:rsid w:val="003F3FFC"/>
    <w:rsid w:val="003F5054"/>
    <w:rsid w:val="003F51A7"/>
    <w:rsid w:val="003F557D"/>
    <w:rsid w:val="003F5C49"/>
    <w:rsid w:val="003F6141"/>
    <w:rsid w:val="003F614E"/>
    <w:rsid w:val="003F634C"/>
    <w:rsid w:val="003F65DE"/>
    <w:rsid w:val="003F73BD"/>
    <w:rsid w:val="003F7B27"/>
    <w:rsid w:val="0040000F"/>
    <w:rsid w:val="004002AB"/>
    <w:rsid w:val="004008ED"/>
    <w:rsid w:val="00401318"/>
    <w:rsid w:val="00401FD0"/>
    <w:rsid w:val="0040235B"/>
    <w:rsid w:val="004024F5"/>
    <w:rsid w:val="0040348A"/>
    <w:rsid w:val="004049EE"/>
    <w:rsid w:val="00404D8B"/>
    <w:rsid w:val="00404EB4"/>
    <w:rsid w:val="004054A4"/>
    <w:rsid w:val="00406025"/>
    <w:rsid w:val="00407B9B"/>
    <w:rsid w:val="0041020C"/>
    <w:rsid w:val="00410AF0"/>
    <w:rsid w:val="00410CB8"/>
    <w:rsid w:val="00410ED5"/>
    <w:rsid w:val="00411460"/>
    <w:rsid w:val="00411E7A"/>
    <w:rsid w:val="00411F3D"/>
    <w:rsid w:val="00411F6E"/>
    <w:rsid w:val="00412049"/>
    <w:rsid w:val="00412E25"/>
    <w:rsid w:val="0041311E"/>
    <w:rsid w:val="004137B8"/>
    <w:rsid w:val="00413F31"/>
    <w:rsid w:val="004141F3"/>
    <w:rsid w:val="00414357"/>
    <w:rsid w:val="004144C3"/>
    <w:rsid w:val="00414FAE"/>
    <w:rsid w:val="004153CA"/>
    <w:rsid w:val="004154D6"/>
    <w:rsid w:val="0041560E"/>
    <w:rsid w:val="00415816"/>
    <w:rsid w:val="00415A52"/>
    <w:rsid w:val="00415A7A"/>
    <w:rsid w:val="00415A98"/>
    <w:rsid w:val="00415AF8"/>
    <w:rsid w:val="00415D93"/>
    <w:rsid w:val="00415E1D"/>
    <w:rsid w:val="0041668D"/>
    <w:rsid w:val="00416802"/>
    <w:rsid w:val="00416C82"/>
    <w:rsid w:val="004175DC"/>
    <w:rsid w:val="00422159"/>
    <w:rsid w:val="0042223F"/>
    <w:rsid w:val="0042266D"/>
    <w:rsid w:val="00422D3D"/>
    <w:rsid w:val="004244E9"/>
    <w:rsid w:val="004248CE"/>
    <w:rsid w:val="00424AC3"/>
    <w:rsid w:val="00424AD6"/>
    <w:rsid w:val="00424D63"/>
    <w:rsid w:val="004252CB"/>
    <w:rsid w:val="004258A9"/>
    <w:rsid w:val="004258EF"/>
    <w:rsid w:val="004264C5"/>
    <w:rsid w:val="004271CC"/>
    <w:rsid w:val="00427227"/>
    <w:rsid w:val="00427EB3"/>
    <w:rsid w:val="004300A0"/>
    <w:rsid w:val="0043083E"/>
    <w:rsid w:val="00430DC8"/>
    <w:rsid w:val="00430FC3"/>
    <w:rsid w:val="004316A9"/>
    <w:rsid w:val="004321E9"/>
    <w:rsid w:val="0043248B"/>
    <w:rsid w:val="00432708"/>
    <w:rsid w:val="00432AD2"/>
    <w:rsid w:val="004333A1"/>
    <w:rsid w:val="0043352A"/>
    <w:rsid w:val="004336F7"/>
    <w:rsid w:val="004344AE"/>
    <w:rsid w:val="00434FEB"/>
    <w:rsid w:val="004350B9"/>
    <w:rsid w:val="0043518E"/>
    <w:rsid w:val="00435295"/>
    <w:rsid w:val="004355A5"/>
    <w:rsid w:val="0043652C"/>
    <w:rsid w:val="00436998"/>
    <w:rsid w:val="00436EDC"/>
    <w:rsid w:val="004373FF"/>
    <w:rsid w:val="00437871"/>
    <w:rsid w:val="00437C1A"/>
    <w:rsid w:val="00440642"/>
    <w:rsid w:val="004407F8"/>
    <w:rsid w:val="00440997"/>
    <w:rsid w:val="004420AB"/>
    <w:rsid w:val="0044262D"/>
    <w:rsid w:val="0044387C"/>
    <w:rsid w:val="00443B6B"/>
    <w:rsid w:val="00443D8D"/>
    <w:rsid w:val="0044425D"/>
    <w:rsid w:val="00444AFF"/>
    <w:rsid w:val="00445A69"/>
    <w:rsid w:val="004460EB"/>
    <w:rsid w:val="00446A27"/>
    <w:rsid w:val="004473ED"/>
    <w:rsid w:val="00447575"/>
    <w:rsid w:val="00450311"/>
    <w:rsid w:val="0045125E"/>
    <w:rsid w:val="00451A51"/>
    <w:rsid w:val="00451C24"/>
    <w:rsid w:val="00452EAA"/>
    <w:rsid w:val="00453A6A"/>
    <w:rsid w:val="00453A80"/>
    <w:rsid w:val="00453E1A"/>
    <w:rsid w:val="0045418A"/>
    <w:rsid w:val="004541EC"/>
    <w:rsid w:val="004548AE"/>
    <w:rsid w:val="00455312"/>
    <w:rsid w:val="0045573C"/>
    <w:rsid w:val="00455D3C"/>
    <w:rsid w:val="00455DCE"/>
    <w:rsid w:val="00455FCA"/>
    <w:rsid w:val="00457686"/>
    <w:rsid w:val="004608C2"/>
    <w:rsid w:val="00462A22"/>
    <w:rsid w:val="00462D2F"/>
    <w:rsid w:val="0046428D"/>
    <w:rsid w:val="00464475"/>
    <w:rsid w:val="00464B9F"/>
    <w:rsid w:val="00465652"/>
    <w:rsid w:val="00465C67"/>
    <w:rsid w:val="0046615B"/>
    <w:rsid w:val="004663C1"/>
    <w:rsid w:val="004700FB"/>
    <w:rsid w:val="00471B54"/>
    <w:rsid w:val="00471F58"/>
    <w:rsid w:val="0047262B"/>
    <w:rsid w:val="00472CC3"/>
    <w:rsid w:val="00472D95"/>
    <w:rsid w:val="0047307E"/>
    <w:rsid w:val="004730D7"/>
    <w:rsid w:val="00473265"/>
    <w:rsid w:val="00473409"/>
    <w:rsid w:val="004738A6"/>
    <w:rsid w:val="00473BB8"/>
    <w:rsid w:val="0047414A"/>
    <w:rsid w:val="0047478C"/>
    <w:rsid w:val="00474D84"/>
    <w:rsid w:val="00474E9F"/>
    <w:rsid w:val="00474FF7"/>
    <w:rsid w:val="00475936"/>
    <w:rsid w:val="00476C83"/>
    <w:rsid w:val="00477669"/>
    <w:rsid w:val="00477FA9"/>
    <w:rsid w:val="00480180"/>
    <w:rsid w:val="00480D86"/>
    <w:rsid w:val="00481B69"/>
    <w:rsid w:val="0048209C"/>
    <w:rsid w:val="00482ACF"/>
    <w:rsid w:val="00483100"/>
    <w:rsid w:val="0048337B"/>
    <w:rsid w:val="004840EC"/>
    <w:rsid w:val="004857C8"/>
    <w:rsid w:val="004866A0"/>
    <w:rsid w:val="004869C0"/>
    <w:rsid w:val="00486AD3"/>
    <w:rsid w:val="0048736D"/>
    <w:rsid w:val="00487D70"/>
    <w:rsid w:val="00487E16"/>
    <w:rsid w:val="00490224"/>
    <w:rsid w:val="00490634"/>
    <w:rsid w:val="004913ED"/>
    <w:rsid w:val="00491A94"/>
    <w:rsid w:val="00491CD9"/>
    <w:rsid w:val="00491F27"/>
    <w:rsid w:val="00492C85"/>
    <w:rsid w:val="00492DEC"/>
    <w:rsid w:val="00492E74"/>
    <w:rsid w:val="0049319D"/>
    <w:rsid w:val="004935AA"/>
    <w:rsid w:val="00494FA0"/>
    <w:rsid w:val="004955DD"/>
    <w:rsid w:val="00495689"/>
    <w:rsid w:val="004959A8"/>
    <w:rsid w:val="00495BCF"/>
    <w:rsid w:val="00495D16"/>
    <w:rsid w:val="00495E82"/>
    <w:rsid w:val="004960E6"/>
    <w:rsid w:val="00496B3A"/>
    <w:rsid w:val="004974A9"/>
    <w:rsid w:val="00497DAD"/>
    <w:rsid w:val="004A01F9"/>
    <w:rsid w:val="004A1637"/>
    <w:rsid w:val="004A188F"/>
    <w:rsid w:val="004A19EA"/>
    <w:rsid w:val="004A2E49"/>
    <w:rsid w:val="004A3300"/>
    <w:rsid w:val="004A366B"/>
    <w:rsid w:val="004A3AB3"/>
    <w:rsid w:val="004A47D7"/>
    <w:rsid w:val="004A4F58"/>
    <w:rsid w:val="004A55F8"/>
    <w:rsid w:val="004A5EDC"/>
    <w:rsid w:val="004A7D1D"/>
    <w:rsid w:val="004B0A9C"/>
    <w:rsid w:val="004B0C04"/>
    <w:rsid w:val="004B0F65"/>
    <w:rsid w:val="004B32F5"/>
    <w:rsid w:val="004B34FC"/>
    <w:rsid w:val="004B36A4"/>
    <w:rsid w:val="004B3B70"/>
    <w:rsid w:val="004B3E08"/>
    <w:rsid w:val="004B4495"/>
    <w:rsid w:val="004B4FA9"/>
    <w:rsid w:val="004B500A"/>
    <w:rsid w:val="004B5A18"/>
    <w:rsid w:val="004B5CDA"/>
    <w:rsid w:val="004B6431"/>
    <w:rsid w:val="004B68C5"/>
    <w:rsid w:val="004B7011"/>
    <w:rsid w:val="004B7070"/>
    <w:rsid w:val="004B764F"/>
    <w:rsid w:val="004C0A9C"/>
    <w:rsid w:val="004C106F"/>
    <w:rsid w:val="004C13B8"/>
    <w:rsid w:val="004C1DB0"/>
    <w:rsid w:val="004C1DB8"/>
    <w:rsid w:val="004C2167"/>
    <w:rsid w:val="004C27A4"/>
    <w:rsid w:val="004C2DAD"/>
    <w:rsid w:val="004C3707"/>
    <w:rsid w:val="004C4417"/>
    <w:rsid w:val="004C4DD6"/>
    <w:rsid w:val="004C4F2B"/>
    <w:rsid w:val="004C6337"/>
    <w:rsid w:val="004C69CC"/>
    <w:rsid w:val="004C6CCF"/>
    <w:rsid w:val="004C7573"/>
    <w:rsid w:val="004C789E"/>
    <w:rsid w:val="004D0646"/>
    <w:rsid w:val="004D085F"/>
    <w:rsid w:val="004D0988"/>
    <w:rsid w:val="004D0BA6"/>
    <w:rsid w:val="004D0BF0"/>
    <w:rsid w:val="004D1BD4"/>
    <w:rsid w:val="004D2ADF"/>
    <w:rsid w:val="004D2ED8"/>
    <w:rsid w:val="004D33C8"/>
    <w:rsid w:val="004D3AFB"/>
    <w:rsid w:val="004D3B9C"/>
    <w:rsid w:val="004D47E2"/>
    <w:rsid w:val="004D4D78"/>
    <w:rsid w:val="004D5134"/>
    <w:rsid w:val="004D5B3C"/>
    <w:rsid w:val="004D6037"/>
    <w:rsid w:val="004D69F4"/>
    <w:rsid w:val="004D729D"/>
    <w:rsid w:val="004D7C2A"/>
    <w:rsid w:val="004E0EC2"/>
    <w:rsid w:val="004E125E"/>
    <w:rsid w:val="004E19EA"/>
    <w:rsid w:val="004E278C"/>
    <w:rsid w:val="004E2D7B"/>
    <w:rsid w:val="004E3437"/>
    <w:rsid w:val="004E394B"/>
    <w:rsid w:val="004E66DA"/>
    <w:rsid w:val="004E7444"/>
    <w:rsid w:val="004E7989"/>
    <w:rsid w:val="004E7C4E"/>
    <w:rsid w:val="004F04DD"/>
    <w:rsid w:val="004F14FA"/>
    <w:rsid w:val="004F1DF5"/>
    <w:rsid w:val="004F2362"/>
    <w:rsid w:val="004F2A26"/>
    <w:rsid w:val="004F2DD4"/>
    <w:rsid w:val="004F40AE"/>
    <w:rsid w:val="004F410F"/>
    <w:rsid w:val="004F4368"/>
    <w:rsid w:val="004F43C2"/>
    <w:rsid w:val="004F4417"/>
    <w:rsid w:val="004F46C0"/>
    <w:rsid w:val="004F479F"/>
    <w:rsid w:val="004F4A06"/>
    <w:rsid w:val="004F5126"/>
    <w:rsid w:val="004F5D90"/>
    <w:rsid w:val="004F6110"/>
    <w:rsid w:val="004F6460"/>
    <w:rsid w:val="004F6C59"/>
    <w:rsid w:val="00500A0F"/>
    <w:rsid w:val="00500B77"/>
    <w:rsid w:val="00500BC1"/>
    <w:rsid w:val="00501588"/>
    <w:rsid w:val="00501F07"/>
    <w:rsid w:val="00501FF0"/>
    <w:rsid w:val="00502643"/>
    <w:rsid w:val="005027E8"/>
    <w:rsid w:val="005034F9"/>
    <w:rsid w:val="0050423B"/>
    <w:rsid w:val="00504785"/>
    <w:rsid w:val="005047A8"/>
    <w:rsid w:val="00504BC0"/>
    <w:rsid w:val="00504C91"/>
    <w:rsid w:val="0050567A"/>
    <w:rsid w:val="00505BCB"/>
    <w:rsid w:val="0050758C"/>
    <w:rsid w:val="0050790A"/>
    <w:rsid w:val="005102BE"/>
    <w:rsid w:val="005105D6"/>
    <w:rsid w:val="0051075F"/>
    <w:rsid w:val="00511852"/>
    <w:rsid w:val="00511B4B"/>
    <w:rsid w:val="00511DAF"/>
    <w:rsid w:val="005124B6"/>
    <w:rsid w:val="0051343B"/>
    <w:rsid w:val="0051374A"/>
    <w:rsid w:val="005144A2"/>
    <w:rsid w:val="00514501"/>
    <w:rsid w:val="00514686"/>
    <w:rsid w:val="0051508B"/>
    <w:rsid w:val="00515879"/>
    <w:rsid w:val="00515D1B"/>
    <w:rsid w:val="00515FCC"/>
    <w:rsid w:val="00516013"/>
    <w:rsid w:val="005164E9"/>
    <w:rsid w:val="00517541"/>
    <w:rsid w:val="00517872"/>
    <w:rsid w:val="00517EF8"/>
    <w:rsid w:val="00520400"/>
    <w:rsid w:val="00521728"/>
    <w:rsid w:val="005218A5"/>
    <w:rsid w:val="00521ECE"/>
    <w:rsid w:val="00522727"/>
    <w:rsid w:val="00522C37"/>
    <w:rsid w:val="00523A5A"/>
    <w:rsid w:val="00523B28"/>
    <w:rsid w:val="005240E5"/>
    <w:rsid w:val="005242F0"/>
    <w:rsid w:val="005248DA"/>
    <w:rsid w:val="00524B87"/>
    <w:rsid w:val="00525566"/>
    <w:rsid w:val="00525652"/>
    <w:rsid w:val="005257A6"/>
    <w:rsid w:val="00526069"/>
    <w:rsid w:val="0052688E"/>
    <w:rsid w:val="00527D01"/>
    <w:rsid w:val="00527F05"/>
    <w:rsid w:val="00530156"/>
    <w:rsid w:val="00530BA5"/>
    <w:rsid w:val="0053101E"/>
    <w:rsid w:val="00531905"/>
    <w:rsid w:val="0053192D"/>
    <w:rsid w:val="00531B78"/>
    <w:rsid w:val="00531D35"/>
    <w:rsid w:val="005329F4"/>
    <w:rsid w:val="00533350"/>
    <w:rsid w:val="00533A1C"/>
    <w:rsid w:val="00534711"/>
    <w:rsid w:val="0053697D"/>
    <w:rsid w:val="00536D4F"/>
    <w:rsid w:val="0053737A"/>
    <w:rsid w:val="00540130"/>
    <w:rsid w:val="0054235E"/>
    <w:rsid w:val="00542480"/>
    <w:rsid w:val="00542996"/>
    <w:rsid w:val="00543483"/>
    <w:rsid w:val="005437E3"/>
    <w:rsid w:val="00543A5D"/>
    <w:rsid w:val="00544381"/>
    <w:rsid w:val="0054459A"/>
    <w:rsid w:val="00544D3C"/>
    <w:rsid w:val="00545F63"/>
    <w:rsid w:val="0054642E"/>
    <w:rsid w:val="005466A1"/>
    <w:rsid w:val="00547EA6"/>
    <w:rsid w:val="00547FE4"/>
    <w:rsid w:val="00550469"/>
    <w:rsid w:val="0055052A"/>
    <w:rsid w:val="0055073D"/>
    <w:rsid w:val="00550939"/>
    <w:rsid w:val="0055223A"/>
    <w:rsid w:val="00552337"/>
    <w:rsid w:val="0055252C"/>
    <w:rsid w:val="00552695"/>
    <w:rsid w:val="00553A24"/>
    <w:rsid w:val="0055409B"/>
    <w:rsid w:val="00554189"/>
    <w:rsid w:val="00554661"/>
    <w:rsid w:val="00554AEE"/>
    <w:rsid w:val="00554DBE"/>
    <w:rsid w:val="00555110"/>
    <w:rsid w:val="00555184"/>
    <w:rsid w:val="00556DBA"/>
    <w:rsid w:val="0055737D"/>
    <w:rsid w:val="00557391"/>
    <w:rsid w:val="00557EDE"/>
    <w:rsid w:val="00557FBC"/>
    <w:rsid w:val="005609CA"/>
    <w:rsid w:val="00560EAE"/>
    <w:rsid w:val="00560FB0"/>
    <w:rsid w:val="0056115A"/>
    <w:rsid w:val="005617CE"/>
    <w:rsid w:val="00561D03"/>
    <w:rsid w:val="00561D74"/>
    <w:rsid w:val="0056247B"/>
    <w:rsid w:val="00562E1E"/>
    <w:rsid w:val="00564050"/>
    <w:rsid w:val="0056528B"/>
    <w:rsid w:val="0056562C"/>
    <w:rsid w:val="0056689C"/>
    <w:rsid w:val="0056690A"/>
    <w:rsid w:val="005674F2"/>
    <w:rsid w:val="0057003C"/>
    <w:rsid w:val="00570564"/>
    <w:rsid w:val="00571168"/>
    <w:rsid w:val="00571FC4"/>
    <w:rsid w:val="005726CD"/>
    <w:rsid w:val="00572BF2"/>
    <w:rsid w:val="0057363B"/>
    <w:rsid w:val="00574034"/>
    <w:rsid w:val="0057480C"/>
    <w:rsid w:val="00574BBD"/>
    <w:rsid w:val="005752F8"/>
    <w:rsid w:val="0057566F"/>
    <w:rsid w:val="00575D49"/>
    <w:rsid w:val="0057609E"/>
    <w:rsid w:val="00577136"/>
    <w:rsid w:val="005771BE"/>
    <w:rsid w:val="005774D2"/>
    <w:rsid w:val="00577927"/>
    <w:rsid w:val="00580838"/>
    <w:rsid w:val="00580B41"/>
    <w:rsid w:val="00580BA8"/>
    <w:rsid w:val="00581218"/>
    <w:rsid w:val="0058222A"/>
    <w:rsid w:val="005823B3"/>
    <w:rsid w:val="00582C59"/>
    <w:rsid w:val="00583662"/>
    <w:rsid w:val="00583D9A"/>
    <w:rsid w:val="005843EC"/>
    <w:rsid w:val="005845F8"/>
    <w:rsid w:val="00585A5A"/>
    <w:rsid w:val="005866C4"/>
    <w:rsid w:val="005866D2"/>
    <w:rsid w:val="00586D29"/>
    <w:rsid w:val="00586F58"/>
    <w:rsid w:val="0058775E"/>
    <w:rsid w:val="00587E9E"/>
    <w:rsid w:val="0059070C"/>
    <w:rsid w:val="00590BE6"/>
    <w:rsid w:val="00593844"/>
    <w:rsid w:val="00593D72"/>
    <w:rsid w:val="0059421B"/>
    <w:rsid w:val="0059457C"/>
    <w:rsid w:val="005945A6"/>
    <w:rsid w:val="0059534E"/>
    <w:rsid w:val="00595405"/>
    <w:rsid w:val="005959D7"/>
    <w:rsid w:val="0059660B"/>
    <w:rsid w:val="0059697E"/>
    <w:rsid w:val="00597614"/>
    <w:rsid w:val="00597826"/>
    <w:rsid w:val="00597C82"/>
    <w:rsid w:val="005A055F"/>
    <w:rsid w:val="005A0E01"/>
    <w:rsid w:val="005A0E3A"/>
    <w:rsid w:val="005A11AF"/>
    <w:rsid w:val="005A1798"/>
    <w:rsid w:val="005A303F"/>
    <w:rsid w:val="005A366C"/>
    <w:rsid w:val="005A3BE6"/>
    <w:rsid w:val="005A413E"/>
    <w:rsid w:val="005A480A"/>
    <w:rsid w:val="005A4C15"/>
    <w:rsid w:val="005A5076"/>
    <w:rsid w:val="005A5C9F"/>
    <w:rsid w:val="005A623E"/>
    <w:rsid w:val="005A635E"/>
    <w:rsid w:val="005A6A91"/>
    <w:rsid w:val="005A6CC4"/>
    <w:rsid w:val="005A71A5"/>
    <w:rsid w:val="005B0767"/>
    <w:rsid w:val="005B0A25"/>
    <w:rsid w:val="005B0A9E"/>
    <w:rsid w:val="005B11D8"/>
    <w:rsid w:val="005B1305"/>
    <w:rsid w:val="005B1744"/>
    <w:rsid w:val="005B1B67"/>
    <w:rsid w:val="005B1C83"/>
    <w:rsid w:val="005B28C2"/>
    <w:rsid w:val="005B3C2C"/>
    <w:rsid w:val="005B3DDB"/>
    <w:rsid w:val="005B3EB0"/>
    <w:rsid w:val="005B3FCF"/>
    <w:rsid w:val="005B3FE7"/>
    <w:rsid w:val="005B47B1"/>
    <w:rsid w:val="005B4C66"/>
    <w:rsid w:val="005B4E64"/>
    <w:rsid w:val="005B54AB"/>
    <w:rsid w:val="005B63BF"/>
    <w:rsid w:val="005B65D4"/>
    <w:rsid w:val="005B67B6"/>
    <w:rsid w:val="005B6E45"/>
    <w:rsid w:val="005B7D5C"/>
    <w:rsid w:val="005C0198"/>
    <w:rsid w:val="005C07D0"/>
    <w:rsid w:val="005C1A8C"/>
    <w:rsid w:val="005C1D7B"/>
    <w:rsid w:val="005C1E4D"/>
    <w:rsid w:val="005C2437"/>
    <w:rsid w:val="005C3C05"/>
    <w:rsid w:val="005C421A"/>
    <w:rsid w:val="005C4714"/>
    <w:rsid w:val="005C55EB"/>
    <w:rsid w:val="005C57FF"/>
    <w:rsid w:val="005C58F5"/>
    <w:rsid w:val="005C5A62"/>
    <w:rsid w:val="005C66A9"/>
    <w:rsid w:val="005C6A86"/>
    <w:rsid w:val="005C7441"/>
    <w:rsid w:val="005C76D6"/>
    <w:rsid w:val="005C796B"/>
    <w:rsid w:val="005C7A1E"/>
    <w:rsid w:val="005D031C"/>
    <w:rsid w:val="005D09D5"/>
    <w:rsid w:val="005D0DB7"/>
    <w:rsid w:val="005D10F4"/>
    <w:rsid w:val="005D138C"/>
    <w:rsid w:val="005D1656"/>
    <w:rsid w:val="005D1C02"/>
    <w:rsid w:val="005D200A"/>
    <w:rsid w:val="005D266E"/>
    <w:rsid w:val="005D334B"/>
    <w:rsid w:val="005D3D57"/>
    <w:rsid w:val="005D3DA0"/>
    <w:rsid w:val="005D3EA8"/>
    <w:rsid w:val="005D4607"/>
    <w:rsid w:val="005D46F7"/>
    <w:rsid w:val="005D4715"/>
    <w:rsid w:val="005D4A49"/>
    <w:rsid w:val="005D594B"/>
    <w:rsid w:val="005D5E77"/>
    <w:rsid w:val="005D7E04"/>
    <w:rsid w:val="005E09B8"/>
    <w:rsid w:val="005E0A41"/>
    <w:rsid w:val="005E0F09"/>
    <w:rsid w:val="005E1D6A"/>
    <w:rsid w:val="005E2806"/>
    <w:rsid w:val="005E2A88"/>
    <w:rsid w:val="005E2D35"/>
    <w:rsid w:val="005E3421"/>
    <w:rsid w:val="005E407D"/>
    <w:rsid w:val="005E4541"/>
    <w:rsid w:val="005E49FC"/>
    <w:rsid w:val="005E4A5B"/>
    <w:rsid w:val="005E5DDD"/>
    <w:rsid w:val="005E661F"/>
    <w:rsid w:val="005E66FF"/>
    <w:rsid w:val="005E6763"/>
    <w:rsid w:val="005E67AE"/>
    <w:rsid w:val="005E6CB0"/>
    <w:rsid w:val="005E6E79"/>
    <w:rsid w:val="005E7128"/>
    <w:rsid w:val="005E72F5"/>
    <w:rsid w:val="005E7347"/>
    <w:rsid w:val="005E747E"/>
    <w:rsid w:val="005E74BB"/>
    <w:rsid w:val="005F10D3"/>
    <w:rsid w:val="005F1263"/>
    <w:rsid w:val="005F1912"/>
    <w:rsid w:val="005F1A51"/>
    <w:rsid w:val="005F1C56"/>
    <w:rsid w:val="005F2018"/>
    <w:rsid w:val="005F21B4"/>
    <w:rsid w:val="005F2591"/>
    <w:rsid w:val="005F2AB7"/>
    <w:rsid w:val="005F3294"/>
    <w:rsid w:val="005F3C7E"/>
    <w:rsid w:val="005F4549"/>
    <w:rsid w:val="005F4F04"/>
    <w:rsid w:val="005F53AF"/>
    <w:rsid w:val="005F5FCE"/>
    <w:rsid w:val="005F60EB"/>
    <w:rsid w:val="005F6134"/>
    <w:rsid w:val="005F6388"/>
    <w:rsid w:val="005F675E"/>
    <w:rsid w:val="005F685A"/>
    <w:rsid w:val="005F6B3A"/>
    <w:rsid w:val="005F79B4"/>
    <w:rsid w:val="005F7CF0"/>
    <w:rsid w:val="006001B7"/>
    <w:rsid w:val="0060046A"/>
    <w:rsid w:val="00600480"/>
    <w:rsid w:val="00600678"/>
    <w:rsid w:val="006013B0"/>
    <w:rsid w:val="006019B6"/>
    <w:rsid w:val="00601B78"/>
    <w:rsid w:val="00601D60"/>
    <w:rsid w:val="0060295A"/>
    <w:rsid w:val="00603616"/>
    <w:rsid w:val="0060366E"/>
    <w:rsid w:val="00603F76"/>
    <w:rsid w:val="00604A72"/>
    <w:rsid w:val="00604F55"/>
    <w:rsid w:val="00607EEE"/>
    <w:rsid w:val="00610756"/>
    <w:rsid w:val="006109BC"/>
    <w:rsid w:val="00610C48"/>
    <w:rsid w:val="00611107"/>
    <w:rsid w:val="006115CA"/>
    <w:rsid w:val="00611708"/>
    <w:rsid w:val="00611AFD"/>
    <w:rsid w:val="00611E26"/>
    <w:rsid w:val="00612526"/>
    <w:rsid w:val="006135F6"/>
    <w:rsid w:val="00613AE0"/>
    <w:rsid w:val="00614456"/>
    <w:rsid w:val="00614933"/>
    <w:rsid w:val="00614B61"/>
    <w:rsid w:val="00614C03"/>
    <w:rsid w:val="00614D3A"/>
    <w:rsid w:val="00615248"/>
    <w:rsid w:val="00615B67"/>
    <w:rsid w:val="00615C24"/>
    <w:rsid w:val="00616396"/>
    <w:rsid w:val="00617585"/>
    <w:rsid w:val="00617BD7"/>
    <w:rsid w:val="00620011"/>
    <w:rsid w:val="00620109"/>
    <w:rsid w:val="0062079B"/>
    <w:rsid w:val="00620D38"/>
    <w:rsid w:val="00620E11"/>
    <w:rsid w:val="006211CD"/>
    <w:rsid w:val="00622EBD"/>
    <w:rsid w:val="0062393B"/>
    <w:rsid w:val="006239E9"/>
    <w:rsid w:val="00623E6D"/>
    <w:rsid w:val="0062410E"/>
    <w:rsid w:val="006244C6"/>
    <w:rsid w:val="00625C77"/>
    <w:rsid w:val="00626BC9"/>
    <w:rsid w:val="006271C4"/>
    <w:rsid w:val="00627338"/>
    <w:rsid w:val="0062754A"/>
    <w:rsid w:val="0062783D"/>
    <w:rsid w:val="00627A5F"/>
    <w:rsid w:val="00627C3C"/>
    <w:rsid w:val="0063004A"/>
    <w:rsid w:val="0063086F"/>
    <w:rsid w:val="006308A9"/>
    <w:rsid w:val="00630A1E"/>
    <w:rsid w:val="00630B72"/>
    <w:rsid w:val="00630B88"/>
    <w:rsid w:val="0063120A"/>
    <w:rsid w:val="00631851"/>
    <w:rsid w:val="0063242F"/>
    <w:rsid w:val="0063380D"/>
    <w:rsid w:val="00634417"/>
    <w:rsid w:val="006344A7"/>
    <w:rsid w:val="00634BB0"/>
    <w:rsid w:val="0063503F"/>
    <w:rsid w:val="00635A72"/>
    <w:rsid w:val="00635C49"/>
    <w:rsid w:val="00636BCA"/>
    <w:rsid w:val="00636E3A"/>
    <w:rsid w:val="00636E60"/>
    <w:rsid w:val="006372C3"/>
    <w:rsid w:val="006374B0"/>
    <w:rsid w:val="006375E5"/>
    <w:rsid w:val="006402F3"/>
    <w:rsid w:val="00640A9A"/>
    <w:rsid w:val="006411E8"/>
    <w:rsid w:val="006420EA"/>
    <w:rsid w:val="006423E6"/>
    <w:rsid w:val="006426D5"/>
    <w:rsid w:val="00642F40"/>
    <w:rsid w:val="0064385B"/>
    <w:rsid w:val="006444D3"/>
    <w:rsid w:val="00644B8B"/>
    <w:rsid w:val="006452E1"/>
    <w:rsid w:val="00645D21"/>
    <w:rsid w:val="00645FF0"/>
    <w:rsid w:val="006467D0"/>
    <w:rsid w:val="006471E7"/>
    <w:rsid w:val="00647209"/>
    <w:rsid w:val="0064723E"/>
    <w:rsid w:val="00647245"/>
    <w:rsid w:val="0064798F"/>
    <w:rsid w:val="00647A83"/>
    <w:rsid w:val="00647FF4"/>
    <w:rsid w:val="0065070D"/>
    <w:rsid w:val="00650AF4"/>
    <w:rsid w:val="006512BC"/>
    <w:rsid w:val="00651D9C"/>
    <w:rsid w:val="00652326"/>
    <w:rsid w:val="00652454"/>
    <w:rsid w:val="00652597"/>
    <w:rsid w:val="00652FA3"/>
    <w:rsid w:val="0065384B"/>
    <w:rsid w:val="00653B40"/>
    <w:rsid w:val="00653C9B"/>
    <w:rsid w:val="00654815"/>
    <w:rsid w:val="00655394"/>
    <w:rsid w:val="00655B1A"/>
    <w:rsid w:val="00656540"/>
    <w:rsid w:val="006565FB"/>
    <w:rsid w:val="006566FD"/>
    <w:rsid w:val="00656C15"/>
    <w:rsid w:val="00656EE5"/>
    <w:rsid w:val="006571CF"/>
    <w:rsid w:val="0065F4DF"/>
    <w:rsid w:val="00660249"/>
    <w:rsid w:val="00660804"/>
    <w:rsid w:val="0066097A"/>
    <w:rsid w:val="00660AB0"/>
    <w:rsid w:val="006619FA"/>
    <w:rsid w:val="006622BC"/>
    <w:rsid w:val="006625DA"/>
    <w:rsid w:val="00662605"/>
    <w:rsid w:val="0066308A"/>
    <w:rsid w:val="006633AE"/>
    <w:rsid w:val="0066354B"/>
    <w:rsid w:val="00663AA8"/>
    <w:rsid w:val="00663DBD"/>
    <w:rsid w:val="00663F1E"/>
    <w:rsid w:val="00664C10"/>
    <w:rsid w:val="00664CD0"/>
    <w:rsid w:val="00665298"/>
    <w:rsid w:val="006654A8"/>
    <w:rsid w:val="00665D46"/>
    <w:rsid w:val="00666012"/>
    <w:rsid w:val="0066691C"/>
    <w:rsid w:val="00670BB6"/>
    <w:rsid w:val="00671444"/>
    <w:rsid w:val="0067145D"/>
    <w:rsid w:val="00671829"/>
    <w:rsid w:val="006719E1"/>
    <w:rsid w:val="00671DB5"/>
    <w:rsid w:val="00671F46"/>
    <w:rsid w:val="00672178"/>
    <w:rsid w:val="006725C7"/>
    <w:rsid w:val="0067287E"/>
    <w:rsid w:val="006728B5"/>
    <w:rsid w:val="00673489"/>
    <w:rsid w:val="00674082"/>
    <w:rsid w:val="0067453B"/>
    <w:rsid w:val="00674B57"/>
    <w:rsid w:val="00675F45"/>
    <w:rsid w:val="00675FE5"/>
    <w:rsid w:val="0067611E"/>
    <w:rsid w:val="00676478"/>
    <w:rsid w:val="006766C5"/>
    <w:rsid w:val="0067687E"/>
    <w:rsid w:val="0067696C"/>
    <w:rsid w:val="00677266"/>
    <w:rsid w:val="006772BC"/>
    <w:rsid w:val="006774AB"/>
    <w:rsid w:val="0067759E"/>
    <w:rsid w:val="00677CAD"/>
    <w:rsid w:val="00677F6F"/>
    <w:rsid w:val="006805D9"/>
    <w:rsid w:val="006805DD"/>
    <w:rsid w:val="00680663"/>
    <w:rsid w:val="006806C6"/>
    <w:rsid w:val="006823B8"/>
    <w:rsid w:val="00682A43"/>
    <w:rsid w:val="00682EFD"/>
    <w:rsid w:val="0068307C"/>
    <w:rsid w:val="0068442D"/>
    <w:rsid w:val="00684B3C"/>
    <w:rsid w:val="00684CD9"/>
    <w:rsid w:val="00686B49"/>
    <w:rsid w:val="00686F5D"/>
    <w:rsid w:val="00687247"/>
    <w:rsid w:val="0068763C"/>
    <w:rsid w:val="00687D98"/>
    <w:rsid w:val="00690057"/>
    <w:rsid w:val="006901A2"/>
    <w:rsid w:val="00690E52"/>
    <w:rsid w:val="00691259"/>
    <w:rsid w:val="0069174E"/>
    <w:rsid w:val="00691B2E"/>
    <w:rsid w:val="00692709"/>
    <w:rsid w:val="006929CC"/>
    <w:rsid w:val="00692C66"/>
    <w:rsid w:val="006935A8"/>
    <w:rsid w:val="00694054"/>
    <w:rsid w:val="00695137"/>
    <w:rsid w:val="00695327"/>
    <w:rsid w:val="00695507"/>
    <w:rsid w:val="0069587B"/>
    <w:rsid w:val="00695E1C"/>
    <w:rsid w:val="00696341"/>
    <w:rsid w:val="00697272"/>
    <w:rsid w:val="006973FB"/>
    <w:rsid w:val="00697A99"/>
    <w:rsid w:val="006A06D4"/>
    <w:rsid w:val="006A0F45"/>
    <w:rsid w:val="006A1307"/>
    <w:rsid w:val="006A1599"/>
    <w:rsid w:val="006A2BE6"/>
    <w:rsid w:val="006A40C7"/>
    <w:rsid w:val="006A419F"/>
    <w:rsid w:val="006A478E"/>
    <w:rsid w:val="006A6364"/>
    <w:rsid w:val="006A69A4"/>
    <w:rsid w:val="006A6B0F"/>
    <w:rsid w:val="006A7435"/>
    <w:rsid w:val="006A7B0F"/>
    <w:rsid w:val="006A7E0E"/>
    <w:rsid w:val="006B11AF"/>
    <w:rsid w:val="006B2509"/>
    <w:rsid w:val="006B2D3F"/>
    <w:rsid w:val="006B3956"/>
    <w:rsid w:val="006B3987"/>
    <w:rsid w:val="006B4225"/>
    <w:rsid w:val="006B49C4"/>
    <w:rsid w:val="006B558A"/>
    <w:rsid w:val="006B594A"/>
    <w:rsid w:val="006B6037"/>
    <w:rsid w:val="006B665A"/>
    <w:rsid w:val="006C074E"/>
    <w:rsid w:val="006C08C6"/>
    <w:rsid w:val="006C09F4"/>
    <w:rsid w:val="006C1BE8"/>
    <w:rsid w:val="006C1EB7"/>
    <w:rsid w:val="006C25D4"/>
    <w:rsid w:val="006C3936"/>
    <w:rsid w:val="006C3942"/>
    <w:rsid w:val="006C3DFB"/>
    <w:rsid w:val="006C45B5"/>
    <w:rsid w:val="006C50F4"/>
    <w:rsid w:val="006C52A2"/>
    <w:rsid w:val="006C5D00"/>
    <w:rsid w:val="006C602D"/>
    <w:rsid w:val="006C6A2D"/>
    <w:rsid w:val="006C6D0B"/>
    <w:rsid w:val="006C70D9"/>
    <w:rsid w:val="006C71D3"/>
    <w:rsid w:val="006C7DCD"/>
    <w:rsid w:val="006D05B9"/>
    <w:rsid w:val="006D0FAB"/>
    <w:rsid w:val="006D14F9"/>
    <w:rsid w:val="006D22A9"/>
    <w:rsid w:val="006D23E2"/>
    <w:rsid w:val="006D2AB3"/>
    <w:rsid w:val="006D3297"/>
    <w:rsid w:val="006D3A7F"/>
    <w:rsid w:val="006D3C81"/>
    <w:rsid w:val="006D4F50"/>
    <w:rsid w:val="006D5F1B"/>
    <w:rsid w:val="006D63E4"/>
    <w:rsid w:val="006D689A"/>
    <w:rsid w:val="006D6B2A"/>
    <w:rsid w:val="006D70B6"/>
    <w:rsid w:val="006D7840"/>
    <w:rsid w:val="006E0307"/>
    <w:rsid w:val="006E17AD"/>
    <w:rsid w:val="006E1CD4"/>
    <w:rsid w:val="006E286E"/>
    <w:rsid w:val="006E3087"/>
    <w:rsid w:val="006E34EF"/>
    <w:rsid w:val="006E3A7E"/>
    <w:rsid w:val="006E40E9"/>
    <w:rsid w:val="006E4173"/>
    <w:rsid w:val="006E459F"/>
    <w:rsid w:val="006E4600"/>
    <w:rsid w:val="006E6A2D"/>
    <w:rsid w:val="006E72C1"/>
    <w:rsid w:val="006F0240"/>
    <w:rsid w:val="006F06F8"/>
    <w:rsid w:val="006F15C9"/>
    <w:rsid w:val="006F1C87"/>
    <w:rsid w:val="006F1DA0"/>
    <w:rsid w:val="006F1DEA"/>
    <w:rsid w:val="006F2581"/>
    <w:rsid w:val="006F2B4E"/>
    <w:rsid w:val="006F3846"/>
    <w:rsid w:val="006F3E27"/>
    <w:rsid w:val="006F3F85"/>
    <w:rsid w:val="006F411F"/>
    <w:rsid w:val="006F4982"/>
    <w:rsid w:val="006F4F1F"/>
    <w:rsid w:val="006F5574"/>
    <w:rsid w:val="006F5842"/>
    <w:rsid w:val="006F5B7D"/>
    <w:rsid w:val="006F5C97"/>
    <w:rsid w:val="006F6584"/>
    <w:rsid w:val="006F67BF"/>
    <w:rsid w:val="006F6C2B"/>
    <w:rsid w:val="006F7018"/>
    <w:rsid w:val="006F712B"/>
    <w:rsid w:val="006F7412"/>
    <w:rsid w:val="006F74D2"/>
    <w:rsid w:val="006F7671"/>
    <w:rsid w:val="007002D1"/>
    <w:rsid w:val="0070054E"/>
    <w:rsid w:val="0070094C"/>
    <w:rsid w:val="007018D1"/>
    <w:rsid w:val="00701E74"/>
    <w:rsid w:val="0070223C"/>
    <w:rsid w:val="00702331"/>
    <w:rsid w:val="007027F4"/>
    <w:rsid w:val="00703536"/>
    <w:rsid w:val="00703BE7"/>
    <w:rsid w:val="00703F84"/>
    <w:rsid w:val="00704050"/>
    <w:rsid w:val="00704919"/>
    <w:rsid w:val="00704FBD"/>
    <w:rsid w:val="007050B2"/>
    <w:rsid w:val="007054C0"/>
    <w:rsid w:val="0070567A"/>
    <w:rsid w:val="0070605D"/>
    <w:rsid w:val="0070649D"/>
    <w:rsid w:val="00706AF1"/>
    <w:rsid w:val="00706BD5"/>
    <w:rsid w:val="00707C64"/>
    <w:rsid w:val="00707DD3"/>
    <w:rsid w:val="00710093"/>
    <w:rsid w:val="00710313"/>
    <w:rsid w:val="0071064B"/>
    <w:rsid w:val="00710D21"/>
    <w:rsid w:val="00710D8B"/>
    <w:rsid w:val="00711268"/>
    <w:rsid w:val="00711682"/>
    <w:rsid w:val="00711875"/>
    <w:rsid w:val="00711AA9"/>
    <w:rsid w:val="007125AA"/>
    <w:rsid w:val="00712DF2"/>
    <w:rsid w:val="007133BA"/>
    <w:rsid w:val="00713735"/>
    <w:rsid w:val="00713C13"/>
    <w:rsid w:val="00713D15"/>
    <w:rsid w:val="00715090"/>
    <w:rsid w:val="007153D6"/>
    <w:rsid w:val="00715404"/>
    <w:rsid w:val="00715965"/>
    <w:rsid w:val="00715A15"/>
    <w:rsid w:val="0071639B"/>
    <w:rsid w:val="007167FE"/>
    <w:rsid w:val="00716F09"/>
    <w:rsid w:val="007176DD"/>
    <w:rsid w:val="0071770C"/>
    <w:rsid w:val="00717EA4"/>
    <w:rsid w:val="007200E2"/>
    <w:rsid w:val="00720284"/>
    <w:rsid w:val="007208A1"/>
    <w:rsid w:val="00720C29"/>
    <w:rsid w:val="00721568"/>
    <w:rsid w:val="007225F3"/>
    <w:rsid w:val="00722875"/>
    <w:rsid w:val="0072343D"/>
    <w:rsid w:val="00723653"/>
    <w:rsid w:val="0072378F"/>
    <w:rsid w:val="00723881"/>
    <w:rsid w:val="00723BDD"/>
    <w:rsid w:val="00723D57"/>
    <w:rsid w:val="007247FE"/>
    <w:rsid w:val="0072484E"/>
    <w:rsid w:val="00724A31"/>
    <w:rsid w:val="007250B6"/>
    <w:rsid w:val="0072569A"/>
    <w:rsid w:val="00725EC8"/>
    <w:rsid w:val="007261C8"/>
    <w:rsid w:val="00726677"/>
    <w:rsid w:val="00726A00"/>
    <w:rsid w:val="00726D31"/>
    <w:rsid w:val="00727FF6"/>
    <w:rsid w:val="0073239C"/>
    <w:rsid w:val="007329E4"/>
    <w:rsid w:val="007332D8"/>
    <w:rsid w:val="007338DE"/>
    <w:rsid w:val="00733FB8"/>
    <w:rsid w:val="00734630"/>
    <w:rsid w:val="00735A4D"/>
    <w:rsid w:val="00735ACD"/>
    <w:rsid w:val="0073603A"/>
    <w:rsid w:val="00737432"/>
    <w:rsid w:val="0073765C"/>
    <w:rsid w:val="00740A1A"/>
    <w:rsid w:val="00740B8D"/>
    <w:rsid w:val="00740CD6"/>
    <w:rsid w:val="0074137E"/>
    <w:rsid w:val="007416C2"/>
    <w:rsid w:val="00742A03"/>
    <w:rsid w:val="007435A9"/>
    <w:rsid w:val="007438F8"/>
    <w:rsid w:val="007438F9"/>
    <w:rsid w:val="00743DC1"/>
    <w:rsid w:val="007446E6"/>
    <w:rsid w:val="00744A40"/>
    <w:rsid w:val="00745171"/>
    <w:rsid w:val="0074544F"/>
    <w:rsid w:val="0074573B"/>
    <w:rsid w:val="007460F3"/>
    <w:rsid w:val="00746586"/>
    <w:rsid w:val="00747F4C"/>
    <w:rsid w:val="00747FA5"/>
    <w:rsid w:val="00750742"/>
    <w:rsid w:val="00750DA9"/>
    <w:rsid w:val="00750F73"/>
    <w:rsid w:val="00750F91"/>
    <w:rsid w:val="007510B2"/>
    <w:rsid w:val="007519A9"/>
    <w:rsid w:val="00751A66"/>
    <w:rsid w:val="00751F86"/>
    <w:rsid w:val="0075201F"/>
    <w:rsid w:val="007520B9"/>
    <w:rsid w:val="007529FE"/>
    <w:rsid w:val="00752AE3"/>
    <w:rsid w:val="00752FE8"/>
    <w:rsid w:val="007533D4"/>
    <w:rsid w:val="0075351A"/>
    <w:rsid w:val="00753D0B"/>
    <w:rsid w:val="007540E6"/>
    <w:rsid w:val="007541D7"/>
    <w:rsid w:val="00754259"/>
    <w:rsid w:val="00754BF0"/>
    <w:rsid w:val="00754DA4"/>
    <w:rsid w:val="007556D2"/>
    <w:rsid w:val="007571F4"/>
    <w:rsid w:val="00760422"/>
    <w:rsid w:val="00761D1B"/>
    <w:rsid w:val="00761F5F"/>
    <w:rsid w:val="00761FDF"/>
    <w:rsid w:val="00762024"/>
    <w:rsid w:val="00762400"/>
    <w:rsid w:val="00762459"/>
    <w:rsid w:val="00762CCD"/>
    <w:rsid w:val="00763378"/>
    <w:rsid w:val="0076366E"/>
    <w:rsid w:val="007637CD"/>
    <w:rsid w:val="007638D6"/>
    <w:rsid w:val="007649C8"/>
    <w:rsid w:val="0076512E"/>
    <w:rsid w:val="00765357"/>
    <w:rsid w:val="007654A0"/>
    <w:rsid w:val="00765DCD"/>
    <w:rsid w:val="00766865"/>
    <w:rsid w:val="00766989"/>
    <w:rsid w:val="00766A9A"/>
    <w:rsid w:val="0076748F"/>
    <w:rsid w:val="0076775E"/>
    <w:rsid w:val="00767D04"/>
    <w:rsid w:val="00770550"/>
    <w:rsid w:val="00770A1D"/>
    <w:rsid w:val="00771557"/>
    <w:rsid w:val="0077164B"/>
    <w:rsid w:val="00771786"/>
    <w:rsid w:val="00772146"/>
    <w:rsid w:val="00772630"/>
    <w:rsid w:val="00773DBF"/>
    <w:rsid w:val="00773F91"/>
    <w:rsid w:val="007741AB"/>
    <w:rsid w:val="007742CF"/>
    <w:rsid w:val="007743F3"/>
    <w:rsid w:val="007753F9"/>
    <w:rsid w:val="00775B76"/>
    <w:rsid w:val="00775F3D"/>
    <w:rsid w:val="00776118"/>
    <w:rsid w:val="00776415"/>
    <w:rsid w:val="0077782F"/>
    <w:rsid w:val="0077795B"/>
    <w:rsid w:val="00777D95"/>
    <w:rsid w:val="007804CC"/>
    <w:rsid w:val="00780CA6"/>
    <w:rsid w:val="00781ED0"/>
    <w:rsid w:val="0078244D"/>
    <w:rsid w:val="00783C8D"/>
    <w:rsid w:val="00783FCB"/>
    <w:rsid w:val="00784212"/>
    <w:rsid w:val="00784AE9"/>
    <w:rsid w:val="007857BF"/>
    <w:rsid w:val="00785BAF"/>
    <w:rsid w:val="00785C4A"/>
    <w:rsid w:val="00786F1E"/>
    <w:rsid w:val="00787226"/>
    <w:rsid w:val="007878A4"/>
    <w:rsid w:val="00787949"/>
    <w:rsid w:val="00787B1C"/>
    <w:rsid w:val="00787B4C"/>
    <w:rsid w:val="00787C4C"/>
    <w:rsid w:val="00790074"/>
    <w:rsid w:val="00790132"/>
    <w:rsid w:val="00790D11"/>
    <w:rsid w:val="00790F21"/>
    <w:rsid w:val="007913B4"/>
    <w:rsid w:val="007916FB"/>
    <w:rsid w:val="0079310B"/>
    <w:rsid w:val="0079314B"/>
    <w:rsid w:val="0079378A"/>
    <w:rsid w:val="0079411F"/>
    <w:rsid w:val="007944AF"/>
    <w:rsid w:val="0079498E"/>
    <w:rsid w:val="00795B3E"/>
    <w:rsid w:val="00795B40"/>
    <w:rsid w:val="007965C4"/>
    <w:rsid w:val="007965EE"/>
    <w:rsid w:val="00797BA4"/>
    <w:rsid w:val="007A020B"/>
    <w:rsid w:val="007A025A"/>
    <w:rsid w:val="007A0475"/>
    <w:rsid w:val="007A0C37"/>
    <w:rsid w:val="007A0C6E"/>
    <w:rsid w:val="007A114F"/>
    <w:rsid w:val="007A132A"/>
    <w:rsid w:val="007A14B7"/>
    <w:rsid w:val="007A27C0"/>
    <w:rsid w:val="007A30E9"/>
    <w:rsid w:val="007A37C9"/>
    <w:rsid w:val="007A4320"/>
    <w:rsid w:val="007A49A7"/>
    <w:rsid w:val="007A4AC6"/>
    <w:rsid w:val="007A4B2B"/>
    <w:rsid w:val="007A4E58"/>
    <w:rsid w:val="007A5843"/>
    <w:rsid w:val="007A5902"/>
    <w:rsid w:val="007A5952"/>
    <w:rsid w:val="007A5E9F"/>
    <w:rsid w:val="007A64D9"/>
    <w:rsid w:val="007A6919"/>
    <w:rsid w:val="007B0B6F"/>
    <w:rsid w:val="007B0B74"/>
    <w:rsid w:val="007B21B5"/>
    <w:rsid w:val="007B2984"/>
    <w:rsid w:val="007B2CB7"/>
    <w:rsid w:val="007B414D"/>
    <w:rsid w:val="007B455D"/>
    <w:rsid w:val="007B4661"/>
    <w:rsid w:val="007B47C1"/>
    <w:rsid w:val="007B4ADD"/>
    <w:rsid w:val="007B5310"/>
    <w:rsid w:val="007B5AF2"/>
    <w:rsid w:val="007B5BD3"/>
    <w:rsid w:val="007B6423"/>
    <w:rsid w:val="007B65CD"/>
    <w:rsid w:val="007B666B"/>
    <w:rsid w:val="007B7001"/>
    <w:rsid w:val="007B792D"/>
    <w:rsid w:val="007B7F52"/>
    <w:rsid w:val="007C000C"/>
    <w:rsid w:val="007C0913"/>
    <w:rsid w:val="007C0E4E"/>
    <w:rsid w:val="007C1F04"/>
    <w:rsid w:val="007C1F72"/>
    <w:rsid w:val="007C22B6"/>
    <w:rsid w:val="007C250F"/>
    <w:rsid w:val="007C265A"/>
    <w:rsid w:val="007C4076"/>
    <w:rsid w:val="007C42B3"/>
    <w:rsid w:val="007C473E"/>
    <w:rsid w:val="007C5471"/>
    <w:rsid w:val="007C5E6F"/>
    <w:rsid w:val="007C6277"/>
    <w:rsid w:val="007C752C"/>
    <w:rsid w:val="007C77A1"/>
    <w:rsid w:val="007D06FF"/>
    <w:rsid w:val="007D072A"/>
    <w:rsid w:val="007D1077"/>
    <w:rsid w:val="007D1772"/>
    <w:rsid w:val="007D191B"/>
    <w:rsid w:val="007D1E70"/>
    <w:rsid w:val="007D208A"/>
    <w:rsid w:val="007D2100"/>
    <w:rsid w:val="007D2B97"/>
    <w:rsid w:val="007D3723"/>
    <w:rsid w:val="007D4453"/>
    <w:rsid w:val="007D4BE6"/>
    <w:rsid w:val="007D4F28"/>
    <w:rsid w:val="007D5489"/>
    <w:rsid w:val="007D5FF4"/>
    <w:rsid w:val="007D6204"/>
    <w:rsid w:val="007D6806"/>
    <w:rsid w:val="007D6DF6"/>
    <w:rsid w:val="007D6ECE"/>
    <w:rsid w:val="007D6F41"/>
    <w:rsid w:val="007D7811"/>
    <w:rsid w:val="007E0DCC"/>
    <w:rsid w:val="007E0E93"/>
    <w:rsid w:val="007E117D"/>
    <w:rsid w:val="007E13BA"/>
    <w:rsid w:val="007E20EC"/>
    <w:rsid w:val="007E2AF5"/>
    <w:rsid w:val="007E31B6"/>
    <w:rsid w:val="007E33AE"/>
    <w:rsid w:val="007E4870"/>
    <w:rsid w:val="007E501F"/>
    <w:rsid w:val="007E6203"/>
    <w:rsid w:val="007E658C"/>
    <w:rsid w:val="007E65A3"/>
    <w:rsid w:val="007E6BEC"/>
    <w:rsid w:val="007E6E1C"/>
    <w:rsid w:val="007E72A9"/>
    <w:rsid w:val="007E74FF"/>
    <w:rsid w:val="007E7988"/>
    <w:rsid w:val="007E7DF4"/>
    <w:rsid w:val="007E7E5B"/>
    <w:rsid w:val="007F02C8"/>
    <w:rsid w:val="007F10DF"/>
    <w:rsid w:val="007F1D23"/>
    <w:rsid w:val="007F2598"/>
    <w:rsid w:val="007F2970"/>
    <w:rsid w:val="007F3AA1"/>
    <w:rsid w:val="007F3EBD"/>
    <w:rsid w:val="007F3F6E"/>
    <w:rsid w:val="007F4407"/>
    <w:rsid w:val="007F49D8"/>
    <w:rsid w:val="007F4DD1"/>
    <w:rsid w:val="007F5B0A"/>
    <w:rsid w:val="007F5B7A"/>
    <w:rsid w:val="007F60FD"/>
    <w:rsid w:val="007F640F"/>
    <w:rsid w:val="007F6903"/>
    <w:rsid w:val="007F6C52"/>
    <w:rsid w:val="007F6E48"/>
    <w:rsid w:val="007F77ED"/>
    <w:rsid w:val="007F7FA1"/>
    <w:rsid w:val="008003D4"/>
    <w:rsid w:val="00800482"/>
    <w:rsid w:val="00800A79"/>
    <w:rsid w:val="00801036"/>
    <w:rsid w:val="008013C5"/>
    <w:rsid w:val="0080202D"/>
    <w:rsid w:val="008020CA"/>
    <w:rsid w:val="0080372C"/>
    <w:rsid w:val="00803E39"/>
    <w:rsid w:val="00803F23"/>
    <w:rsid w:val="00804067"/>
    <w:rsid w:val="00804224"/>
    <w:rsid w:val="0080471B"/>
    <w:rsid w:val="00805917"/>
    <w:rsid w:val="0080599F"/>
    <w:rsid w:val="00806337"/>
    <w:rsid w:val="00806612"/>
    <w:rsid w:val="00806727"/>
    <w:rsid w:val="00807065"/>
    <w:rsid w:val="0080728D"/>
    <w:rsid w:val="00807342"/>
    <w:rsid w:val="0080765D"/>
    <w:rsid w:val="00807C1A"/>
    <w:rsid w:val="00810182"/>
    <w:rsid w:val="00810ACD"/>
    <w:rsid w:val="0081152A"/>
    <w:rsid w:val="00811A4E"/>
    <w:rsid w:val="00812067"/>
    <w:rsid w:val="008120AF"/>
    <w:rsid w:val="0081303C"/>
    <w:rsid w:val="008146E0"/>
    <w:rsid w:val="00815967"/>
    <w:rsid w:val="008169C6"/>
    <w:rsid w:val="00816F61"/>
    <w:rsid w:val="00817557"/>
    <w:rsid w:val="008177C7"/>
    <w:rsid w:val="00817AAA"/>
    <w:rsid w:val="00820046"/>
    <w:rsid w:val="008200EB"/>
    <w:rsid w:val="00820653"/>
    <w:rsid w:val="00820682"/>
    <w:rsid w:val="00820DD6"/>
    <w:rsid w:val="00820E63"/>
    <w:rsid w:val="00820F89"/>
    <w:rsid w:val="00821578"/>
    <w:rsid w:val="0082159B"/>
    <w:rsid w:val="008224C1"/>
    <w:rsid w:val="00822E4E"/>
    <w:rsid w:val="00822F66"/>
    <w:rsid w:val="00823C0F"/>
    <w:rsid w:val="00823E04"/>
    <w:rsid w:val="00823F6A"/>
    <w:rsid w:val="008240D5"/>
    <w:rsid w:val="00824B03"/>
    <w:rsid w:val="00824D8C"/>
    <w:rsid w:val="0082505E"/>
    <w:rsid w:val="00825110"/>
    <w:rsid w:val="008251D2"/>
    <w:rsid w:val="008263BA"/>
    <w:rsid w:val="00826554"/>
    <w:rsid w:val="00826602"/>
    <w:rsid w:val="0082759C"/>
    <w:rsid w:val="00827777"/>
    <w:rsid w:val="00827C2C"/>
    <w:rsid w:val="00830BD4"/>
    <w:rsid w:val="008312A4"/>
    <w:rsid w:val="00831A03"/>
    <w:rsid w:val="00831C1E"/>
    <w:rsid w:val="00831FB6"/>
    <w:rsid w:val="0083238E"/>
    <w:rsid w:val="00832394"/>
    <w:rsid w:val="00832CE5"/>
    <w:rsid w:val="00832F8E"/>
    <w:rsid w:val="008330C0"/>
    <w:rsid w:val="008332D3"/>
    <w:rsid w:val="008334CB"/>
    <w:rsid w:val="0083375D"/>
    <w:rsid w:val="0083386A"/>
    <w:rsid w:val="00833E2D"/>
    <w:rsid w:val="008352DF"/>
    <w:rsid w:val="00835AFA"/>
    <w:rsid w:val="00835E65"/>
    <w:rsid w:val="008374C0"/>
    <w:rsid w:val="00837653"/>
    <w:rsid w:val="008377E6"/>
    <w:rsid w:val="00837F94"/>
    <w:rsid w:val="00840F0E"/>
    <w:rsid w:val="00841185"/>
    <w:rsid w:val="0084142D"/>
    <w:rsid w:val="00842B40"/>
    <w:rsid w:val="00842BD1"/>
    <w:rsid w:val="00843BD4"/>
    <w:rsid w:val="00843F37"/>
    <w:rsid w:val="0084506D"/>
    <w:rsid w:val="00845A92"/>
    <w:rsid w:val="00845AA1"/>
    <w:rsid w:val="00847FB5"/>
    <w:rsid w:val="00850848"/>
    <w:rsid w:val="008508F3"/>
    <w:rsid w:val="00851163"/>
    <w:rsid w:val="0085116A"/>
    <w:rsid w:val="00853091"/>
    <w:rsid w:val="00853A3E"/>
    <w:rsid w:val="00853D88"/>
    <w:rsid w:val="008544D7"/>
    <w:rsid w:val="00854C51"/>
    <w:rsid w:val="00854F30"/>
    <w:rsid w:val="00854F89"/>
    <w:rsid w:val="00855B99"/>
    <w:rsid w:val="0085622E"/>
    <w:rsid w:val="0085647E"/>
    <w:rsid w:val="0085694C"/>
    <w:rsid w:val="00857763"/>
    <w:rsid w:val="008579A7"/>
    <w:rsid w:val="008605D7"/>
    <w:rsid w:val="00860686"/>
    <w:rsid w:val="00861223"/>
    <w:rsid w:val="00861529"/>
    <w:rsid w:val="00861BB2"/>
    <w:rsid w:val="00861C18"/>
    <w:rsid w:val="00861C2C"/>
    <w:rsid w:val="00861E67"/>
    <w:rsid w:val="00862C4C"/>
    <w:rsid w:val="00863A9B"/>
    <w:rsid w:val="00863D5A"/>
    <w:rsid w:val="008642A1"/>
    <w:rsid w:val="00864F72"/>
    <w:rsid w:val="0086533C"/>
    <w:rsid w:val="0086568A"/>
    <w:rsid w:val="00865E16"/>
    <w:rsid w:val="00865E72"/>
    <w:rsid w:val="00866858"/>
    <w:rsid w:val="0086686B"/>
    <w:rsid w:val="00866C42"/>
    <w:rsid w:val="008673DA"/>
    <w:rsid w:val="00867623"/>
    <w:rsid w:val="008679A5"/>
    <w:rsid w:val="00867CF9"/>
    <w:rsid w:val="008701C0"/>
    <w:rsid w:val="0087049B"/>
    <w:rsid w:val="00870742"/>
    <w:rsid w:val="0087137B"/>
    <w:rsid w:val="0087150E"/>
    <w:rsid w:val="008717A2"/>
    <w:rsid w:val="00871A38"/>
    <w:rsid w:val="00872667"/>
    <w:rsid w:val="008726A2"/>
    <w:rsid w:val="0087386D"/>
    <w:rsid w:val="00873F04"/>
    <w:rsid w:val="00874686"/>
    <w:rsid w:val="00874CFF"/>
    <w:rsid w:val="00876CBC"/>
    <w:rsid w:val="00876FD9"/>
    <w:rsid w:val="00877CC7"/>
    <w:rsid w:val="00880072"/>
    <w:rsid w:val="00880246"/>
    <w:rsid w:val="00881056"/>
    <w:rsid w:val="00881329"/>
    <w:rsid w:val="00881E49"/>
    <w:rsid w:val="00881ED6"/>
    <w:rsid w:val="0088202A"/>
    <w:rsid w:val="008821EB"/>
    <w:rsid w:val="00882D0A"/>
    <w:rsid w:val="00882D78"/>
    <w:rsid w:val="00883089"/>
    <w:rsid w:val="0088335E"/>
    <w:rsid w:val="008844A6"/>
    <w:rsid w:val="00885659"/>
    <w:rsid w:val="0088616D"/>
    <w:rsid w:val="0088632D"/>
    <w:rsid w:val="00886911"/>
    <w:rsid w:val="00886D68"/>
    <w:rsid w:val="008879F1"/>
    <w:rsid w:val="00887EE3"/>
    <w:rsid w:val="00890552"/>
    <w:rsid w:val="00890F1D"/>
    <w:rsid w:val="00891807"/>
    <w:rsid w:val="008919DF"/>
    <w:rsid w:val="00891BCE"/>
    <w:rsid w:val="0089255E"/>
    <w:rsid w:val="0089376A"/>
    <w:rsid w:val="00893A23"/>
    <w:rsid w:val="00893A36"/>
    <w:rsid w:val="00893A6B"/>
    <w:rsid w:val="00893AD8"/>
    <w:rsid w:val="00894BBE"/>
    <w:rsid w:val="0089632B"/>
    <w:rsid w:val="00896448"/>
    <w:rsid w:val="0089672B"/>
    <w:rsid w:val="00896E48"/>
    <w:rsid w:val="008A0C5F"/>
    <w:rsid w:val="008A131B"/>
    <w:rsid w:val="008A1430"/>
    <w:rsid w:val="008A2259"/>
    <w:rsid w:val="008A297E"/>
    <w:rsid w:val="008A3091"/>
    <w:rsid w:val="008A31F4"/>
    <w:rsid w:val="008A32CA"/>
    <w:rsid w:val="008A35E4"/>
    <w:rsid w:val="008A45A9"/>
    <w:rsid w:val="008A4D89"/>
    <w:rsid w:val="008A54BF"/>
    <w:rsid w:val="008A55BF"/>
    <w:rsid w:val="008A58BF"/>
    <w:rsid w:val="008A5A43"/>
    <w:rsid w:val="008A5F4C"/>
    <w:rsid w:val="008A6199"/>
    <w:rsid w:val="008A64AC"/>
    <w:rsid w:val="008A655A"/>
    <w:rsid w:val="008A673C"/>
    <w:rsid w:val="008A7360"/>
    <w:rsid w:val="008A7412"/>
    <w:rsid w:val="008A756A"/>
    <w:rsid w:val="008B1162"/>
    <w:rsid w:val="008B1448"/>
    <w:rsid w:val="008B2361"/>
    <w:rsid w:val="008B23CC"/>
    <w:rsid w:val="008B2BF9"/>
    <w:rsid w:val="008B34B6"/>
    <w:rsid w:val="008B4164"/>
    <w:rsid w:val="008B4270"/>
    <w:rsid w:val="008B49C9"/>
    <w:rsid w:val="008B4CDD"/>
    <w:rsid w:val="008B4D40"/>
    <w:rsid w:val="008B5126"/>
    <w:rsid w:val="008B560A"/>
    <w:rsid w:val="008B5AF0"/>
    <w:rsid w:val="008B5B3E"/>
    <w:rsid w:val="008B5E48"/>
    <w:rsid w:val="008B689A"/>
    <w:rsid w:val="008B70E7"/>
    <w:rsid w:val="008B7358"/>
    <w:rsid w:val="008C00F8"/>
    <w:rsid w:val="008C0124"/>
    <w:rsid w:val="008C01DD"/>
    <w:rsid w:val="008C0975"/>
    <w:rsid w:val="008C0A9A"/>
    <w:rsid w:val="008C0C9A"/>
    <w:rsid w:val="008C1053"/>
    <w:rsid w:val="008C1A09"/>
    <w:rsid w:val="008C1B04"/>
    <w:rsid w:val="008C20CA"/>
    <w:rsid w:val="008C2513"/>
    <w:rsid w:val="008C28CA"/>
    <w:rsid w:val="008C2C50"/>
    <w:rsid w:val="008C3177"/>
    <w:rsid w:val="008C43A4"/>
    <w:rsid w:val="008C76A7"/>
    <w:rsid w:val="008C77C4"/>
    <w:rsid w:val="008C7A2A"/>
    <w:rsid w:val="008C7A2D"/>
    <w:rsid w:val="008D0A7D"/>
    <w:rsid w:val="008D0DD8"/>
    <w:rsid w:val="008D16ED"/>
    <w:rsid w:val="008D1B2A"/>
    <w:rsid w:val="008D1D0D"/>
    <w:rsid w:val="008D1F6C"/>
    <w:rsid w:val="008D2AC2"/>
    <w:rsid w:val="008D50B5"/>
    <w:rsid w:val="008D5114"/>
    <w:rsid w:val="008D513A"/>
    <w:rsid w:val="008D5475"/>
    <w:rsid w:val="008D54CC"/>
    <w:rsid w:val="008D5D23"/>
    <w:rsid w:val="008D6286"/>
    <w:rsid w:val="008D634B"/>
    <w:rsid w:val="008D651F"/>
    <w:rsid w:val="008D68C6"/>
    <w:rsid w:val="008D6B6F"/>
    <w:rsid w:val="008D7221"/>
    <w:rsid w:val="008D7331"/>
    <w:rsid w:val="008D7999"/>
    <w:rsid w:val="008E0201"/>
    <w:rsid w:val="008E03BA"/>
    <w:rsid w:val="008E06A7"/>
    <w:rsid w:val="008E0B9A"/>
    <w:rsid w:val="008E0F21"/>
    <w:rsid w:val="008E127C"/>
    <w:rsid w:val="008E12CF"/>
    <w:rsid w:val="008E15A6"/>
    <w:rsid w:val="008E1E60"/>
    <w:rsid w:val="008E25A1"/>
    <w:rsid w:val="008E2C44"/>
    <w:rsid w:val="008E3E69"/>
    <w:rsid w:val="008E40EA"/>
    <w:rsid w:val="008E40F7"/>
    <w:rsid w:val="008E410E"/>
    <w:rsid w:val="008E495C"/>
    <w:rsid w:val="008E4A23"/>
    <w:rsid w:val="008E4A9F"/>
    <w:rsid w:val="008E4CA6"/>
    <w:rsid w:val="008E4F3F"/>
    <w:rsid w:val="008E521D"/>
    <w:rsid w:val="008E5CF4"/>
    <w:rsid w:val="008E6E39"/>
    <w:rsid w:val="008E74FB"/>
    <w:rsid w:val="008F07E2"/>
    <w:rsid w:val="008F0D71"/>
    <w:rsid w:val="008F12BD"/>
    <w:rsid w:val="008F21E9"/>
    <w:rsid w:val="008F2772"/>
    <w:rsid w:val="008F2ADA"/>
    <w:rsid w:val="008F3003"/>
    <w:rsid w:val="008F3483"/>
    <w:rsid w:val="008F3654"/>
    <w:rsid w:val="008F41DA"/>
    <w:rsid w:val="008F4488"/>
    <w:rsid w:val="008F45A8"/>
    <w:rsid w:val="008F488F"/>
    <w:rsid w:val="008F50E3"/>
    <w:rsid w:val="008F58FE"/>
    <w:rsid w:val="008F5B3D"/>
    <w:rsid w:val="008F5D58"/>
    <w:rsid w:val="008F63A8"/>
    <w:rsid w:val="008F6767"/>
    <w:rsid w:val="008F6768"/>
    <w:rsid w:val="008F6946"/>
    <w:rsid w:val="008F6B11"/>
    <w:rsid w:val="008F6B7B"/>
    <w:rsid w:val="008F6E3F"/>
    <w:rsid w:val="008F72B3"/>
    <w:rsid w:val="008F7506"/>
    <w:rsid w:val="008F783A"/>
    <w:rsid w:val="008F7887"/>
    <w:rsid w:val="009002ED"/>
    <w:rsid w:val="00900695"/>
    <w:rsid w:val="00900935"/>
    <w:rsid w:val="00900938"/>
    <w:rsid w:val="00900985"/>
    <w:rsid w:val="00901FCD"/>
    <w:rsid w:val="0090328F"/>
    <w:rsid w:val="00904D68"/>
    <w:rsid w:val="00905624"/>
    <w:rsid w:val="009060FA"/>
    <w:rsid w:val="0090645C"/>
    <w:rsid w:val="009068C6"/>
    <w:rsid w:val="00906F71"/>
    <w:rsid w:val="009104F2"/>
    <w:rsid w:val="0091062B"/>
    <w:rsid w:val="00910871"/>
    <w:rsid w:val="00910B06"/>
    <w:rsid w:val="00910F92"/>
    <w:rsid w:val="00911599"/>
    <w:rsid w:val="00911902"/>
    <w:rsid w:val="00911D5E"/>
    <w:rsid w:val="00912AC0"/>
    <w:rsid w:val="009131C9"/>
    <w:rsid w:val="00913B12"/>
    <w:rsid w:val="009146E6"/>
    <w:rsid w:val="00914E53"/>
    <w:rsid w:val="00915667"/>
    <w:rsid w:val="009157E3"/>
    <w:rsid w:val="00915847"/>
    <w:rsid w:val="00916956"/>
    <w:rsid w:val="00916D2E"/>
    <w:rsid w:val="00916EB1"/>
    <w:rsid w:val="009176B9"/>
    <w:rsid w:val="009176FE"/>
    <w:rsid w:val="00917D58"/>
    <w:rsid w:val="00917F27"/>
    <w:rsid w:val="00920155"/>
    <w:rsid w:val="0092042F"/>
    <w:rsid w:val="0092070F"/>
    <w:rsid w:val="00920B13"/>
    <w:rsid w:val="0092104D"/>
    <w:rsid w:val="00921F94"/>
    <w:rsid w:val="00923B96"/>
    <w:rsid w:val="00924D7E"/>
    <w:rsid w:val="00925645"/>
    <w:rsid w:val="00925AA7"/>
    <w:rsid w:val="009266AD"/>
    <w:rsid w:val="00926CCF"/>
    <w:rsid w:val="00926D87"/>
    <w:rsid w:val="00926EAF"/>
    <w:rsid w:val="00927007"/>
    <w:rsid w:val="009272B6"/>
    <w:rsid w:val="00927408"/>
    <w:rsid w:val="00927DEA"/>
    <w:rsid w:val="009301C1"/>
    <w:rsid w:val="0093056C"/>
    <w:rsid w:val="00930A38"/>
    <w:rsid w:val="0093295F"/>
    <w:rsid w:val="00933E6C"/>
    <w:rsid w:val="00934442"/>
    <w:rsid w:val="0093472D"/>
    <w:rsid w:val="00934927"/>
    <w:rsid w:val="009354FA"/>
    <w:rsid w:val="00936743"/>
    <w:rsid w:val="009368F4"/>
    <w:rsid w:val="00937009"/>
    <w:rsid w:val="009404D1"/>
    <w:rsid w:val="00940542"/>
    <w:rsid w:val="00940873"/>
    <w:rsid w:val="009425AE"/>
    <w:rsid w:val="009443D5"/>
    <w:rsid w:val="00944421"/>
    <w:rsid w:val="009447E7"/>
    <w:rsid w:val="00945D71"/>
    <w:rsid w:val="00946017"/>
    <w:rsid w:val="00946B2E"/>
    <w:rsid w:val="0094777B"/>
    <w:rsid w:val="009477B5"/>
    <w:rsid w:val="00947DE6"/>
    <w:rsid w:val="00950222"/>
    <w:rsid w:val="00950609"/>
    <w:rsid w:val="009507AB"/>
    <w:rsid w:val="00950A04"/>
    <w:rsid w:val="009510F1"/>
    <w:rsid w:val="00951761"/>
    <w:rsid w:val="009520C5"/>
    <w:rsid w:val="009521C6"/>
    <w:rsid w:val="0095263C"/>
    <w:rsid w:val="00952A69"/>
    <w:rsid w:val="00952B1C"/>
    <w:rsid w:val="00952F2A"/>
    <w:rsid w:val="00952F9B"/>
    <w:rsid w:val="00953206"/>
    <w:rsid w:val="00954006"/>
    <w:rsid w:val="009552DC"/>
    <w:rsid w:val="00956116"/>
    <w:rsid w:val="00956456"/>
    <w:rsid w:val="00956C66"/>
    <w:rsid w:val="00957F37"/>
    <w:rsid w:val="0096007D"/>
    <w:rsid w:val="009614F5"/>
    <w:rsid w:val="00961A1B"/>
    <w:rsid w:val="00961BD8"/>
    <w:rsid w:val="009622EC"/>
    <w:rsid w:val="009625EB"/>
    <w:rsid w:val="0096312C"/>
    <w:rsid w:val="009634C3"/>
    <w:rsid w:val="00963DF5"/>
    <w:rsid w:val="009641D5"/>
    <w:rsid w:val="00964E8D"/>
    <w:rsid w:val="00965540"/>
    <w:rsid w:val="00965AAE"/>
    <w:rsid w:val="009662EF"/>
    <w:rsid w:val="00966C28"/>
    <w:rsid w:val="00966E75"/>
    <w:rsid w:val="0096718E"/>
    <w:rsid w:val="00971C01"/>
    <w:rsid w:val="00972CEF"/>
    <w:rsid w:val="00972E9E"/>
    <w:rsid w:val="009739FE"/>
    <w:rsid w:val="009744FA"/>
    <w:rsid w:val="00974950"/>
    <w:rsid w:val="00974B04"/>
    <w:rsid w:val="0097506B"/>
    <w:rsid w:val="009756AC"/>
    <w:rsid w:val="00975D69"/>
    <w:rsid w:val="009763BE"/>
    <w:rsid w:val="00976A7B"/>
    <w:rsid w:val="00976FB9"/>
    <w:rsid w:val="00977160"/>
    <w:rsid w:val="00977189"/>
    <w:rsid w:val="00977917"/>
    <w:rsid w:val="0098044D"/>
    <w:rsid w:val="00980664"/>
    <w:rsid w:val="00980B94"/>
    <w:rsid w:val="00980D44"/>
    <w:rsid w:val="0098129A"/>
    <w:rsid w:val="00981608"/>
    <w:rsid w:val="00981734"/>
    <w:rsid w:val="00981FEC"/>
    <w:rsid w:val="00982615"/>
    <w:rsid w:val="009828D4"/>
    <w:rsid w:val="00982E6E"/>
    <w:rsid w:val="00982F7F"/>
    <w:rsid w:val="009834A2"/>
    <w:rsid w:val="00983A1A"/>
    <w:rsid w:val="009843E5"/>
    <w:rsid w:val="0098444B"/>
    <w:rsid w:val="0098453D"/>
    <w:rsid w:val="009847FF"/>
    <w:rsid w:val="00984DDD"/>
    <w:rsid w:val="00985002"/>
    <w:rsid w:val="00985D96"/>
    <w:rsid w:val="0098604B"/>
    <w:rsid w:val="0098613E"/>
    <w:rsid w:val="009861BF"/>
    <w:rsid w:val="009863B5"/>
    <w:rsid w:val="0098748A"/>
    <w:rsid w:val="00987B8D"/>
    <w:rsid w:val="00987B98"/>
    <w:rsid w:val="0099026B"/>
    <w:rsid w:val="00990BAC"/>
    <w:rsid w:val="00990D3F"/>
    <w:rsid w:val="00990E44"/>
    <w:rsid w:val="009912E2"/>
    <w:rsid w:val="009914DB"/>
    <w:rsid w:val="009915C1"/>
    <w:rsid w:val="00991BBA"/>
    <w:rsid w:val="009926C0"/>
    <w:rsid w:val="00992E0A"/>
    <w:rsid w:val="00993510"/>
    <w:rsid w:val="00993BBC"/>
    <w:rsid w:val="0099403F"/>
    <w:rsid w:val="009948FA"/>
    <w:rsid w:val="00994AA0"/>
    <w:rsid w:val="009955F8"/>
    <w:rsid w:val="00995B4F"/>
    <w:rsid w:val="00995B7B"/>
    <w:rsid w:val="00995C6A"/>
    <w:rsid w:val="009960BD"/>
    <w:rsid w:val="00996A31"/>
    <w:rsid w:val="00996B74"/>
    <w:rsid w:val="00996F93"/>
    <w:rsid w:val="00997EF0"/>
    <w:rsid w:val="009A13A7"/>
    <w:rsid w:val="009A1473"/>
    <w:rsid w:val="009A158C"/>
    <w:rsid w:val="009A218B"/>
    <w:rsid w:val="009A2EAC"/>
    <w:rsid w:val="009A3322"/>
    <w:rsid w:val="009A3BFC"/>
    <w:rsid w:val="009A4086"/>
    <w:rsid w:val="009A461C"/>
    <w:rsid w:val="009A4918"/>
    <w:rsid w:val="009A4A65"/>
    <w:rsid w:val="009A4AAF"/>
    <w:rsid w:val="009A5332"/>
    <w:rsid w:val="009A539B"/>
    <w:rsid w:val="009A5711"/>
    <w:rsid w:val="009A5CEF"/>
    <w:rsid w:val="009A60B7"/>
    <w:rsid w:val="009A64AC"/>
    <w:rsid w:val="009A6864"/>
    <w:rsid w:val="009A6C7E"/>
    <w:rsid w:val="009B14B2"/>
    <w:rsid w:val="009B2097"/>
    <w:rsid w:val="009B2422"/>
    <w:rsid w:val="009B303A"/>
    <w:rsid w:val="009B4123"/>
    <w:rsid w:val="009B43F8"/>
    <w:rsid w:val="009B4B86"/>
    <w:rsid w:val="009B4D08"/>
    <w:rsid w:val="009B5163"/>
    <w:rsid w:val="009B54C3"/>
    <w:rsid w:val="009B6784"/>
    <w:rsid w:val="009B6DFD"/>
    <w:rsid w:val="009B6F4D"/>
    <w:rsid w:val="009B775D"/>
    <w:rsid w:val="009C01AC"/>
    <w:rsid w:val="009C0289"/>
    <w:rsid w:val="009C05CA"/>
    <w:rsid w:val="009C061F"/>
    <w:rsid w:val="009C0B78"/>
    <w:rsid w:val="009C1573"/>
    <w:rsid w:val="009C16D0"/>
    <w:rsid w:val="009C2EEE"/>
    <w:rsid w:val="009C3039"/>
    <w:rsid w:val="009C30C9"/>
    <w:rsid w:val="009C4161"/>
    <w:rsid w:val="009C4E31"/>
    <w:rsid w:val="009C4FC5"/>
    <w:rsid w:val="009C5C60"/>
    <w:rsid w:val="009C7476"/>
    <w:rsid w:val="009D04D7"/>
    <w:rsid w:val="009D1024"/>
    <w:rsid w:val="009D2428"/>
    <w:rsid w:val="009D2D0E"/>
    <w:rsid w:val="009D343F"/>
    <w:rsid w:val="009D3666"/>
    <w:rsid w:val="009D375F"/>
    <w:rsid w:val="009D3C35"/>
    <w:rsid w:val="009D3C82"/>
    <w:rsid w:val="009D41BE"/>
    <w:rsid w:val="009D4208"/>
    <w:rsid w:val="009D59E5"/>
    <w:rsid w:val="009D5AF8"/>
    <w:rsid w:val="009D5CA5"/>
    <w:rsid w:val="009D61A9"/>
    <w:rsid w:val="009D6998"/>
    <w:rsid w:val="009D6C06"/>
    <w:rsid w:val="009D6FFA"/>
    <w:rsid w:val="009D7BD1"/>
    <w:rsid w:val="009D7DB1"/>
    <w:rsid w:val="009D7E0C"/>
    <w:rsid w:val="009E0E60"/>
    <w:rsid w:val="009E0F8C"/>
    <w:rsid w:val="009E101D"/>
    <w:rsid w:val="009E13CB"/>
    <w:rsid w:val="009E170A"/>
    <w:rsid w:val="009E1715"/>
    <w:rsid w:val="009E256A"/>
    <w:rsid w:val="009E2FD2"/>
    <w:rsid w:val="009E3570"/>
    <w:rsid w:val="009E3AF7"/>
    <w:rsid w:val="009E3BEF"/>
    <w:rsid w:val="009E412F"/>
    <w:rsid w:val="009E4B23"/>
    <w:rsid w:val="009E4E4A"/>
    <w:rsid w:val="009E501A"/>
    <w:rsid w:val="009E5327"/>
    <w:rsid w:val="009E54FD"/>
    <w:rsid w:val="009E558F"/>
    <w:rsid w:val="009E55DE"/>
    <w:rsid w:val="009E6588"/>
    <w:rsid w:val="009E664E"/>
    <w:rsid w:val="009E67A2"/>
    <w:rsid w:val="009E6AD6"/>
    <w:rsid w:val="009E712D"/>
    <w:rsid w:val="009E7161"/>
    <w:rsid w:val="009E78DE"/>
    <w:rsid w:val="009E7C01"/>
    <w:rsid w:val="009F007C"/>
    <w:rsid w:val="009F008B"/>
    <w:rsid w:val="009F0BCF"/>
    <w:rsid w:val="009F0E68"/>
    <w:rsid w:val="009F119F"/>
    <w:rsid w:val="009F1630"/>
    <w:rsid w:val="009F2082"/>
    <w:rsid w:val="009F33E0"/>
    <w:rsid w:val="009F345A"/>
    <w:rsid w:val="009F3C69"/>
    <w:rsid w:val="009F40D1"/>
    <w:rsid w:val="009F4281"/>
    <w:rsid w:val="009F48DE"/>
    <w:rsid w:val="009F497B"/>
    <w:rsid w:val="009F4C87"/>
    <w:rsid w:val="009F4D32"/>
    <w:rsid w:val="009F5486"/>
    <w:rsid w:val="009F5FDC"/>
    <w:rsid w:val="009F6AEF"/>
    <w:rsid w:val="009F707A"/>
    <w:rsid w:val="009F7144"/>
    <w:rsid w:val="009F7292"/>
    <w:rsid w:val="00A00803"/>
    <w:rsid w:val="00A01499"/>
    <w:rsid w:val="00A016E6"/>
    <w:rsid w:val="00A01896"/>
    <w:rsid w:val="00A01A8F"/>
    <w:rsid w:val="00A01B43"/>
    <w:rsid w:val="00A01DCB"/>
    <w:rsid w:val="00A01ECF"/>
    <w:rsid w:val="00A02676"/>
    <w:rsid w:val="00A03E43"/>
    <w:rsid w:val="00A04608"/>
    <w:rsid w:val="00A0482F"/>
    <w:rsid w:val="00A0563F"/>
    <w:rsid w:val="00A05C27"/>
    <w:rsid w:val="00A06F44"/>
    <w:rsid w:val="00A070A9"/>
    <w:rsid w:val="00A07577"/>
    <w:rsid w:val="00A1053A"/>
    <w:rsid w:val="00A11756"/>
    <w:rsid w:val="00A1177B"/>
    <w:rsid w:val="00A117A6"/>
    <w:rsid w:val="00A117F2"/>
    <w:rsid w:val="00A11F29"/>
    <w:rsid w:val="00A1240B"/>
    <w:rsid w:val="00A136B6"/>
    <w:rsid w:val="00A14137"/>
    <w:rsid w:val="00A14B6C"/>
    <w:rsid w:val="00A153A2"/>
    <w:rsid w:val="00A15A20"/>
    <w:rsid w:val="00A15A68"/>
    <w:rsid w:val="00A1676A"/>
    <w:rsid w:val="00A16832"/>
    <w:rsid w:val="00A17217"/>
    <w:rsid w:val="00A17B20"/>
    <w:rsid w:val="00A17DCE"/>
    <w:rsid w:val="00A20485"/>
    <w:rsid w:val="00A205C7"/>
    <w:rsid w:val="00A20A0D"/>
    <w:rsid w:val="00A20D17"/>
    <w:rsid w:val="00A20D2F"/>
    <w:rsid w:val="00A21F59"/>
    <w:rsid w:val="00A22B2B"/>
    <w:rsid w:val="00A22BC5"/>
    <w:rsid w:val="00A22E64"/>
    <w:rsid w:val="00A230E0"/>
    <w:rsid w:val="00A23580"/>
    <w:rsid w:val="00A2384E"/>
    <w:rsid w:val="00A23AF0"/>
    <w:rsid w:val="00A2428D"/>
    <w:rsid w:val="00A244A2"/>
    <w:rsid w:val="00A244BA"/>
    <w:rsid w:val="00A249DC"/>
    <w:rsid w:val="00A24A29"/>
    <w:rsid w:val="00A24E79"/>
    <w:rsid w:val="00A25566"/>
    <w:rsid w:val="00A2557B"/>
    <w:rsid w:val="00A25EF0"/>
    <w:rsid w:val="00A26159"/>
    <w:rsid w:val="00A265AE"/>
    <w:rsid w:val="00A269F1"/>
    <w:rsid w:val="00A26B90"/>
    <w:rsid w:val="00A26D49"/>
    <w:rsid w:val="00A27124"/>
    <w:rsid w:val="00A27230"/>
    <w:rsid w:val="00A272AF"/>
    <w:rsid w:val="00A2754B"/>
    <w:rsid w:val="00A275AC"/>
    <w:rsid w:val="00A2762E"/>
    <w:rsid w:val="00A30E40"/>
    <w:rsid w:val="00A327AB"/>
    <w:rsid w:val="00A32B81"/>
    <w:rsid w:val="00A34702"/>
    <w:rsid w:val="00A34F22"/>
    <w:rsid w:val="00A3586C"/>
    <w:rsid w:val="00A35920"/>
    <w:rsid w:val="00A3602D"/>
    <w:rsid w:val="00A36176"/>
    <w:rsid w:val="00A374C3"/>
    <w:rsid w:val="00A378F1"/>
    <w:rsid w:val="00A37D43"/>
    <w:rsid w:val="00A4024C"/>
    <w:rsid w:val="00A40825"/>
    <w:rsid w:val="00A40F93"/>
    <w:rsid w:val="00A4216C"/>
    <w:rsid w:val="00A42EC5"/>
    <w:rsid w:val="00A44617"/>
    <w:rsid w:val="00A44672"/>
    <w:rsid w:val="00A44FA3"/>
    <w:rsid w:val="00A45576"/>
    <w:rsid w:val="00A45581"/>
    <w:rsid w:val="00A457AE"/>
    <w:rsid w:val="00A45944"/>
    <w:rsid w:val="00A46858"/>
    <w:rsid w:val="00A471F7"/>
    <w:rsid w:val="00A474DE"/>
    <w:rsid w:val="00A47A57"/>
    <w:rsid w:val="00A5020A"/>
    <w:rsid w:val="00A50489"/>
    <w:rsid w:val="00A50797"/>
    <w:rsid w:val="00A50BB1"/>
    <w:rsid w:val="00A50BBA"/>
    <w:rsid w:val="00A50DC0"/>
    <w:rsid w:val="00A518D2"/>
    <w:rsid w:val="00A527A8"/>
    <w:rsid w:val="00A539EA"/>
    <w:rsid w:val="00A53E4D"/>
    <w:rsid w:val="00A54654"/>
    <w:rsid w:val="00A54BC1"/>
    <w:rsid w:val="00A55549"/>
    <w:rsid w:val="00A5701C"/>
    <w:rsid w:val="00A5755F"/>
    <w:rsid w:val="00A576B5"/>
    <w:rsid w:val="00A5793D"/>
    <w:rsid w:val="00A602A3"/>
    <w:rsid w:val="00A60DC1"/>
    <w:rsid w:val="00A61D50"/>
    <w:rsid w:val="00A62250"/>
    <w:rsid w:val="00A62DFE"/>
    <w:rsid w:val="00A63A90"/>
    <w:rsid w:val="00A63CB8"/>
    <w:rsid w:val="00A6447A"/>
    <w:rsid w:val="00A64EBD"/>
    <w:rsid w:val="00A6568E"/>
    <w:rsid w:val="00A657D7"/>
    <w:rsid w:val="00A65C80"/>
    <w:rsid w:val="00A65CCD"/>
    <w:rsid w:val="00A66077"/>
    <w:rsid w:val="00A666DD"/>
    <w:rsid w:val="00A66DA2"/>
    <w:rsid w:val="00A67020"/>
    <w:rsid w:val="00A67BEF"/>
    <w:rsid w:val="00A7053B"/>
    <w:rsid w:val="00A70650"/>
    <w:rsid w:val="00A7083F"/>
    <w:rsid w:val="00A70D60"/>
    <w:rsid w:val="00A7175E"/>
    <w:rsid w:val="00A71813"/>
    <w:rsid w:val="00A71CEA"/>
    <w:rsid w:val="00A71E95"/>
    <w:rsid w:val="00A720BF"/>
    <w:rsid w:val="00A7221A"/>
    <w:rsid w:val="00A72787"/>
    <w:rsid w:val="00A7302F"/>
    <w:rsid w:val="00A73C15"/>
    <w:rsid w:val="00A74392"/>
    <w:rsid w:val="00A75725"/>
    <w:rsid w:val="00A75B55"/>
    <w:rsid w:val="00A7690F"/>
    <w:rsid w:val="00A769C1"/>
    <w:rsid w:val="00A76A67"/>
    <w:rsid w:val="00A77059"/>
    <w:rsid w:val="00A7772B"/>
    <w:rsid w:val="00A77962"/>
    <w:rsid w:val="00A77E30"/>
    <w:rsid w:val="00A77FF6"/>
    <w:rsid w:val="00A802CE"/>
    <w:rsid w:val="00A81208"/>
    <w:rsid w:val="00A816CD"/>
    <w:rsid w:val="00A827AC"/>
    <w:rsid w:val="00A827FB"/>
    <w:rsid w:val="00A82E7E"/>
    <w:rsid w:val="00A82F2D"/>
    <w:rsid w:val="00A82F55"/>
    <w:rsid w:val="00A8375C"/>
    <w:rsid w:val="00A83AB4"/>
    <w:rsid w:val="00A83ABF"/>
    <w:rsid w:val="00A83D86"/>
    <w:rsid w:val="00A84759"/>
    <w:rsid w:val="00A84B6E"/>
    <w:rsid w:val="00A84E76"/>
    <w:rsid w:val="00A851BA"/>
    <w:rsid w:val="00A85F06"/>
    <w:rsid w:val="00A86023"/>
    <w:rsid w:val="00A861AA"/>
    <w:rsid w:val="00A86555"/>
    <w:rsid w:val="00A86C41"/>
    <w:rsid w:val="00A87745"/>
    <w:rsid w:val="00A87791"/>
    <w:rsid w:val="00A90051"/>
    <w:rsid w:val="00A9042F"/>
    <w:rsid w:val="00A904D6"/>
    <w:rsid w:val="00A914FB"/>
    <w:rsid w:val="00A91718"/>
    <w:rsid w:val="00A91980"/>
    <w:rsid w:val="00A9266E"/>
    <w:rsid w:val="00A92796"/>
    <w:rsid w:val="00A92911"/>
    <w:rsid w:val="00A92F77"/>
    <w:rsid w:val="00A9408F"/>
    <w:rsid w:val="00A94264"/>
    <w:rsid w:val="00A946FA"/>
    <w:rsid w:val="00A947FD"/>
    <w:rsid w:val="00A94EE8"/>
    <w:rsid w:val="00A955EF"/>
    <w:rsid w:val="00A9580C"/>
    <w:rsid w:val="00A95895"/>
    <w:rsid w:val="00A95C69"/>
    <w:rsid w:val="00A9608F"/>
    <w:rsid w:val="00A960F7"/>
    <w:rsid w:val="00A962F0"/>
    <w:rsid w:val="00A9636A"/>
    <w:rsid w:val="00A96A8B"/>
    <w:rsid w:val="00A97047"/>
    <w:rsid w:val="00A97191"/>
    <w:rsid w:val="00AA0564"/>
    <w:rsid w:val="00AA0575"/>
    <w:rsid w:val="00AA0D2D"/>
    <w:rsid w:val="00AA0F44"/>
    <w:rsid w:val="00AA1B10"/>
    <w:rsid w:val="00AA231D"/>
    <w:rsid w:val="00AA23FF"/>
    <w:rsid w:val="00AA2517"/>
    <w:rsid w:val="00AA2527"/>
    <w:rsid w:val="00AA27A3"/>
    <w:rsid w:val="00AA2A1D"/>
    <w:rsid w:val="00AA2B88"/>
    <w:rsid w:val="00AA521B"/>
    <w:rsid w:val="00AA54EA"/>
    <w:rsid w:val="00AA5845"/>
    <w:rsid w:val="00AA5C5B"/>
    <w:rsid w:val="00AA5FF2"/>
    <w:rsid w:val="00AA6882"/>
    <w:rsid w:val="00AA6B53"/>
    <w:rsid w:val="00AA745B"/>
    <w:rsid w:val="00AA7722"/>
    <w:rsid w:val="00AB03DA"/>
    <w:rsid w:val="00AB0AE9"/>
    <w:rsid w:val="00AB0AF5"/>
    <w:rsid w:val="00AB2112"/>
    <w:rsid w:val="00AB24CF"/>
    <w:rsid w:val="00AB2D56"/>
    <w:rsid w:val="00AB2DB8"/>
    <w:rsid w:val="00AB2DD0"/>
    <w:rsid w:val="00AB3091"/>
    <w:rsid w:val="00AB3420"/>
    <w:rsid w:val="00AB3E21"/>
    <w:rsid w:val="00AB41ED"/>
    <w:rsid w:val="00AB47F0"/>
    <w:rsid w:val="00AB54E0"/>
    <w:rsid w:val="00AB6170"/>
    <w:rsid w:val="00AB67A6"/>
    <w:rsid w:val="00AB6EA9"/>
    <w:rsid w:val="00AB6FC5"/>
    <w:rsid w:val="00AB77F0"/>
    <w:rsid w:val="00AB7924"/>
    <w:rsid w:val="00AC168F"/>
    <w:rsid w:val="00AC1B8D"/>
    <w:rsid w:val="00AC1CE3"/>
    <w:rsid w:val="00AC2B18"/>
    <w:rsid w:val="00AC3200"/>
    <w:rsid w:val="00AC3407"/>
    <w:rsid w:val="00AC3589"/>
    <w:rsid w:val="00AC4431"/>
    <w:rsid w:val="00AC483A"/>
    <w:rsid w:val="00AC5633"/>
    <w:rsid w:val="00AC5DE4"/>
    <w:rsid w:val="00AC60DA"/>
    <w:rsid w:val="00AC6E65"/>
    <w:rsid w:val="00AD25EF"/>
    <w:rsid w:val="00AD28DB"/>
    <w:rsid w:val="00AD3066"/>
    <w:rsid w:val="00AD3916"/>
    <w:rsid w:val="00AD3B6F"/>
    <w:rsid w:val="00AD3C6D"/>
    <w:rsid w:val="00AD4315"/>
    <w:rsid w:val="00AD442B"/>
    <w:rsid w:val="00AD47D0"/>
    <w:rsid w:val="00AD50CA"/>
    <w:rsid w:val="00AD5C5F"/>
    <w:rsid w:val="00AD5D4A"/>
    <w:rsid w:val="00AD62B7"/>
    <w:rsid w:val="00AD6354"/>
    <w:rsid w:val="00AD63AE"/>
    <w:rsid w:val="00AD6970"/>
    <w:rsid w:val="00AD73D1"/>
    <w:rsid w:val="00AD785F"/>
    <w:rsid w:val="00AD79FB"/>
    <w:rsid w:val="00AE0DFF"/>
    <w:rsid w:val="00AE1570"/>
    <w:rsid w:val="00AE1AD2"/>
    <w:rsid w:val="00AE1B4F"/>
    <w:rsid w:val="00AE1F6A"/>
    <w:rsid w:val="00AE29E6"/>
    <w:rsid w:val="00AE2BDC"/>
    <w:rsid w:val="00AE372E"/>
    <w:rsid w:val="00AE3E01"/>
    <w:rsid w:val="00AE5818"/>
    <w:rsid w:val="00AE5819"/>
    <w:rsid w:val="00AE59F9"/>
    <w:rsid w:val="00AE5BE2"/>
    <w:rsid w:val="00AE5F97"/>
    <w:rsid w:val="00AE684F"/>
    <w:rsid w:val="00AE730C"/>
    <w:rsid w:val="00AF021D"/>
    <w:rsid w:val="00AF036C"/>
    <w:rsid w:val="00AF056F"/>
    <w:rsid w:val="00AF057B"/>
    <w:rsid w:val="00AF06CE"/>
    <w:rsid w:val="00AF0E93"/>
    <w:rsid w:val="00AF100E"/>
    <w:rsid w:val="00AF1138"/>
    <w:rsid w:val="00AF1323"/>
    <w:rsid w:val="00AF1397"/>
    <w:rsid w:val="00AF17F3"/>
    <w:rsid w:val="00AF2B3F"/>
    <w:rsid w:val="00AF2DC3"/>
    <w:rsid w:val="00AF32F0"/>
    <w:rsid w:val="00AF330B"/>
    <w:rsid w:val="00AF351F"/>
    <w:rsid w:val="00AF3D6C"/>
    <w:rsid w:val="00AF3F06"/>
    <w:rsid w:val="00AF3F53"/>
    <w:rsid w:val="00AF4C2A"/>
    <w:rsid w:val="00AF5AF5"/>
    <w:rsid w:val="00AF629E"/>
    <w:rsid w:val="00AF6706"/>
    <w:rsid w:val="00AF7109"/>
    <w:rsid w:val="00AF72D5"/>
    <w:rsid w:val="00AF77BA"/>
    <w:rsid w:val="00AF7C9F"/>
    <w:rsid w:val="00B01112"/>
    <w:rsid w:val="00B01168"/>
    <w:rsid w:val="00B01309"/>
    <w:rsid w:val="00B0148C"/>
    <w:rsid w:val="00B02A78"/>
    <w:rsid w:val="00B03FED"/>
    <w:rsid w:val="00B04A10"/>
    <w:rsid w:val="00B05415"/>
    <w:rsid w:val="00B05FEE"/>
    <w:rsid w:val="00B06CA2"/>
    <w:rsid w:val="00B071C3"/>
    <w:rsid w:val="00B07583"/>
    <w:rsid w:val="00B076FF"/>
    <w:rsid w:val="00B10D0F"/>
    <w:rsid w:val="00B11320"/>
    <w:rsid w:val="00B11717"/>
    <w:rsid w:val="00B11A59"/>
    <w:rsid w:val="00B12F41"/>
    <w:rsid w:val="00B141C0"/>
    <w:rsid w:val="00B14A39"/>
    <w:rsid w:val="00B15749"/>
    <w:rsid w:val="00B15C56"/>
    <w:rsid w:val="00B15D05"/>
    <w:rsid w:val="00B165B9"/>
    <w:rsid w:val="00B16645"/>
    <w:rsid w:val="00B168F8"/>
    <w:rsid w:val="00B175C0"/>
    <w:rsid w:val="00B177CE"/>
    <w:rsid w:val="00B1781D"/>
    <w:rsid w:val="00B2033F"/>
    <w:rsid w:val="00B21118"/>
    <w:rsid w:val="00B21192"/>
    <w:rsid w:val="00B21421"/>
    <w:rsid w:val="00B219D1"/>
    <w:rsid w:val="00B21AFA"/>
    <w:rsid w:val="00B2242D"/>
    <w:rsid w:val="00B2294E"/>
    <w:rsid w:val="00B23516"/>
    <w:rsid w:val="00B236F2"/>
    <w:rsid w:val="00B237F8"/>
    <w:rsid w:val="00B23B75"/>
    <w:rsid w:val="00B23C62"/>
    <w:rsid w:val="00B23D43"/>
    <w:rsid w:val="00B23FBA"/>
    <w:rsid w:val="00B2498F"/>
    <w:rsid w:val="00B24C30"/>
    <w:rsid w:val="00B24D1E"/>
    <w:rsid w:val="00B24EBB"/>
    <w:rsid w:val="00B24F19"/>
    <w:rsid w:val="00B263AD"/>
    <w:rsid w:val="00B267FE"/>
    <w:rsid w:val="00B2757C"/>
    <w:rsid w:val="00B27774"/>
    <w:rsid w:val="00B30539"/>
    <w:rsid w:val="00B30618"/>
    <w:rsid w:val="00B31097"/>
    <w:rsid w:val="00B33993"/>
    <w:rsid w:val="00B339D7"/>
    <w:rsid w:val="00B33DE5"/>
    <w:rsid w:val="00B33EC1"/>
    <w:rsid w:val="00B353B1"/>
    <w:rsid w:val="00B35844"/>
    <w:rsid w:val="00B35DDA"/>
    <w:rsid w:val="00B365B8"/>
    <w:rsid w:val="00B37381"/>
    <w:rsid w:val="00B37587"/>
    <w:rsid w:val="00B37622"/>
    <w:rsid w:val="00B376C0"/>
    <w:rsid w:val="00B377C3"/>
    <w:rsid w:val="00B37A9E"/>
    <w:rsid w:val="00B40344"/>
    <w:rsid w:val="00B40D13"/>
    <w:rsid w:val="00B41403"/>
    <w:rsid w:val="00B41E26"/>
    <w:rsid w:val="00B41F81"/>
    <w:rsid w:val="00B4262F"/>
    <w:rsid w:val="00B42682"/>
    <w:rsid w:val="00B42F98"/>
    <w:rsid w:val="00B4350D"/>
    <w:rsid w:val="00B436EF"/>
    <w:rsid w:val="00B43925"/>
    <w:rsid w:val="00B44295"/>
    <w:rsid w:val="00B44A30"/>
    <w:rsid w:val="00B451E0"/>
    <w:rsid w:val="00B453FA"/>
    <w:rsid w:val="00B4541C"/>
    <w:rsid w:val="00B4590F"/>
    <w:rsid w:val="00B45E26"/>
    <w:rsid w:val="00B462C6"/>
    <w:rsid w:val="00B46BB2"/>
    <w:rsid w:val="00B470AD"/>
    <w:rsid w:val="00B50B57"/>
    <w:rsid w:val="00B510A5"/>
    <w:rsid w:val="00B51307"/>
    <w:rsid w:val="00B513FD"/>
    <w:rsid w:val="00B51668"/>
    <w:rsid w:val="00B5176D"/>
    <w:rsid w:val="00B51F31"/>
    <w:rsid w:val="00B525AE"/>
    <w:rsid w:val="00B526EA"/>
    <w:rsid w:val="00B52789"/>
    <w:rsid w:val="00B532F9"/>
    <w:rsid w:val="00B5333E"/>
    <w:rsid w:val="00B53E22"/>
    <w:rsid w:val="00B54506"/>
    <w:rsid w:val="00B54A5B"/>
    <w:rsid w:val="00B54CDD"/>
    <w:rsid w:val="00B553D5"/>
    <w:rsid w:val="00B55D65"/>
    <w:rsid w:val="00B562B7"/>
    <w:rsid w:val="00B56E7F"/>
    <w:rsid w:val="00B57244"/>
    <w:rsid w:val="00B5747B"/>
    <w:rsid w:val="00B57A30"/>
    <w:rsid w:val="00B57CD0"/>
    <w:rsid w:val="00B6027A"/>
    <w:rsid w:val="00B60774"/>
    <w:rsid w:val="00B6089C"/>
    <w:rsid w:val="00B60DA6"/>
    <w:rsid w:val="00B619E9"/>
    <w:rsid w:val="00B61C4B"/>
    <w:rsid w:val="00B62088"/>
    <w:rsid w:val="00B6271B"/>
    <w:rsid w:val="00B62A68"/>
    <w:rsid w:val="00B62B95"/>
    <w:rsid w:val="00B63680"/>
    <w:rsid w:val="00B63709"/>
    <w:rsid w:val="00B63BB5"/>
    <w:rsid w:val="00B640C5"/>
    <w:rsid w:val="00B64430"/>
    <w:rsid w:val="00B6486D"/>
    <w:rsid w:val="00B64C27"/>
    <w:rsid w:val="00B6550F"/>
    <w:rsid w:val="00B65878"/>
    <w:rsid w:val="00B65B35"/>
    <w:rsid w:val="00B65BDE"/>
    <w:rsid w:val="00B65DE4"/>
    <w:rsid w:val="00B66087"/>
    <w:rsid w:val="00B66483"/>
    <w:rsid w:val="00B66BAE"/>
    <w:rsid w:val="00B66C47"/>
    <w:rsid w:val="00B678FC"/>
    <w:rsid w:val="00B708B8"/>
    <w:rsid w:val="00B70E85"/>
    <w:rsid w:val="00B715BF"/>
    <w:rsid w:val="00B71F25"/>
    <w:rsid w:val="00B72782"/>
    <w:rsid w:val="00B72B27"/>
    <w:rsid w:val="00B733D0"/>
    <w:rsid w:val="00B7360C"/>
    <w:rsid w:val="00B739AF"/>
    <w:rsid w:val="00B74300"/>
    <w:rsid w:val="00B74531"/>
    <w:rsid w:val="00B74711"/>
    <w:rsid w:val="00B747E6"/>
    <w:rsid w:val="00B749FB"/>
    <w:rsid w:val="00B758CC"/>
    <w:rsid w:val="00B773E6"/>
    <w:rsid w:val="00B77514"/>
    <w:rsid w:val="00B77A66"/>
    <w:rsid w:val="00B8069F"/>
    <w:rsid w:val="00B8083A"/>
    <w:rsid w:val="00B80D7D"/>
    <w:rsid w:val="00B81B53"/>
    <w:rsid w:val="00B83203"/>
    <w:rsid w:val="00B83E38"/>
    <w:rsid w:val="00B84EB0"/>
    <w:rsid w:val="00B85349"/>
    <w:rsid w:val="00B858CE"/>
    <w:rsid w:val="00B878C9"/>
    <w:rsid w:val="00B87B41"/>
    <w:rsid w:val="00B87B6B"/>
    <w:rsid w:val="00B902EF"/>
    <w:rsid w:val="00B90952"/>
    <w:rsid w:val="00B91495"/>
    <w:rsid w:val="00B919D7"/>
    <w:rsid w:val="00B91BA6"/>
    <w:rsid w:val="00B91CEE"/>
    <w:rsid w:val="00B920AB"/>
    <w:rsid w:val="00B92F33"/>
    <w:rsid w:val="00B93758"/>
    <w:rsid w:val="00B938AB"/>
    <w:rsid w:val="00B95118"/>
    <w:rsid w:val="00B96169"/>
    <w:rsid w:val="00B965D5"/>
    <w:rsid w:val="00B9665C"/>
    <w:rsid w:val="00B96693"/>
    <w:rsid w:val="00B9695A"/>
    <w:rsid w:val="00B96A13"/>
    <w:rsid w:val="00B96B10"/>
    <w:rsid w:val="00B96D33"/>
    <w:rsid w:val="00B96FA3"/>
    <w:rsid w:val="00B9711B"/>
    <w:rsid w:val="00B9768E"/>
    <w:rsid w:val="00B97AEB"/>
    <w:rsid w:val="00B97B2B"/>
    <w:rsid w:val="00BA1174"/>
    <w:rsid w:val="00BA1487"/>
    <w:rsid w:val="00BA14BB"/>
    <w:rsid w:val="00BA17D5"/>
    <w:rsid w:val="00BA1D7E"/>
    <w:rsid w:val="00BA1EA9"/>
    <w:rsid w:val="00BA2678"/>
    <w:rsid w:val="00BA3CB3"/>
    <w:rsid w:val="00BA40E4"/>
    <w:rsid w:val="00BA4B6D"/>
    <w:rsid w:val="00BA5B23"/>
    <w:rsid w:val="00BA6264"/>
    <w:rsid w:val="00BA6270"/>
    <w:rsid w:val="00BA63E2"/>
    <w:rsid w:val="00BA72D8"/>
    <w:rsid w:val="00BB0181"/>
    <w:rsid w:val="00BB01C3"/>
    <w:rsid w:val="00BB080E"/>
    <w:rsid w:val="00BB13CC"/>
    <w:rsid w:val="00BB1B02"/>
    <w:rsid w:val="00BB24EA"/>
    <w:rsid w:val="00BB2A79"/>
    <w:rsid w:val="00BB305C"/>
    <w:rsid w:val="00BB3499"/>
    <w:rsid w:val="00BB3C1A"/>
    <w:rsid w:val="00BB413E"/>
    <w:rsid w:val="00BB43CE"/>
    <w:rsid w:val="00BB48F0"/>
    <w:rsid w:val="00BB5075"/>
    <w:rsid w:val="00BB5D74"/>
    <w:rsid w:val="00BB63B7"/>
    <w:rsid w:val="00BB64BA"/>
    <w:rsid w:val="00BB6B63"/>
    <w:rsid w:val="00BB715F"/>
    <w:rsid w:val="00BB7AA1"/>
    <w:rsid w:val="00BB7F41"/>
    <w:rsid w:val="00BC0455"/>
    <w:rsid w:val="00BC19FF"/>
    <w:rsid w:val="00BC23DF"/>
    <w:rsid w:val="00BC281A"/>
    <w:rsid w:val="00BC2EA0"/>
    <w:rsid w:val="00BC31AD"/>
    <w:rsid w:val="00BC48DF"/>
    <w:rsid w:val="00BC57EE"/>
    <w:rsid w:val="00BC5B6C"/>
    <w:rsid w:val="00BC6C4B"/>
    <w:rsid w:val="00BC6DD3"/>
    <w:rsid w:val="00BC6FB6"/>
    <w:rsid w:val="00BC7BF4"/>
    <w:rsid w:val="00BC7F43"/>
    <w:rsid w:val="00BD0252"/>
    <w:rsid w:val="00BD02F4"/>
    <w:rsid w:val="00BD1590"/>
    <w:rsid w:val="00BD1B6F"/>
    <w:rsid w:val="00BD1BD5"/>
    <w:rsid w:val="00BD1CED"/>
    <w:rsid w:val="00BD200B"/>
    <w:rsid w:val="00BD21CB"/>
    <w:rsid w:val="00BD2325"/>
    <w:rsid w:val="00BD2515"/>
    <w:rsid w:val="00BD31DE"/>
    <w:rsid w:val="00BD392C"/>
    <w:rsid w:val="00BD3FC0"/>
    <w:rsid w:val="00BD49FA"/>
    <w:rsid w:val="00BD4BC8"/>
    <w:rsid w:val="00BD5288"/>
    <w:rsid w:val="00BD5D53"/>
    <w:rsid w:val="00BD6096"/>
    <w:rsid w:val="00BD6851"/>
    <w:rsid w:val="00BD696D"/>
    <w:rsid w:val="00BD6A1A"/>
    <w:rsid w:val="00BD6E31"/>
    <w:rsid w:val="00BD71B8"/>
    <w:rsid w:val="00BD793F"/>
    <w:rsid w:val="00BD7F0A"/>
    <w:rsid w:val="00BE0085"/>
    <w:rsid w:val="00BE027F"/>
    <w:rsid w:val="00BE0C3A"/>
    <w:rsid w:val="00BE1736"/>
    <w:rsid w:val="00BE1910"/>
    <w:rsid w:val="00BE1FD2"/>
    <w:rsid w:val="00BE203E"/>
    <w:rsid w:val="00BE21F2"/>
    <w:rsid w:val="00BE2696"/>
    <w:rsid w:val="00BE27D2"/>
    <w:rsid w:val="00BE29C7"/>
    <w:rsid w:val="00BE2EF3"/>
    <w:rsid w:val="00BE4523"/>
    <w:rsid w:val="00BE5BA2"/>
    <w:rsid w:val="00BE5E7F"/>
    <w:rsid w:val="00BE5F67"/>
    <w:rsid w:val="00BE5F7D"/>
    <w:rsid w:val="00BE6CD1"/>
    <w:rsid w:val="00BE75F7"/>
    <w:rsid w:val="00BE7AF2"/>
    <w:rsid w:val="00BE7EE6"/>
    <w:rsid w:val="00BF0059"/>
    <w:rsid w:val="00BF0F9C"/>
    <w:rsid w:val="00BF13CC"/>
    <w:rsid w:val="00BF1C42"/>
    <w:rsid w:val="00BF2126"/>
    <w:rsid w:val="00BF2566"/>
    <w:rsid w:val="00BF32F0"/>
    <w:rsid w:val="00BF35EA"/>
    <w:rsid w:val="00BF367C"/>
    <w:rsid w:val="00BF3A41"/>
    <w:rsid w:val="00BF3ECF"/>
    <w:rsid w:val="00BF405A"/>
    <w:rsid w:val="00BF4168"/>
    <w:rsid w:val="00BF41F5"/>
    <w:rsid w:val="00BF43FA"/>
    <w:rsid w:val="00BF52F8"/>
    <w:rsid w:val="00BF55AD"/>
    <w:rsid w:val="00BF5C50"/>
    <w:rsid w:val="00BF5C93"/>
    <w:rsid w:val="00BF656F"/>
    <w:rsid w:val="00BF65D7"/>
    <w:rsid w:val="00BF6719"/>
    <w:rsid w:val="00BF69AC"/>
    <w:rsid w:val="00BF79D9"/>
    <w:rsid w:val="00C009D3"/>
    <w:rsid w:val="00C00DDC"/>
    <w:rsid w:val="00C01032"/>
    <w:rsid w:val="00C0146A"/>
    <w:rsid w:val="00C01698"/>
    <w:rsid w:val="00C01CE0"/>
    <w:rsid w:val="00C0236A"/>
    <w:rsid w:val="00C02BB2"/>
    <w:rsid w:val="00C02FFF"/>
    <w:rsid w:val="00C03991"/>
    <w:rsid w:val="00C03C95"/>
    <w:rsid w:val="00C05BFF"/>
    <w:rsid w:val="00C05C73"/>
    <w:rsid w:val="00C0657F"/>
    <w:rsid w:val="00C065CB"/>
    <w:rsid w:val="00C06D49"/>
    <w:rsid w:val="00C07D93"/>
    <w:rsid w:val="00C10B2C"/>
    <w:rsid w:val="00C10E62"/>
    <w:rsid w:val="00C11D1E"/>
    <w:rsid w:val="00C11EF1"/>
    <w:rsid w:val="00C11F43"/>
    <w:rsid w:val="00C12D51"/>
    <w:rsid w:val="00C12E26"/>
    <w:rsid w:val="00C137E5"/>
    <w:rsid w:val="00C14DDB"/>
    <w:rsid w:val="00C1503B"/>
    <w:rsid w:val="00C15088"/>
    <w:rsid w:val="00C15516"/>
    <w:rsid w:val="00C15905"/>
    <w:rsid w:val="00C17DDA"/>
    <w:rsid w:val="00C20CF3"/>
    <w:rsid w:val="00C20FB0"/>
    <w:rsid w:val="00C212CA"/>
    <w:rsid w:val="00C215B9"/>
    <w:rsid w:val="00C22132"/>
    <w:rsid w:val="00C22373"/>
    <w:rsid w:val="00C22410"/>
    <w:rsid w:val="00C2260C"/>
    <w:rsid w:val="00C22653"/>
    <w:rsid w:val="00C226DB"/>
    <w:rsid w:val="00C22DEF"/>
    <w:rsid w:val="00C22ED3"/>
    <w:rsid w:val="00C236F3"/>
    <w:rsid w:val="00C23980"/>
    <w:rsid w:val="00C23A43"/>
    <w:rsid w:val="00C23EA9"/>
    <w:rsid w:val="00C23F66"/>
    <w:rsid w:val="00C24557"/>
    <w:rsid w:val="00C24CBC"/>
    <w:rsid w:val="00C24D56"/>
    <w:rsid w:val="00C251B0"/>
    <w:rsid w:val="00C2597F"/>
    <w:rsid w:val="00C25DB6"/>
    <w:rsid w:val="00C261E1"/>
    <w:rsid w:val="00C264D2"/>
    <w:rsid w:val="00C26A56"/>
    <w:rsid w:val="00C26AF7"/>
    <w:rsid w:val="00C26D87"/>
    <w:rsid w:val="00C27515"/>
    <w:rsid w:val="00C27713"/>
    <w:rsid w:val="00C27F4D"/>
    <w:rsid w:val="00C27F4F"/>
    <w:rsid w:val="00C31394"/>
    <w:rsid w:val="00C31CB4"/>
    <w:rsid w:val="00C31F48"/>
    <w:rsid w:val="00C3230F"/>
    <w:rsid w:val="00C32517"/>
    <w:rsid w:val="00C32D38"/>
    <w:rsid w:val="00C32DF6"/>
    <w:rsid w:val="00C332A9"/>
    <w:rsid w:val="00C33EBC"/>
    <w:rsid w:val="00C34CA5"/>
    <w:rsid w:val="00C34F02"/>
    <w:rsid w:val="00C3501E"/>
    <w:rsid w:val="00C356DC"/>
    <w:rsid w:val="00C3596E"/>
    <w:rsid w:val="00C35998"/>
    <w:rsid w:val="00C359EC"/>
    <w:rsid w:val="00C35FB3"/>
    <w:rsid w:val="00C362D2"/>
    <w:rsid w:val="00C36488"/>
    <w:rsid w:val="00C364B9"/>
    <w:rsid w:val="00C3695A"/>
    <w:rsid w:val="00C37634"/>
    <w:rsid w:val="00C376C9"/>
    <w:rsid w:val="00C377BF"/>
    <w:rsid w:val="00C37B46"/>
    <w:rsid w:val="00C37C66"/>
    <w:rsid w:val="00C413BB"/>
    <w:rsid w:val="00C41DBA"/>
    <w:rsid w:val="00C41E88"/>
    <w:rsid w:val="00C41F32"/>
    <w:rsid w:val="00C42AAB"/>
    <w:rsid w:val="00C43519"/>
    <w:rsid w:val="00C43AB9"/>
    <w:rsid w:val="00C43BC7"/>
    <w:rsid w:val="00C448EE"/>
    <w:rsid w:val="00C44FA2"/>
    <w:rsid w:val="00C45873"/>
    <w:rsid w:val="00C45AB6"/>
    <w:rsid w:val="00C46688"/>
    <w:rsid w:val="00C46A60"/>
    <w:rsid w:val="00C46D21"/>
    <w:rsid w:val="00C46E41"/>
    <w:rsid w:val="00C502D7"/>
    <w:rsid w:val="00C5042E"/>
    <w:rsid w:val="00C50775"/>
    <w:rsid w:val="00C50BF8"/>
    <w:rsid w:val="00C50CEC"/>
    <w:rsid w:val="00C50E02"/>
    <w:rsid w:val="00C51133"/>
    <w:rsid w:val="00C51452"/>
    <w:rsid w:val="00C51544"/>
    <w:rsid w:val="00C529A8"/>
    <w:rsid w:val="00C52D44"/>
    <w:rsid w:val="00C52DE0"/>
    <w:rsid w:val="00C52F60"/>
    <w:rsid w:val="00C5306F"/>
    <w:rsid w:val="00C53099"/>
    <w:rsid w:val="00C53115"/>
    <w:rsid w:val="00C53169"/>
    <w:rsid w:val="00C534FB"/>
    <w:rsid w:val="00C53734"/>
    <w:rsid w:val="00C53873"/>
    <w:rsid w:val="00C5390B"/>
    <w:rsid w:val="00C54D38"/>
    <w:rsid w:val="00C557F9"/>
    <w:rsid w:val="00C5596C"/>
    <w:rsid w:val="00C55B76"/>
    <w:rsid w:val="00C55C9A"/>
    <w:rsid w:val="00C5603F"/>
    <w:rsid w:val="00C56648"/>
    <w:rsid w:val="00C5671F"/>
    <w:rsid w:val="00C56AF1"/>
    <w:rsid w:val="00C56C59"/>
    <w:rsid w:val="00C56D8A"/>
    <w:rsid w:val="00C5703F"/>
    <w:rsid w:val="00C576FA"/>
    <w:rsid w:val="00C6024A"/>
    <w:rsid w:val="00C6085C"/>
    <w:rsid w:val="00C60DB2"/>
    <w:rsid w:val="00C61205"/>
    <w:rsid w:val="00C6142A"/>
    <w:rsid w:val="00C6295E"/>
    <w:rsid w:val="00C63471"/>
    <w:rsid w:val="00C639B9"/>
    <w:rsid w:val="00C642BE"/>
    <w:rsid w:val="00C64E46"/>
    <w:rsid w:val="00C654D9"/>
    <w:rsid w:val="00C65C22"/>
    <w:rsid w:val="00C66023"/>
    <w:rsid w:val="00C66493"/>
    <w:rsid w:val="00C66CD9"/>
    <w:rsid w:val="00C7084A"/>
    <w:rsid w:val="00C70862"/>
    <w:rsid w:val="00C70A32"/>
    <w:rsid w:val="00C70E9C"/>
    <w:rsid w:val="00C71D81"/>
    <w:rsid w:val="00C71D90"/>
    <w:rsid w:val="00C728A4"/>
    <w:rsid w:val="00C7327D"/>
    <w:rsid w:val="00C739AB"/>
    <w:rsid w:val="00C741B8"/>
    <w:rsid w:val="00C74241"/>
    <w:rsid w:val="00C74336"/>
    <w:rsid w:val="00C744D0"/>
    <w:rsid w:val="00C74A37"/>
    <w:rsid w:val="00C74D90"/>
    <w:rsid w:val="00C76157"/>
    <w:rsid w:val="00C7690C"/>
    <w:rsid w:val="00C769AE"/>
    <w:rsid w:val="00C76DDB"/>
    <w:rsid w:val="00C76E83"/>
    <w:rsid w:val="00C7705F"/>
    <w:rsid w:val="00C77415"/>
    <w:rsid w:val="00C77934"/>
    <w:rsid w:val="00C77C68"/>
    <w:rsid w:val="00C77D5F"/>
    <w:rsid w:val="00C8047C"/>
    <w:rsid w:val="00C80EDA"/>
    <w:rsid w:val="00C810C5"/>
    <w:rsid w:val="00C819FB"/>
    <w:rsid w:val="00C81AAC"/>
    <w:rsid w:val="00C81CA5"/>
    <w:rsid w:val="00C81FED"/>
    <w:rsid w:val="00C831D2"/>
    <w:rsid w:val="00C83282"/>
    <w:rsid w:val="00C8328A"/>
    <w:rsid w:val="00C835E0"/>
    <w:rsid w:val="00C8409F"/>
    <w:rsid w:val="00C844A3"/>
    <w:rsid w:val="00C845A5"/>
    <w:rsid w:val="00C8518B"/>
    <w:rsid w:val="00C85D1F"/>
    <w:rsid w:val="00C85E8D"/>
    <w:rsid w:val="00C86DD1"/>
    <w:rsid w:val="00C86EF4"/>
    <w:rsid w:val="00C8727C"/>
    <w:rsid w:val="00C87313"/>
    <w:rsid w:val="00C876D9"/>
    <w:rsid w:val="00C87AD8"/>
    <w:rsid w:val="00C905A9"/>
    <w:rsid w:val="00C90CC9"/>
    <w:rsid w:val="00C90D1B"/>
    <w:rsid w:val="00C90F17"/>
    <w:rsid w:val="00C9131C"/>
    <w:rsid w:val="00C923F6"/>
    <w:rsid w:val="00C92814"/>
    <w:rsid w:val="00C93BA6"/>
    <w:rsid w:val="00C93D55"/>
    <w:rsid w:val="00C94712"/>
    <w:rsid w:val="00C94C39"/>
    <w:rsid w:val="00C95391"/>
    <w:rsid w:val="00C9639E"/>
    <w:rsid w:val="00C96732"/>
    <w:rsid w:val="00C96CF3"/>
    <w:rsid w:val="00C97051"/>
    <w:rsid w:val="00CA055A"/>
    <w:rsid w:val="00CA08E0"/>
    <w:rsid w:val="00CA0D26"/>
    <w:rsid w:val="00CA120C"/>
    <w:rsid w:val="00CA12FF"/>
    <w:rsid w:val="00CA1A67"/>
    <w:rsid w:val="00CA1D9B"/>
    <w:rsid w:val="00CA1ED8"/>
    <w:rsid w:val="00CA27DD"/>
    <w:rsid w:val="00CA2C41"/>
    <w:rsid w:val="00CA3232"/>
    <w:rsid w:val="00CA4747"/>
    <w:rsid w:val="00CA47B6"/>
    <w:rsid w:val="00CA54A8"/>
    <w:rsid w:val="00CA5A7F"/>
    <w:rsid w:val="00CA5CBB"/>
    <w:rsid w:val="00CA6950"/>
    <w:rsid w:val="00CA70A4"/>
    <w:rsid w:val="00CB0C4B"/>
    <w:rsid w:val="00CB0EBE"/>
    <w:rsid w:val="00CB12ED"/>
    <w:rsid w:val="00CB1667"/>
    <w:rsid w:val="00CB1AA8"/>
    <w:rsid w:val="00CB4B8A"/>
    <w:rsid w:val="00CB4BF1"/>
    <w:rsid w:val="00CB4F5B"/>
    <w:rsid w:val="00CB69B0"/>
    <w:rsid w:val="00CB6A4C"/>
    <w:rsid w:val="00CB71A2"/>
    <w:rsid w:val="00CB74D3"/>
    <w:rsid w:val="00CB764B"/>
    <w:rsid w:val="00CB7741"/>
    <w:rsid w:val="00CC029D"/>
    <w:rsid w:val="00CC13F1"/>
    <w:rsid w:val="00CC1743"/>
    <w:rsid w:val="00CC2155"/>
    <w:rsid w:val="00CC2642"/>
    <w:rsid w:val="00CC36FC"/>
    <w:rsid w:val="00CC37A4"/>
    <w:rsid w:val="00CC3CB0"/>
    <w:rsid w:val="00CC3CF5"/>
    <w:rsid w:val="00CC4067"/>
    <w:rsid w:val="00CC4195"/>
    <w:rsid w:val="00CC4221"/>
    <w:rsid w:val="00CC4BF4"/>
    <w:rsid w:val="00CC50CC"/>
    <w:rsid w:val="00CC583C"/>
    <w:rsid w:val="00CC6041"/>
    <w:rsid w:val="00CC65BD"/>
    <w:rsid w:val="00CC6E9E"/>
    <w:rsid w:val="00CD021C"/>
    <w:rsid w:val="00CD1228"/>
    <w:rsid w:val="00CD12D2"/>
    <w:rsid w:val="00CD1D02"/>
    <w:rsid w:val="00CD1ED2"/>
    <w:rsid w:val="00CD2210"/>
    <w:rsid w:val="00CD2261"/>
    <w:rsid w:val="00CD2395"/>
    <w:rsid w:val="00CD2C26"/>
    <w:rsid w:val="00CD2C4B"/>
    <w:rsid w:val="00CD390B"/>
    <w:rsid w:val="00CD401D"/>
    <w:rsid w:val="00CD417A"/>
    <w:rsid w:val="00CD4B7A"/>
    <w:rsid w:val="00CD53C2"/>
    <w:rsid w:val="00CD54DF"/>
    <w:rsid w:val="00CD5D92"/>
    <w:rsid w:val="00CD604F"/>
    <w:rsid w:val="00CD713C"/>
    <w:rsid w:val="00CE1089"/>
    <w:rsid w:val="00CE1597"/>
    <w:rsid w:val="00CE1890"/>
    <w:rsid w:val="00CE1BB9"/>
    <w:rsid w:val="00CE1C3C"/>
    <w:rsid w:val="00CE2045"/>
    <w:rsid w:val="00CE282D"/>
    <w:rsid w:val="00CE2B85"/>
    <w:rsid w:val="00CE2D29"/>
    <w:rsid w:val="00CE33B9"/>
    <w:rsid w:val="00CE3588"/>
    <w:rsid w:val="00CE4614"/>
    <w:rsid w:val="00CE496E"/>
    <w:rsid w:val="00CE5B1D"/>
    <w:rsid w:val="00CE5F60"/>
    <w:rsid w:val="00CE64BA"/>
    <w:rsid w:val="00CE69EA"/>
    <w:rsid w:val="00CF01D1"/>
    <w:rsid w:val="00CF03ED"/>
    <w:rsid w:val="00CF09EE"/>
    <w:rsid w:val="00CF13E3"/>
    <w:rsid w:val="00CF1E8A"/>
    <w:rsid w:val="00CF4578"/>
    <w:rsid w:val="00CF46FF"/>
    <w:rsid w:val="00CF485B"/>
    <w:rsid w:val="00CF485C"/>
    <w:rsid w:val="00CF4B7D"/>
    <w:rsid w:val="00CF6739"/>
    <w:rsid w:val="00CF7757"/>
    <w:rsid w:val="00D002B4"/>
    <w:rsid w:val="00D0061C"/>
    <w:rsid w:val="00D01A08"/>
    <w:rsid w:val="00D01A14"/>
    <w:rsid w:val="00D01D46"/>
    <w:rsid w:val="00D01FDF"/>
    <w:rsid w:val="00D023C8"/>
    <w:rsid w:val="00D02C59"/>
    <w:rsid w:val="00D034BF"/>
    <w:rsid w:val="00D037F7"/>
    <w:rsid w:val="00D03A45"/>
    <w:rsid w:val="00D03DCA"/>
    <w:rsid w:val="00D040DD"/>
    <w:rsid w:val="00D04413"/>
    <w:rsid w:val="00D04F1E"/>
    <w:rsid w:val="00D076C5"/>
    <w:rsid w:val="00D07810"/>
    <w:rsid w:val="00D1068C"/>
    <w:rsid w:val="00D11011"/>
    <w:rsid w:val="00D12133"/>
    <w:rsid w:val="00D12302"/>
    <w:rsid w:val="00D13439"/>
    <w:rsid w:val="00D139A1"/>
    <w:rsid w:val="00D143D9"/>
    <w:rsid w:val="00D1495B"/>
    <w:rsid w:val="00D14CA2"/>
    <w:rsid w:val="00D14D78"/>
    <w:rsid w:val="00D14EFC"/>
    <w:rsid w:val="00D15E2F"/>
    <w:rsid w:val="00D15F34"/>
    <w:rsid w:val="00D173E3"/>
    <w:rsid w:val="00D177A8"/>
    <w:rsid w:val="00D20C44"/>
    <w:rsid w:val="00D20D43"/>
    <w:rsid w:val="00D20FB4"/>
    <w:rsid w:val="00D20FDD"/>
    <w:rsid w:val="00D217CC"/>
    <w:rsid w:val="00D21A37"/>
    <w:rsid w:val="00D224BD"/>
    <w:rsid w:val="00D23140"/>
    <w:rsid w:val="00D23216"/>
    <w:rsid w:val="00D23B10"/>
    <w:rsid w:val="00D23F93"/>
    <w:rsid w:val="00D23FAE"/>
    <w:rsid w:val="00D24206"/>
    <w:rsid w:val="00D247C2"/>
    <w:rsid w:val="00D24F95"/>
    <w:rsid w:val="00D24FFB"/>
    <w:rsid w:val="00D255B9"/>
    <w:rsid w:val="00D25813"/>
    <w:rsid w:val="00D261A6"/>
    <w:rsid w:val="00D26664"/>
    <w:rsid w:val="00D273E5"/>
    <w:rsid w:val="00D276B6"/>
    <w:rsid w:val="00D304B7"/>
    <w:rsid w:val="00D309C3"/>
    <w:rsid w:val="00D30D5B"/>
    <w:rsid w:val="00D317F8"/>
    <w:rsid w:val="00D320AD"/>
    <w:rsid w:val="00D32433"/>
    <w:rsid w:val="00D3253F"/>
    <w:rsid w:val="00D32A0E"/>
    <w:rsid w:val="00D32A4F"/>
    <w:rsid w:val="00D32EFB"/>
    <w:rsid w:val="00D32FE0"/>
    <w:rsid w:val="00D33831"/>
    <w:rsid w:val="00D33C1A"/>
    <w:rsid w:val="00D34C03"/>
    <w:rsid w:val="00D35447"/>
    <w:rsid w:val="00D3583A"/>
    <w:rsid w:val="00D35BF5"/>
    <w:rsid w:val="00D37201"/>
    <w:rsid w:val="00D402FA"/>
    <w:rsid w:val="00D40339"/>
    <w:rsid w:val="00D41338"/>
    <w:rsid w:val="00D4137A"/>
    <w:rsid w:val="00D413A1"/>
    <w:rsid w:val="00D4191A"/>
    <w:rsid w:val="00D42659"/>
    <w:rsid w:val="00D42AD2"/>
    <w:rsid w:val="00D42D78"/>
    <w:rsid w:val="00D431CC"/>
    <w:rsid w:val="00D435B7"/>
    <w:rsid w:val="00D43D36"/>
    <w:rsid w:val="00D4405C"/>
    <w:rsid w:val="00D44672"/>
    <w:rsid w:val="00D4497A"/>
    <w:rsid w:val="00D45287"/>
    <w:rsid w:val="00D4578E"/>
    <w:rsid w:val="00D45AC6"/>
    <w:rsid w:val="00D45C8C"/>
    <w:rsid w:val="00D462D6"/>
    <w:rsid w:val="00D4683E"/>
    <w:rsid w:val="00D4744A"/>
    <w:rsid w:val="00D50205"/>
    <w:rsid w:val="00D50468"/>
    <w:rsid w:val="00D50584"/>
    <w:rsid w:val="00D508D0"/>
    <w:rsid w:val="00D50BB2"/>
    <w:rsid w:val="00D50D58"/>
    <w:rsid w:val="00D5162F"/>
    <w:rsid w:val="00D51843"/>
    <w:rsid w:val="00D51B12"/>
    <w:rsid w:val="00D51CC0"/>
    <w:rsid w:val="00D51F65"/>
    <w:rsid w:val="00D5202C"/>
    <w:rsid w:val="00D536E9"/>
    <w:rsid w:val="00D53748"/>
    <w:rsid w:val="00D5428E"/>
    <w:rsid w:val="00D543AB"/>
    <w:rsid w:val="00D549A5"/>
    <w:rsid w:val="00D54B06"/>
    <w:rsid w:val="00D54BC3"/>
    <w:rsid w:val="00D54E14"/>
    <w:rsid w:val="00D5575C"/>
    <w:rsid w:val="00D55944"/>
    <w:rsid w:val="00D55A03"/>
    <w:rsid w:val="00D55A51"/>
    <w:rsid w:val="00D562BE"/>
    <w:rsid w:val="00D562BF"/>
    <w:rsid w:val="00D5682C"/>
    <w:rsid w:val="00D56B88"/>
    <w:rsid w:val="00D5744F"/>
    <w:rsid w:val="00D5761C"/>
    <w:rsid w:val="00D579F4"/>
    <w:rsid w:val="00D57A33"/>
    <w:rsid w:val="00D57E75"/>
    <w:rsid w:val="00D57F8E"/>
    <w:rsid w:val="00D60BBF"/>
    <w:rsid w:val="00D60C0C"/>
    <w:rsid w:val="00D6112D"/>
    <w:rsid w:val="00D61B8A"/>
    <w:rsid w:val="00D61BBB"/>
    <w:rsid w:val="00D62077"/>
    <w:rsid w:val="00D626B0"/>
    <w:rsid w:val="00D6288B"/>
    <w:rsid w:val="00D651A2"/>
    <w:rsid w:val="00D65F37"/>
    <w:rsid w:val="00D6644F"/>
    <w:rsid w:val="00D66D8F"/>
    <w:rsid w:val="00D6703D"/>
    <w:rsid w:val="00D700FF"/>
    <w:rsid w:val="00D70ECC"/>
    <w:rsid w:val="00D7109A"/>
    <w:rsid w:val="00D7132A"/>
    <w:rsid w:val="00D7150A"/>
    <w:rsid w:val="00D725E2"/>
    <w:rsid w:val="00D72781"/>
    <w:rsid w:val="00D73363"/>
    <w:rsid w:val="00D73D5D"/>
    <w:rsid w:val="00D74022"/>
    <w:rsid w:val="00D7551E"/>
    <w:rsid w:val="00D75682"/>
    <w:rsid w:val="00D75FF1"/>
    <w:rsid w:val="00D762E3"/>
    <w:rsid w:val="00D77F3E"/>
    <w:rsid w:val="00D81C22"/>
    <w:rsid w:val="00D81EEE"/>
    <w:rsid w:val="00D8208B"/>
    <w:rsid w:val="00D82167"/>
    <w:rsid w:val="00D823BD"/>
    <w:rsid w:val="00D837BF"/>
    <w:rsid w:val="00D83CA5"/>
    <w:rsid w:val="00D84B3B"/>
    <w:rsid w:val="00D85A4A"/>
    <w:rsid w:val="00D85E7F"/>
    <w:rsid w:val="00D86404"/>
    <w:rsid w:val="00D87077"/>
    <w:rsid w:val="00D87107"/>
    <w:rsid w:val="00D87634"/>
    <w:rsid w:val="00D87B32"/>
    <w:rsid w:val="00D87C12"/>
    <w:rsid w:val="00D904E7"/>
    <w:rsid w:val="00D906BE"/>
    <w:rsid w:val="00D906DF"/>
    <w:rsid w:val="00D9142C"/>
    <w:rsid w:val="00D91955"/>
    <w:rsid w:val="00D92290"/>
    <w:rsid w:val="00D9339D"/>
    <w:rsid w:val="00D93760"/>
    <w:rsid w:val="00D93B3A"/>
    <w:rsid w:val="00D946FE"/>
    <w:rsid w:val="00D94703"/>
    <w:rsid w:val="00D94769"/>
    <w:rsid w:val="00D94A13"/>
    <w:rsid w:val="00D94CC1"/>
    <w:rsid w:val="00D94EF4"/>
    <w:rsid w:val="00D95869"/>
    <w:rsid w:val="00D95A02"/>
    <w:rsid w:val="00D95BFE"/>
    <w:rsid w:val="00D95DC3"/>
    <w:rsid w:val="00D96086"/>
    <w:rsid w:val="00D96357"/>
    <w:rsid w:val="00D968AD"/>
    <w:rsid w:val="00D96FE6"/>
    <w:rsid w:val="00DA0B4E"/>
    <w:rsid w:val="00DA0DAF"/>
    <w:rsid w:val="00DA1AB1"/>
    <w:rsid w:val="00DA31AD"/>
    <w:rsid w:val="00DA34B4"/>
    <w:rsid w:val="00DA3D52"/>
    <w:rsid w:val="00DA4891"/>
    <w:rsid w:val="00DA4A24"/>
    <w:rsid w:val="00DA5E83"/>
    <w:rsid w:val="00DA6853"/>
    <w:rsid w:val="00DA6E4F"/>
    <w:rsid w:val="00DA77C6"/>
    <w:rsid w:val="00DB0341"/>
    <w:rsid w:val="00DB064D"/>
    <w:rsid w:val="00DB0A0C"/>
    <w:rsid w:val="00DB0E89"/>
    <w:rsid w:val="00DB1107"/>
    <w:rsid w:val="00DB1553"/>
    <w:rsid w:val="00DB183F"/>
    <w:rsid w:val="00DB1E6C"/>
    <w:rsid w:val="00DB2564"/>
    <w:rsid w:val="00DB27CD"/>
    <w:rsid w:val="00DB3059"/>
    <w:rsid w:val="00DB3749"/>
    <w:rsid w:val="00DB3859"/>
    <w:rsid w:val="00DB3B88"/>
    <w:rsid w:val="00DB3BFD"/>
    <w:rsid w:val="00DB3EEC"/>
    <w:rsid w:val="00DB4486"/>
    <w:rsid w:val="00DB4AC4"/>
    <w:rsid w:val="00DB4F9F"/>
    <w:rsid w:val="00DB50C7"/>
    <w:rsid w:val="00DB536F"/>
    <w:rsid w:val="00DB53F2"/>
    <w:rsid w:val="00DB5A80"/>
    <w:rsid w:val="00DB641F"/>
    <w:rsid w:val="00DB678B"/>
    <w:rsid w:val="00DB735A"/>
    <w:rsid w:val="00DB750C"/>
    <w:rsid w:val="00DB7C79"/>
    <w:rsid w:val="00DC0348"/>
    <w:rsid w:val="00DC0569"/>
    <w:rsid w:val="00DC05B0"/>
    <w:rsid w:val="00DC080D"/>
    <w:rsid w:val="00DC0A7B"/>
    <w:rsid w:val="00DC0FBF"/>
    <w:rsid w:val="00DC1354"/>
    <w:rsid w:val="00DC1712"/>
    <w:rsid w:val="00DC1DA4"/>
    <w:rsid w:val="00DC3674"/>
    <w:rsid w:val="00DC38D2"/>
    <w:rsid w:val="00DC3E26"/>
    <w:rsid w:val="00DC3FE0"/>
    <w:rsid w:val="00DC4020"/>
    <w:rsid w:val="00DC405D"/>
    <w:rsid w:val="00DC4114"/>
    <w:rsid w:val="00DC41BA"/>
    <w:rsid w:val="00DC4497"/>
    <w:rsid w:val="00DC44B8"/>
    <w:rsid w:val="00DC4776"/>
    <w:rsid w:val="00DD0040"/>
    <w:rsid w:val="00DD0451"/>
    <w:rsid w:val="00DD0ED0"/>
    <w:rsid w:val="00DD1825"/>
    <w:rsid w:val="00DD190C"/>
    <w:rsid w:val="00DD2580"/>
    <w:rsid w:val="00DD2FF4"/>
    <w:rsid w:val="00DD346F"/>
    <w:rsid w:val="00DD3EDD"/>
    <w:rsid w:val="00DD3FA6"/>
    <w:rsid w:val="00DD402B"/>
    <w:rsid w:val="00DD4C39"/>
    <w:rsid w:val="00DD4D74"/>
    <w:rsid w:val="00DD538F"/>
    <w:rsid w:val="00DD5CB9"/>
    <w:rsid w:val="00DD6319"/>
    <w:rsid w:val="00DD6CC5"/>
    <w:rsid w:val="00DD6D1F"/>
    <w:rsid w:val="00DD71BE"/>
    <w:rsid w:val="00DD7C8E"/>
    <w:rsid w:val="00DE0D20"/>
    <w:rsid w:val="00DE1409"/>
    <w:rsid w:val="00DE1524"/>
    <w:rsid w:val="00DE191C"/>
    <w:rsid w:val="00DE22DE"/>
    <w:rsid w:val="00DE28E8"/>
    <w:rsid w:val="00DE3077"/>
    <w:rsid w:val="00DE32D7"/>
    <w:rsid w:val="00DE374D"/>
    <w:rsid w:val="00DE39EE"/>
    <w:rsid w:val="00DE3CB1"/>
    <w:rsid w:val="00DE3E20"/>
    <w:rsid w:val="00DE4159"/>
    <w:rsid w:val="00DE43F0"/>
    <w:rsid w:val="00DE5958"/>
    <w:rsid w:val="00DE60D9"/>
    <w:rsid w:val="00DE654B"/>
    <w:rsid w:val="00DE6E48"/>
    <w:rsid w:val="00DE722F"/>
    <w:rsid w:val="00DE7A47"/>
    <w:rsid w:val="00DF0103"/>
    <w:rsid w:val="00DF09CA"/>
    <w:rsid w:val="00DF0F92"/>
    <w:rsid w:val="00DF1350"/>
    <w:rsid w:val="00DF1D8F"/>
    <w:rsid w:val="00DF20AC"/>
    <w:rsid w:val="00DF27EC"/>
    <w:rsid w:val="00DF2961"/>
    <w:rsid w:val="00DF2C5B"/>
    <w:rsid w:val="00DF3184"/>
    <w:rsid w:val="00DF4527"/>
    <w:rsid w:val="00DF4539"/>
    <w:rsid w:val="00DF481D"/>
    <w:rsid w:val="00DF4CCE"/>
    <w:rsid w:val="00DF53DE"/>
    <w:rsid w:val="00DF5710"/>
    <w:rsid w:val="00DF5B1B"/>
    <w:rsid w:val="00DF5B74"/>
    <w:rsid w:val="00DF61D4"/>
    <w:rsid w:val="00DF6284"/>
    <w:rsid w:val="00DF643B"/>
    <w:rsid w:val="00DF65A8"/>
    <w:rsid w:val="00DF65E4"/>
    <w:rsid w:val="00DF6CD7"/>
    <w:rsid w:val="00DF733E"/>
    <w:rsid w:val="00DF75B7"/>
    <w:rsid w:val="00DF77F1"/>
    <w:rsid w:val="00E00003"/>
    <w:rsid w:val="00E00073"/>
    <w:rsid w:val="00E0054C"/>
    <w:rsid w:val="00E008DD"/>
    <w:rsid w:val="00E00A7F"/>
    <w:rsid w:val="00E0102A"/>
    <w:rsid w:val="00E01507"/>
    <w:rsid w:val="00E017AE"/>
    <w:rsid w:val="00E02568"/>
    <w:rsid w:val="00E0306C"/>
    <w:rsid w:val="00E036F5"/>
    <w:rsid w:val="00E0373E"/>
    <w:rsid w:val="00E039B7"/>
    <w:rsid w:val="00E043DC"/>
    <w:rsid w:val="00E05ABD"/>
    <w:rsid w:val="00E05B28"/>
    <w:rsid w:val="00E05F2F"/>
    <w:rsid w:val="00E068CC"/>
    <w:rsid w:val="00E11E6E"/>
    <w:rsid w:val="00E12855"/>
    <w:rsid w:val="00E12954"/>
    <w:rsid w:val="00E13305"/>
    <w:rsid w:val="00E154CB"/>
    <w:rsid w:val="00E15544"/>
    <w:rsid w:val="00E155EA"/>
    <w:rsid w:val="00E15A1F"/>
    <w:rsid w:val="00E15F8E"/>
    <w:rsid w:val="00E1655D"/>
    <w:rsid w:val="00E1658C"/>
    <w:rsid w:val="00E17CE2"/>
    <w:rsid w:val="00E200CC"/>
    <w:rsid w:val="00E20763"/>
    <w:rsid w:val="00E216CA"/>
    <w:rsid w:val="00E216CF"/>
    <w:rsid w:val="00E21A4E"/>
    <w:rsid w:val="00E21C4E"/>
    <w:rsid w:val="00E21C9A"/>
    <w:rsid w:val="00E222EB"/>
    <w:rsid w:val="00E225CF"/>
    <w:rsid w:val="00E22D40"/>
    <w:rsid w:val="00E230D4"/>
    <w:rsid w:val="00E23BA7"/>
    <w:rsid w:val="00E24069"/>
    <w:rsid w:val="00E250DA"/>
    <w:rsid w:val="00E26019"/>
    <w:rsid w:val="00E26700"/>
    <w:rsid w:val="00E27A4F"/>
    <w:rsid w:val="00E3248F"/>
    <w:rsid w:val="00E32849"/>
    <w:rsid w:val="00E32A79"/>
    <w:rsid w:val="00E33467"/>
    <w:rsid w:val="00E334A9"/>
    <w:rsid w:val="00E3386B"/>
    <w:rsid w:val="00E33921"/>
    <w:rsid w:val="00E33E72"/>
    <w:rsid w:val="00E34652"/>
    <w:rsid w:val="00E34A17"/>
    <w:rsid w:val="00E34ED3"/>
    <w:rsid w:val="00E3564A"/>
    <w:rsid w:val="00E35C95"/>
    <w:rsid w:val="00E371B1"/>
    <w:rsid w:val="00E3721C"/>
    <w:rsid w:val="00E37505"/>
    <w:rsid w:val="00E37934"/>
    <w:rsid w:val="00E3796E"/>
    <w:rsid w:val="00E37EF5"/>
    <w:rsid w:val="00E40AEA"/>
    <w:rsid w:val="00E40FA5"/>
    <w:rsid w:val="00E41BAD"/>
    <w:rsid w:val="00E41FDD"/>
    <w:rsid w:val="00E43AF5"/>
    <w:rsid w:val="00E43D85"/>
    <w:rsid w:val="00E43F7B"/>
    <w:rsid w:val="00E44C09"/>
    <w:rsid w:val="00E45628"/>
    <w:rsid w:val="00E45A24"/>
    <w:rsid w:val="00E4646A"/>
    <w:rsid w:val="00E46BC5"/>
    <w:rsid w:val="00E47C5B"/>
    <w:rsid w:val="00E47D67"/>
    <w:rsid w:val="00E50CC7"/>
    <w:rsid w:val="00E50D1E"/>
    <w:rsid w:val="00E51289"/>
    <w:rsid w:val="00E5247B"/>
    <w:rsid w:val="00E54472"/>
    <w:rsid w:val="00E55148"/>
    <w:rsid w:val="00E55705"/>
    <w:rsid w:val="00E56460"/>
    <w:rsid w:val="00E56D9F"/>
    <w:rsid w:val="00E56E9C"/>
    <w:rsid w:val="00E576A5"/>
    <w:rsid w:val="00E57A3D"/>
    <w:rsid w:val="00E57E96"/>
    <w:rsid w:val="00E6094F"/>
    <w:rsid w:val="00E60C67"/>
    <w:rsid w:val="00E61354"/>
    <w:rsid w:val="00E623F2"/>
    <w:rsid w:val="00E6257C"/>
    <w:rsid w:val="00E62587"/>
    <w:rsid w:val="00E629D0"/>
    <w:rsid w:val="00E63245"/>
    <w:rsid w:val="00E63922"/>
    <w:rsid w:val="00E64011"/>
    <w:rsid w:val="00E6438E"/>
    <w:rsid w:val="00E64D9B"/>
    <w:rsid w:val="00E64EA2"/>
    <w:rsid w:val="00E6551F"/>
    <w:rsid w:val="00E6558A"/>
    <w:rsid w:val="00E65C13"/>
    <w:rsid w:val="00E66D42"/>
    <w:rsid w:val="00E66EA0"/>
    <w:rsid w:val="00E66F40"/>
    <w:rsid w:val="00E674D5"/>
    <w:rsid w:val="00E67DC2"/>
    <w:rsid w:val="00E70043"/>
    <w:rsid w:val="00E70785"/>
    <w:rsid w:val="00E7079A"/>
    <w:rsid w:val="00E70AB5"/>
    <w:rsid w:val="00E71290"/>
    <w:rsid w:val="00E713B5"/>
    <w:rsid w:val="00E71703"/>
    <w:rsid w:val="00E72356"/>
    <w:rsid w:val="00E72B46"/>
    <w:rsid w:val="00E73999"/>
    <w:rsid w:val="00E739AE"/>
    <w:rsid w:val="00E73A9B"/>
    <w:rsid w:val="00E73C46"/>
    <w:rsid w:val="00E73F9A"/>
    <w:rsid w:val="00E74181"/>
    <w:rsid w:val="00E7430F"/>
    <w:rsid w:val="00E74668"/>
    <w:rsid w:val="00E75523"/>
    <w:rsid w:val="00E75855"/>
    <w:rsid w:val="00E75B0A"/>
    <w:rsid w:val="00E7647C"/>
    <w:rsid w:val="00E77340"/>
    <w:rsid w:val="00E77692"/>
    <w:rsid w:val="00E80A3B"/>
    <w:rsid w:val="00E81BF7"/>
    <w:rsid w:val="00E81FC1"/>
    <w:rsid w:val="00E820C1"/>
    <w:rsid w:val="00E828B1"/>
    <w:rsid w:val="00E83DAF"/>
    <w:rsid w:val="00E841BB"/>
    <w:rsid w:val="00E85754"/>
    <w:rsid w:val="00E85FC3"/>
    <w:rsid w:val="00E86FD3"/>
    <w:rsid w:val="00E87B47"/>
    <w:rsid w:val="00E87E1C"/>
    <w:rsid w:val="00E87F75"/>
    <w:rsid w:val="00E90918"/>
    <w:rsid w:val="00E909AE"/>
    <w:rsid w:val="00E90B4B"/>
    <w:rsid w:val="00E90CA6"/>
    <w:rsid w:val="00E91816"/>
    <w:rsid w:val="00E91960"/>
    <w:rsid w:val="00E92F23"/>
    <w:rsid w:val="00E92F85"/>
    <w:rsid w:val="00E92FE1"/>
    <w:rsid w:val="00E93C81"/>
    <w:rsid w:val="00E94243"/>
    <w:rsid w:val="00E94752"/>
    <w:rsid w:val="00E9566F"/>
    <w:rsid w:val="00E9578B"/>
    <w:rsid w:val="00E95C7D"/>
    <w:rsid w:val="00E9626B"/>
    <w:rsid w:val="00E96A00"/>
    <w:rsid w:val="00E973ED"/>
    <w:rsid w:val="00EA094D"/>
    <w:rsid w:val="00EA0B7E"/>
    <w:rsid w:val="00EA0B9A"/>
    <w:rsid w:val="00EA0DC1"/>
    <w:rsid w:val="00EA0FFD"/>
    <w:rsid w:val="00EA1166"/>
    <w:rsid w:val="00EA13BA"/>
    <w:rsid w:val="00EA1CFA"/>
    <w:rsid w:val="00EA2AE0"/>
    <w:rsid w:val="00EA2BBA"/>
    <w:rsid w:val="00EA3322"/>
    <w:rsid w:val="00EA4690"/>
    <w:rsid w:val="00EA4BD3"/>
    <w:rsid w:val="00EA4CAA"/>
    <w:rsid w:val="00EA6134"/>
    <w:rsid w:val="00EA6798"/>
    <w:rsid w:val="00EA6A9C"/>
    <w:rsid w:val="00EA6E8C"/>
    <w:rsid w:val="00EA6EA2"/>
    <w:rsid w:val="00EA714E"/>
    <w:rsid w:val="00EA7EA3"/>
    <w:rsid w:val="00EB0687"/>
    <w:rsid w:val="00EB0D76"/>
    <w:rsid w:val="00EB1663"/>
    <w:rsid w:val="00EB3229"/>
    <w:rsid w:val="00EB3BF2"/>
    <w:rsid w:val="00EB4926"/>
    <w:rsid w:val="00EB4ABC"/>
    <w:rsid w:val="00EB4C37"/>
    <w:rsid w:val="00EB5470"/>
    <w:rsid w:val="00EB5535"/>
    <w:rsid w:val="00EB5C55"/>
    <w:rsid w:val="00EB5CBA"/>
    <w:rsid w:val="00EB7344"/>
    <w:rsid w:val="00EB7B6E"/>
    <w:rsid w:val="00EB7D7C"/>
    <w:rsid w:val="00EC08E1"/>
    <w:rsid w:val="00EC0BEE"/>
    <w:rsid w:val="00EC147E"/>
    <w:rsid w:val="00EC171F"/>
    <w:rsid w:val="00EC1B1D"/>
    <w:rsid w:val="00EC2AD7"/>
    <w:rsid w:val="00EC2CC8"/>
    <w:rsid w:val="00EC5244"/>
    <w:rsid w:val="00EC5404"/>
    <w:rsid w:val="00EC57C6"/>
    <w:rsid w:val="00EC5953"/>
    <w:rsid w:val="00EC5A63"/>
    <w:rsid w:val="00EC6189"/>
    <w:rsid w:val="00EC68BD"/>
    <w:rsid w:val="00EC69E2"/>
    <w:rsid w:val="00EC715C"/>
    <w:rsid w:val="00EC717B"/>
    <w:rsid w:val="00EC72FC"/>
    <w:rsid w:val="00ED00D8"/>
    <w:rsid w:val="00ED102B"/>
    <w:rsid w:val="00ED15E3"/>
    <w:rsid w:val="00ED1DEF"/>
    <w:rsid w:val="00ED22BF"/>
    <w:rsid w:val="00ED2559"/>
    <w:rsid w:val="00ED2B95"/>
    <w:rsid w:val="00ED2BAE"/>
    <w:rsid w:val="00ED2D22"/>
    <w:rsid w:val="00ED31FA"/>
    <w:rsid w:val="00ED372A"/>
    <w:rsid w:val="00ED4A5D"/>
    <w:rsid w:val="00ED56BF"/>
    <w:rsid w:val="00ED5D9B"/>
    <w:rsid w:val="00ED69D2"/>
    <w:rsid w:val="00ED6EEF"/>
    <w:rsid w:val="00ED6F6C"/>
    <w:rsid w:val="00ED7396"/>
    <w:rsid w:val="00ED75A5"/>
    <w:rsid w:val="00ED776A"/>
    <w:rsid w:val="00ED77FE"/>
    <w:rsid w:val="00ED7EC8"/>
    <w:rsid w:val="00EE0361"/>
    <w:rsid w:val="00EE0898"/>
    <w:rsid w:val="00EE092C"/>
    <w:rsid w:val="00EE0C53"/>
    <w:rsid w:val="00EE0C96"/>
    <w:rsid w:val="00EE0F70"/>
    <w:rsid w:val="00EE102A"/>
    <w:rsid w:val="00EE10F9"/>
    <w:rsid w:val="00EE19F7"/>
    <w:rsid w:val="00EE262F"/>
    <w:rsid w:val="00EE27F4"/>
    <w:rsid w:val="00EE283B"/>
    <w:rsid w:val="00EE2938"/>
    <w:rsid w:val="00EE2A2F"/>
    <w:rsid w:val="00EE2ECF"/>
    <w:rsid w:val="00EE33CD"/>
    <w:rsid w:val="00EE36E1"/>
    <w:rsid w:val="00EE4447"/>
    <w:rsid w:val="00EE473D"/>
    <w:rsid w:val="00EE4789"/>
    <w:rsid w:val="00EE4A1F"/>
    <w:rsid w:val="00EE5F6E"/>
    <w:rsid w:val="00EE77FD"/>
    <w:rsid w:val="00EE7A21"/>
    <w:rsid w:val="00EE7E31"/>
    <w:rsid w:val="00EF0196"/>
    <w:rsid w:val="00EF04D5"/>
    <w:rsid w:val="00EF098A"/>
    <w:rsid w:val="00EF1740"/>
    <w:rsid w:val="00EF3A39"/>
    <w:rsid w:val="00EF3A7D"/>
    <w:rsid w:val="00EF3BC2"/>
    <w:rsid w:val="00EF4673"/>
    <w:rsid w:val="00EF5170"/>
    <w:rsid w:val="00EF5220"/>
    <w:rsid w:val="00EF530C"/>
    <w:rsid w:val="00EF557C"/>
    <w:rsid w:val="00EF569B"/>
    <w:rsid w:val="00EF5BA6"/>
    <w:rsid w:val="00EF6240"/>
    <w:rsid w:val="00EF6B52"/>
    <w:rsid w:val="00EF7A3F"/>
    <w:rsid w:val="00F0014B"/>
    <w:rsid w:val="00F00192"/>
    <w:rsid w:val="00F0024D"/>
    <w:rsid w:val="00F00BE6"/>
    <w:rsid w:val="00F00E4B"/>
    <w:rsid w:val="00F00FE1"/>
    <w:rsid w:val="00F01D82"/>
    <w:rsid w:val="00F022AC"/>
    <w:rsid w:val="00F0252A"/>
    <w:rsid w:val="00F02C4B"/>
    <w:rsid w:val="00F0351D"/>
    <w:rsid w:val="00F03CE9"/>
    <w:rsid w:val="00F0543B"/>
    <w:rsid w:val="00F05929"/>
    <w:rsid w:val="00F06727"/>
    <w:rsid w:val="00F06A62"/>
    <w:rsid w:val="00F07229"/>
    <w:rsid w:val="00F07A9D"/>
    <w:rsid w:val="00F1088F"/>
    <w:rsid w:val="00F10AAD"/>
    <w:rsid w:val="00F11D92"/>
    <w:rsid w:val="00F121C5"/>
    <w:rsid w:val="00F124BF"/>
    <w:rsid w:val="00F12749"/>
    <w:rsid w:val="00F129B3"/>
    <w:rsid w:val="00F13253"/>
    <w:rsid w:val="00F138AC"/>
    <w:rsid w:val="00F139B2"/>
    <w:rsid w:val="00F14071"/>
    <w:rsid w:val="00F14283"/>
    <w:rsid w:val="00F147E6"/>
    <w:rsid w:val="00F150A5"/>
    <w:rsid w:val="00F1560C"/>
    <w:rsid w:val="00F15B4A"/>
    <w:rsid w:val="00F1657C"/>
    <w:rsid w:val="00F16730"/>
    <w:rsid w:val="00F16A4D"/>
    <w:rsid w:val="00F17339"/>
    <w:rsid w:val="00F17A9D"/>
    <w:rsid w:val="00F17DF2"/>
    <w:rsid w:val="00F2147F"/>
    <w:rsid w:val="00F21D65"/>
    <w:rsid w:val="00F224A2"/>
    <w:rsid w:val="00F22A06"/>
    <w:rsid w:val="00F237A0"/>
    <w:rsid w:val="00F23DD6"/>
    <w:rsid w:val="00F24F58"/>
    <w:rsid w:val="00F25426"/>
    <w:rsid w:val="00F25CA5"/>
    <w:rsid w:val="00F25DBE"/>
    <w:rsid w:val="00F25E07"/>
    <w:rsid w:val="00F266BC"/>
    <w:rsid w:val="00F26E8C"/>
    <w:rsid w:val="00F26F48"/>
    <w:rsid w:val="00F26F69"/>
    <w:rsid w:val="00F2741D"/>
    <w:rsid w:val="00F30162"/>
    <w:rsid w:val="00F30F2F"/>
    <w:rsid w:val="00F3108C"/>
    <w:rsid w:val="00F31115"/>
    <w:rsid w:val="00F313A9"/>
    <w:rsid w:val="00F31525"/>
    <w:rsid w:val="00F32334"/>
    <w:rsid w:val="00F3286C"/>
    <w:rsid w:val="00F32BA4"/>
    <w:rsid w:val="00F32F81"/>
    <w:rsid w:val="00F330FC"/>
    <w:rsid w:val="00F338B4"/>
    <w:rsid w:val="00F34395"/>
    <w:rsid w:val="00F34475"/>
    <w:rsid w:val="00F34BC2"/>
    <w:rsid w:val="00F352E8"/>
    <w:rsid w:val="00F3692C"/>
    <w:rsid w:val="00F369C1"/>
    <w:rsid w:val="00F36CF9"/>
    <w:rsid w:val="00F37162"/>
    <w:rsid w:val="00F37AC2"/>
    <w:rsid w:val="00F37EB4"/>
    <w:rsid w:val="00F3A41D"/>
    <w:rsid w:val="00F401A5"/>
    <w:rsid w:val="00F420FC"/>
    <w:rsid w:val="00F42240"/>
    <w:rsid w:val="00F42858"/>
    <w:rsid w:val="00F42DB1"/>
    <w:rsid w:val="00F435C2"/>
    <w:rsid w:val="00F43B5C"/>
    <w:rsid w:val="00F44286"/>
    <w:rsid w:val="00F448B7"/>
    <w:rsid w:val="00F448EC"/>
    <w:rsid w:val="00F453B9"/>
    <w:rsid w:val="00F453DD"/>
    <w:rsid w:val="00F454ED"/>
    <w:rsid w:val="00F45558"/>
    <w:rsid w:val="00F4587F"/>
    <w:rsid w:val="00F46573"/>
    <w:rsid w:val="00F47334"/>
    <w:rsid w:val="00F50085"/>
    <w:rsid w:val="00F51461"/>
    <w:rsid w:val="00F516A7"/>
    <w:rsid w:val="00F51723"/>
    <w:rsid w:val="00F52674"/>
    <w:rsid w:val="00F52A54"/>
    <w:rsid w:val="00F52C78"/>
    <w:rsid w:val="00F5304D"/>
    <w:rsid w:val="00F539DD"/>
    <w:rsid w:val="00F5487B"/>
    <w:rsid w:val="00F54991"/>
    <w:rsid w:val="00F55BA6"/>
    <w:rsid w:val="00F56049"/>
    <w:rsid w:val="00F5692D"/>
    <w:rsid w:val="00F56FB5"/>
    <w:rsid w:val="00F573A8"/>
    <w:rsid w:val="00F5770B"/>
    <w:rsid w:val="00F578AC"/>
    <w:rsid w:val="00F60176"/>
    <w:rsid w:val="00F60F38"/>
    <w:rsid w:val="00F60F86"/>
    <w:rsid w:val="00F61017"/>
    <w:rsid w:val="00F61A24"/>
    <w:rsid w:val="00F61B02"/>
    <w:rsid w:val="00F61F47"/>
    <w:rsid w:val="00F62133"/>
    <w:rsid w:val="00F628FB"/>
    <w:rsid w:val="00F62D20"/>
    <w:rsid w:val="00F63074"/>
    <w:rsid w:val="00F63080"/>
    <w:rsid w:val="00F63478"/>
    <w:rsid w:val="00F63950"/>
    <w:rsid w:val="00F648DC"/>
    <w:rsid w:val="00F64D79"/>
    <w:rsid w:val="00F6591B"/>
    <w:rsid w:val="00F65DA0"/>
    <w:rsid w:val="00F6650E"/>
    <w:rsid w:val="00F66DD2"/>
    <w:rsid w:val="00F677BB"/>
    <w:rsid w:val="00F67910"/>
    <w:rsid w:val="00F70282"/>
    <w:rsid w:val="00F70321"/>
    <w:rsid w:val="00F70975"/>
    <w:rsid w:val="00F711EC"/>
    <w:rsid w:val="00F71915"/>
    <w:rsid w:val="00F7208D"/>
    <w:rsid w:val="00F725B6"/>
    <w:rsid w:val="00F725FD"/>
    <w:rsid w:val="00F73400"/>
    <w:rsid w:val="00F734F7"/>
    <w:rsid w:val="00F739D6"/>
    <w:rsid w:val="00F750C0"/>
    <w:rsid w:val="00F75466"/>
    <w:rsid w:val="00F75C3D"/>
    <w:rsid w:val="00F75F66"/>
    <w:rsid w:val="00F76218"/>
    <w:rsid w:val="00F7635D"/>
    <w:rsid w:val="00F76D46"/>
    <w:rsid w:val="00F76E81"/>
    <w:rsid w:val="00F770C9"/>
    <w:rsid w:val="00F7748A"/>
    <w:rsid w:val="00F77558"/>
    <w:rsid w:val="00F77B4D"/>
    <w:rsid w:val="00F77FAF"/>
    <w:rsid w:val="00F8091C"/>
    <w:rsid w:val="00F80F8A"/>
    <w:rsid w:val="00F80F91"/>
    <w:rsid w:val="00F811BA"/>
    <w:rsid w:val="00F812CC"/>
    <w:rsid w:val="00F8185A"/>
    <w:rsid w:val="00F81B35"/>
    <w:rsid w:val="00F82109"/>
    <w:rsid w:val="00F82B82"/>
    <w:rsid w:val="00F82DD5"/>
    <w:rsid w:val="00F82EB9"/>
    <w:rsid w:val="00F83255"/>
    <w:rsid w:val="00F83460"/>
    <w:rsid w:val="00F83F3B"/>
    <w:rsid w:val="00F84308"/>
    <w:rsid w:val="00F85139"/>
    <w:rsid w:val="00F85639"/>
    <w:rsid w:val="00F85EA2"/>
    <w:rsid w:val="00F8637E"/>
    <w:rsid w:val="00F86678"/>
    <w:rsid w:val="00F87170"/>
    <w:rsid w:val="00F8781B"/>
    <w:rsid w:val="00F900BE"/>
    <w:rsid w:val="00F900D0"/>
    <w:rsid w:val="00F90E29"/>
    <w:rsid w:val="00F91083"/>
    <w:rsid w:val="00F91790"/>
    <w:rsid w:val="00F91A36"/>
    <w:rsid w:val="00F91BA1"/>
    <w:rsid w:val="00F91CF2"/>
    <w:rsid w:val="00F91FC2"/>
    <w:rsid w:val="00F92157"/>
    <w:rsid w:val="00F92273"/>
    <w:rsid w:val="00F931D6"/>
    <w:rsid w:val="00F93C1B"/>
    <w:rsid w:val="00F94548"/>
    <w:rsid w:val="00F95377"/>
    <w:rsid w:val="00F9570F"/>
    <w:rsid w:val="00F95B31"/>
    <w:rsid w:val="00F95DC6"/>
    <w:rsid w:val="00F9625B"/>
    <w:rsid w:val="00F96ABE"/>
    <w:rsid w:val="00F96B65"/>
    <w:rsid w:val="00F96B73"/>
    <w:rsid w:val="00F96C1B"/>
    <w:rsid w:val="00F96D76"/>
    <w:rsid w:val="00F97310"/>
    <w:rsid w:val="00F9787D"/>
    <w:rsid w:val="00F979C5"/>
    <w:rsid w:val="00FA0038"/>
    <w:rsid w:val="00FA0E0F"/>
    <w:rsid w:val="00FA1445"/>
    <w:rsid w:val="00FA24D3"/>
    <w:rsid w:val="00FA2605"/>
    <w:rsid w:val="00FA2B1E"/>
    <w:rsid w:val="00FA3325"/>
    <w:rsid w:val="00FA37C4"/>
    <w:rsid w:val="00FA37F6"/>
    <w:rsid w:val="00FA423F"/>
    <w:rsid w:val="00FA4FA5"/>
    <w:rsid w:val="00FA53B9"/>
    <w:rsid w:val="00FA546C"/>
    <w:rsid w:val="00FA54AF"/>
    <w:rsid w:val="00FA5A5F"/>
    <w:rsid w:val="00FA64AE"/>
    <w:rsid w:val="00FA6EFC"/>
    <w:rsid w:val="00FA6F22"/>
    <w:rsid w:val="00FA71E0"/>
    <w:rsid w:val="00FA7F61"/>
    <w:rsid w:val="00FB037B"/>
    <w:rsid w:val="00FB09BB"/>
    <w:rsid w:val="00FB0B5A"/>
    <w:rsid w:val="00FB0C72"/>
    <w:rsid w:val="00FB0EB6"/>
    <w:rsid w:val="00FB17ED"/>
    <w:rsid w:val="00FB18D9"/>
    <w:rsid w:val="00FB1AEB"/>
    <w:rsid w:val="00FB22C3"/>
    <w:rsid w:val="00FB2396"/>
    <w:rsid w:val="00FB25A0"/>
    <w:rsid w:val="00FB27D3"/>
    <w:rsid w:val="00FB2A75"/>
    <w:rsid w:val="00FB30A3"/>
    <w:rsid w:val="00FB34AB"/>
    <w:rsid w:val="00FB36FE"/>
    <w:rsid w:val="00FB3B61"/>
    <w:rsid w:val="00FB405C"/>
    <w:rsid w:val="00FB4A58"/>
    <w:rsid w:val="00FB5201"/>
    <w:rsid w:val="00FB5738"/>
    <w:rsid w:val="00FB5BA9"/>
    <w:rsid w:val="00FB5C14"/>
    <w:rsid w:val="00FB6900"/>
    <w:rsid w:val="00FB6ADF"/>
    <w:rsid w:val="00FB6F5B"/>
    <w:rsid w:val="00FB70E7"/>
    <w:rsid w:val="00FB7808"/>
    <w:rsid w:val="00FB7F1D"/>
    <w:rsid w:val="00FC0AD0"/>
    <w:rsid w:val="00FC1025"/>
    <w:rsid w:val="00FC1266"/>
    <w:rsid w:val="00FC304C"/>
    <w:rsid w:val="00FC3A59"/>
    <w:rsid w:val="00FC410F"/>
    <w:rsid w:val="00FC4365"/>
    <w:rsid w:val="00FC48B5"/>
    <w:rsid w:val="00FC5076"/>
    <w:rsid w:val="00FC527A"/>
    <w:rsid w:val="00FC5C89"/>
    <w:rsid w:val="00FC7200"/>
    <w:rsid w:val="00FC7A56"/>
    <w:rsid w:val="00FC7C5B"/>
    <w:rsid w:val="00FC7F53"/>
    <w:rsid w:val="00FD08D4"/>
    <w:rsid w:val="00FD11A3"/>
    <w:rsid w:val="00FD136C"/>
    <w:rsid w:val="00FD13A6"/>
    <w:rsid w:val="00FD1CCD"/>
    <w:rsid w:val="00FD260B"/>
    <w:rsid w:val="00FD2FC7"/>
    <w:rsid w:val="00FD34D6"/>
    <w:rsid w:val="00FD40CE"/>
    <w:rsid w:val="00FD4B1F"/>
    <w:rsid w:val="00FD4CE2"/>
    <w:rsid w:val="00FD4FDC"/>
    <w:rsid w:val="00FD5F84"/>
    <w:rsid w:val="00FD6289"/>
    <w:rsid w:val="00FD6373"/>
    <w:rsid w:val="00FD7264"/>
    <w:rsid w:val="00FD7363"/>
    <w:rsid w:val="00FD7859"/>
    <w:rsid w:val="00FD7D32"/>
    <w:rsid w:val="00FD7E3D"/>
    <w:rsid w:val="00FD7F07"/>
    <w:rsid w:val="00FD7FC1"/>
    <w:rsid w:val="00FE0A9E"/>
    <w:rsid w:val="00FE0EF1"/>
    <w:rsid w:val="00FE1472"/>
    <w:rsid w:val="00FE22B1"/>
    <w:rsid w:val="00FE233C"/>
    <w:rsid w:val="00FE32C8"/>
    <w:rsid w:val="00FE34BB"/>
    <w:rsid w:val="00FE3BD9"/>
    <w:rsid w:val="00FE4789"/>
    <w:rsid w:val="00FE4D2A"/>
    <w:rsid w:val="00FE52C6"/>
    <w:rsid w:val="00FE5DEA"/>
    <w:rsid w:val="00FE7517"/>
    <w:rsid w:val="00FE7D62"/>
    <w:rsid w:val="00FF0B4B"/>
    <w:rsid w:val="00FF16E3"/>
    <w:rsid w:val="00FF1D67"/>
    <w:rsid w:val="00FF2581"/>
    <w:rsid w:val="00FF27F9"/>
    <w:rsid w:val="00FF2F5F"/>
    <w:rsid w:val="00FF2FC8"/>
    <w:rsid w:val="00FF3221"/>
    <w:rsid w:val="00FF346B"/>
    <w:rsid w:val="00FF37EC"/>
    <w:rsid w:val="00FF3D94"/>
    <w:rsid w:val="00FF40D7"/>
    <w:rsid w:val="00FF44A4"/>
    <w:rsid w:val="00FF4D12"/>
    <w:rsid w:val="00FF556C"/>
    <w:rsid w:val="00FF5F83"/>
    <w:rsid w:val="00FF6327"/>
    <w:rsid w:val="00FF6B63"/>
    <w:rsid w:val="00FF72F4"/>
    <w:rsid w:val="02C0B13D"/>
    <w:rsid w:val="05193741"/>
    <w:rsid w:val="052C0466"/>
    <w:rsid w:val="052E3BD4"/>
    <w:rsid w:val="06080212"/>
    <w:rsid w:val="0627DC4E"/>
    <w:rsid w:val="06D8A686"/>
    <w:rsid w:val="06FA0000"/>
    <w:rsid w:val="09609777"/>
    <w:rsid w:val="0BA6786F"/>
    <w:rsid w:val="0C8B1FD8"/>
    <w:rsid w:val="0DBEF66F"/>
    <w:rsid w:val="111E8CBF"/>
    <w:rsid w:val="116ECC2A"/>
    <w:rsid w:val="1187FE27"/>
    <w:rsid w:val="139F5CEF"/>
    <w:rsid w:val="14AC0CAE"/>
    <w:rsid w:val="153AEF2D"/>
    <w:rsid w:val="15DE9957"/>
    <w:rsid w:val="176DE0B4"/>
    <w:rsid w:val="18952C13"/>
    <w:rsid w:val="19732B53"/>
    <w:rsid w:val="19C69C96"/>
    <w:rsid w:val="1BD1A3B2"/>
    <w:rsid w:val="1CE9E3E4"/>
    <w:rsid w:val="1D9F23ED"/>
    <w:rsid w:val="1E771E26"/>
    <w:rsid w:val="1EB7DDB0"/>
    <w:rsid w:val="1EF6FCED"/>
    <w:rsid w:val="21CF191B"/>
    <w:rsid w:val="225D3BA4"/>
    <w:rsid w:val="2327F4AF"/>
    <w:rsid w:val="27FCF7B1"/>
    <w:rsid w:val="2866C9EA"/>
    <w:rsid w:val="29430ECF"/>
    <w:rsid w:val="2A2569B2"/>
    <w:rsid w:val="2A975518"/>
    <w:rsid w:val="2BA6CB41"/>
    <w:rsid w:val="2EEC48E4"/>
    <w:rsid w:val="308AF4BD"/>
    <w:rsid w:val="30BEC85A"/>
    <w:rsid w:val="3147733F"/>
    <w:rsid w:val="31CC9316"/>
    <w:rsid w:val="31F96C16"/>
    <w:rsid w:val="32253C36"/>
    <w:rsid w:val="32477048"/>
    <w:rsid w:val="33595E31"/>
    <w:rsid w:val="3435FFB7"/>
    <w:rsid w:val="34F13E7E"/>
    <w:rsid w:val="3642E47A"/>
    <w:rsid w:val="36FB1E42"/>
    <w:rsid w:val="3840C3AC"/>
    <w:rsid w:val="3A6DA8FD"/>
    <w:rsid w:val="3AB5A7D3"/>
    <w:rsid w:val="3B1AAC75"/>
    <w:rsid w:val="3BF3AC51"/>
    <w:rsid w:val="3F4B4440"/>
    <w:rsid w:val="40B87D0A"/>
    <w:rsid w:val="40D0D826"/>
    <w:rsid w:val="41A03DF4"/>
    <w:rsid w:val="41F41808"/>
    <w:rsid w:val="41F9D63E"/>
    <w:rsid w:val="4581CDC2"/>
    <w:rsid w:val="467C3E20"/>
    <w:rsid w:val="4780D959"/>
    <w:rsid w:val="483F768B"/>
    <w:rsid w:val="4930E315"/>
    <w:rsid w:val="495844F3"/>
    <w:rsid w:val="4C25E759"/>
    <w:rsid w:val="4C37A001"/>
    <w:rsid w:val="4C40506B"/>
    <w:rsid w:val="502CFE43"/>
    <w:rsid w:val="51C9C1A0"/>
    <w:rsid w:val="5332904C"/>
    <w:rsid w:val="5395CC7E"/>
    <w:rsid w:val="54B99D99"/>
    <w:rsid w:val="552030F3"/>
    <w:rsid w:val="56F6A021"/>
    <w:rsid w:val="5899E5C0"/>
    <w:rsid w:val="58EB126A"/>
    <w:rsid w:val="58FCAAE6"/>
    <w:rsid w:val="5A1E3907"/>
    <w:rsid w:val="5AB76067"/>
    <w:rsid w:val="5B40106C"/>
    <w:rsid w:val="5DB6ACEC"/>
    <w:rsid w:val="5E4FD486"/>
    <w:rsid w:val="5F082D38"/>
    <w:rsid w:val="6600E857"/>
    <w:rsid w:val="6645E21C"/>
    <w:rsid w:val="6713D3DA"/>
    <w:rsid w:val="6907149C"/>
    <w:rsid w:val="69283C13"/>
    <w:rsid w:val="6A59377C"/>
    <w:rsid w:val="6ABC1CC3"/>
    <w:rsid w:val="6C2C262A"/>
    <w:rsid w:val="6CC77961"/>
    <w:rsid w:val="6D80DFB7"/>
    <w:rsid w:val="6EFEDB3A"/>
    <w:rsid w:val="6F3C7AED"/>
    <w:rsid w:val="71B14D3B"/>
    <w:rsid w:val="76316A9E"/>
    <w:rsid w:val="7645AF8A"/>
    <w:rsid w:val="782F7325"/>
    <w:rsid w:val="78BDBA6A"/>
    <w:rsid w:val="78F92B70"/>
    <w:rsid w:val="79829EE8"/>
    <w:rsid w:val="79A4A2D9"/>
    <w:rsid w:val="79B3F2C6"/>
    <w:rsid w:val="7AF530A2"/>
    <w:rsid w:val="7C564CEF"/>
    <w:rsid w:val="7D0DA5BD"/>
    <w:rsid w:val="7EB4E931"/>
    <w:rsid w:val="7FB4B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937941"/>
  <w15:chartTrackingRefBased/>
  <w15:docId w15:val="{67796931-AF8E-440E-B91B-FCEBD9009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4221"/>
  </w:style>
  <w:style w:type="paragraph" w:styleId="1">
    <w:name w:val="heading 1"/>
    <w:basedOn w:val="a0"/>
    <w:next w:val="a"/>
    <w:link w:val="1Char"/>
    <w:uiPriority w:val="9"/>
    <w:qFormat/>
    <w:rsid w:val="00BE2EF3"/>
    <w:pPr>
      <w:numPr>
        <w:numId w:val="1"/>
      </w:numPr>
      <w:spacing w:line="480" w:lineRule="auto"/>
      <w:outlineLvl w:val="0"/>
    </w:pPr>
    <w:rPr>
      <w:rFonts w:ascii="Inter Medium" w:hAnsi="Inter Medium"/>
      <w:color w:val="659ADD" w:themeColor="accent1"/>
      <w:sz w:val="32"/>
      <w:szCs w:val="36"/>
    </w:rPr>
  </w:style>
  <w:style w:type="paragraph" w:styleId="2">
    <w:name w:val="heading 2"/>
    <w:basedOn w:val="1"/>
    <w:next w:val="a"/>
    <w:link w:val="2Char"/>
    <w:uiPriority w:val="9"/>
    <w:unhideWhenUsed/>
    <w:qFormat/>
    <w:rsid w:val="00891807"/>
    <w:pPr>
      <w:numPr>
        <w:ilvl w:val="1"/>
      </w:numPr>
      <w:spacing w:line="360" w:lineRule="auto"/>
      <w:ind w:left="993" w:hanging="709"/>
      <w:outlineLvl w:val="1"/>
    </w:pPr>
    <w:rPr>
      <w:rFonts w:asciiTheme="majorHAnsi" w:hAnsiTheme="majorHAnsi"/>
      <w:color w:val="auto"/>
      <w:sz w:val="24"/>
      <w:szCs w:val="24"/>
    </w:rPr>
  </w:style>
  <w:style w:type="paragraph" w:styleId="3">
    <w:name w:val="heading 3"/>
    <w:basedOn w:val="2"/>
    <w:next w:val="a"/>
    <w:link w:val="3Char"/>
    <w:uiPriority w:val="9"/>
    <w:unhideWhenUsed/>
    <w:qFormat/>
    <w:rsid w:val="009F4C87"/>
    <w:pPr>
      <w:numPr>
        <w:ilvl w:val="2"/>
      </w:numPr>
      <w:spacing w:before="240"/>
      <w:ind w:left="1701" w:hanging="992"/>
      <w:outlineLvl w:val="2"/>
    </w:pPr>
  </w:style>
  <w:style w:type="paragraph" w:styleId="4">
    <w:name w:val="heading 4"/>
    <w:basedOn w:val="3"/>
    <w:next w:val="a"/>
    <w:link w:val="4Char"/>
    <w:uiPriority w:val="9"/>
    <w:unhideWhenUsed/>
    <w:qFormat/>
    <w:rsid w:val="00D034BF"/>
    <w:pPr>
      <w:numPr>
        <w:ilvl w:val="3"/>
      </w:numPr>
      <w:outlineLvl w:val="3"/>
    </w:pPr>
    <w:rPr>
      <w:rFonts w:asciiTheme="minorHAnsi" w:hAnsiTheme="minorHAnsi"/>
      <w:sz w:val="20"/>
      <w:szCs w:val="2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5C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170D54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5C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170D54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5C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170D54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5C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170D54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5C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170D54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BE2EF3"/>
    <w:rPr>
      <w:rFonts w:ascii="Inter Medium" w:hAnsi="Inter Medium"/>
      <w:color w:val="659ADD" w:themeColor="accent1"/>
      <w:sz w:val="32"/>
      <w:szCs w:val="36"/>
    </w:rPr>
  </w:style>
  <w:style w:type="character" w:customStyle="1" w:styleId="2Char">
    <w:name w:val="제목 2 Char"/>
    <w:basedOn w:val="a1"/>
    <w:link w:val="2"/>
    <w:uiPriority w:val="9"/>
    <w:rsid w:val="00891807"/>
    <w:rPr>
      <w:rFonts w:asciiTheme="majorHAnsi" w:hAnsiTheme="majorHAnsi"/>
      <w:sz w:val="24"/>
      <w:szCs w:val="24"/>
    </w:rPr>
  </w:style>
  <w:style w:type="character" w:customStyle="1" w:styleId="3Char">
    <w:name w:val="제목 3 Char"/>
    <w:basedOn w:val="a1"/>
    <w:link w:val="3"/>
    <w:uiPriority w:val="9"/>
    <w:rsid w:val="009F4C87"/>
    <w:rPr>
      <w:rFonts w:asciiTheme="majorHAnsi" w:hAnsiTheme="majorHAnsi"/>
      <w:sz w:val="24"/>
      <w:szCs w:val="24"/>
    </w:rPr>
  </w:style>
  <w:style w:type="character" w:customStyle="1" w:styleId="4Char">
    <w:name w:val="제목 4 Char"/>
    <w:basedOn w:val="a1"/>
    <w:link w:val="4"/>
    <w:uiPriority w:val="9"/>
    <w:rsid w:val="00D034BF"/>
    <w:rPr>
      <w:szCs w:val="20"/>
    </w:rPr>
  </w:style>
  <w:style w:type="character" w:customStyle="1" w:styleId="5Char">
    <w:name w:val="제목 5 Char"/>
    <w:basedOn w:val="a1"/>
    <w:link w:val="5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6Char">
    <w:name w:val="제목 6 Char"/>
    <w:basedOn w:val="a1"/>
    <w:link w:val="6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7Char">
    <w:name w:val="제목 7 Char"/>
    <w:basedOn w:val="a1"/>
    <w:link w:val="7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8Char">
    <w:name w:val="제목 8 Char"/>
    <w:basedOn w:val="a1"/>
    <w:link w:val="8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character" w:customStyle="1" w:styleId="9Char">
    <w:name w:val="제목 9 Char"/>
    <w:basedOn w:val="a1"/>
    <w:link w:val="9"/>
    <w:uiPriority w:val="9"/>
    <w:semiHidden/>
    <w:rsid w:val="00FB5C14"/>
    <w:rPr>
      <w:rFonts w:asciiTheme="majorHAnsi" w:eastAsiaTheme="majorEastAsia" w:hAnsiTheme="majorHAnsi" w:cstheme="majorBidi"/>
      <w:color w:val="170D54" w:themeColor="text1"/>
    </w:rPr>
  </w:style>
  <w:style w:type="paragraph" w:styleId="a4">
    <w:name w:val="Title"/>
    <w:basedOn w:val="a"/>
    <w:next w:val="a"/>
    <w:link w:val="Char"/>
    <w:uiPriority w:val="10"/>
    <w:qFormat/>
    <w:rsid w:val="00FB5C1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FB5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FB5C14"/>
    <w:pPr>
      <w:numPr>
        <w:ilvl w:val="1"/>
      </w:numPr>
      <w:jc w:val="center"/>
    </w:pPr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FB5C14"/>
    <w:rPr>
      <w:rFonts w:asciiTheme="majorHAnsi" w:eastAsiaTheme="majorEastAsia" w:hAnsiTheme="majorHAnsi" w:cstheme="majorBidi"/>
      <w:color w:val="3820D0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FB5C14"/>
    <w:pPr>
      <w:spacing w:before="160"/>
      <w:jc w:val="center"/>
    </w:pPr>
    <w:rPr>
      <w:i/>
      <w:iCs/>
      <w:color w:val="2F1BAD" w:themeColor="text1" w:themeTint="BF"/>
    </w:rPr>
  </w:style>
  <w:style w:type="character" w:customStyle="1" w:styleId="Char1">
    <w:name w:val="인용 Char"/>
    <w:basedOn w:val="a1"/>
    <w:link w:val="a6"/>
    <w:uiPriority w:val="29"/>
    <w:rsid w:val="00FB5C14"/>
    <w:rPr>
      <w:i/>
      <w:iCs/>
      <w:color w:val="2F1BAD" w:themeColor="text1" w:themeTint="BF"/>
    </w:rPr>
  </w:style>
  <w:style w:type="paragraph" w:styleId="a0">
    <w:name w:val="List Paragraph"/>
    <w:basedOn w:val="a"/>
    <w:link w:val="Char2"/>
    <w:uiPriority w:val="34"/>
    <w:qFormat/>
    <w:rsid w:val="00FB5C14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FB5C14"/>
    <w:rPr>
      <w:i/>
      <w:iCs/>
      <w:color w:val="2B6FC5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FB5C14"/>
    <w:pPr>
      <w:pBdr>
        <w:top w:val="single" w:sz="4" w:space="10" w:color="2B6FC5" w:themeColor="accent1" w:themeShade="BF"/>
        <w:bottom w:val="single" w:sz="4" w:space="10" w:color="2B6FC5" w:themeColor="accent1" w:themeShade="BF"/>
      </w:pBdr>
      <w:spacing w:before="360" w:after="360"/>
      <w:ind w:left="864" w:right="864"/>
      <w:jc w:val="center"/>
    </w:pPr>
    <w:rPr>
      <w:i/>
      <w:iCs/>
      <w:color w:val="2B6FC5" w:themeColor="accent1" w:themeShade="BF"/>
    </w:rPr>
  </w:style>
  <w:style w:type="character" w:customStyle="1" w:styleId="Char3">
    <w:name w:val="강한 인용 Char"/>
    <w:basedOn w:val="a1"/>
    <w:link w:val="a8"/>
    <w:uiPriority w:val="30"/>
    <w:rsid w:val="00FB5C14"/>
    <w:rPr>
      <w:i/>
      <w:iCs/>
      <w:color w:val="2B6FC5" w:themeColor="accent1" w:themeShade="BF"/>
    </w:rPr>
  </w:style>
  <w:style w:type="character" w:styleId="a9">
    <w:name w:val="Intense Reference"/>
    <w:basedOn w:val="a1"/>
    <w:uiPriority w:val="32"/>
    <w:qFormat/>
    <w:rsid w:val="00FB5C14"/>
    <w:rPr>
      <w:b/>
      <w:bCs/>
      <w:smallCaps/>
      <w:color w:val="2B6FC5" w:themeColor="accent1" w:themeShade="BF"/>
      <w:spacing w:val="5"/>
    </w:rPr>
  </w:style>
  <w:style w:type="paragraph" w:styleId="aa">
    <w:name w:val="header"/>
    <w:basedOn w:val="a"/>
    <w:link w:val="Char4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1"/>
    <w:link w:val="aa"/>
    <w:uiPriority w:val="99"/>
    <w:rsid w:val="00FB5C14"/>
  </w:style>
  <w:style w:type="paragraph" w:styleId="ab">
    <w:name w:val="footer"/>
    <w:basedOn w:val="a"/>
    <w:link w:val="Char5"/>
    <w:uiPriority w:val="99"/>
    <w:unhideWhenUsed/>
    <w:rsid w:val="00FB5C14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1"/>
    <w:link w:val="ab"/>
    <w:uiPriority w:val="99"/>
    <w:rsid w:val="00FB5C14"/>
  </w:style>
  <w:style w:type="table" w:styleId="ac">
    <w:name w:val="Table Grid"/>
    <w:basedOn w:val="a2"/>
    <w:uiPriority w:val="39"/>
    <w:rsid w:val="00090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link w:val="Char6"/>
    <w:uiPriority w:val="1"/>
    <w:qFormat/>
    <w:rsid w:val="00704FBD"/>
    <w:pPr>
      <w:spacing w:after="0" w:line="240" w:lineRule="auto"/>
      <w:jc w:val="left"/>
    </w:pPr>
    <w:rPr>
      <w:kern w:val="0"/>
      <w:sz w:val="22"/>
      <w14:ligatures w14:val="none"/>
    </w:rPr>
  </w:style>
  <w:style w:type="character" w:customStyle="1" w:styleId="Char6">
    <w:name w:val="간격 없음 Char"/>
    <w:basedOn w:val="a1"/>
    <w:link w:val="ad"/>
    <w:uiPriority w:val="1"/>
    <w:rsid w:val="00704FBD"/>
    <w:rPr>
      <w:kern w:val="0"/>
      <w:sz w:val="22"/>
      <w14:ligatures w14:val="none"/>
    </w:rPr>
  </w:style>
  <w:style w:type="character" w:styleId="ae">
    <w:name w:val="Hyperlink"/>
    <w:basedOn w:val="a1"/>
    <w:uiPriority w:val="99"/>
    <w:unhideWhenUsed/>
    <w:rsid w:val="00061836"/>
    <w:rPr>
      <w:color w:val="60C4CA" w:themeColor="hyperlink"/>
      <w:u w:val="single"/>
    </w:rPr>
  </w:style>
  <w:style w:type="character" w:styleId="af">
    <w:name w:val="Unresolved Mention"/>
    <w:basedOn w:val="a1"/>
    <w:uiPriority w:val="99"/>
    <w:semiHidden/>
    <w:unhideWhenUsed/>
    <w:rsid w:val="00061836"/>
    <w:rPr>
      <w:color w:val="605E5C"/>
      <w:shd w:val="clear" w:color="auto" w:fill="E1DFDD"/>
    </w:rPr>
  </w:style>
  <w:style w:type="paragraph" w:styleId="10">
    <w:name w:val="toc 1"/>
    <w:basedOn w:val="a"/>
    <w:next w:val="a"/>
    <w:autoRedefine/>
    <w:uiPriority w:val="39"/>
    <w:unhideWhenUsed/>
    <w:rsid w:val="00E24069"/>
    <w:pPr>
      <w:tabs>
        <w:tab w:val="left" w:pos="425"/>
        <w:tab w:val="right" w:leader="dot" w:pos="10082"/>
      </w:tabs>
    </w:pPr>
  </w:style>
  <w:style w:type="table" w:customStyle="1" w:styleId="AvikusTable">
    <w:name w:val="Avikus Table"/>
    <w:basedOn w:val="a2"/>
    <w:uiPriority w:val="99"/>
    <w:rsid w:val="00B0148C"/>
    <w:pPr>
      <w:spacing w:after="0" w:line="240" w:lineRule="auto"/>
      <w:jc w:val="center"/>
    </w:pPr>
    <w:tblPr>
      <w:tblBorders>
        <w:top w:val="single" w:sz="4" w:space="0" w:color="auto"/>
        <w:bottom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cPr>
      <w:vAlign w:val="center"/>
    </w:tcPr>
    <w:tblStylePr w:type="firstRow">
      <w:pPr>
        <w:jc w:val="center"/>
      </w:pPr>
      <w:rPr>
        <w:rFonts w:asciiTheme="majorHAnsi" w:hAnsiTheme="majorHAnsi"/>
        <w:b/>
        <w:caps/>
        <w:smallCaps w:val="0"/>
        <w:sz w:val="16"/>
      </w:rPr>
      <w:tblPr/>
      <w:tcPr>
        <w:shd w:val="clear" w:color="auto" w:fill="EAEAEA"/>
      </w:tcPr>
    </w:tblStylePr>
    <w:tblStylePr w:type="firstCol">
      <w:pPr>
        <w:jc w:val="center"/>
      </w:pPr>
      <w:rPr>
        <w:rFonts w:asciiTheme="majorHAnsi" w:hAnsiTheme="majorHAnsi"/>
        <w:b/>
        <w:sz w:val="16"/>
      </w:rPr>
      <w:tblPr/>
      <w:tcPr>
        <w:vAlign w:val="center"/>
      </w:tcPr>
    </w:tblStylePr>
  </w:style>
  <w:style w:type="character" w:styleId="af0">
    <w:name w:val="Placeholder Text"/>
    <w:basedOn w:val="a1"/>
    <w:uiPriority w:val="99"/>
    <w:semiHidden/>
    <w:rsid w:val="00080DBA"/>
    <w:rPr>
      <w:color w:val="666666"/>
    </w:rPr>
  </w:style>
  <w:style w:type="paragraph" w:styleId="af1">
    <w:name w:val="caption"/>
    <w:basedOn w:val="a"/>
    <w:next w:val="a"/>
    <w:uiPriority w:val="35"/>
    <w:unhideWhenUsed/>
    <w:qFormat/>
    <w:rsid w:val="00F85EA2"/>
    <w:pPr>
      <w:spacing w:after="240" w:line="240" w:lineRule="auto"/>
      <w:ind w:leftChars="-65" w:left="-130"/>
      <w:jc w:val="center"/>
    </w:pPr>
    <w:rPr>
      <w:rFonts w:ascii="맑은 고딕" w:eastAsia="맑은 고딕" w:hAnsi="맑은 고딕"/>
      <w:color w:val="659ADD" w:themeColor="accent1"/>
    </w:rPr>
  </w:style>
  <w:style w:type="character" w:customStyle="1" w:styleId="Char2">
    <w:name w:val="목록 단락 Char"/>
    <w:basedOn w:val="a1"/>
    <w:link w:val="a0"/>
    <w:uiPriority w:val="34"/>
    <w:rsid w:val="00FC304C"/>
  </w:style>
  <w:style w:type="paragraph" w:styleId="TOC">
    <w:name w:val="TOC Heading"/>
    <w:basedOn w:val="a"/>
    <w:next w:val="a"/>
    <w:uiPriority w:val="39"/>
    <w:unhideWhenUsed/>
    <w:qFormat/>
    <w:rsid w:val="001402D7"/>
    <w:pPr>
      <w:tabs>
        <w:tab w:val="right" w:pos="9866"/>
      </w:tabs>
      <w:spacing w:after="0" w:line="360" w:lineRule="auto"/>
      <w:ind w:leftChars="-55" w:left="-110"/>
      <w:jc w:val="left"/>
    </w:pPr>
    <w:rPr>
      <w:rFonts w:ascii="Inter SemiBold" w:hAnsi="Inter SemiBold"/>
      <w:color w:val="659ADD" w:themeColor="accent1"/>
      <w:sz w:val="36"/>
      <w:szCs w:val="40"/>
    </w:rPr>
  </w:style>
  <w:style w:type="paragraph" w:styleId="20">
    <w:name w:val="toc 2"/>
    <w:basedOn w:val="a"/>
    <w:next w:val="a"/>
    <w:autoRedefine/>
    <w:uiPriority w:val="39"/>
    <w:unhideWhenUsed/>
    <w:rsid w:val="00FC304C"/>
    <w:pPr>
      <w:ind w:leftChars="200" w:left="425"/>
    </w:pPr>
    <w:rPr>
      <w14:ligatures w14:val="none"/>
    </w:rPr>
  </w:style>
  <w:style w:type="paragraph" w:styleId="30">
    <w:name w:val="toc 3"/>
    <w:basedOn w:val="a"/>
    <w:next w:val="a"/>
    <w:autoRedefine/>
    <w:uiPriority w:val="39"/>
    <w:unhideWhenUsed/>
    <w:rsid w:val="00FC304C"/>
    <w:pPr>
      <w:ind w:leftChars="400" w:left="850"/>
    </w:pPr>
    <w:rPr>
      <w14:ligatures w14:val="none"/>
    </w:rPr>
  </w:style>
  <w:style w:type="paragraph" w:styleId="af2">
    <w:name w:val="table of figures"/>
    <w:basedOn w:val="a"/>
    <w:next w:val="a"/>
    <w:uiPriority w:val="99"/>
    <w:unhideWhenUsed/>
    <w:rsid w:val="00FC304C"/>
    <w:pPr>
      <w:ind w:leftChars="400" w:left="400" w:hangingChars="200" w:hanging="200"/>
    </w:pPr>
    <w:rPr>
      <w14:ligatures w14:val="none"/>
    </w:rPr>
  </w:style>
  <w:style w:type="table" w:customStyle="1" w:styleId="11">
    <w:name w:val="달력 1"/>
    <w:basedOn w:val="a2"/>
    <w:uiPriority w:val="99"/>
    <w:qFormat/>
    <w:rsid w:val="00FC304C"/>
    <w:pPr>
      <w:spacing w:after="0" w:line="240" w:lineRule="auto"/>
      <w:jc w:val="left"/>
    </w:pPr>
    <w:rPr>
      <w:kern w:val="0"/>
      <w:sz w:val="22"/>
      <w14:ligatures w14:val="none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eastAsiaTheme="minorEastAsia" w:hAnsiTheme="minorHAnsi"/>
        <w:b/>
        <w:i w:val="0"/>
        <w:color w:val="auto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170D54" w:themeColor="text1"/>
          <w:left w:val="nil"/>
          <w:bottom w:val="single" w:sz="24" w:space="0" w:color="170D54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styleId="af3">
    <w:name w:val="annotation reference"/>
    <w:basedOn w:val="a1"/>
    <w:uiPriority w:val="99"/>
    <w:semiHidden/>
    <w:unhideWhenUsed/>
    <w:rsid w:val="00FC304C"/>
    <w:rPr>
      <w:sz w:val="18"/>
      <w:szCs w:val="18"/>
    </w:rPr>
  </w:style>
  <w:style w:type="paragraph" w:styleId="af4">
    <w:name w:val="annotation text"/>
    <w:basedOn w:val="a"/>
    <w:link w:val="Char7"/>
    <w:uiPriority w:val="99"/>
    <w:unhideWhenUsed/>
    <w:rsid w:val="00FC304C"/>
    <w:pPr>
      <w:jc w:val="left"/>
    </w:pPr>
    <w:rPr>
      <w14:ligatures w14:val="none"/>
    </w:rPr>
  </w:style>
  <w:style w:type="character" w:customStyle="1" w:styleId="Char7">
    <w:name w:val="메모 텍스트 Char"/>
    <w:basedOn w:val="a1"/>
    <w:link w:val="af4"/>
    <w:uiPriority w:val="99"/>
    <w:rsid w:val="00FC304C"/>
    <w:rPr>
      <w14:ligatures w14:val="none"/>
    </w:rPr>
  </w:style>
  <w:style w:type="paragraph" w:styleId="af5">
    <w:name w:val="annotation subject"/>
    <w:basedOn w:val="af4"/>
    <w:next w:val="af4"/>
    <w:link w:val="Char8"/>
    <w:uiPriority w:val="99"/>
    <w:semiHidden/>
    <w:unhideWhenUsed/>
    <w:rsid w:val="00FC304C"/>
    <w:rPr>
      <w:b/>
      <w:bCs/>
    </w:rPr>
  </w:style>
  <w:style w:type="character" w:customStyle="1" w:styleId="Char8">
    <w:name w:val="메모 주제 Char"/>
    <w:basedOn w:val="Char7"/>
    <w:link w:val="af5"/>
    <w:uiPriority w:val="99"/>
    <w:semiHidden/>
    <w:rsid w:val="00FC304C"/>
    <w:rPr>
      <w:b/>
      <w:bCs/>
      <w14:ligatures w14:val="none"/>
    </w:rPr>
  </w:style>
  <w:style w:type="table" w:styleId="af6">
    <w:name w:val="Grid Table Light"/>
    <w:basedOn w:val="a2"/>
    <w:uiPriority w:val="40"/>
    <w:rsid w:val="00FC304C"/>
    <w:pPr>
      <w:spacing w:after="0" w:line="240" w:lineRule="auto"/>
    </w:pPr>
    <w:rPr>
      <w14:ligatures w14:val="none"/>
    </w:rPr>
    <w:tblPr>
      <w:tblBorders>
        <w:top w:val="single" w:sz="4" w:space="0" w:color="A5A59D" w:themeColor="background1" w:themeShade="BF"/>
        <w:left w:val="single" w:sz="4" w:space="0" w:color="A5A59D" w:themeColor="background1" w:themeShade="BF"/>
        <w:bottom w:val="single" w:sz="4" w:space="0" w:color="A5A59D" w:themeColor="background1" w:themeShade="BF"/>
        <w:right w:val="single" w:sz="4" w:space="0" w:color="A5A59D" w:themeColor="background1" w:themeShade="BF"/>
        <w:insideH w:val="single" w:sz="4" w:space="0" w:color="A5A59D" w:themeColor="background1" w:themeShade="BF"/>
        <w:insideV w:val="single" w:sz="4" w:space="0" w:color="A5A59D" w:themeColor="background1" w:themeShade="BF"/>
      </w:tblBorders>
    </w:tblPr>
  </w:style>
  <w:style w:type="character" w:styleId="af7">
    <w:name w:val="FollowedHyperlink"/>
    <w:basedOn w:val="a1"/>
    <w:uiPriority w:val="99"/>
    <w:semiHidden/>
    <w:unhideWhenUsed/>
    <w:rsid w:val="00FC304C"/>
    <w:rPr>
      <w:color w:val="954F72"/>
      <w:u w:val="single"/>
    </w:rPr>
  </w:style>
  <w:style w:type="paragraph" w:customStyle="1" w:styleId="msonormal0">
    <w:name w:val="msonormal"/>
    <w:basedOn w:val="a"/>
    <w:rsid w:val="00FC304C"/>
    <w:pP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font5">
    <w:name w:val="font5"/>
    <w:basedOn w:val="a"/>
    <w:rsid w:val="00FC304C"/>
    <w:pPr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  <w14:ligatures w14:val="none"/>
    </w:rPr>
  </w:style>
  <w:style w:type="paragraph" w:customStyle="1" w:styleId="xl65">
    <w:name w:val="xl65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6">
    <w:name w:val="xl66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7">
    <w:name w:val="xl67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8">
    <w:name w:val="xl68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69">
    <w:name w:val="xl69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0">
    <w:name w:val="xl70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1">
    <w:name w:val="xl71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2">
    <w:name w:val="xl7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3">
    <w:name w:val="xl73"/>
    <w:basedOn w:val="a"/>
    <w:rsid w:val="00FC304C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4">
    <w:name w:val="xl74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5">
    <w:name w:val="xl75"/>
    <w:basedOn w:val="a"/>
    <w:rsid w:val="00FC304C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6">
    <w:name w:val="xl76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77">
    <w:name w:val="xl77"/>
    <w:basedOn w:val="a"/>
    <w:rsid w:val="00FC304C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8">
    <w:name w:val="xl78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79">
    <w:name w:val="xl79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0">
    <w:name w:val="xl80"/>
    <w:basedOn w:val="a"/>
    <w:rsid w:val="00FC304C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hd w:val="clear" w:color="auto" w:fill="D9D9D9"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  <w14:ligatures w14:val="none"/>
    </w:rPr>
  </w:style>
  <w:style w:type="paragraph" w:customStyle="1" w:styleId="xl81">
    <w:name w:val="xl81"/>
    <w:basedOn w:val="a"/>
    <w:rsid w:val="00FC304C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xl82">
    <w:name w:val="xl82"/>
    <w:basedOn w:val="a"/>
    <w:rsid w:val="00FC304C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hd w:val="clear" w:color="auto" w:fill="A6A6A6"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4"/>
      <w:szCs w:val="24"/>
      <w14:ligatures w14:val="none"/>
    </w:rPr>
  </w:style>
  <w:style w:type="paragraph" w:customStyle="1" w:styleId="Body">
    <w:name w:val="Body"/>
    <w:basedOn w:val="a"/>
    <w:link w:val="BodyChar"/>
    <w:qFormat/>
    <w:rsid w:val="0066097A"/>
    <w:pPr>
      <w:ind w:firstLine="142"/>
    </w:pPr>
  </w:style>
  <w:style w:type="character" w:customStyle="1" w:styleId="BodyChar">
    <w:name w:val="Body Char"/>
    <w:basedOn w:val="a1"/>
    <w:link w:val="Body"/>
    <w:rsid w:val="0066097A"/>
  </w:style>
  <w:style w:type="character" w:customStyle="1" w:styleId="selected-value1">
    <w:name w:val="selected-value1"/>
    <w:basedOn w:val="a1"/>
    <w:rsid w:val="00DB735A"/>
  </w:style>
  <w:style w:type="character" w:styleId="af8">
    <w:name w:val="Emphasis"/>
    <w:basedOn w:val="a1"/>
    <w:uiPriority w:val="20"/>
    <w:qFormat/>
    <w:rsid w:val="00DB735A"/>
    <w:rPr>
      <w:i/>
      <w:iCs/>
    </w:rPr>
  </w:style>
  <w:style w:type="paragraph" w:styleId="af9">
    <w:name w:val="Revision"/>
    <w:hidden/>
    <w:uiPriority w:val="99"/>
    <w:semiHidden/>
    <w:rsid w:val="00FF40D7"/>
    <w:pPr>
      <w:spacing w:after="0" w:line="240" w:lineRule="auto"/>
      <w:jc w:val="left"/>
    </w:pPr>
  </w:style>
  <w:style w:type="paragraph" w:styleId="40">
    <w:name w:val="toc 4"/>
    <w:basedOn w:val="a"/>
    <w:next w:val="a"/>
    <w:autoRedefine/>
    <w:uiPriority w:val="39"/>
    <w:unhideWhenUsed/>
    <w:rsid w:val="00534711"/>
    <w:pPr>
      <w:spacing w:after="100" w:line="278" w:lineRule="auto"/>
      <w:ind w:left="720"/>
      <w:jc w:val="left"/>
    </w:pPr>
    <w:rPr>
      <w:rFonts w:eastAsia="Noto Sans CJK KR Regular"/>
      <w:sz w:val="24"/>
      <w:szCs w:val="24"/>
    </w:rPr>
  </w:style>
  <w:style w:type="paragraph" w:styleId="50">
    <w:name w:val="toc 5"/>
    <w:basedOn w:val="a"/>
    <w:next w:val="a"/>
    <w:autoRedefine/>
    <w:uiPriority w:val="39"/>
    <w:unhideWhenUsed/>
    <w:rsid w:val="00534711"/>
    <w:pPr>
      <w:spacing w:after="100" w:line="278" w:lineRule="auto"/>
      <w:ind w:left="960"/>
      <w:jc w:val="left"/>
    </w:pPr>
    <w:rPr>
      <w:rFonts w:eastAsia="Noto Sans CJK KR Regular"/>
      <w:sz w:val="24"/>
      <w:szCs w:val="24"/>
    </w:rPr>
  </w:style>
  <w:style w:type="paragraph" w:styleId="60">
    <w:name w:val="toc 6"/>
    <w:basedOn w:val="a"/>
    <w:next w:val="a"/>
    <w:autoRedefine/>
    <w:uiPriority w:val="39"/>
    <w:unhideWhenUsed/>
    <w:rsid w:val="00534711"/>
    <w:pPr>
      <w:spacing w:after="100" w:line="278" w:lineRule="auto"/>
      <w:ind w:left="1200"/>
      <w:jc w:val="left"/>
    </w:pPr>
    <w:rPr>
      <w:rFonts w:eastAsia="Noto Sans CJK KR Regular"/>
      <w:sz w:val="24"/>
      <w:szCs w:val="24"/>
    </w:rPr>
  </w:style>
  <w:style w:type="paragraph" w:styleId="70">
    <w:name w:val="toc 7"/>
    <w:basedOn w:val="a"/>
    <w:next w:val="a"/>
    <w:autoRedefine/>
    <w:uiPriority w:val="39"/>
    <w:unhideWhenUsed/>
    <w:rsid w:val="00534711"/>
    <w:pPr>
      <w:spacing w:after="100" w:line="278" w:lineRule="auto"/>
      <w:ind w:left="1440"/>
      <w:jc w:val="left"/>
    </w:pPr>
    <w:rPr>
      <w:rFonts w:eastAsia="Noto Sans CJK KR Regular"/>
      <w:sz w:val="24"/>
      <w:szCs w:val="24"/>
    </w:rPr>
  </w:style>
  <w:style w:type="paragraph" w:styleId="80">
    <w:name w:val="toc 8"/>
    <w:basedOn w:val="a"/>
    <w:next w:val="a"/>
    <w:autoRedefine/>
    <w:uiPriority w:val="39"/>
    <w:unhideWhenUsed/>
    <w:rsid w:val="00534711"/>
    <w:pPr>
      <w:spacing w:after="100" w:line="278" w:lineRule="auto"/>
      <w:ind w:left="1680"/>
      <w:jc w:val="left"/>
    </w:pPr>
    <w:rPr>
      <w:rFonts w:eastAsia="Noto Sans CJK KR Regular"/>
      <w:sz w:val="24"/>
      <w:szCs w:val="24"/>
    </w:rPr>
  </w:style>
  <w:style w:type="paragraph" w:styleId="90">
    <w:name w:val="toc 9"/>
    <w:basedOn w:val="a"/>
    <w:next w:val="a"/>
    <w:autoRedefine/>
    <w:uiPriority w:val="39"/>
    <w:unhideWhenUsed/>
    <w:rsid w:val="00534711"/>
    <w:pPr>
      <w:spacing w:after="100" w:line="278" w:lineRule="auto"/>
      <w:ind w:left="1920"/>
      <w:jc w:val="left"/>
    </w:pPr>
    <w:rPr>
      <w:rFonts w:eastAsia="Noto Sans CJK KR Regular"/>
      <w:sz w:val="24"/>
      <w:szCs w:val="24"/>
    </w:rPr>
  </w:style>
  <w:style w:type="character" w:styleId="afa">
    <w:name w:val="Subtle Emphasis"/>
    <w:basedOn w:val="a1"/>
    <w:uiPriority w:val="19"/>
    <w:qFormat/>
    <w:rsid w:val="00204C89"/>
    <w:rPr>
      <w:i/>
      <w:iCs/>
      <w:color w:val="2F1BAD" w:themeColor="text1" w:themeTint="BF"/>
    </w:rPr>
  </w:style>
  <w:style w:type="character" w:styleId="afb">
    <w:name w:val="Mention"/>
    <w:basedOn w:val="a1"/>
    <w:uiPriority w:val="99"/>
    <w:unhideWhenUsed/>
    <w:rsid w:val="00CA1A67"/>
    <w:rPr>
      <w:color w:val="2B579A"/>
      <w:shd w:val="clear" w:color="auto" w:fill="E1DFDD"/>
    </w:rPr>
  </w:style>
  <w:style w:type="character" w:styleId="afc">
    <w:name w:val="Book Title"/>
    <w:basedOn w:val="a1"/>
    <w:uiPriority w:val="33"/>
    <w:qFormat/>
    <w:rsid w:val="00411460"/>
    <w:rPr>
      <w:b/>
      <w:bCs/>
      <w:i/>
      <w:iCs/>
      <w:spacing w:val="5"/>
    </w:rPr>
  </w:style>
  <w:style w:type="paragraph" w:styleId="afd">
    <w:name w:val="Normal (Web)"/>
    <w:basedOn w:val="a"/>
    <w:uiPriority w:val="99"/>
    <w:semiHidden/>
    <w:unhideWhenUsed/>
    <w:rsid w:val="00452EA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customStyle="1" w:styleId="normaltextrun">
    <w:name w:val="normaltextrun"/>
    <w:basedOn w:val="a1"/>
    <w:rsid w:val="009B6DFD"/>
  </w:style>
  <w:style w:type="character" w:customStyle="1" w:styleId="eop">
    <w:name w:val="eop"/>
    <w:basedOn w:val="a1"/>
    <w:rsid w:val="00EF5220"/>
  </w:style>
  <w:style w:type="paragraph" w:customStyle="1" w:styleId="paragraph">
    <w:name w:val="paragraph"/>
    <w:basedOn w:val="a"/>
    <w:rsid w:val="00A8375C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en-US"/>
      <w14:ligatures w14:val="none"/>
    </w:rPr>
  </w:style>
  <w:style w:type="character" w:styleId="afe">
    <w:name w:val="Strong"/>
    <w:basedOn w:val="a1"/>
    <w:uiPriority w:val="22"/>
    <w:qFormat/>
    <w:rsid w:val="00952F9B"/>
    <w:rPr>
      <w:b/>
      <w:bCs/>
    </w:rPr>
  </w:style>
  <w:style w:type="paragraph" w:customStyle="1" w:styleId="Appendix">
    <w:name w:val="Appendix"/>
    <w:basedOn w:val="1"/>
    <w:link w:val="AppendixChar"/>
    <w:qFormat/>
    <w:rsid w:val="00287A00"/>
    <w:pPr>
      <w:numPr>
        <w:numId w:val="2"/>
      </w:numPr>
    </w:pPr>
  </w:style>
  <w:style w:type="character" w:customStyle="1" w:styleId="AppendixChar">
    <w:name w:val="Appendix Char"/>
    <w:basedOn w:val="1Char"/>
    <w:link w:val="Appendix"/>
    <w:rsid w:val="00287A00"/>
    <w:rPr>
      <w:rFonts w:ascii="Inter Medium" w:hAnsi="Inter Medium"/>
      <w:color w:val="659ADD" w:themeColor="accent1"/>
      <w:sz w:val="32"/>
      <w:szCs w:val="36"/>
    </w:rPr>
  </w:style>
  <w:style w:type="paragraph" w:customStyle="1" w:styleId="Avikustabletext">
    <w:name w:val="Avikus_table_text"/>
    <w:basedOn w:val="a"/>
    <w:link w:val="AvikustabletextChar"/>
    <w:qFormat/>
    <w:rsid w:val="00723BDD"/>
    <w:pPr>
      <w:widowControl w:val="0"/>
      <w:wordWrap w:val="0"/>
      <w:autoSpaceDE w:val="0"/>
      <w:autoSpaceDN w:val="0"/>
      <w:spacing w:after="0" w:line="240" w:lineRule="auto"/>
      <w:jc w:val="center"/>
    </w:pPr>
    <w:rPr>
      <w:rFonts w:ascii="Noto Sans CJK KR Regular" w:eastAsia="Noto Sans CJK KR Regular" w:hAnsi="Noto Sans CJK KR Regular"/>
    </w:rPr>
  </w:style>
  <w:style w:type="character" w:customStyle="1" w:styleId="AvikustabletextChar">
    <w:name w:val="Avikus_table_text Char"/>
    <w:basedOn w:val="a1"/>
    <w:link w:val="Avikustabletext"/>
    <w:rsid w:val="00723BDD"/>
    <w:rPr>
      <w:rFonts w:ascii="Noto Sans CJK KR Regular" w:eastAsia="Noto Sans CJK KR Regular" w:hAnsi="Noto Sans CJK KR Regul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6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8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20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57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1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3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7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09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70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4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64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82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0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9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8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41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59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11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4478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1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4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6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83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6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9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45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4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5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3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9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8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7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4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99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50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9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0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9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73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5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0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3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2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7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13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8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46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@Work\09%20&#51064;&#49324;%20&#48143;%20&#54665;&#51221;\@DocsTemplates\HiNAS_Paper_Form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F4173628A94554988C114D658DEE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A5413-118B-4C34-82C0-0D74D0219602}"/>
      </w:docPartPr>
      <w:docPartBody>
        <w:p w:rsidR="001E6D02" w:rsidRDefault="00982615">
          <w:r w:rsidRPr="000D7C9D">
            <w:rPr>
              <w:rStyle w:val="a3"/>
            </w:rPr>
            <w:t>[Title]</w:t>
          </w:r>
        </w:p>
      </w:docPartBody>
    </w:docPart>
    <w:docPart>
      <w:docPartPr>
        <w:name w:val="4C26D78DF4374120B552B4FB2D1A51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EDDDEE-4469-4C43-8FA6-966571D5A777}"/>
      </w:docPartPr>
      <w:docPartBody>
        <w:p w:rsidR="001E6D02" w:rsidRDefault="00982615">
          <w:r w:rsidRPr="000D7C9D">
            <w:rPr>
              <w:rStyle w:val="a3"/>
            </w:rPr>
            <w:t>[Subject]</w:t>
          </w:r>
        </w:p>
      </w:docPartBody>
    </w:docPart>
    <w:docPart>
      <w:docPartPr>
        <w:name w:val="CD11927DA13C4A8693207B0F76D27C2F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1B57920E-EA53-4B0D-8B38-3FD2D54FAA3C}"/>
      </w:docPartPr>
      <w:docPartBody>
        <w:p w:rsidR="0007578A" w:rsidRDefault="00C15776" w:rsidP="00C15776">
          <w:pPr>
            <w:pStyle w:val="CD11927DA13C4A8693207B0F76D27C2F"/>
          </w:pPr>
          <w:r w:rsidRPr="000D7C9D">
            <w:rPr>
              <w:rStyle w:val="a3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altName w:val="Calibri"/>
    <w:charset w:val="00"/>
    <w:family w:val="auto"/>
    <w:pitch w:val="variable"/>
    <w:sig w:usb0="E00002FF" w:usb1="1200A1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Inter Medium">
    <w:charset w:val="00"/>
    <w:family w:val="auto"/>
    <w:pitch w:val="variable"/>
    <w:sig w:usb0="E00002FF" w:usb1="1200A1FF" w:usb2="00000001" w:usb3="00000000" w:csb0="0000019F" w:csb1="00000000"/>
  </w:font>
  <w:font w:name="Inter SemiBold">
    <w:charset w:val="00"/>
    <w:family w:val="auto"/>
    <w:pitch w:val="variable"/>
    <w:sig w:usb0="E00002FF" w:usb1="1200A1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oto Sans CJK KR Regular">
    <w:altName w:val="Yu Gothic"/>
    <w:panose1 w:val="00000000000000000000"/>
    <w:charset w:val="80"/>
    <w:family w:val="swiss"/>
    <w:notTrueType/>
    <w:pitch w:val="variable"/>
    <w:sig w:usb0="30000207" w:usb1="2BDF3C10" w:usb2="00000016" w:usb3="00000000" w:csb0="002E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 Display SemiBold">
    <w:altName w:val="Calibri"/>
    <w:charset w:val="00"/>
    <w:family w:val="auto"/>
    <w:pitch w:val="variable"/>
    <w:sig w:usb0="E00002FF" w:usb1="1200A1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5"/>
    <w:rsid w:val="00036901"/>
    <w:rsid w:val="000466A9"/>
    <w:rsid w:val="000504BB"/>
    <w:rsid w:val="000651C4"/>
    <w:rsid w:val="0007578A"/>
    <w:rsid w:val="000B51A8"/>
    <w:rsid w:val="000C5DDA"/>
    <w:rsid w:val="000D029C"/>
    <w:rsid w:val="00133AFA"/>
    <w:rsid w:val="001409F7"/>
    <w:rsid w:val="001415B1"/>
    <w:rsid w:val="00145132"/>
    <w:rsid w:val="001700BA"/>
    <w:rsid w:val="00191A4E"/>
    <w:rsid w:val="00197B49"/>
    <w:rsid w:val="001A40DA"/>
    <w:rsid w:val="001B5E6D"/>
    <w:rsid w:val="001C45ED"/>
    <w:rsid w:val="001E6D02"/>
    <w:rsid w:val="00211E2B"/>
    <w:rsid w:val="002121EE"/>
    <w:rsid w:val="00213D54"/>
    <w:rsid w:val="00256B8C"/>
    <w:rsid w:val="0026557B"/>
    <w:rsid w:val="002770DE"/>
    <w:rsid w:val="00281A49"/>
    <w:rsid w:val="00282216"/>
    <w:rsid w:val="00297CF7"/>
    <w:rsid w:val="002A02AB"/>
    <w:rsid w:val="002A08D8"/>
    <w:rsid w:val="002C5732"/>
    <w:rsid w:val="002D0EE9"/>
    <w:rsid w:val="002D2E2E"/>
    <w:rsid w:val="00302D58"/>
    <w:rsid w:val="00323E95"/>
    <w:rsid w:val="00332897"/>
    <w:rsid w:val="00361552"/>
    <w:rsid w:val="00362EDC"/>
    <w:rsid w:val="00375A20"/>
    <w:rsid w:val="00377F85"/>
    <w:rsid w:val="003E755A"/>
    <w:rsid w:val="003E7DBC"/>
    <w:rsid w:val="00400D5D"/>
    <w:rsid w:val="004024F5"/>
    <w:rsid w:val="00405CB8"/>
    <w:rsid w:val="00487E16"/>
    <w:rsid w:val="00490EEB"/>
    <w:rsid w:val="00495C02"/>
    <w:rsid w:val="004B13DB"/>
    <w:rsid w:val="004B431C"/>
    <w:rsid w:val="004C7134"/>
    <w:rsid w:val="004D1B35"/>
    <w:rsid w:val="004D5AAA"/>
    <w:rsid w:val="004E1558"/>
    <w:rsid w:val="004F40AE"/>
    <w:rsid w:val="0050302B"/>
    <w:rsid w:val="005102BE"/>
    <w:rsid w:val="00533D0A"/>
    <w:rsid w:val="005354F0"/>
    <w:rsid w:val="0054642E"/>
    <w:rsid w:val="00570BE4"/>
    <w:rsid w:val="005850E6"/>
    <w:rsid w:val="00587E9E"/>
    <w:rsid w:val="0059697E"/>
    <w:rsid w:val="005A623E"/>
    <w:rsid w:val="005E09B8"/>
    <w:rsid w:val="005E414D"/>
    <w:rsid w:val="005F1912"/>
    <w:rsid w:val="005F2111"/>
    <w:rsid w:val="005F3318"/>
    <w:rsid w:val="005F60EB"/>
    <w:rsid w:val="00601D60"/>
    <w:rsid w:val="00622EBD"/>
    <w:rsid w:val="00626C54"/>
    <w:rsid w:val="0063004A"/>
    <w:rsid w:val="00630B72"/>
    <w:rsid w:val="00631851"/>
    <w:rsid w:val="006372C3"/>
    <w:rsid w:val="00663F11"/>
    <w:rsid w:val="006752C0"/>
    <w:rsid w:val="00694E41"/>
    <w:rsid w:val="006A6D28"/>
    <w:rsid w:val="006C2A6B"/>
    <w:rsid w:val="006D3EDD"/>
    <w:rsid w:val="006E1D37"/>
    <w:rsid w:val="006E6A2D"/>
    <w:rsid w:val="006E7032"/>
    <w:rsid w:val="00704C9A"/>
    <w:rsid w:val="00704F73"/>
    <w:rsid w:val="00710EB0"/>
    <w:rsid w:val="007171CC"/>
    <w:rsid w:val="0072358F"/>
    <w:rsid w:val="00734F5D"/>
    <w:rsid w:val="0074573B"/>
    <w:rsid w:val="00767116"/>
    <w:rsid w:val="00784F6C"/>
    <w:rsid w:val="0079425A"/>
    <w:rsid w:val="0079525F"/>
    <w:rsid w:val="007A3402"/>
    <w:rsid w:val="007B5BD3"/>
    <w:rsid w:val="007C5AEC"/>
    <w:rsid w:val="007E658C"/>
    <w:rsid w:val="0080765D"/>
    <w:rsid w:val="0087137B"/>
    <w:rsid w:val="008A64AC"/>
    <w:rsid w:val="008B2D27"/>
    <w:rsid w:val="008B4CDD"/>
    <w:rsid w:val="008B4FEE"/>
    <w:rsid w:val="008C1427"/>
    <w:rsid w:val="008C3F37"/>
    <w:rsid w:val="008D7A64"/>
    <w:rsid w:val="008F01C0"/>
    <w:rsid w:val="008F07E2"/>
    <w:rsid w:val="008F12BD"/>
    <w:rsid w:val="008F6946"/>
    <w:rsid w:val="008F77CE"/>
    <w:rsid w:val="009212A8"/>
    <w:rsid w:val="00936D92"/>
    <w:rsid w:val="00942DEB"/>
    <w:rsid w:val="0094777B"/>
    <w:rsid w:val="00965AAE"/>
    <w:rsid w:val="009744FA"/>
    <w:rsid w:val="00982615"/>
    <w:rsid w:val="009C38A8"/>
    <w:rsid w:val="009C3ED1"/>
    <w:rsid w:val="009C4BDD"/>
    <w:rsid w:val="009F007C"/>
    <w:rsid w:val="00A05907"/>
    <w:rsid w:val="00A05E0D"/>
    <w:rsid w:val="00A2428D"/>
    <w:rsid w:val="00A3271E"/>
    <w:rsid w:val="00A63647"/>
    <w:rsid w:val="00A63A90"/>
    <w:rsid w:val="00A71356"/>
    <w:rsid w:val="00A861AA"/>
    <w:rsid w:val="00AA231D"/>
    <w:rsid w:val="00AA54EA"/>
    <w:rsid w:val="00AC3407"/>
    <w:rsid w:val="00AE16F9"/>
    <w:rsid w:val="00AF5096"/>
    <w:rsid w:val="00B04529"/>
    <w:rsid w:val="00B141BD"/>
    <w:rsid w:val="00B16677"/>
    <w:rsid w:val="00B177CE"/>
    <w:rsid w:val="00B30618"/>
    <w:rsid w:val="00B417E1"/>
    <w:rsid w:val="00B451E0"/>
    <w:rsid w:val="00B77A66"/>
    <w:rsid w:val="00B9768E"/>
    <w:rsid w:val="00C15776"/>
    <w:rsid w:val="00C2029F"/>
    <w:rsid w:val="00C236F3"/>
    <w:rsid w:val="00C36488"/>
    <w:rsid w:val="00C43AB9"/>
    <w:rsid w:val="00C45873"/>
    <w:rsid w:val="00C53169"/>
    <w:rsid w:val="00C5596C"/>
    <w:rsid w:val="00C5732D"/>
    <w:rsid w:val="00C903C9"/>
    <w:rsid w:val="00CD1334"/>
    <w:rsid w:val="00D137AF"/>
    <w:rsid w:val="00D2796A"/>
    <w:rsid w:val="00D415C2"/>
    <w:rsid w:val="00D4497A"/>
    <w:rsid w:val="00D51F65"/>
    <w:rsid w:val="00D60388"/>
    <w:rsid w:val="00D63C3A"/>
    <w:rsid w:val="00D70ECC"/>
    <w:rsid w:val="00DB0A0C"/>
    <w:rsid w:val="00DB1E6C"/>
    <w:rsid w:val="00DB536F"/>
    <w:rsid w:val="00DC405D"/>
    <w:rsid w:val="00DC4955"/>
    <w:rsid w:val="00DD190C"/>
    <w:rsid w:val="00DE0B3C"/>
    <w:rsid w:val="00DE1409"/>
    <w:rsid w:val="00E204CB"/>
    <w:rsid w:val="00E27F9A"/>
    <w:rsid w:val="00E37934"/>
    <w:rsid w:val="00E45F45"/>
    <w:rsid w:val="00E522F6"/>
    <w:rsid w:val="00E627A7"/>
    <w:rsid w:val="00EA6A9C"/>
    <w:rsid w:val="00EC367F"/>
    <w:rsid w:val="00EC7F4D"/>
    <w:rsid w:val="00EE0898"/>
    <w:rsid w:val="00EF5E49"/>
    <w:rsid w:val="00EF6240"/>
    <w:rsid w:val="00F25426"/>
    <w:rsid w:val="00F27C2C"/>
    <w:rsid w:val="00F35730"/>
    <w:rsid w:val="00F448B7"/>
    <w:rsid w:val="00F85139"/>
    <w:rsid w:val="00F9625B"/>
    <w:rsid w:val="00FA4FA5"/>
    <w:rsid w:val="00FA6D24"/>
    <w:rsid w:val="00FD61D4"/>
    <w:rsid w:val="00FD7164"/>
    <w:rsid w:val="00FD7AEA"/>
    <w:rsid w:val="00FE5DEA"/>
    <w:rsid w:val="00FF2847"/>
    <w:rsid w:val="00FF7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Noto Sans CJK KR Regular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2615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C15776"/>
    <w:rPr>
      <w:color w:val="666666"/>
    </w:rPr>
  </w:style>
  <w:style w:type="paragraph" w:customStyle="1" w:styleId="CD11927DA13C4A8693207B0F76D27C2F">
    <w:name w:val="CD11927DA13C4A8693207B0F76D27C2F"/>
    <w:rsid w:val="00C15776"/>
    <w:pPr>
      <w:widowControl w:val="0"/>
      <w:wordWrap w:val="0"/>
      <w:autoSpaceDE w:val="0"/>
      <w:autoSpaceDN w:val="0"/>
      <w:spacing w:line="240" w:lineRule="auto"/>
    </w:pPr>
    <w:rPr>
      <w:rFonts w:eastAsiaTheme="minorEastAsia"/>
      <w:sz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Avikus_2024">
      <a:dk1>
        <a:srgbClr val="170D54"/>
      </a:dk1>
      <a:lt1>
        <a:srgbClr val="D9D9D6"/>
      </a:lt1>
      <a:dk2>
        <a:srgbClr val="00BBC0"/>
      </a:dk2>
      <a:lt2>
        <a:srgbClr val="E9E8E8"/>
      </a:lt2>
      <a:accent1>
        <a:srgbClr val="659ADD"/>
      </a:accent1>
      <a:accent2>
        <a:srgbClr val="60C4CA"/>
      </a:accent2>
      <a:accent3>
        <a:srgbClr val="8AD1D3"/>
      </a:accent3>
      <a:accent4>
        <a:srgbClr val="B5E0E4"/>
      </a:accent4>
      <a:accent5>
        <a:srgbClr val="659ADD"/>
      </a:accent5>
      <a:accent6>
        <a:srgbClr val="F4F4F4"/>
      </a:accent6>
      <a:hlink>
        <a:srgbClr val="60C4CA"/>
      </a:hlink>
      <a:folHlink>
        <a:srgbClr val="B5E0E4"/>
      </a:folHlink>
    </a:clrScheme>
    <a:fontScheme name="사용자 지정 2">
      <a:majorFont>
        <a:latin typeface="Inter SemiBold"/>
        <a:ea typeface="맑은 고딕"/>
        <a:cs typeface=""/>
      </a:majorFont>
      <a:minorFont>
        <a:latin typeface="Inter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019410-d1d0-42fe-b6da-bfb21a3ee566">
      <Terms xmlns="http://schemas.microsoft.com/office/infopath/2007/PartnerControls"/>
    </lcf76f155ced4ddcb4097134ff3c332f>
    <Thumbnail xmlns="24019410-d1d0-42fe-b6da-bfb21a3ee566" xsi:nil="true"/>
    <_Flow_SignoffStatus xmlns="24019410-d1d0-42fe-b6da-bfb21a3ee566" xsi:nil="true"/>
    <TaxCatchAll xmlns="f1fa6c51-b02d-4139-aafb-3ade645604da" xsi:nil="true"/>
    <AS_xc5c5__xccb4__xbe0c__xb85c__xc154_ xmlns="24019410-d1d0-42fe-b6da-bfb21a3ee56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0D0F94733F44B8E92DD98AE1F1581" ma:contentTypeVersion="24" ma:contentTypeDescription="새 문서를 만듭니다." ma:contentTypeScope="" ma:versionID="21c32b248e26295ead819f3427f63ac0">
  <xsd:schema xmlns:xsd="http://www.w3.org/2001/XMLSchema" xmlns:xs="http://www.w3.org/2001/XMLSchema" xmlns:p="http://schemas.microsoft.com/office/2006/metadata/properties" xmlns:ns2="24019410-d1d0-42fe-b6da-bfb21a3ee566" xmlns:ns3="f1fa6c51-b02d-4139-aafb-3ade645604da" targetNamespace="http://schemas.microsoft.com/office/2006/metadata/properties" ma:root="true" ma:fieldsID="a2283992dadd3e01520b55ff8751ebaf" ns2:_="" ns3:_="">
    <xsd:import namespace="24019410-d1d0-42fe-b6da-bfb21a3ee566"/>
    <xsd:import namespace="f1fa6c51-b02d-4139-aafb-3ade645604da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humbnail" minOccurs="0"/>
                <xsd:element ref="ns2:MediaServiceBillingMetadata" minOccurs="0"/>
                <xsd:element ref="ns2:AS_xc5c5__xccb4__xbe0c__xb85c__xc154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19410-d1d0-42fe-b6da-bfb21a3ee566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사인 오프 상태" ma:internalName="_xc0ac__xc778__x0020__xc624__xd504__x0020__xc0c1__xd0dc_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이미지 태그" ma:readOnly="false" ma:fieldId="{5cf76f15-5ced-4ddc-b409-7134ff3c332f}" ma:taxonomyMulti="true" ma:sspId="f920a6b6-d301-4231-ae99-8c04d2adc0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humbnail" ma:index="27" nillable="true" ma:displayName="Thumbnail" ma:format="Thumbnail" ma:internalName="Thumbnail">
      <xsd:simpleType>
        <xsd:restriction base="dms:Unknown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AS_xc5c5__xccb4__xbe0c__xb85c__xc154_" ma:index="29" nillable="true" ma:displayName="AS 업체 브로셔 " ma:format="Dropdown" ma:internalName="AS_xc5c5__xccb4__xbe0c__xb85c__xc154_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fa6c51-b02d-4139-aafb-3ade645604da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21d8a1fc-1978-48f3-8f74-297a766dc28d}" ma:internalName="TaxCatchAll" ma:showField="CatchAllData" ma:web="f1fa6c51-b02d-4139-aafb-3ade64560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8DAB8D-8DDD-431C-8D27-8173EDE2D015}">
  <ds:schemaRefs>
    <ds:schemaRef ds:uri="http://schemas.microsoft.com/office/2006/metadata/properties"/>
    <ds:schemaRef ds:uri="http://schemas.microsoft.com/office/infopath/2007/PartnerControls"/>
    <ds:schemaRef ds:uri="24019410-d1d0-42fe-b6da-bfb21a3ee566"/>
    <ds:schemaRef ds:uri="f1fa6c51-b02d-4139-aafb-3ade645604da"/>
  </ds:schemaRefs>
</ds:datastoreItem>
</file>

<file path=customXml/itemProps2.xml><?xml version="1.0" encoding="utf-8"?>
<ds:datastoreItem xmlns:ds="http://schemas.openxmlformats.org/officeDocument/2006/customXml" ds:itemID="{DAF672DA-06DE-4681-B65B-005863A8D0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019410-d1d0-42fe-b6da-bfb21a3ee566"/>
    <ds:schemaRef ds:uri="f1fa6c51-b02d-4139-aafb-3ade64560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35E76B-66DD-435F-A425-15D32E5F8F7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9B5D400-D31E-4783-91A8-75B8D300227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ad320f5-2bb6-4079-b184-1296498dd694}" enabled="1" method="Privileged" siteId="{48c3cf2c-29be-407f-80f9-b5dc00c35cd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HiNAS_Paper_Form.dotx</Template>
  <TotalTime>1510</TotalTime>
  <Pages>9</Pages>
  <Words>1221</Words>
  <Characters>6241</Characters>
  <Application>Microsoft Office Word</Application>
  <DocSecurity>0</DocSecurity>
  <Lines>780</Lines>
  <Paragraphs>678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Final Inspection Report</vt:lpstr>
    </vt:vector>
  </TitlesOfParts>
  <Company/>
  <LinksUpToDate>false</LinksUpToDate>
  <CharactersWithSpaces>6784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Inspection Report</dc:title>
  <dc:subject/>
  <dc:creator>Wonchul Yoo</dc:creator>
  <cp:keywords/>
  <dc:description/>
  <cp:lastModifiedBy>Seunghyun Woo(우승현)</cp:lastModifiedBy>
  <cp:revision>11</cp:revision>
  <cp:lastPrinted>2025-12-17T02:31:00Z</cp:lastPrinted>
  <dcterms:created xsi:type="dcterms:W3CDTF">2025-07-11T08:00:00Z</dcterms:created>
  <dcterms:modified xsi:type="dcterms:W3CDTF">2026-05-31T23:57:00Z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0x010100FD90D0F94733F44B8E92DD98AE1F1581</vt:lpwstr>
  </property>
  <property fmtid="{D5CDD505-2E9C-101B-9397-08002B2CF9AE}" pid="3" name="MediaServiceImageTags">
    <vt:lpwstr/>
  </property>
  <property fmtid="{D5CDD505-2E9C-101B-9397-08002B2CF9AE}" pid="4" name="ClassificationContentMarkingFooterShapeIds">
    <vt:lpwstr>416982c3,55bff8a3,68b8dae,759ef507,52cac2c5,2a35bc58</vt:lpwstr>
  </property>
  <property fmtid="{D5CDD505-2E9C-101B-9397-08002B2CF9AE}" pid="5" name="ClassificationContentMarkingFooterFontProps">
    <vt:lpwstr>#000000,9,Calibri</vt:lpwstr>
  </property>
  <property fmtid="{D5CDD505-2E9C-101B-9397-08002B2CF9AE}" pid="6" name="ClassificationContentMarkingFooterText">
    <vt:lpwstr>Confidential | AVIKUS – Unauthorized distribution is strictly prohibited</vt:lpwstr>
  </property>
  <property fmtid="{D5CDD505-2E9C-101B-9397-08002B2CF9AE}" pid="7" name="lcf76f155ced4ddcb4097134ff3c332f">
    <vt:lpwstr/>
  </property>
  <property fmtid="{D5CDD505-2E9C-101B-9397-08002B2CF9AE}" pid="8" name="Thumbnail">
    <vt:lpwstr/>
  </property>
  <property fmtid="{D5CDD505-2E9C-101B-9397-08002B2CF9AE}" pid="9" name="사인 오프 상태">
    <vt:lpwstr/>
  </property>
  <property fmtid="{D5CDD505-2E9C-101B-9397-08002B2CF9AE}" pid="10" name="TaxCatchAll">
    <vt:lpwstr/>
  </property>
  <property fmtid="{D5CDD505-2E9C-101B-9397-08002B2CF9AE}" pid="11" name="AS업체브로셔">
    <vt:lpwstr/>
  </property>
</Properties>
</file>