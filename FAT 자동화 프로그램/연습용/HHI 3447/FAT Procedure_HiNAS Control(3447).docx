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D5DA" w14:textId="27C45663" w:rsidR="00727FF6" w:rsidRPr="003C38DB" w:rsidRDefault="003C38DB" w:rsidP="00E83132">
      <w:pPr>
        <w:ind w:firstLineChars="50" w:firstLine="180"/>
        <w:rPr>
          <w:rFonts w:ascii="Times New Roman" w:hAnsi="Times New Roman" w:cs="Times New Roman"/>
          <w:color w:val="659ADD" w:themeColor="accent1"/>
          <w:sz w:val="36"/>
          <w:szCs w:val="40"/>
        </w:rPr>
      </w:pPr>
      <w:r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F</w:t>
      </w:r>
      <w:r w:rsidR="004C5C58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actory Acceptance Test</w:t>
      </w:r>
      <w:r w:rsidR="004C3B7D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 xml:space="preserve"> Procedure</w:t>
      </w:r>
    </w:p>
    <w:tbl>
      <w:tblPr>
        <w:tblStyle w:val="ac"/>
        <w:tblpPr w:leftFromText="142" w:rightFromText="142" w:vertAnchor="text" w:horzAnchor="margin" w:tblpY="62"/>
        <w:tblW w:w="1008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1"/>
      </w:tblGrid>
      <w:tr w:rsidR="00C76DDB" w:rsidRPr="00C76DDB" w14:paraId="74E3FFEA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176938FE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BC2B1C" w14:textId="0FBC74F1" w:rsidR="00C76DDB" w:rsidRPr="00C76DDB" w:rsidRDefault="000039E4" w:rsidP="0009507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HiNAS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Control Standard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5FCEABE9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SERIAL NUMBER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6A5E236" w14:textId="484D9B31" w:rsidR="00C76DDB" w:rsidRPr="00C76DDB" w:rsidRDefault="00626692" w:rsidP="00095070">
            <w:pPr>
              <w:rPr>
                <w:rFonts w:ascii="Times New Roman" w:hAnsi="Times New Roman" w:cs="Times New Roman"/>
              </w:rPr>
            </w:pPr>
            <w:r w:rsidRPr="00626692">
              <w:rPr>
                <w:rFonts w:ascii="Times New Roman" w:hAnsi="Times New Roman" w:cs="Times New Roman"/>
              </w:rPr>
              <w:t>MS25-0026</w:t>
            </w:r>
          </w:p>
        </w:tc>
      </w:tr>
      <w:tr w:rsidR="00C76DDB" w:rsidRPr="00C76DDB" w14:paraId="7DEBFC78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9DDAD17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YARD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8463992" w14:textId="6FBD56E8" w:rsidR="00C76DDB" w:rsidRPr="00C76DDB" w:rsidRDefault="00800DB8" w:rsidP="00095070">
            <w:pPr>
              <w:rPr>
                <w:rFonts w:ascii="Times New Roman" w:hAnsi="Times New Roman" w:cs="Times New Roman"/>
              </w:rPr>
            </w:pPr>
            <w:r w:rsidRPr="00800DB8">
              <w:rPr>
                <w:rFonts w:ascii="Times New Roman" w:hAnsi="Times New Roman" w:cs="Times New Roman"/>
              </w:rPr>
              <w:t>HHI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391B9DA9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HULL NO.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37C2D8A" w14:textId="20A93D15" w:rsidR="00C76DDB" w:rsidRPr="00C76DDB" w:rsidRDefault="00626692" w:rsidP="00095070">
            <w:pPr>
              <w:rPr>
                <w:rFonts w:ascii="Times New Roman" w:hAnsi="Times New Roman" w:cs="Times New Roman"/>
              </w:rPr>
            </w:pPr>
            <w:r w:rsidRPr="00626692">
              <w:rPr>
                <w:rFonts w:ascii="Times New Roman" w:hAnsi="Times New Roman" w:cs="Times New Roman"/>
              </w:rPr>
              <w:t>3447</w:t>
            </w:r>
          </w:p>
        </w:tc>
      </w:tr>
      <w:tr w:rsidR="00626692" w:rsidRPr="00C76DDB" w14:paraId="27580121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14172D0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6DE9312" w14:textId="002FBC02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 w:hint="eastAsia"/>
              </w:rPr>
              <w:t>DNV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43BCD688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E7EF3B3" w14:textId="1B5D8375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626692">
              <w:rPr>
                <w:rFonts w:ascii="Times New Roman" w:hAnsi="Times New Roman" w:cs="Times New Roman"/>
              </w:rPr>
              <w:t>2026-05-21</w:t>
            </w:r>
          </w:p>
        </w:tc>
      </w:tr>
      <w:tr w:rsidR="00626692" w:rsidRPr="00C76DDB" w14:paraId="6B04D7C0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7630266D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INSPECTOR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03F22D4" w14:textId="74C12D2D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840751">
              <w:rPr>
                <w:rFonts w:ascii="Times New Roman" w:hAnsi="Times New Roman" w:cs="Times New Roman"/>
              </w:rPr>
              <w:t>LEE Jong Hak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0127E2FB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23B60FE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</w:p>
        </w:tc>
      </w:tr>
    </w:tbl>
    <w:p w14:paraId="2939D92F" w14:textId="77777777" w:rsidR="00C261E1" w:rsidRDefault="00C261E1" w:rsidP="00C76DDB">
      <w:pPr>
        <w:rPr>
          <w:rFonts w:ascii="Times New Roman" w:hAnsi="Times New Roman" w:cs="Times New Roman"/>
        </w:rPr>
      </w:pPr>
    </w:p>
    <w:p w14:paraId="5AC0C5C4" w14:textId="77777777" w:rsidR="005D1711" w:rsidRDefault="00E54283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37A694AB" wp14:editId="5B469E97">
                <wp:simplePos x="0" y="0"/>
                <wp:positionH relativeFrom="margin">
                  <wp:align>left</wp:align>
                </wp:positionH>
                <wp:positionV relativeFrom="page">
                  <wp:posOffset>5599430</wp:posOffset>
                </wp:positionV>
                <wp:extent cx="6402705" cy="1367790"/>
                <wp:effectExtent l="0" t="0" r="0" b="3810"/>
                <wp:wrapNone/>
                <wp:docPr id="36555290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705" cy="136779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9BB96" w14:textId="77777777" w:rsidR="00E54283" w:rsidRPr="00061836" w:rsidRDefault="00E54283" w:rsidP="00E54283">
                            <w:pPr>
                              <w:jc w:val="left"/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</w:pPr>
                            <w:r w:rsidRPr="00061836"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  <w:t>AVIKUS PROPRIETATY DATA</w:t>
                            </w:r>
                          </w:p>
                          <w:p w14:paraId="723E437A" w14:textId="77777777" w:rsidR="00E54283" w:rsidRPr="003214FD" w:rsidRDefault="00E54283" w:rsidP="00E54283">
                            <w:pPr>
                              <w:spacing w:before="240" w:line="288" w:lineRule="auto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 w:rsidRPr="003214FD">
                              <w:rPr>
                                <w:sz w:val="19"/>
                                <w:szCs w:val="19"/>
                              </w:rPr>
                              <w:t>This document cotains confidential proprietary information.</w:t>
                            </w:r>
                            <w:r w:rsidRPr="003214FD"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Restricted to use only by Avikus employees or other persons authorized by Avikus in writing to use it.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Since it cotains Avikus trade secrets, you cannot view, use, copy, distribute, or disclose this material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without the prior written approval of Avikus.</w:t>
                            </w:r>
                          </w:p>
                        </w:txbxContent>
                      </wps:txbx>
                      <wps:bodyPr rot="0" vert="horz" wrap="square" lIns="180000" tIns="180000" rIns="180000" bIns="144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694AB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440.9pt;width:504.15pt;height:107.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" fillcolor="#ddd" stroked="f">
                <v:textbox inset="5mm,5mm,5mm,4mm">
                  <w:txbxContent>
                    <w:p w14:paraId="2C19BB96" w14:textId="77777777" w:rsidR="00E54283" w:rsidRPr="00061836" w:rsidRDefault="00E54283" w:rsidP="00E54283">
                      <w:pPr>
                        <w:jc w:val="left"/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</w:pPr>
                      <w:r w:rsidRPr="00061836"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  <w:t>AVIKUS PROPRIETATY DATA</w:t>
                      </w:r>
                    </w:p>
                    <w:p w14:paraId="723E437A" w14:textId="77777777" w:rsidR="00E54283" w:rsidRPr="003214FD" w:rsidRDefault="00E54283" w:rsidP="00E54283">
                      <w:pPr>
                        <w:spacing w:before="240" w:line="288" w:lineRule="auto"/>
                        <w:jc w:val="left"/>
                        <w:rPr>
                          <w:sz w:val="19"/>
                          <w:szCs w:val="19"/>
                        </w:rPr>
                      </w:pPr>
                      <w:r w:rsidRPr="003214FD">
                        <w:rPr>
                          <w:sz w:val="19"/>
                          <w:szCs w:val="19"/>
                        </w:rPr>
                        <w:t>This document cotains confidential proprietary information.</w:t>
                      </w:r>
                      <w:r w:rsidRPr="003214FD">
                        <w:rPr>
                          <w:rFonts w:hint="eastAsia"/>
                          <w:sz w:val="19"/>
                          <w:szCs w:val="19"/>
                        </w:rPr>
                        <w:t xml:space="preserve"> 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>Restricted to use only by Avikus employees or other persons authorized by Avikus in writing to use it.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>Since it cotains Avikus trade secrets, you cannot view, use, copy, distribute, or disclose this material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>without the prior written approval of Avikus.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</w:rPr>
        <w:br w:type="page"/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"/>
        <w:gridCol w:w="4320"/>
        <w:gridCol w:w="1740"/>
        <w:gridCol w:w="1815"/>
        <w:gridCol w:w="1260"/>
      </w:tblGrid>
      <w:tr w:rsidR="005D1711" w:rsidRPr="005D1711" w14:paraId="204D4E76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306FE5EB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lastRenderedPageBreak/>
              <w:t>Version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4FD4298F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Description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194B2DD7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Author/EDITED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742A513E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Revised/Approved 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AEAEA"/>
            <w:vAlign w:val="center"/>
            <w:hideMark/>
          </w:tcPr>
          <w:p w14:paraId="167BA3F3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Date </w:t>
            </w:r>
          </w:p>
        </w:tc>
      </w:tr>
      <w:tr w:rsidR="005D1711" w:rsidRPr="005D1711" w14:paraId="05CB0116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7CCA6" w14:textId="06C585C0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1.0 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2D699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First Draft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F5A57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Dongheun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Kang, </w:t>
            </w:r>
          </w:p>
          <w:p w14:paraId="00697C46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Jinhwan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Park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338A" w14:textId="0457E268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9B3121F" w14:textId="7902427D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</w:t>
            </w:r>
            <w:r w:rsidR="7672A84D" w:rsidRPr="213C49BD">
              <w:rPr>
                <w:rFonts w:ascii="Times New Roman" w:hAnsi="Times New Roman" w:cs="Times New Roman"/>
              </w:rPr>
              <w:t>7</w:t>
            </w:r>
            <w:r w:rsidRPr="213C49BD">
              <w:rPr>
                <w:rFonts w:ascii="Times New Roman" w:hAnsi="Times New Roman" w:cs="Times New Roman"/>
              </w:rPr>
              <w:t>-</w:t>
            </w:r>
            <w:r w:rsidR="7672A84D" w:rsidRPr="213C49BD">
              <w:rPr>
                <w:rFonts w:ascii="Times New Roman" w:hAnsi="Times New Roman" w:cs="Times New Roman"/>
              </w:rPr>
              <w:t>02</w:t>
            </w:r>
            <w:r w:rsidRPr="213C49BD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5625FBF8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569F4" w14:textId="64BFFF23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1.</w:t>
            </w:r>
            <w:r w:rsidR="026E74E0" w:rsidRPr="213C49B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EA1FC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Minor Update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93369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Dongheun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Kang, </w:t>
            </w:r>
          </w:p>
          <w:p w14:paraId="66C62E84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Jinhwan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Park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362F5" w14:textId="125640D9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3282527" w14:textId="3D733EDB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</w:t>
            </w:r>
            <w:r w:rsidR="1CF49005" w:rsidRPr="213C49BD">
              <w:rPr>
                <w:rFonts w:ascii="Times New Roman" w:hAnsi="Times New Roman" w:cs="Times New Roman"/>
              </w:rPr>
              <w:t>7-03</w:t>
            </w:r>
          </w:p>
        </w:tc>
      </w:tr>
      <w:tr w:rsidR="005D1711" w:rsidRPr="005D1711" w14:paraId="5CCD02F8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038C8" w14:textId="66B5F611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 </w:t>
            </w:r>
            <w:r w:rsidR="026E74E0" w:rsidRPr="213C49BD">
              <w:rPr>
                <w:rFonts w:ascii="Times New Roman" w:hAnsi="Times New Roman" w:cs="Times New Roman"/>
                <w:b/>
                <w:bCs/>
              </w:rPr>
              <w:t>1.2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F0268" w14:textId="20DCE11B" w:rsidR="005D1711" w:rsidRPr="005D1711" w:rsidRDefault="459AC13D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Comment Update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C4100" w14:textId="35AA0C68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Dongheun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Kang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66215" w14:textId="331A1E9F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  <w:r w:rsidR="459AC13D"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59DAB9A" w14:textId="093F2197" w:rsidR="005D1711" w:rsidRPr="005D1711" w:rsidRDefault="1CF49005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2025-07-10</w:t>
            </w:r>
          </w:p>
        </w:tc>
      </w:tr>
      <w:tr w:rsidR="005D1711" w:rsidRPr="005D1711" w14:paraId="2B0B43A4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7BDA2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2CC04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978F7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26875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9DE2A59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7C3ACE9F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EC3F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0CF52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E488B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1C879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4A4AAD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75AC378E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5A5C4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541B9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710E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F43D4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12A0FC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5657CF79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C42F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0D0E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9D333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843B6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A1A8472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30DCDD40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F286E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EC4C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FBE58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5FB5A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8C88D2E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31574ECD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0BB4A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DD3F6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9423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CD94B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A58F261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</w:tbl>
    <w:p w14:paraId="2615D706" w14:textId="7FB25437" w:rsidR="009855CB" w:rsidRDefault="009855CB">
      <w:pPr>
        <w:rPr>
          <w:rFonts w:ascii="Times New Roman" w:hAnsi="Times New Roman" w:cs="Times New Roman"/>
        </w:rPr>
      </w:pPr>
    </w:p>
    <w:p w14:paraId="0EB98F12" w14:textId="1CAAD497" w:rsidR="009855CB" w:rsidRDefault="009855CB">
      <w:pPr>
        <w:rPr>
          <w:rFonts w:ascii="Times New Roman" w:hAnsi="Times New Roman" w:cs="Times New Roman"/>
        </w:rPr>
      </w:pPr>
      <w:r w:rsidRPr="009855CB">
        <w:rPr>
          <w:rFonts w:ascii="Times New Roman" w:hAnsi="Times New Roman" w:cs="Times New Roman"/>
        </w:rPr>
        <w:t xml:space="preserve">Note: In this </w:t>
      </w:r>
      <w:proofErr w:type="gramStart"/>
      <w:r w:rsidRPr="009855CB">
        <w:rPr>
          <w:rFonts w:ascii="Times New Roman" w:hAnsi="Times New Roman" w:cs="Times New Roman"/>
        </w:rPr>
        <w:t>document, ‘</w:t>
      </w:r>
      <w:proofErr w:type="spellStart"/>
      <w:proofErr w:type="gramEnd"/>
      <w:r w:rsidRPr="009855CB">
        <w:rPr>
          <w:rFonts w:ascii="Times New Roman" w:hAnsi="Times New Roman" w:cs="Times New Roman"/>
        </w:rPr>
        <w:t>HiNAS</w:t>
      </w:r>
      <w:proofErr w:type="spellEnd"/>
      <w:r w:rsidRPr="009855CB">
        <w:rPr>
          <w:rFonts w:ascii="Times New Roman" w:hAnsi="Times New Roman" w:cs="Times New Roman"/>
        </w:rPr>
        <w:t xml:space="preserve"> Control’ is used to denote both </w:t>
      </w:r>
      <w:proofErr w:type="spellStart"/>
      <w:r w:rsidRPr="009855CB">
        <w:rPr>
          <w:rFonts w:ascii="Times New Roman" w:hAnsi="Times New Roman" w:cs="Times New Roman"/>
        </w:rPr>
        <w:t>HiNAS</w:t>
      </w:r>
      <w:proofErr w:type="spellEnd"/>
      <w:r w:rsidRPr="009855CB">
        <w:rPr>
          <w:rFonts w:ascii="Times New Roman" w:hAnsi="Times New Roman" w:cs="Times New Roman"/>
        </w:rPr>
        <w:t xml:space="preserve"> Control and </w:t>
      </w:r>
      <w:proofErr w:type="spellStart"/>
      <w:r w:rsidRPr="009855CB">
        <w:rPr>
          <w:rFonts w:ascii="Times New Roman" w:hAnsi="Times New Roman" w:cs="Times New Roman"/>
        </w:rPr>
        <w:t>HiNAS</w:t>
      </w:r>
      <w:proofErr w:type="spellEnd"/>
      <w:r w:rsidRPr="009855CB">
        <w:rPr>
          <w:rFonts w:ascii="Times New Roman" w:hAnsi="Times New Roman" w:cs="Times New Roman"/>
        </w:rPr>
        <w:t xml:space="preserve"> Control Standard.</w:t>
      </w:r>
    </w:p>
    <w:p w14:paraId="6094B7AC" w14:textId="057B1EFB" w:rsidR="00E54283" w:rsidRDefault="009855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9653D" w14:textId="539120F5" w:rsidR="00CC684D" w:rsidRDefault="00CC684D" w:rsidP="00C37CF4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Overview</w:t>
      </w:r>
    </w:p>
    <w:p w14:paraId="7A0F3567" w14:textId="2A047D15" w:rsidR="00CC684D" w:rsidRDefault="00CC684D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Purpose</w:t>
      </w:r>
    </w:p>
    <w:p w14:paraId="2442AA94" w14:textId="79F3FBB9" w:rsidR="00A13409" w:rsidRPr="009855CB" w:rsidRDefault="00E54283" w:rsidP="009855CB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 xml:space="preserve">This document provides a comprehensive description of the Factory Acceptance Test (FAT) for </w:t>
      </w:r>
      <w:proofErr w:type="spellStart"/>
      <w:r w:rsidRPr="00E54283">
        <w:rPr>
          <w:rFonts w:ascii="Times New Roman" w:hAnsi="Times New Roman" w:cs="Times New Roman"/>
        </w:rPr>
        <w:t>HiNAS</w:t>
      </w:r>
      <w:proofErr w:type="spellEnd"/>
      <w:r w:rsidRPr="00E54283">
        <w:rPr>
          <w:rFonts w:ascii="Times New Roman" w:hAnsi="Times New Roman" w:cs="Times New Roman"/>
        </w:rPr>
        <w:t xml:space="preserve"> Control</w:t>
      </w:r>
      <w:r w:rsidR="009855CB">
        <w:rPr>
          <w:rFonts w:ascii="Times New Roman" w:hAnsi="Times New Roman" w:cs="Times New Roman" w:hint="eastAsia"/>
        </w:rPr>
        <w:t xml:space="preserve"> </w:t>
      </w:r>
      <w:r w:rsidR="009855CB">
        <w:rPr>
          <w:rFonts w:ascii="Times New Roman" w:hAnsi="Times New Roman" w:cs="Times New Roman"/>
        </w:rPr>
        <w:t>Standard</w:t>
      </w:r>
      <w:r w:rsidR="000C1B77">
        <w:rPr>
          <w:rFonts w:ascii="Times New Roman" w:hAnsi="Times New Roman" w:cs="Times New Roman" w:hint="eastAsia"/>
        </w:rPr>
        <w:t xml:space="preserve">. </w:t>
      </w:r>
      <w:r w:rsidR="00A13409" w:rsidRPr="009855CB">
        <w:rPr>
          <w:rFonts w:ascii="Times New Roman" w:hAnsi="Times New Roman" w:cs="Times New Roman"/>
        </w:rPr>
        <w:t>The following items are verified through this document:</w:t>
      </w:r>
    </w:p>
    <w:p w14:paraId="51C93CD5" w14:textId="77777777" w:rsidR="00A13409" w:rsidRPr="00A13409" w:rsidRDefault="00A13409" w:rsidP="00A13409">
      <w:pPr>
        <w:pStyle w:val="a0"/>
        <w:ind w:left="992"/>
        <w:rPr>
          <w:rFonts w:ascii="Times New Roman" w:hAnsi="Times New Roman" w:cs="Times New Roman"/>
        </w:rPr>
      </w:pPr>
    </w:p>
    <w:p w14:paraId="2C96BD78" w14:textId="42EC64E8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 xml:space="preserve">Verify that the configuration and quantity of the </w:t>
      </w:r>
      <w:proofErr w:type="spellStart"/>
      <w:r w:rsidR="000039E4">
        <w:rPr>
          <w:rFonts w:ascii="Times New Roman" w:hAnsi="Times New Roman" w:cs="Times New Roman"/>
        </w:rPr>
        <w:t>HiNAS</w:t>
      </w:r>
      <w:proofErr w:type="spellEnd"/>
      <w:r w:rsidR="000039E4">
        <w:rPr>
          <w:rFonts w:ascii="Times New Roman" w:hAnsi="Times New Roman" w:cs="Times New Roman"/>
        </w:rPr>
        <w:t xml:space="preserve">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Pr="00A13409">
        <w:rPr>
          <w:rFonts w:ascii="Times New Roman" w:hAnsi="Times New Roman" w:cs="Times New Roman"/>
        </w:rPr>
        <w:t>hardware are the same as those shown in the drawings (Appendix A) submitted with the MED-B certificate.</w:t>
      </w:r>
    </w:p>
    <w:p w14:paraId="2DEF65EF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 xml:space="preserve">Verify that the Serial Numbers of the hardware listed in the </w:t>
      </w:r>
      <w:proofErr w:type="spellStart"/>
      <w:r w:rsidRPr="00A13409">
        <w:rPr>
          <w:rFonts w:ascii="Times New Roman" w:hAnsi="Times New Roman" w:cs="Times New Roman"/>
        </w:rPr>
        <w:t>DoC</w:t>
      </w:r>
      <w:proofErr w:type="spellEnd"/>
      <w:r w:rsidRPr="00A13409">
        <w:rPr>
          <w:rFonts w:ascii="Times New Roman" w:hAnsi="Times New Roman" w:cs="Times New Roman"/>
        </w:rPr>
        <w:t xml:space="preserve"> document match those of the hardware </w:t>
      </w:r>
      <w:proofErr w:type="gramStart"/>
      <w:r w:rsidRPr="00A13409">
        <w:rPr>
          <w:rFonts w:ascii="Times New Roman" w:hAnsi="Times New Roman" w:cs="Times New Roman"/>
        </w:rPr>
        <w:t>actually installed</w:t>
      </w:r>
      <w:proofErr w:type="gramEnd"/>
      <w:r w:rsidRPr="00A13409">
        <w:rPr>
          <w:rFonts w:ascii="Times New Roman" w:hAnsi="Times New Roman" w:cs="Times New Roman"/>
        </w:rPr>
        <w:t xml:space="preserve"> onboard.</w:t>
      </w:r>
    </w:p>
    <w:p w14:paraId="54264449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>Verify that the software version recorded in the SW install package used for installation matches the version in the actual product.</w:t>
      </w:r>
    </w:p>
    <w:p w14:paraId="5B1682C7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A13409">
        <w:rPr>
          <w:rFonts w:ascii="Times New Roman" w:hAnsi="Times New Roman" w:cs="Times New Roman"/>
        </w:rPr>
        <w:t>Verify</w:t>
      </w:r>
      <w:proofErr w:type="gramEnd"/>
      <w:r w:rsidRPr="00A13409">
        <w:rPr>
          <w:rFonts w:ascii="Times New Roman" w:hAnsi="Times New Roman" w:cs="Times New Roman"/>
        </w:rPr>
        <w:t xml:space="preserve"> that the data from all navigation equipment connected to the overall system </w:t>
      </w:r>
      <w:proofErr w:type="gramStart"/>
      <w:r w:rsidRPr="00A13409">
        <w:rPr>
          <w:rFonts w:ascii="Times New Roman" w:hAnsi="Times New Roman" w:cs="Times New Roman"/>
        </w:rPr>
        <w:t>are</w:t>
      </w:r>
      <w:proofErr w:type="gramEnd"/>
      <w:r w:rsidRPr="00A13409">
        <w:rPr>
          <w:rFonts w:ascii="Times New Roman" w:hAnsi="Times New Roman" w:cs="Times New Roman"/>
        </w:rPr>
        <w:t xml:space="preserve"> received correctly and that the software functions operate properly.</w:t>
      </w:r>
    </w:p>
    <w:p w14:paraId="09A3F978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>Verify that the connected hardware performs its functions correctly.</w:t>
      </w:r>
    </w:p>
    <w:p w14:paraId="419BAEFB" w14:textId="77777777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</w:p>
    <w:p w14:paraId="2B982661" w14:textId="77777777" w:rsidR="00A13409" w:rsidRPr="00A13409" w:rsidRDefault="00A13409" w:rsidP="00E54283">
      <w:pPr>
        <w:pStyle w:val="a0"/>
        <w:ind w:left="992"/>
        <w:rPr>
          <w:rFonts w:ascii="Times New Roman" w:hAnsi="Times New Roman" w:cs="Times New Roman"/>
        </w:rPr>
      </w:pPr>
    </w:p>
    <w:p w14:paraId="268C9B0B" w14:textId="70EBE585" w:rsidR="00E54283" w:rsidRDefault="00E54283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Test Environment</w:t>
      </w:r>
    </w:p>
    <w:p w14:paraId="37B71B35" w14:textId="77777777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Unless otherwise specified, the following test conditions shall be applied uniformly during the Factory Acceptance Test (FAT):</w:t>
      </w:r>
    </w:p>
    <w:p w14:paraId="0567F5C4" w14:textId="070528B0" w:rsidR="00A830AB" w:rsidRDefault="00E54283" w:rsidP="00A13409">
      <w:pPr>
        <w:pStyle w:val="a0"/>
        <w:ind w:left="187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∙ Temperature: 25 °C ± 10 °C</w:t>
      </w:r>
      <w:r w:rsidRPr="00E54283">
        <w:rPr>
          <w:rFonts w:ascii="Times New Roman" w:hAnsi="Times New Roman" w:cs="Times New Roman"/>
        </w:rPr>
        <w:br/>
        <w:t>∙ Atmospheric Pressure: Normal ambient pressure</w:t>
      </w:r>
      <w:r w:rsidRPr="00E54283">
        <w:rPr>
          <w:rFonts w:ascii="Times New Roman" w:hAnsi="Times New Roman" w:cs="Times New Roman"/>
        </w:rPr>
        <w:br/>
        <w:t>∙ Humidity: 20% to 80%</w:t>
      </w:r>
    </w:p>
    <w:p w14:paraId="714185D2" w14:textId="77777777" w:rsidR="00A13409" w:rsidRPr="00A13409" w:rsidRDefault="00A13409" w:rsidP="00A13409">
      <w:pPr>
        <w:pStyle w:val="a0"/>
        <w:ind w:left="1872"/>
        <w:rPr>
          <w:rFonts w:ascii="Times New Roman" w:hAnsi="Times New Roman" w:cs="Times New Roman"/>
        </w:rPr>
      </w:pPr>
    </w:p>
    <w:p w14:paraId="3E980315" w14:textId="3B033729" w:rsidR="00E54283" w:rsidRDefault="00E54283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Test Site</w:t>
      </w:r>
    </w:p>
    <w:p w14:paraId="343B2319" w14:textId="564D7651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 xml:space="preserve">The test shall be conducted </w:t>
      </w:r>
      <w:r w:rsidR="00790837">
        <w:rPr>
          <w:rFonts w:ascii="Times New Roman" w:hAnsi="Times New Roman" w:cs="Times New Roman" w:hint="eastAsia"/>
        </w:rPr>
        <w:t>on</w:t>
      </w:r>
      <w:r w:rsidRPr="00E54283">
        <w:rPr>
          <w:rFonts w:ascii="Times New Roman" w:hAnsi="Times New Roman" w:cs="Times New Roman"/>
        </w:rPr>
        <w:t xml:space="preserve"> board</w:t>
      </w:r>
    </w:p>
    <w:p w14:paraId="789233F5" w14:textId="77777777" w:rsidR="00E67888" w:rsidRDefault="00E67888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187512A6" w14:textId="77777777" w:rsidR="00A13409" w:rsidRPr="00790837" w:rsidRDefault="00A13409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5EDA094F" w14:textId="172EC6ED" w:rsidR="00CC684D" w:rsidRDefault="00CC684D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Applicable Document</w:t>
      </w:r>
    </w:p>
    <w:p w14:paraId="292025C6" w14:textId="6A23B11A" w:rsidR="00EC0CEE" w:rsidRDefault="00EC0CEE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EC0CEE">
        <w:rPr>
          <w:rFonts w:ascii="Times New Roman" w:hAnsi="Times New Roman" w:cs="Times New Roman"/>
          <w:b/>
          <w:bCs/>
        </w:rPr>
        <w:t xml:space="preserve">EC-TYPE EXAMINATION </w:t>
      </w:r>
      <w:r w:rsidR="000C0024" w:rsidRPr="00EC0CEE">
        <w:rPr>
          <w:rFonts w:ascii="Times New Roman" w:hAnsi="Times New Roman" w:cs="Times New Roman"/>
          <w:b/>
          <w:bCs/>
        </w:rPr>
        <w:t>CERTIFICATE</w:t>
      </w:r>
      <w:r w:rsidR="000C0024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 w:hint="eastAsia"/>
          <w:b/>
          <w:bCs/>
        </w:rPr>
        <w:t>MODULE B)</w:t>
      </w:r>
    </w:p>
    <w:p w14:paraId="67C23ED3" w14:textId="44B95329" w:rsidR="00EC0CEE" w:rsidRPr="00EC0CEE" w:rsidRDefault="00EC0CEE" w:rsidP="00EC0CEE">
      <w:pPr>
        <w:pStyle w:val="a0"/>
        <w:ind w:left="1418"/>
        <w:rPr>
          <w:rFonts w:ascii="Times New Roman" w:hAnsi="Times New Roman" w:cs="Times New Roman"/>
        </w:rPr>
      </w:pPr>
      <w:r w:rsidRPr="00EC0CEE">
        <w:rPr>
          <w:rFonts w:ascii="Times New Roman" w:hAnsi="Times New Roman" w:cs="Times New Roman"/>
        </w:rPr>
        <w:t>MEDB0000</w:t>
      </w:r>
      <w:r w:rsidR="00D209D1">
        <w:rPr>
          <w:rFonts w:ascii="Times New Roman" w:hAnsi="Times New Roman" w:cs="Times New Roman" w:hint="eastAsia"/>
        </w:rPr>
        <w:t>B</w:t>
      </w:r>
      <w:r w:rsidRPr="00EC0CEE">
        <w:rPr>
          <w:rFonts w:ascii="Times New Roman" w:hAnsi="Times New Roman" w:cs="Times New Roman"/>
        </w:rPr>
        <w:t>W</w:t>
      </w:r>
      <w:r w:rsidR="000E5F29">
        <w:rPr>
          <w:rFonts w:ascii="Times New Roman" w:hAnsi="Times New Roman" w:cs="Times New Roman" w:hint="eastAsia"/>
        </w:rPr>
        <w:t>N</w:t>
      </w:r>
      <w:r w:rsidR="00081AE0">
        <w:rPr>
          <w:rFonts w:ascii="Times New Roman" w:hAnsi="Times New Roman" w:cs="Times New Roman" w:hint="eastAsia"/>
        </w:rPr>
        <w:t xml:space="preserve"> (Revision no. </w:t>
      </w:r>
      <w:r w:rsidR="00D209D1">
        <w:rPr>
          <w:rFonts w:ascii="Times New Roman" w:hAnsi="Times New Roman" w:cs="Times New Roman" w:hint="eastAsia"/>
        </w:rPr>
        <w:t>1</w:t>
      </w:r>
      <w:r w:rsidR="00081AE0">
        <w:rPr>
          <w:rFonts w:ascii="Times New Roman" w:hAnsi="Times New Roman" w:cs="Times New Roman" w:hint="eastAsia"/>
        </w:rPr>
        <w:t>)</w:t>
      </w:r>
    </w:p>
    <w:p w14:paraId="12D6D33F" w14:textId="30C5A38D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Drawing</w:t>
      </w:r>
    </w:p>
    <w:p w14:paraId="492578FD" w14:textId="536B8330" w:rsid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Approval Drawing of the vessel subject to FAT</w:t>
      </w:r>
      <w:r w:rsidR="00A830AB">
        <w:rPr>
          <w:rFonts w:ascii="Times New Roman" w:hAnsi="Times New Roman" w:cs="Times New Roman" w:hint="eastAsia"/>
        </w:rPr>
        <w:t>. (Appendix A.)</w:t>
      </w:r>
    </w:p>
    <w:p w14:paraId="35562440" w14:textId="77777777" w:rsidR="00A830AB" w:rsidRPr="00E54283" w:rsidRDefault="00A830AB" w:rsidP="00E54283">
      <w:pPr>
        <w:pStyle w:val="a0"/>
        <w:ind w:left="1418"/>
        <w:rPr>
          <w:rFonts w:ascii="Times New Roman" w:hAnsi="Times New Roman" w:cs="Times New Roman"/>
        </w:rPr>
      </w:pPr>
    </w:p>
    <w:p w14:paraId="4D085090" w14:textId="08E01AE4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Inspection Report</w:t>
      </w:r>
    </w:p>
    <w:p w14:paraId="1007B621" w14:textId="1372A494" w:rsidR="00E54283" w:rsidRP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 w:hint="eastAsia"/>
        </w:rPr>
        <w:t>I</w:t>
      </w:r>
      <w:r w:rsidRPr="00E54283">
        <w:rPr>
          <w:rFonts w:ascii="Times New Roman" w:hAnsi="Times New Roman" w:cs="Times New Roman"/>
        </w:rPr>
        <w:t xml:space="preserve">nspection Report for the </w:t>
      </w:r>
      <w:proofErr w:type="gramStart"/>
      <w:r w:rsidRPr="00E54283">
        <w:rPr>
          <w:rFonts w:ascii="Times New Roman" w:hAnsi="Times New Roman" w:cs="Times New Roman"/>
        </w:rPr>
        <w:t>item</w:t>
      </w:r>
      <w:proofErr w:type="gramEnd"/>
      <w:r w:rsidRPr="00E54283">
        <w:rPr>
          <w:rFonts w:ascii="Times New Roman" w:hAnsi="Times New Roman" w:cs="Times New Roman"/>
        </w:rPr>
        <w:t xml:space="preserve"> subject to inspection</w:t>
      </w:r>
    </w:p>
    <w:p w14:paraId="42842323" w14:textId="2EF80F7A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SW Installation Report</w:t>
      </w:r>
    </w:p>
    <w:p w14:paraId="689A990E" w14:textId="6ACDF2CB" w:rsidR="00E54283" w:rsidRP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 xml:space="preserve">SW Installation Report </w:t>
      </w:r>
      <w:proofErr w:type="gramStart"/>
      <w:r w:rsidRPr="00E54283">
        <w:rPr>
          <w:rFonts w:ascii="Times New Roman" w:hAnsi="Times New Roman" w:cs="Times New Roman"/>
        </w:rPr>
        <w:t>for</w:t>
      </w:r>
      <w:proofErr w:type="gramEnd"/>
      <w:r w:rsidRPr="00E54283">
        <w:rPr>
          <w:rFonts w:ascii="Times New Roman" w:hAnsi="Times New Roman" w:cs="Times New Roman"/>
        </w:rPr>
        <w:t xml:space="preserve"> the item subject to software installation</w:t>
      </w:r>
    </w:p>
    <w:p w14:paraId="02CDFF74" w14:textId="77777777" w:rsidR="00E67888" w:rsidRDefault="00E67888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0A161B0D" w14:textId="58D6FC86" w:rsidR="00D66DDA" w:rsidRDefault="00D66DDA">
      <w:pPr>
        <w:rPr>
          <w:rFonts w:ascii="Times New Roman" w:hAnsi="Times New Roman" w:cs="Times New Roman"/>
          <w:b/>
          <w:bCs/>
        </w:rPr>
      </w:pPr>
    </w:p>
    <w:p w14:paraId="20B47A41" w14:textId="77777777" w:rsidR="00A830AB" w:rsidRDefault="00A830AB">
      <w:pPr>
        <w:rPr>
          <w:rFonts w:ascii="Times New Roman" w:hAnsi="Times New Roman" w:cs="Times New Roman"/>
          <w:b/>
          <w:bCs/>
        </w:rPr>
      </w:pPr>
    </w:p>
    <w:p w14:paraId="3A66C825" w14:textId="48452AFF" w:rsidR="00A830AB" w:rsidRDefault="00A830AB">
      <w:pPr>
        <w:rPr>
          <w:rFonts w:ascii="Times New Roman" w:hAnsi="Times New Roman" w:cs="Times New Roman"/>
          <w:b/>
          <w:bCs/>
        </w:rPr>
      </w:pPr>
    </w:p>
    <w:p w14:paraId="3C4BDB62" w14:textId="77777777" w:rsidR="00374502" w:rsidRDefault="003745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11241CD" w14:textId="05AF974B" w:rsidR="00C261E1" w:rsidRDefault="008946EF" w:rsidP="00C37CF4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Information about the test setup</w:t>
      </w:r>
    </w:p>
    <w:p w14:paraId="3BEB457F" w14:textId="2D728A24" w:rsidR="0062134B" w:rsidRDefault="008946EF" w:rsidP="0062134B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Components List</w:t>
      </w:r>
      <w:r w:rsidR="008A4E36">
        <w:rPr>
          <w:rFonts w:ascii="Times New Roman" w:hAnsi="Times New Roman" w:cs="Times New Roman" w:hint="eastAsia"/>
          <w:b/>
          <w:bCs/>
        </w:rPr>
        <w:t xml:space="preserve"> </w:t>
      </w:r>
      <w:r w:rsidR="00D63AB2">
        <w:rPr>
          <w:rFonts w:ascii="Times New Roman" w:hAnsi="Times New Roman" w:cs="Times New Roman" w:hint="eastAsia"/>
          <w:b/>
          <w:bCs/>
        </w:rPr>
        <w:t>(</w:t>
      </w:r>
      <w:r w:rsidR="00D63AB2" w:rsidRPr="00D63AB2">
        <w:rPr>
          <w:rFonts w:ascii="Times New Roman" w:hAnsi="Times New Roman" w:cs="Times New Roman"/>
          <w:b/>
          <w:bCs/>
        </w:rPr>
        <w:t>MEDB0000</w:t>
      </w:r>
      <w:r w:rsidR="008A4E36">
        <w:rPr>
          <w:rFonts w:ascii="Times New Roman" w:hAnsi="Times New Roman" w:cs="Times New Roman" w:hint="eastAsia"/>
          <w:b/>
          <w:bCs/>
        </w:rPr>
        <w:t>BWN</w:t>
      </w:r>
      <w:r w:rsidR="00D63AB2">
        <w:rPr>
          <w:rFonts w:ascii="Times New Roman" w:hAnsi="Times New Roman" w:cs="Times New Roman" w:hint="eastAsia"/>
          <w:b/>
          <w:bCs/>
        </w:rPr>
        <w:t>)</w:t>
      </w:r>
    </w:p>
    <w:p w14:paraId="62FE99D5" w14:textId="77777777" w:rsidR="001B3BFC" w:rsidRPr="00D63AB2" w:rsidRDefault="001B3BFC" w:rsidP="001B3BFC">
      <w:pPr>
        <w:pStyle w:val="a0"/>
        <w:ind w:left="425"/>
        <w:rPr>
          <w:rFonts w:ascii="Times New Roman" w:hAnsi="Times New Roman" w:cs="Times New Roman"/>
        </w:rPr>
      </w:pPr>
      <w:r w:rsidRPr="00374502">
        <w:rPr>
          <w:rFonts w:ascii="Times New Roman" w:hAnsi="Times New Roman" w:cs="Times New Roman"/>
        </w:rPr>
        <w:t>The components list specified in the EC-Type Examination Certificate is as follows.</w:t>
      </w:r>
    </w:p>
    <w:tbl>
      <w:tblPr>
        <w:tblStyle w:val="ac"/>
        <w:tblW w:w="8937" w:type="dxa"/>
        <w:tblInd w:w="988" w:type="dxa"/>
        <w:tblLook w:val="04A0" w:firstRow="1" w:lastRow="0" w:firstColumn="1" w:lastColumn="0" w:noHBand="0" w:noVBand="1"/>
      </w:tblPr>
      <w:tblGrid>
        <w:gridCol w:w="708"/>
        <w:gridCol w:w="1701"/>
        <w:gridCol w:w="2401"/>
        <w:gridCol w:w="1168"/>
        <w:gridCol w:w="2959"/>
      </w:tblGrid>
      <w:tr w:rsidR="001B3BFC" w14:paraId="4B457AD2" w14:textId="77777777" w:rsidTr="213C49BD">
        <w:tc>
          <w:tcPr>
            <w:tcW w:w="708" w:type="dxa"/>
            <w:shd w:val="clear" w:color="auto" w:fill="D9D9D6" w:themeFill="background1"/>
            <w:vAlign w:val="center"/>
          </w:tcPr>
          <w:p w14:paraId="5C605B0A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No.</w:t>
            </w:r>
          </w:p>
        </w:tc>
        <w:tc>
          <w:tcPr>
            <w:tcW w:w="1701" w:type="dxa"/>
            <w:shd w:val="clear" w:color="auto" w:fill="D9D9D6" w:themeFill="background1"/>
            <w:vAlign w:val="center"/>
          </w:tcPr>
          <w:p w14:paraId="77918697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2401" w:type="dxa"/>
            <w:shd w:val="clear" w:color="auto" w:fill="D9D9D6" w:themeFill="background1"/>
            <w:vAlign w:val="center"/>
          </w:tcPr>
          <w:p w14:paraId="24E547A4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68" w:type="dxa"/>
            <w:shd w:val="clear" w:color="auto" w:fill="D9D9D6" w:themeFill="background1"/>
            <w:vAlign w:val="center"/>
          </w:tcPr>
          <w:p w14:paraId="0AFA30EE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Maker</w:t>
            </w:r>
          </w:p>
        </w:tc>
        <w:tc>
          <w:tcPr>
            <w:tcW w:w="2959" w:type="dxa"/>
            <w:shd w:val="clear" w:color="auto" w:fill="D9D9D6" w:themeFill="background1"/>
            <w:vAlign w:val="center"/>
          </w:tcPr>
          <w:p w14:paraId="3B33BF7A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6A0F">
              <w:rPr>
                <w:rFonts w:ascii="Times New Roman" w:hAnsi="Times New Roman" w:cs="Times New Roman"/>
                <w:b/>
                <w:bCs/>
              </w:rPr>
              <w:t>Note/description/limitation</w:t>
            </w:r>
          </w:p>
        </w:tc>
      </w:tr>
      <w:tr w:rsidR="001B3BFC" w14:paraId="5F7897B7" w14:textId="77777777" w:rsidTr="213C49BD">
        <w:tc>
          <w:tcPr>
            <w:tcW w:w="708" w:type="dxa"/>
            <w:vAlign w:val="center"/>
          </w:tcPr>
          <w:p w14:paraId="4385996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701" w:type="dxa"/>
            <w:vAlign w:val="center"/>
          </w:tcPr>
          <w:p w14:paraId="775B4A2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Server</w:t>
            </w:r>
          </w:p>
        </w:tc>
        <w:tc>
          <w:tcPr>
            <w:tcW w:w="2401" w:type="dxa"/>
            <w:vAlign w:val="center"/>
          </w:tcPr>
          <w:p w14:paraId="0438A16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68" w:type="dxa"/>
            <w:vAlign w:val="center"/>
          </w:tcPr>
          <w:p w14:paraId="0B956B6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Tetradyne</w:t>
            </w:r>
            <w:proofErr w:type="spellEnd"/>
          </w:p>
        </w:tc>
        <w:tc>
          <w:tcPr>
            <w:tcW w:w="2959" w:type="dxa"/>
            <w:vAlign w:val="center"/>
          </w:tcPr>
          <w:p w14:paraId="7E46069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At least two per installation.</w:t>
            </w:r>
          </w:p>
        </w:tc>
      </w:tr>
      <w:tr w:rsidR="001B3BFC" w14:paraId="3105D154" w14:textId="77777777" w:rsidTr="213C49BD">
        <w:tc>
          <w:tcPr>
            <w:tcW w:w="708" w:type="dxa"/>
            <w:vAlign w:val="center"/>
          </w:tcPr>
          <w:p w14:paraId="306129D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701" w:type="dxa"/>
            <w:vAlign w:val="center"/>
          </w:tcPr>
          <w:p w14:paraId="1A8FC9B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Client</w:t>
            </w:r>
          </w:p>
        </w:tc>
        <w:tc>
          <w:tcPr>
            <w:tcW w:w="2401" w:type="dxa"/>
            <w:vAlign w:val="center"/>
          </w:tcPr>
          <w:p w14:paraId="193A67C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68" w:type="dxa"/>
            <w:vAlign w:val="center"/>
          </w:tcPr>
          <w:p w14:paraId="70ACA95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Tetradyne</w:t>
            </w:r>
            <w:proofErr w:type="spellEnd"/>
          </w:p>
        </w:tc>
        <w:tc>
          <w:tcPr>
            <w:tcW w:w="2959" w:type="dxa"/>
            <w:vAlign w:val="center"/>
          </w:tcPr>
          <w:p w14:paraId="2AE868B6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Optional. In server/client config, two per installation</w:t>
            </w:r>
          </w:p>
        </w:tc>
      </w:tr>
      <w:tr w:rsidR="001B3BFC" w14:paraId="639B7121" w14:textId="77777777" w:rsidTr="213C49BD">
        <w:tc>
          <w:tcPr>
            <w:tcW w:w="708" w:type="dxa"/>
            <w:vAlign w:val="center"/>
          </w:tcPr>
          <w:p w14:paraId="473C5AB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7171A24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Monitor</w:t>
            </w:r>
          </w:p>
        </w:tc>
        <w:tc>
          <w:tcPr>
            <w:tcW w:w="2401" w:type="dxa"/>
            <w:vAlign w:val="center"/>
          </w:tcPr>
          <w:p w14:paraId="2F6A8E2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TIMX-W270 or TIMX-W320 or</w:t>
            </w:r>
          </w:p>
          <w:p w14:paraId="25DC2F6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 xml:space="preserve">TIMX-UW584 </w:t>
            </w:r>
          </w:p>
        </w:tc>
        <w:tc>
          <w:tcPr>
            <w:tcW w:w="1168" w:type="dxa"/>
            <w:vAlign w:val="center"/>
          </w:tcPr>
          <w:p w14:paraId="0B1470D2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Tetradyne</w:t>
            </w:r>
            <w:proofErr w:type="spellEnd"/>
          </w:p>
        </w:tc>
        <w:tc>
          <w:tcPr>
            <w:tcW w:w="2959" w:type="dxa"/>
            <w:vAlign w:val="center"/>
          </w:tcPr>
          <w:p w14:paraId="2A38E44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System may be installed with two monitors in same installation.</w:t>
            </w:r>
          </w:p>
        </w:tc>
      </w:tr>
      <w:tr w:rsidR="001B3BFC" w14:paraId="71BCAFA4" w14:textId="77777777" w:rsidTr="213C49BD">
        <w:tc>
          <w:tcPr>
            <w:tcW w:w="708" w:type="dxa"/>
            <w:vAlign w:val="center"/>
          </w:tcPr>
          <w:p w14:paraId="5D4FF54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701" w:type="dxa"/>
            <w:vAlign w:val="center"/>
          </w:tcPr>
          <w:p w14:paraId="5F825D8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Keyboard with</w:t>
            </w:r>
          </w:p>
          <w:p w14:paraId="274B7DC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</w:t>
            </w:r>
            <w:r w:rsidRPr="008946EF">
              <w:rPr>
                <w:rFonts w:ascii="Times New Roman" w:hAnsi="Times New Roman" w:cs="Times New Roman" w:hint="eastAsia"/>
              </w:rPr>
              <w:t>rackball</w:t>
            </w:r>
          </w:p>
        </w:tc>
        <w:tc>
          <w:tcPr>
            <w:tcW w:w="2401" w:type="dxa"/>
            <w:vAlign w:val="center"/>
          </w:tcPr>
          <w:p w14:paraId="162524C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RKTE85B2448- W-MC1</w:t>
            </w:r>
          </w:p>
        </w:tc>
        <w:tc>
          <w:tcPr>
            <w:tcW w:w="1168" w:type="dxa"/>
            <w:vAlign w:val="center"/>
          </w:tcPr>
          <w:p w14:paraId="2A014FF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NSI</w:t>
            </w:r>
          </w:p>
        </w:tc>
        <w:tc>
          <w:tcPr>
            <w:tcW w:w="2959" w:type="dxa"/>
            <w:vAlign w:val="center"/>
          </w:tcPr>
          <w:p w14:paraId="0F66B1B9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To be installed with each delivery</w:t>
            </w:r>
          </w:p>
        </w:tc>
      </w:tr>
      <w:tr w:rsidR="001B3BFC" w14:paraId="207A15D8" w14:textId="77777777" w:rsidTr="213C49BD">
        <w:tc>
          <w:tcPr>
            <w:tcW w:w="708" w:type="dxa"/>
            <w:vAlign w:val="center"/>
          </w:tcPr>
          <w:p w14:paraId="6EAB1193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701" w:type="dxa"/>
            <w:vAlign w:val="center"/>
          </w:tcPr>
          <w:p w14:paraId="33CE1CE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Serial to Ethernet</w:t>
            </w:r>
          </w:p>
        </w:tc>
        <w:tc>
          <w:tcPr>
            <w:tcW w:w="2401" w:type="dxa"/>
            <w:vAlign w:val="center"/>
          </w:tcPr>
          <w:p w14:paraId="053898E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Nport-5450i</w:t>
            </w:r>
          </w:p>
        </w:tc>
        <w:tc>
          <w:tcPr>
            <w:tcW w:w="1168" w:type="dxa"/>
            <w:vAlign w:val="center"/>
          </w:tcPr>
          <w:p w14:paraId="674F73F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Moxa</w:t>
            </w:r>
          </w:p>
        </w:tc>
        <w:tc>
          <w:tcPr>
            <w:tcW w:w="2959" w:type="dxa"/>
            <w:vAlign w:val="center"/>
          </w:tcPr>
          <w:p w14:paraId="6E21C47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Minimum one per installation</w:t>
            </w:r>
          </w:p>
        </w:tc>
      </w:tr>
      <w:tr w:rsidR="001B3BFC" w14:paraId="0FEE57D7" w14:textId="77777777" w:rsidTr="213C49BD">
        <w:tc>
          <w:tcPr>
            <w:tcW w:w="708" w:type="dxa"/>
            <w:vAlign w:val="center"/>
          </w:tcPr>
          <w:p w14:paraId="06A4BD7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701" w:type="dxa"/>
            <w:vAlign w:val="center"/>
          </w:tcPr>
          <w:p w14:paraId="79042D7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Network switch</w:t>
            </w:r>
          </w:p>
        </w:tc>
        <w:tc>
          <w:tcPr>
            <w:tcW w:w="2401" w:type="dxa"/>
            <w:vAlign w:val="center"/>
          </w:tcPr>
          <w:p w14:paraId="30519F93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EDS-G508E</w:t>
            </w:r>
          </w:p>
        </w:tc>
        <w:tc>
          <w:tcPr>
            <w:tcW w:w="1168" w:type="dxa"/>
            <w:vAlign w:val="center"/>
          </w:tcPr>
          <w:p w14:paraId="4663A6C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Moxa</w:t>
            </w:r>
          </w:p>
        </w:tc>
        <w:tc>
          <w:tcPr>
            <w:tcW w:w="2959" w:type="dxa"/>
            <w:vAlign w:val="center"/>
          </w:tcPr>
          <w:p w14:paraId="78026BC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Minimum one per installation</w:t>
            </w:r>
          </w:p>
        </w:tc>
      </w:tr>
      <w:tr w:rsidR="001B3BFC" w14:paraId="65942772" w14:textId="77777777" w:rsidTr="213C49BD">
        <w:tc>
          <w:tcPr>
            <w:tcW w:w="708" w:type="dxa"/>
            <w:vAlign w:val="center"/>
          </w:tcPr>
          <w:p w14:paraId="45AC87C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701" w:type="dxa"/>
            <w:vAlign w:val="center"/>
          </w:tcPr>
          <w:p w14:paraId="06E1D1B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Firewall</w:t>
            </w:r>
          </w:p>
        </w:tc>
        <w:tc>
          <w:tcPr>
            <w:tcW w:w="2401" w:type="dxa"/>
            <w:vAlign w:val="center"/>
          </w:tcPr>
          <w:p w14:paraId="2037D71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FGR-60F</w:t>
            </w:r>
          </w:p>
        </w:tc>
        <w:tc>
          <w:tcPr>
            <w:tcW w:w="1168" w:type="dxa"/>
            <w:vAlign w:val="center"/>
          </w:tcPr>
          <w:p w14:paraId="194447C2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Fortinet</w:t>
            </w:r>
          </w:p>
        </w:tc>
        <w:tc>
          <w:tcPr>
            <w:tcW w:w="2959" w:type="dxa"/>
            <w:vAlign w:val="center"/>
          </w:tcPr>
          <w:p w14:paraId="6B81973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6DD6412E" w14:textId="77777777" w:rsidTr="213C49BD">
        <w:tc>
          <w:tcPr>
            <w:tcW w:w="708" w:type="dxa"/>
            <w:vAlign w:val="center"/>
          </w:tcPr>
          <w:p w14:paraId="7FBA3F6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701" w:type="dxa"/>
            <w:vAlign w:val="center"/>
          </w:tcPr>
          <w:p w14:paraId="271FC12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Selector switch</w:t>
            </w:r>
          </w:p>
        </w:tc>
        <w:tc>
          <w:tcPr>
            <w:tcW w:w="2401" w:type="dxa"/>
            <w:vAlign w:val="center"/>
          </w:tcPr>
          <w:p w14:paraId="084150D5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MPH 731</w:t>
            </w:r>
          </w:p>
        </w:tc>
        <w:tc>
          <w:tcPr>
            <w:tcW w:w="1168" w:type="dxa"/>
            <w:vAlign w:val="center"/>
          </w:tcPr>
          <w:p w14:paraId="4CC6AB2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Yokogawa</w:t>
            </w:r>
          </w:p>
        </w:tc>
        <w:tc>
          <w:tcPr>
            <w:tcW w:w="2959" w:type="dxa"/>
            <w:vAlign w:val="center"/>
          </w:tcPr>
          <w:p w14:paraId="7CA1FF9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06863F4E" w14:textId="77777777" w:rsidTr="213C49BD">
        <w:tc>
          <w:tcPr>
            <w:tcW w:w="708" w:type="dxa"/>
            <w:vAlign w:val="center"/>
          </w:tcPr>
          <w:p w14:paraId="4F8F63F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701" w:type="dxa"/>
            <w:vAlign w:val="center"/>
          </w:tcPr>
          <w:p w14:paraId="4AF9F37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Dimmer</w:t>
            </w:r>
          </w:p>
        </w:tc>
        <w:tc>
          <w:tcPr>
            <w:tcW w:w="2401" w:type="dxa"/>
            <w:vAlign w:val="center"/>
          </w:tcPr>
          <w:p w14:paraId="71FEBB3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MKD002</w:t>
            </w:r>
          </w:p>
        </w:tc>
        <w:tc>
          <w:tcPr>
            <w:tcW w:w="1168" w:type="dxa"/>
            <w:vAlign w:val="center"/>
          </w:tcPr>
          <w:p w14:paraId="5460ADF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Yokogawa</w:t>
            </w:r>
          </w:p>
        </w:tc>
        <w:tc>
          <w:tcPr>
            <w:tcW w:w="2959" w:type="dxa"/>
            <w:vAlign w:val="center"/>
          </w:tcPr>
          <w:p w14:paraId="1BFE516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16824F32" w14:textId="77777777" w:rsidTr="213C49BD">
        <w:tc>
          <w:tcPr>
            <w:tcW w:w="708" w:type="dxa"/>
            <w:vAlign w:val="center"/>
          </w:tcPr>
          <w:p w14:paraId="6737471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10</w:t>
            </w:r>
          </w:p>
        </w:tc>
        <w:tc>
          <w:tcPr>
            <w:tcW w:w="1701" w:type="dxa"/>
            <w:vAlign w:val="center"/>
          </w:tcPr>
          <w:p w14:paraId="4EAFEAB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UPS</w:t>
            </w:r>
          </w:p>
        </w:tc>
        <w:tc>
          <w:tcPr>
            <w:tcW w:w="2401" w:type="dxa"/>
            <w:vAlign w:val="center"/>
          </w:tcPr>
          <w:p w14:paraId="4DCC5DC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9SX1000IM or 9SX3000IM or 9PX1500iRTM</w:t>
            </w:r>
          </w:p>
        </w:tc>
        <w:tc>
          <w:tcPr>
            <w:tcW w:w="1168" w:type="dxa"/>
            <w:vAlign w:val="center"/>
          </w:tcPr>
          <w:p w14:paraId="34355E7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Eaton</w:t>
            </w:r>
          </w:p>
        </w:tc>
        <w:tc>
          <w:tcPr>
            <w:tcW w:w="2959" w:type="dxa"/>
            <w:vAlign w:val="center"/>
          </w:tcPr>
          <w:p w14:paraId="7E762BF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374502">
              <w:rPr>
                <w:rFonts w:ascii="Times New Roman" w:hAnsi="Times New Roman" w:cs="Times New Roman"/>
              </w:rPr>
              <w:t>Minimum one UPS per installation.</w:t>
            </w:r>
          </w:p>
        </w:tc>
      </w:tr>
      <w:tr w:rsidR="001B3BFC" w14:paraId="312F4A92" w14:textId="77777777" w:rsidTr="213C49BD">
        <w:tc>
          <w:tcPr>
            <w:tcW w:w="708" w:type="dxa"/>
            <w:vAlign w:val="center"/>
          </w:tcPr>
          <w:p w14:paraId="2024F35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11</w:t>
            </w:r>
          </w:p>
        </w:tc>
        <w:tc>
          <w:tcPr>
            <w:tcW w:w="1701" w:type="dxa"/>
            <w:vAlign w:val="center"/>
          </w:tcPr>
          <w:p w14:paraId="44979FE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Camera unit</w:t>
            </w:r>
            <w:r w:rsidRPr="00374502">
              <w:rPr>
                <w:rFonts w:ascii="Times New Roman" w:hAnsi="Times New Roman" w:cs="Times New Roman"/>
              </w:rPr>
              <w:t>, incl. EO cameras and IR cameras</w:t>
            </w:r>
          </w:p>
        </w:tc>
        <w:tc>
          <w:tcPr>
            <w:tcW w:w="2401" w:type="dxa"/>
            <w:vMerge w:val="restart"/>
            <w:vAlign w:val="center"/>
          </w:tcPr>
          <w:p w14:paraId="07DE383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 w:hint="eastAsia"/>
              </w:rPr>
              <w:t>HiNAS</w:t>
            </w:r>
            <w:proofErr w:type="spellEnd"/>
            <w:r w:rsidRPr="008946EF">
              <w:rPr>
                <w:rFonts w:ascii="Times New Roman" w:hAnsi="Times New Roman" w:cs="Times New Roman" w:hint="eastAsia"/>
              </w:rPr>
              <w:t xml:space="preserve"> Navigation</w:t>
            </w:r>
          </w:p>
        </w:tc>
        <w:tc>
          <w:tcPr>
            <w:tcW w:w="1168" w:type="dxa"/>
            <w:vMerge w:val="restart"/>
            <w:vAlign w:val="center"/>
          </w:tcPr>
          <w:p w14:paraId="731F3A8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 w:hint="eastAsia"/>
              </w:rPr>
              <w:t>Avikus</w:t>
            </w:r>
            <w:proofErr w:type="spellEnd"/>
          </w:p>
        </w:tc>
        <w:tc>
          <w:tcPr>
            <w:tcW w:w="2959" w:type="dxa"/>
            <w:vMerge w:val="restart"/>
            <w:vAlign w:val="center"/>
          </w:tcPr>
          <w:p w14:paraId="1015D8E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Optional</w:t>
            </w:r>
          </w:p>
        </w:tc>
      </w:tr>
      <w:tr w:rsidR="001B3BFC" w14:paraId="7D8A1D98" w14:textId="77777777" w:rsidTr="213C49BD">
        <w:tc>
          <w:tcPr>
            <w:tcW w:w="708" w:type="dxa"/>
            <w:vAlign w:val="center"/>
          </w:tcPr>
          <w:p w14:paraId="7E4C9A6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12</w:t>
            </w:r>
          </w:p>
        </w:tc>
        <w:tc>
          <w:tcPr>
            <w:tcW w:w="1701" w:type="dxa"/>
            <w:vAlign w:val="center"/>
          </w:tcPr>
          <w:p w14:paraId="5BCC59A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Junction box</w:t>
            </w:r>
            <w:r w:rsidRPr="00374502">
              <w:t xml:space="preserve"> </w:t>
            </w:r>
            <w:r w:rsidRPr="00374502">
              <w:rPr>
                <w:rFonts w:ascii="Times New Roman" w:hAnsi="Times New Roman" w:cs="Times New Roman"/>
              </w:rPr>
              <w:t>incl. Single Board Computer</w:t>
            </w:r>
          </w:p>
        </w:tc>
        <w:tc>
          <w:tcPr>
            <w:tcW w:w="2401" w:type="dxa"/>
            <w:vMerge/>
            <w:vAlign w:val="center"/>
          </w:tcPr>
          <w:p w14:paraId="4999303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8" w:type="dxa"/>
            <w:vMerge/>
            <w:vAlign w:val="center"/>
          </w:tcPr>
          <w:p w14:paraId="14DB9D2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59" w:type="dxa"/>
            <w:vMerge/>
            <w:vAlign w:val="center"/>
          </w:tcPr>
          <w:p w14:paraId="4829901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101F41C" w14:textId="77777777" w:rsidR="001B3BFC" w:rsidRPr="00E55D57" w:rsidRDefault="001B3BFC" w:rsidP="00E55D57">
      <w:pPr>
        <w:rPr>
          <w:rFonts w:ascii="Times New Roman" w:hAnsi="Times New Roman" w:cs="Times New Roman"/>
          <w:b/>
          <w:bCs/>
        </w:rPr>
      </w:pPr>
    </w:p>
    <w:p w14:paraId="6B09EB62" w14:textId="09D29BA9" w:rsidR="00493AD2" w:rsidRPr="00E55D57" w:rsidRDefault="1CF49005" w:rsidP="00E55D57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213C49BD">
        <w:rPr>
          <w:rFonts w:ascii="Times New Roman" w:hAnsi="Times New Roman" w:cs="Times New Roman"/>
          <w:b/>
          <w:bCs/>
        </w:rPr>
        <w:t>Components</w:t>
      </w:r>
      <w:r w:rsidR="37769046" w:rsidRPr="213C49BD">
        <w:rPr>
          <w:rFonts w:ascii="Times New Roman" w:hAnsi="Times New Roman" w:cs="Times New Roman"/>
          <w:b/>
          <w:bCs/>
        </w:rPr>
        <w:t>’</w:t>
      </w:r>
      <w:r w:rsidRPr="213C49BD">
        <w:rPr>
          <w:rFonts w:ascii="Times New Roman" w:hAnsi="Times New Roman" w:cs="Times New Roman"/>
          <w:b/>
          <w:bCs/>
        </w:rPr>
        <w:t xml:space="preserve"> Software Version</w:t>
      </w:r>
    </w:p>
    <w:tbl>
      <w:tblPr>
        <w:tblStyle w:val="ac"/>
        <w:tblW w:w="0" w:type="auto"/>
        <w:tblInd w:w="988" w:type="dxa"/>
        <w:tblLook w:val="04A0" w:firstRow="1" w:lastRow="0" w:firstColumn="1" w:lastColumn="0" w:noHBand="0" w:noVBand="1"/>
      </w:tblPr>
      <w:tblGrid>
        <w:gridCol w:w="1036"/>
        <w:gridCol w:w="2490"/>
        <w:gridCol w:w="2711"/>
        <w:gridCol w:w="2404"/>
      </w:tblGrid>
      <w:tr w:rsidR="00C46B43" w:rsidRPr="0059224A" w14:paraId="3D4658E9" w14:textId="77777777" w:rsidTr="007247CE">
        <w:trPr>
          <w:trHeight w:val="251"/>
        </w:trPr>
        <w:tc>
          <w:tcPr>
            <w:tcW w:w="1036" w:type="dxa"/>
            <w:shd w:val="clear" w:color="auto" w:fill="D9D9D6" w:themeFill="background1"/>
            <w:vAlign w:val="center"/>
          </w:tcPr>
          <w:p w14:paraId="6617311B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490" w:type="dxa"/>
            <w:shd w:val="clear" w:color="auto" w:fill="D9D9D6" w:themeFill="background1"/>
            <w:vAlign w:val="center"/>
          </w:tcPr>
          <w:p w14:paraId="22C3C7B4" w14:textId="44D6A130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711" w:type="dxa"/>
            <w:shd w:val="clear" w:color="auto" w:fill="D9D9D6" w:themeFill="background1"/>
            <w:vAlign w:val="center"/>
          </w:tcPr>
          <w:p w14:paraId="4BD117A3" w14:textId="446DAFF3" w:rsidR="00C46B43" w:rsidRPr="0059224A" w:rsidRDefault="0ABD0F17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Type Designation</w:t>
            </w:r>
          </w:p>
        </w:tc>
        <w:tc>
          <w:tcPr>
            <w:tcW w:w="2404" w:type="dxa"/>
            <w:shd w:val="clear" w:color="auto" w:fill="D9D9D6" w:themeFill="background1"/>
            <w:vAlign w:val="center"/>
          </w:tcPr>
          <w:p w14:paraId="2F849A7D" w14:textId="1FCF8F83" w:rsidR="00C46B43" w:rsidRPr="0059224A" w:rsidRDefault="0ABD0F17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Software Version</w:t>
            </w:r>
          </w:p>
        </w:tc>
      </w:tr>
      <w:tr w:rsidR="00C46B43" w:rsidRPr="0059224A" w14:paraId="2567D5A6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4ECDB165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90" w:type="dxa"/>
            <w:vAlign w:val="center"/>
          </w:tcPr>
          <w:p w14:paraId="441B45DC" w14:textId="23B3E940" w:rsidR="00C46B43" w:rsidRPr="0059224A" w:rsidRDefault="0ABD0F17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Heading Control System</w:t>
            </w:r>
          </w:p>
        </w:tc>
        <w:tc>
          <w:tcPr>
            <w:tcW w:w="2711" w:type="dxa"/>
            <w:vAlign w:val="center"/>
          </w:tcPr>
          <w:p w14:paraId="6553DE6A" w14:textId="0191B5C2" w:rsidR="00C46B43" w:rsidRPr="0059224A" w:rsidRDefault="6DD212C6" w:rsidP="213C49BD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PR-9000</w:t>
            </w:r>
          </w:p>
        </w:tc>
        <w:tc>
          <w:tcPr>
            <w:tcW w:w="2404" w:type="dxa"/>
            <w:vAlign w:val="center"/>
          </w:tcPr>
          <w:p w14:paraId="5D886C03" w14:textId="64D7A861" w:rsidR="00C46B43" w:rsidRPr="0059224A" w:rsidRDefault="00840751" w:rsidP="75CAAC19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HCCPU VER.2.00</w:t>
            </w:r>
          </w:p>
        </w:tc>
      </w:tr>
      <w:tr w:rsidR="00C46B43" w:rsidRPr="0059224A" w14:paraId="15FE9EA4" w14:textId="77777777" w:rsidTr="007247CE">
        <w:trPr>
          <w:trHeight w:val="239"/>
        </w:trPr>
        <w:tc>
          <w:tcPr>
            <w:tcW w:w="1036" w:type="dxa"/>
            <w:vAlign w:val="center"/>
          </w:tcPr>
          <w:p w14:paraId="1B7C197F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90" w:type="dxa"/>
            <w:vAlign w:val="center"/>
          </w:tcPr>
          <w:p w14:paraId="02EAEEF6" w14:textId="67936FF2" w:rsidR="00C46B43" w:rsidRPr="0059224A" w:rsidRDefault="0ABD0F17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Remote Control System</w:t>
            </w:r>
          </w:p>
        </w:tc>
        <w:tc>
          <w:tcPr>
            <w:tcW w:w="2711" w:type="dxa"/>
            <w:vAlign w:val="center"/>
          </w:tcPr>
          <w:p w14:paraId="09DE1455" w14:textId="4B3A67AC" w:rsidR="00C46B43" w:rsidRPr="00840751" w:rsidRDefault="00230F8E" w:rsidP="00840751">
            <w:pPr>
              <w:jc w:val="left"/>
              <w:rPr>
                <w:rFonts w:ascii="Calibri" w:eastAsia="맑은 고딕" w:hAnsi="Calibri" w:cs="Arial"/>
                <w:spacing w:val="-2"/>
                <w:kern w:val="0"/>
                <w:sz w:val="16"/>
                <w:szCs w:val="16"/>
              </w:rPr>
            </w:pPr>
            <w:r>
              <w:rPr>
                <w:rFonts w:ascii="Times New Roman" w:hAnsi="Times New Roman"/>
                <w:spacing w:val="-2"/>
                <w:kern w:val="0"/>
                <w:szCs w:val="20"/>
                <w14:ligatures w14:val="none"/>
              </w:rPr>
              <w:t>M-800-VII</w:t>
            </w:r>
          </w:p>
        </w:tc>
        <w:tc>
          <w:tcPr>
            <w:tcW w:w="2404" w:type="dxa"/>
            <w:vAlign w:val="center"/>
          </w:tcPr>
          <w:p w14:paraId="27BEC6DE" w14:textId="0CF8759D" w:rsidR="00C46B43" w:rsidRPr="0059224A" w:rsidRDefault="00230F8E" w:rsidP="75CAAC19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2.0.1</w:t>
            </w:r>
          </w:p>
        </w:tc>
      </w:tr>
      <w:tr w:rsidR="00C46B43" w:rsidRPr="0059224A" w14:paraId="7007AD2C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6418C69A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90" w:type="dxa"/>
            <w:vAlign w:val="center"/>
          </w:tcPr>
          <w:p w14:paraId="2587F7A9" w14:textId="55AC1C2D" w:rsidR="00C46B43" w:rsidRPr="0059224A" w:rsidRDefault="0ABD0F17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ECDIS</w:t>
            </w:r>
          </w:p>
        </w:tc>
        <w:tc>
          <w:tcPr>
            <w:tcW w:w="2711" w:type="dxa"/>
            <w:vAlign w:val="center"/>
          </w:tcPr>
          <w:p w14:paraId="410C6204" w14:textId="2BF78D5F" w:rsidR="00C46B43" w:rsidRPr="0059224A" w:rsidRDefault="007247CE" w:rsidP="213C49BD">
            <w:pPr>
              <w:jc w:val="left"/>
              <w:rPr>
                <w:rFonts w:ascii="Times New Roman" w:hAnsi="Times New Roman" w:cs="Times New Roman"/>
              </w:rPr>
            </w:pPr>
            <w:r w:rsidRPr="007247CE">
              <w:rPr>
                <w:rFonts w:ascii="Times New Roman" w:hAnsi="Times New Roman" w:cs="Times New Roman"/>
              </w:rPr>
              <w:t>NDC-1590A</w:t>
            </w:r>
          </w:p>
        </w:tc>
        <w:tc>
          <w:tcPr>
            <w:tcW w:w="2404" w:type="dxa"/>
            <w:vAlign w:val="center"/>
          </w:tcPr>
          <w:p w14:paraId="13191A08" w14:textId="44656830" w:rsidR="00C46B43" w:rsidRPr="009855CB" w:rsidRDefault="00060C32" w:rsidP="0593783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 w:rsidR="008F5122"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 w:hint="eastAsia"/>
              </w:rPr>
              <w:t>.60</w:t>
            </w:r>
          </w:p>
        </w:tc>
      </w:tr>
      <w:tr w:rsidR="00C46B43" w:rsidRPr="0059224A" w14:paraId="061A804D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718B5888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90" w:type="dxa"/>
            <w:vAlign w:val="center"/>
          </w:tcPr>
          <w:p w14:paraId="1938855A" w14:textId="6C4C9D46" w:rsidR="00C46B43" w:rsidRPr="0059224A" w:rsidRDefault="037B9769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HiNAS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Control</w:t>
            </w:r>
            <w:r w:rsidR="009855CB">
              <w:rPr>
                <w:rFonts w:ascii="Times New Roman" w:hAnsi="Times New Roman" w:cs="Times New Roman" w:hint="eastAsia"/>
              </w:rPr>
              <w:t xml:space="preserve"> Standard</w:t>
            </w:r>
          </w:p>
        </w:tc>
        <w:tc>
          <w:tcPr>
            <w:tcW w:w="2711" w:type="dxa"/>
            <w:vAlign w:val="center"/>
          </w:tcPr>
          <w:p w14:paraId="2860927B" w14:textId="5A759538" w:rsidR="00C46B43" w:rsidRPr="0059224A" w:rsidRDefault="00C46B43" w:rsidP="213C49BD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404" w:type="dxa"/>
            <w:vAlign w:val="center"/>
          </w:tcPr>
          <w:p w14:paraId="1BE048C9" w14:textId="7535FB28" w:rsidR="00C46B43" w:rsidRPr="0059224A" w:rsidRDefault="5885D8E7" w:rsidP="213C49BD">
            <w:pPr>
              <w:jc w:val="left"/>
              <w:rPr>
                <w:rFonts w:ascii="Times New Roman" w:hAnsi="Times New Roman" w:cs="Times New Roman"/>
              </w:rPr>
            </w:pPr>
            <w:r w:rsidRPr="58165964">
              <w:rPr>
                <w:rFonts w:ascii="Times New Roman" w:hAnsi="Times New Roman" w:cs="Times New Roman"/>
              </w:rPr>
              <w:t>V</w:t>
            </w:r>
            <w:r w:rsidR="009855CB">
              <w:rPr>
                <w:rFonts w:ascii="Times New Roman" w:hAnsi="Times New Roman" w:cs="Times New Roman" w:hint="eastAsia"/>
              </w:rPr>
              <w:t>2.0.</w:t>
            </w:r>
            <w:r w:rsidR="00230F8E">
              <w:rPr>
                <w:rFonts w:ascii="Times New Roman" w:hAnsi="Times New Roman" w:cs="Times New Roman" w:hint="eastAsia"/>
              </w:rPr>
              <w:t>4</w:t>
            </w:r>
          </w:p>
        </w:tc>
      </w:tr>
      <w:tr w:rsidR="00C46B43" w14:paraId="472908FB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41B8CDDC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90" w:type="dxa"/>
            <w:vAlign w:val="center"/>
          </w:tcPr>
          <w:p w14:paraId="69BE3A20" w14:textId="12DB766C" w:rsidR="00C46B43" w:rsidRPr="0059224A" w:rsidRDefault="26A61505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2711" w:type="dxa"/>
            <w:vAlign w:val="center"/>
          </w:tcPr>
          <w:p w14:paraId="41C8C939" w14:textId="649CF78F" w:rsidR="00C46B43" w:rsidRPr="0059224A" w:rsidRDefault="3E574F89" w:rsidP="213C49BD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2404" w:type="dxa"/>
            <w:vAlign w:val="center"/>
          </w:tcPr>
          <w:p w14:paraId="4EDC6340" w14:textId="0974CC56" w:rsidR="00C46B43" w:rsidRPr="008946EF" w:rsidRDefault="3E574F89" w:rsidP="213C49BD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22.04</w:t>
            </w:r>
          </w:p>
        </w:tc>
      </w:tr>
    </w:tbl>
    <w:p w14:paraId="0EE44426" w14:textId="77777777" w:rsidR="006513AA" w:rsidRPr="00E55D57" w:rsidRDefault="006513AA" w:rsidP="00E55D57">
      <w:pPr>
        <w:rPr>
          <w:rFonts w:ascii="Times New Roman" w:hAnsi="Times New Roman" w:cs="Times New Roman"/>
          <w:b/>
          <w:bCs/>
        </w:rPr>
      </w:pPr>
    </w:p>
    <w:p w14:paraId="2D00B526" w14:textId="1E558532" w:rsidR="00885685" w:rsidRDefault="00CF3DAC" w:rsidP="00CF3DAC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Test Preparation </w:t>
      </w:r>
    </w:p>
    <w:p w14:paraId="7BC3F2CC" w14:textId="589CBB87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Verification</w:t>
      </w:r>
    </w:p>
    <w:p w14:paraId="30D51DE8" w14:textId="5484744E" w:rsidR="00CF3DAC" w:rsidRPr="007B45C1" w:rsidRDefault="007B45C1" w:rsidP="00CF3DAC">
      <w:pPr>
        <w:pStyle w:val="a0"/>
        <w:ind w:left="1418"/>
        <w:rPr>
          <w:rFonts w:ascii="Times New Roman" w:hAnsi="Times New Roman" w:cs="Times New Roman"/>
        </w:rPr>
      </w:pPr>
      <w:r w:rsidRPr="007B45C1">
        <w:rPr>
          <w:rFonts w:ascii="Times New Roman" w:hAnsi="Times New Roman" w:cs="Times New Roman"/>
        </w:rPr>
        <w:t>Verify whether there are any non-compliant components by comparing the drawings of the FAT target vessel with the EC-Type Examination Certificate.</w:t>
      </w:r>
    </w:p>
    <w:p w14:paraId="5050EFD1" w14:textId="7555E876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Installation</w:t>
      </w:r>
    </w:p>
    <w:p w14:paraId="4C0CF9F8" w14:textId="06657404" w:rsidR="00E55D57" w:rsidRDefault="00CF3DAC" w:rsidP="00CF3DAC">
      <w:pPr>
        <w:pStyle w:val="a0"/>
        <w:ind w:left="1418"/>
        <w:rPr>
          <w:rFonts w:ascii="Times New Roman" w:hAnsi="Times New Roman" w:cs="Times New Roman"/>
        </w:rPr>
      </w:pPr>
      <w:r w:rsidRPr="00E67888">
        <w:rPr>
          <w:rFonts w:ascii="Times New Roman" w:hAnsi="Times New Roman" w:cs="Times New Roman"/>
        </w:rPr>
        <w:t>All components shall be fully installed on the test bed prior to testing.</w:t>
      </w:r>
    </w:p>
    <w:p w14:paraId="480BC3DB" w14:textId="1FDAE0B9" w:rsidR="00CF3DAC" w:rsidRPr="00E55D57" w:rsidRDefault="00E55D57" w:rsidP="00E55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DE7F27" w14:textId="77777777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Wiring</w:t>
      </w:r>
    </w:p>
    <w:p w14:paraId="7EA662FF" w14:textId="77777777" w:rsidR="007B45C1" w:rsidRPr="007B45C1" w:rsidRDefault="007B45C1" w:rsidP="007B45C1">
      <w:pPr>
        <w:pStyle w:val="a0"/>
        <w:ind w:left="1418"/>
        <w:rPr>
          <w:rFonts w:ascii="Times New Roman" w:hAnsi="Times New Roman" w:cs="Times New Roman"/>
        </w:rPr>
      </w:pPr>
      <w:r w:rsidRPr="007B45C1">
        <w:rPr>
          <w:rFonts w:ascii="Times New Roman" w:hAnsi="Times New Roman" w:cs="Times New Roman"/>
        </w:rPr>
        <w:t>The test items shall be wired according to the wiring diagram of the FAT target vessel.</w:t>
      </w:r>
      <w:r w:rsidRPr="007B45C1">
        <w:rPr>
          <w:rFonts w:ascii="Times New Roman" w:hAnsi="Times New Roman" w:cs="Times New Roman"/>
        </w:rPr>
        <w:br/>
        <w:t>The selector switch and dimmer box are excluded from the wiring, as there are no external interface devices.</w:t>
      </w:r>
    </w:p>
    <w:p w14:paraId="58E374D3" w14:textId="71DB21A3" w:rsidR="00CF3DAC" w:rsidRDefault="00CF3DAC" w:rsidP="007B45C1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CF3DAC">
        <w:rPr>
          <w:rFonts w:ascii="Times New Roman" w:hAnsi="Times New Roman" w:cs="Times New Roman" w:hint="eastAsia"/>
          <w:b/>
          <w:bCs/>
        </w:rPr>
        <w:t>Power Input</w:t>
      </w:r>
    </w:p>
    <w:p w14:paraId="4E3B3444" w14:textId="188246D1" w:rsidR="00CF3DAC" w:rsidRPr="00CF3DAC" w:rsidRDefault="00CF3DAC" w:rsidP="00CF3DAC">
      <w:pPr>
        <w:pStyle w:val="a0"/>
        <w:ind w:left="1418"/>
        <w:rPr>
          <w:rFonts w:ascii="Times New Roman" w:hAnsi="Times New Roman" w:cs="Times New Roman"/>
          <w:b/>
          <w:bCs/>
        </w:rPr>
      </w:pPr>
      <w:r w:rsidRPr="00CF3DAC">
        <w:rPr>
          <w:rFonts w:ascii="Times New Roman" w:hAnsi="Times New Roman" w:cs="Times New Roman"/>
        </w:rPr>
        <w:t>After verifying that there are no wiring errors, system power shall be applied.</w:t>
      </w:r>
    </w:p>
    <w:p w14:paraId="1D7DCAB6" w14:textId="17B288B8" w:rsidR="00F931A5" w:rsidRDefault="00F931A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S</w:t>
      </w:r>
      <w:r w:rsidR="008822CF">
        <w:rPr>
          <w:rFonts w:ascii="Times New Roman" w:hAnsi="Times New Roman" w:cs="Times New Roman" w:hint="eastAsia"/>
          <w:b/>
          <w:bCs/>
        </w:rPr>
        <w:t>oftware</w:t>
      </w:r>
      <w:r w:rsidR="00D615CA">
        <w:rPr>
          <w:rFonts w:ascii="Times New Roman" w:hAnsi="Times New Roman" w:cs="Times New Roman" w:hint="eastAsia"/>
          <w:b/>
          <w:bCs/>
        </w:rPr>
        <w:t xml:space="preserve"> Installa</w:t>
      </w:r>
      <w:r w:rsidR="007E5A3F">
        <w:rPr>
          <w:rFonts w:ascii="Times New Roman" w:hAnsi="Times New Roman" w:cs="Times New Roman" w:hint="eastAsia"/>
          <w:b/>
          <w:bCs/>
        </w:rPr>
        <w:t>t</w:t>
      </w:r>
      <w:r w:rsidR="00D615CA">
        <w:rPr>
          <w:rFonts w:ascii="Times New Roman" w:hAnsi="Times New Roman" w:cs="Times New Roman" w:hint="eastAsia"/>
          <w:b/>
          <w:bCs/>
        </w:rPr>
        <w:t>ion</w:t>
      </w:r>
    </w:p>
    <w:p w14:paraId="7DD6572B" w14:textId="01E7E72F" w:rsidR="00F931A5" w:rsidRPr="00775D6C" w:rsidRDefault="00775D6C" w:rsidP="00F931A5">
      <w:pPr>
        <w:pStyle w:val="a0"/>
        <w:ind w:left="14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 xml:space="preserve">The SW is installed by </w:t>
      </w:r>
      <w:r>
        <w:rPr>
          <w:rFonts w:ascii="Times New Roman" w:hAnsi="Times New Roman" w:cs="Times New Roman"/>
        </w:rPr>
        <w:t>‘</w:t>
      </w:r>
      <w:r w:rsidRPr="00775D6C">
        <w:rPr>
          <w:rFonts w:ascii="Times New Roman" w:hAnsi="Times New Roman" w:cs="Times New Roman"/>
        </w:rPr>
        <w:t xml:space="preserve">Manual: </w:t>
      </w:r>
      <w:proofErr w:type="spellStart"/>
      <w:r w:rsidR="000039E4">
        <w:rPr>
          <w:rFonts w:ascii="Times New Roman" w:hAnsi="Times New Roman" w:cs="Times New Roman"/>
        </w:rPr>
        <w:t>HiNAS</w:t>
      </w:r>
      <w:proofErr w:type="spellEnd"/>
      <w:r w:rsidR="000039E4">
        <w:rPr>
          <w:rFonts w:ascii="Times New Roman" w:hAnsi="Times New Roman" w:cs="Times New Roman"/>
        </w:rPr>
        <w:t xml:space="preserve">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Pr="00775D6C">
        <w:rPr>
          <w:rFonts w:ascii="Times New Roman" w:hAnsi="Times New Roman" w:cs="Times New Roman"/>
        </w:rPr>
        <w:t>Installation Manual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 on MED-B cert.</w:t>
      </w:r>
    </w:p>
    <w:p w14:paraId="61553922" w14:textId="77777777" w:rsidR="00F931A5" w:rsidRPr="00F931A5" w:rsidRDefault="00F931A5" w:rsidP="00CF3DAC">
      <w:pPr>
        <w:pStyle w:val="a0"/>
        <w:ind w:left="425"/>
        <w:rPr>
          <w:rFonts w:ascii="Times New Roman" w:hAnsi="Times New Roman" w:cs="Times New Roman"/>
          <w:b/>
          <w:bCs/>
        </w:rPr>
      </w:pPr>
    </w:p>
    <w:p w14:paraId="71582D6B" w14:textId="77777777" w:rsidR="001E2642" w:rsidRDefault="001E26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B3B9BBE" w14:textId="2036CCB6" w:rsidR="001E2642" w:rsidRDefault="001C6A0F" w:rsidP="001E2642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 xml:space="preserve">Factory Acceptance Test </w:t>
      </w:r>
    </w:p>
    <w:p w14:paraId="446BB8C0" w14:textId="5AF90B53" w:rsidR="001C6A0F" w:rsidRDefault="001E2642" w:rsidP="001E2642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Visual Inspection Test</w:t>
      </w:r>
    </w:p>
    <w:p w14:paraId="30B2853B" w14:textId="02032BD7" w:rsidR="00AF3FF1" w:rsidRPr="00CF72C8" w:rsidRDefault="00093507" w:rsidP="00CF72C8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Visual Inspection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3544"/>
        <w:gridCol w:w="1842"/>
        <w:gridCol w:w="2325"/>
        <w:gridCol w:w="682"/>
        <w:gridCol w:w="679"/>
      </w:tblGrid>
      <w:tr w:rsidR="00446133" w:rsidRPr="00C76DDB" w14:paraId="419A3619" w14:textId="77777777" w:rsidTr="351DB201">
        <w:tc>
          <w:tcPr>
            <w:tcW w:w="567" w:type="dxa"/>
            <w:vMerge w:val="restart"/>
            <w:shd w:val="clear" w:color="auto" w:fill="C4C4C0" w:themeFill="background1" w:themeFillShade="E6"/>
            <w:vAlign w:val="center"/>
          </w:tcPr>
          <w:p w14:paraId="68666BB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3A3C7BBF" w14:textId="00B37EE0" w:rsidR="00446133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3C4046FE" w14:textId="56A6BC8D" w:rsidR="00446133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25" w:type="dxa"/>
            <w:vMerge w:val="restart"/>
            <w:shd w:val="clear" w:color="auto" w:fill="C4C4C0" w:themeFill="background1" w:themeFillShade="E6"/>
            <w:vAlign w:val="center"/>
          </w:tcPr>
          <w:p w14:paraId="08F0587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361" w:type="dxa"/>
            <w:gridSpan w:val="2"/>
            <w:shd w:val="clear" w:color="auto" w:fill="C4C4C0" w:themeFill="background1" w:themeFillShade="E6"/>
            <w:vAlign w:val="center"/>
          </w:tcPr>
          <w:p w14:paraId="077F8190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446133" w:rsidRPr="00C76DDB" w14:paraId="767023A6" w14:textId="77777777" w:rsidTr="351DB201">
        <w:tc>
          <w:tcPr>
            <w:tcW w:w="567" w:type="dxa"/>
            <w:vMerge/>
            <w:vAlign w:val="center"/>
          </w:tcPr>
          <w:p w14:paraId="541A2D2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0B09EED8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0B441E39" w14:textId="3DCA0AB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25" w:type="dxa"/>
            <w:vMerge/>
            <w:vAlign w:val="center"/>
          </w:tcPr>
          <w:p w14:paraId="4F482262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2" w:type="dxa"/>
            <w:shd w:val="clear" w:color="auto" w:fill="C4C4C0" w:themeFill="background1" w:themeFillShade="E6"/>
            <w:vAlign w:val="center"/>
          </w:tcPr>
          <w:p w14:paraId="1D5BF3DA" w14:textId="77777777" w:rsidR="00446133" w:rsidRPr="00C76DDB" w:rsidRDefault="00446133" w:rsidP="00C1475A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79" w:type="dxa"/>
            <w:shd w:val="clear" w:color="auto" w:fill="C4C4C0" w:themeFill="background1" w:themeFillShade="E6"/>
            <w:vAlign w:val="center"/>
          </w:tcPr>
          <w:p w14:paraId="6BA6BB66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446133" w:rsidRPr="00C76DDB" w14:paraId="06D8B518" w14:textId="77777777" w:rsidTr="351DB201">
        <w:trPr>
          <w:trHeight w:val="774"/>
        </w:trPr>
        <w:tc>
          <w:tcPr>
            <w:tcW w:w="567" w:type="dxa"/>
            <w:vAlign w:val="center"/>
          </w:tcPr>
          <w:p w14:paraId="47149137" w14:textId="77777777" w:rsidR="00446133" w:rsidRPr="005C1A8C" w:rsidRDefault="00446133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133D9D59" w14:textId="7F22B9C3" w:rsidR="00446133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Visually inspect the prepared test items for any visible damage or deformation</w:t>
            </w:r>
          </w:p>
        </w:tc>
        <w:tc>
          <w:tcPr>
            <w:tcW w:w="1842" w:type="dxa"/>
            <w:vAlign w:val="center"/>
          </w:tcPr>
          <w:p w14:paraId="3DC09D00" w14:textId="155DEB54" w:rsidR="00446133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No damage or deformation</w:t>
            </w:r>
          </w:p>
        </w:tc>
        <w:tc>
          <w:tcPr>
            <w:tcW w:w="23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94A48" w14:textId="77777777" w:rsidR="00446133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3936A6D" w14:textId="77777777" w:rsidR="00446133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96688E6" w14:textId="77777777" w:rsidR="00446133" w:rsidRPr="005C1A8C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7D9ECD52" w14:textId="4B548F12" w:rsidR="00446133" w:rsidRPr="005C1A8C" w:rsidRDefault="676D4A09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351DB201">
              <w:rPr>
                <w:sz w:val="16"/>
                <w:szCs w:val="16"/>
              </w:rPr>
              <w:t>v</w:t>
            </w:r>
          </w:p>
        </w:tc>
        <w:tc>
          <w:tcPr>
            <w:tcW w:w="679" w:type="dxa"/>
            <w:vAlign w:val="center"/>
          </w:tcPr>
          <w:p w14:paraId="5037C6F6" w14:textId="77777777" w:rsidR="00446133" w:rsidRPr="005C1A8C" w:rsidRDefault="00446133" w:rsidP="00C1475A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070DE4FB" w14:textId="77777777" w:rsidR="00CF72C8" w:rsidRDefault="00CF72C8" w:rsidP="00CF72C8">
      <w:pPr>
        <w:rPr>
          <w:rFonts w:ascii="Times New Roman" w:hAnsi="Times New Roman" w:cs="Times New Roman"/>
          <w:b/>
          <w:bCs/>
        </w:rPr>
      </w:pPr>
    </w:p>
    <w:p w14:paraId="5C4F9024" w14:textId="77777777" w:rsidR="00CF72C8" w:rsidRPr="00CF72C8" w:rsidRDefault="00CF72C8" w:rsidP="00CF72C8">
      <w:pPr>
        <w:rPr>
          <w:rFonts w:ascii="Times New Roman" w:hAnsi="Times New Roman" w:cs="Times New Roman"/>
          <w:b/>
          <w:bCs/>
        </w:rPr>
      </w:pPr>
    </w:p>
    <w:p w14:paraId="0F2C875A" w14:textId="4EB5955F" w:rsidR="001E2642" w:rsidRDefault="005C4EE8" w:rsidP="00093507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5C4EE8">
        <w:rPr>
          <w:rFonts w:ascii="Times New Roman" w:hAnsi="Times New Roman" w:cs="Times New Roman"/>
          <w:b/>
          <w:bCs/>
        </w:rPr>
        <w:t>Verification of conformity</w:t>
      </w:r>
    </w:p>
    <w:p w14:paraId="3797A835" w14:textId="0EBC2D6E" w:rsidR="00503C69" w:rsidRDefault="005C4EE8" w:rsidP="00503C69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/>
        </w:rPr>
        <w:t>Verify that the FAT items conform to the Type Designation specified in the EC-Type Examination Certificate</w:t>
      </w:r>
    </w:p>
    <w:p w14:paraId="16872628" w14:textId="03255474" w:rsidR="005C4EE8" w:rsidRPr="005C4EE8" w:rsidRDefault="005C4EE8" w:rsidP="00503C69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 w:hint="eastAsia"/>
        </w:rPr>
        <w:t>※</w:t>
      </w:r>
      <w:r w:rsidRPr="005C4EE8">
        <w:rPr>
          <w:rFonts w:ascii="Times New Roman" w:hAnsi="Times New Roman" w:cs="Times New Roman" w:hint="eastAsia"/>
        </w:rPr>
        <w:t xml:space="preserve"> For items not applicable, indicate "N/A" in the Result column and skip the test.</w:t>
      </w:r>
    </w:p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1701"/>
        <w:gridCol w:w="1134"/>
        <w:gridCol w:w="1275"/>
        <w:gridCol w:w="2425"/>
        <w:gridCol w:w="628"/>
        <w:gridCol w:w="634"/>
      </w:tblGrid>
      <w:tr w:rsidR="00093507" w:rsidRPr="00C76DDB" w14:paraId="23765F23" w14:textId="77777777" w:rsidTr="00800DB8">
        <w:tc>
          <w:tcPr>
            <w:tcW w:w="709" w:type="dxa"/>
            <w:vMerge w:val="restart"/>
            <w:shd w:val="clear" w:color="auto" w:fill="C4C4C0" w:themeFill="background1" w:themeFillShade="E6"/>
            <w:vAlign w:val="center"/>
          </w:tcPr>
          <w:p w14:paraId="4DE7045A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03998FA8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1" w:type="dxa"/>
            <w:vMerge w:val="restart"/>
            <w:shd w:val="clear" w:color="auto" w:fill="C4C4C0" w:themeFill="background1" w:themeFillShade="E6"/>
            <w:vAlign w:val="center"/>
          </w:tcPr>
          <w:p w14:paraId="3528C6FF" w14:textId="6364E9DC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7B69B9FE" w14:textId="480DBA2C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329EC13F" w14:textId="6877960B" w:rsidR="00093507" w:rsidRPr="00C76DDB" w:rsidRDefault="005C4EE8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25" w:type="dxa"/>
            <w:vMerge w:val="restart"/>
            <w:shd w:val="clear" w:color="auto" w:fill="C4C4C0" w:themeFill="background1" w:themeFillShade="E6"/>
            <w:vAlign w:val="center"/>
          </w:tcPr>
          <w:p w14:paraId="0F684B7B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62" w:type="dxa"/>
            <w:gridSpan w:val="2"/>
            <w:shd w:val="clear" w:color="auto" w:fill="C4C4C0" w:themeFill="background1" w:themeFillShade="E6"/>
            <w:vAlign w:val="center"/>
          </w:tcPr>
          <w:p w14:paraId="2F246D00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093507" w:rsidRPr="00C76DDB" w14:paraId="6B14869E" w14:textId="77777777" w:rsidTr="00800DB8">
        <w:tc>
          <w:tcPr>
            <w:tcW w:w="709" w:type="dxa"/>
            <w:vMerge/>
            <w:vAlign w:val="center"/>
          </w:tcPr>
          <w:p w14:paraId="0F2C75CB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6C617695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  <w:vMerge/>
            <w:vAlign w:val="center"/>
          </w:tcPr>
          <w:p w14:paraId="720F3194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47796CEC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37AFA970" w14:textId="40E5B5BA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5" w:type="dxa"/>
            <w:vMerge/>
            <w:vAlign w:val="center"/>
          </w:tcPr>
          <w:p w14:paraId="69040C78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28" w:type="dxa"/>
            <w:shd w:val="clear" w:color="auto" w:fill="C4C4C0" w:themeFill="background1" w:themeFillShade="E6"/>
            <w:vAlign w:val="center"/>
          </w:tcPr>
          <w:p w14:paraId="5B5F4F2E" w14:textId="77777777" w:rsidR="00093507" w:rsidRPr="00C76DDB" w:rsidRDefault="00093507" w:rsidP="00554BA4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34" w:type="dxa"/>
            <w:shd w:val="clear" w:color="auto" w:fill="C4C4C0" w:themeFill="background1" w:themeFillShade="E6"/>
            <w:vAlign w:val="center"/>
          </w:tcPr>
          <w:p w14:paraId="726D6DA7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093507" w:rsidRPr="00C76DDB" w14:paraId="6A6318DE" w14:textId="77777777" w:rsidTr="00800DB8">
        <w:trPr>
          <w:trHeight w:val="774"/>
        </w:trPr>
        <w:tc>
          <w:tcPr>
            <w:tcW w:w="709" w:type="dxa"/>
            <w:vAlign w:val="center"/>
          </w:tcPr>
          <w:p w14:paraId="0D7D4B6B" w14:textId="2DF4BFA4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5E8B0937" w14:textId="43D58F79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Server</w:t>
            </w:r>
          </w:p>
        </w:tc>
        <w:tc>
          <w:tcPr>
            <w:tcW w:w="1701" w:type="dxa"/>
            <w:vAlign w:val="center"/>
          </w:tcPr>
          <w:p w14:paraId="16ED5EFF" w14:textId="7C69E02A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34" w:type="dxa"/>
            <w:vAlign w:val="center"/>
          </w:tcPr>
          <w:p w14:paraId="093E94F8" w14:textId="3C0B1848" w:rsidR="00093507" w:rsidRPr="005C1A8C" w:rsidRDefault="00385B60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00385B60">
              <w:rPr>
                <w:sz w:val="16"/>
                <w:szCs w:val="16"/>
              </w:rPr>
              <w:t>2</w:t>
            </w:r>
          </w:p>
        </w:tc>
        <w:tc>
          <w:tcPr>
            <w:tcW w:w="1275" w:type="dxa"/>
            <w:vAlign w:val="center"/>
          </w:tcPr>
          <w:p w14:paraId="4861B246" w14:textId="5205D663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113B3" w14:textId="13F0F3EC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Type Designation</w:t>
            </w:r>
            <w:r w:rsidR="00851700">
              <w:rPr>
                <w:rFonts w:hint="eastAsia"/>
                <w:spacing w:val="-2"/>
                <w:sz w:val="16"/>
                <w:szCs w:val="24"/>
              </w:rPr>
              <w:t xml:space="preserve"> :</w:t>
            </w:r>
          </w:p>
          <w:p w14:paraId="44D0712E" w14:textId="694B0568" w:rsidR="00093507" w:rsidRDefault="00851700" w:rsidP="00FC79CF">
            <w:pPr>
              <w:jc w:val="left"/>
              <w:rPr>
                <w:spacing w:val="-2"/>
                <w:sz w:val="16"/>
                <w:szCs w:val="16"/>
              </w:rPr>
            </w:pPr>
            <w:proofErr w:type="spellStart"/>
            <w:r w:rsidRPr="00851700">
              <w:rPr>
                <w:spacing w:val="-2"/>
                <w:sz w:val="16"/>
                <w:szCs w:val="16"/>
              </w:rPr>
              <w:t>Optiplex</w:t>
            </w:r>
            <w:proofErr w:type="spellEnd"/>
            <w:r w:rsidRPr="00851700">
              <w:rPr>
                <w:spacing w:val="-2"/>
                <w:sz w:val="16"/>
                <w:szCs w:val="16"/>
              </w:rPr>
              <w:t xml:space="preserve"> XE4 Tower with damping kit</w:t>
            </w:r>
            <w:r w:rsidR="0969D353" w:rsidRPr="00851700">
              <w:rPr>
                <w:spacing w:val="-2"/>
                <w:sz w:val="16"/>
                <w:szCs w:val="16"/>
              </w:rPr>
              <w:t xml:space="preserve"> </w:t>
            </w:r>
            <w:r w:rsidR="0969D353" w:rsidRPr="3F0A12E0">
              <w:rPr>
                <w:rFonts w:ascii="Times New Roman" w:hAnsi="Times New Roman" w:cs="Times New Roman"/>
              </w:rPr>
              <w:t>TVK-XE4-TH</w:t>
            </w:r>
          </w:p>
          <w:p w14:paraId="1BD4DCB6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2F5DA5ED" w14:textId="0A73E996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NO. : </w:t>
            </w:r>
          </w:p>
          <w:p w14:paraId="36B33E27" w14:textId="7B6ABA04" w:rsidR="00093507" w:rsidRPr="005C1A8C" w:rsidRDefault="00800DB8" w:rsidP="008F5122">
            <w:pPr>
              <w:jc w:val="left"/>
            </w:pPr>
            <w:r w:rsidRPr="00800DB8">
              <w:rPr>
                <w:spacing w:val="-2"/>
                <w:sz w:val="16"/>
                <w:szCs w:val="24"/>
              </w:rPr>
              <w:t>G1RXL54</w:t>
            </w:r>
            <w:r w:rsidRPr="00800DB8">
              <w:rPr>
                <w:spacing w:val="-2"/>
                <w:sz w:val="16"/>
                <w:szCs w:val="24"/>
              </w:rPr>
              <w:br/>
              <w:t>60RXL54</w:t>
            </w:r>
          </w:p>
        </w:tc>
        <w:tc>
          <w:tcPr>
            <w:tcW w:w="628" w:type="dxa"/>
            <w:vAlign w:val="center"/>
          </w:tcPr>
          <w:p w14:paraId="15643BD5" w14:textId="1381D3A6" w:rsidR="00093507" w:rsidRPr="005C1A8C" w:rsidRDefault="6697B4B6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41580FCE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093507" w:rsidRPr="00C76DDB" w14:paraId="323C98D7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76BDDDFA" w14:textId="6EC649A6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6440BAA1" w14:textId="72EDF23D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Client</w:t>
            </w:r>
          </w:p>
        </w:tc>
        <w:tc>
          <w:tcPr>
            <w:tcW w:w="1701" w:type="dxa"/>
            <w:vAlign w:val="center"/>
          </w:tcPr>
          <w:p w14:paraId="2244A61B" w14:textId="04C9B1E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34" w:type="dxa"/>
            <w:vAlign w:val="center"/>
          </w:tcPr>
          <w:p w14:paraId="24CB52B4" w14:textId="1EF08178" w:rsidR="00093507" w:rsidRPr="005C1A8C" w:rsidRDefault="00800DB8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00800DB8">
              <w:rPr>
                <w:sz w:val="16"/>
                <w:szCs w:val="16"/>
              </w:rPr>
              <w:t>1</w:t>
            </w:r>
          </w:p>
        </w:tc>
        <w:tc>
          <w:tcPr>
            <w:tcW w:w="1275" w:type="dxa"/>
            <w:vAlign w:val="center"/>
          </w:tcPr>
          <w:p w14:paraId="44009B3C" w14:textId="47078CE6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4AD5C" w14:textId="2FE0AC9F" w:rsidR="00093507" w:rsidRDefault="00093507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3611F95E" w:rsidRPr="3F0A12E0">
              <w:rPr>
                <w:spacing w:val="-2"/>
                <w:sz w:val="16"/>
                <w:szCs w:val="16"/>
              </w:rPr>
              <w:t xml:space="preserve"> : </w:t>
            </w:r>
            <w:r>
              <w:br/>
            </w:r>
            <w:proofErr w:type="spellStart"/>
            <w:r w:rsidR="01A29EB2" w:rsidRPr="3F0A12E0">
              <w:rPr>
                <w:sz w:val="16"/>
                <w:szCs w:val="16"/>
              </w:rPr>
              <w:t>Optiplex</w:t>
            </w:r>
            <w:proofErr w:type="spellEnd"/>
            <w:r w:rsidR="01A29EB2" w:rsidRPr="3F0A12E0">
              <w:rPr>
                <w:sz w:val="16"/>
                <w:szCs w:val="16"/>
              </w:rPr>
              <w:t xml:space="preserve"> XE4 Tower with damping kit </w:t>
            </w:r>
            <w:r w:rsidR="01A29EB2" w:rsidRPr="3F0A12E0">
              <w:rPr>
                <w:rFonts w:ascii="Times New Roman" w:hAnsi="Times New Roman" w:cs="Times New Roman"/>
              </w:rPr>
              <w:t>TVK-XE4-T</w:t>
            </w:r>
            <w:r w:rsidR="00E219F7">
              <w:rPr>
                <w:rFonts w:ascii="Times New Roman" w:hAnsi="Times New Roman" w:cs="Times New Roman" w:hint="eastAsia"/>
              </w:rPr>
              <w:t>V</w:t>
            </w:r>
          </w:p>
          <w:p w14:paraId="6AB859D8" w14:textId="73E0F27E" w:rsidR="00093507" w:rsidRPr="00E55D57" w:rsidRDefault="00093507" w:rsidP="00FC79CF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3D5BB492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</w:p>
          <w:p w14:paraId="66502822" w14:textId="0D78CC1A" w:rsidR="00093507" w:rsidRPr="005C1A8C" w:rsidRDefault="00800DB8" w:rsidP="008F5122">
            <w:pPr>
              <w:jc w:val="left"/>
              <w:rPr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24"/>
              </w:rPr>
              <w:t>2HDXL54</w:t>
            </w:r>
          </w:p>
        </w:tc>
        <w:tc>
          <w:tcPr>
            <w:tcW w:w="628" w:type="dxa"/>
            <w:vAlign w:val="center"/>
          </w:tcPr>
          <w:p w14:paraId="2C208A4D" w14:textId="4972FB29" w:rsidR="00093507" w:rsidRPr="005C1A8C" w:rsidRDefault="6697B4B6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77667FAA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093507" w:rsidRPr="00C76DDB" w14:paraId="03F10107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4169189D" w14:textId="7C7F3E9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7E2077D" w14:textId="2D7313D5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Monitor</w:t>
            </w:r>
          </w:p>
        </w:tc>
        <w:tc>
          <w:tcPr>
            <w:tcW w:w="1701" w:type="dxa"/>
            <w:vAlign w:val="center"/>
          </w:tcPr>
          <w:p w14:paraId="3546390D" w14:textId="032348EE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TIMX-UW584</w:t>
            </w:r>
          </w:p>
        </w:tc>
        <w:tc>
          <w:tcPr>
            <w:tcW w:w="1134" w:type="dxa"/>
            <w:vAlign w:val="center"/>
          </w:tcPr>
          <w:p w14:paraId="71710624" w14:textId="50741466" w:rsidR="00093507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62077E43" w14:textId="27027263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4A8995" w14:textId="73F64448" w:rsidR="007247CE" w:rsidRPr="00230F8E" w:rsidRDefault="00093507" w:rsidP="00230F8E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spellStart"/>
            <w:r w:rsidRPr="3F0A12E0">
              <w:rPr>
                <w:spacing w:val="-2"/>
                <w:sz w:val="16"/>
                <w:szCs w:val="16"/>
              </w:rPr>
              <w:t>Designatio</w:t>
            </w:r>
            <w:proofErr w:type="spellEnd"/>
            <w:r w:rsidR="0B98DC87" w:rsidRPr="3F0A12E0">
              <w:rPr>
                <w:spacing w:val="-2"/>
                <w:sz w:val="16"/>
                <w:szCs w:val="16"/>
              </w:rPr>
              <w:t xml:space="preserve"> </w:t>
            </w:r>
            <w:r w:rsidR="3EE75AA5" w:rsidRPr="3F0A12E0">
              <w:rPr>
                <w:spacing w:val="-2"/>
                <w:sz w:val="16"/>
                <w:szCs w:val="16"/>
              </w:rPr>
              <w:t>:</w:t>
            </w:r>
          </w:p>
          <w:p w14:paraId="4CF18FDB" w14:textId="794E1B64" w:rsidR="00093507" w:rsidRDefault="007247CE" w:rsidP="007247CE">
            <w:pPr>
              <w:jc w:val="left"/>
              <w:rPr>
                <w:spacing w:val="-2"/>
                <w:sz w:val="16"/>
                <w:szCs w:val="16"/>
              </w:rPr>
            </w:pPr>
            <w:r w:rsidRPr="002D5E16">
              <w:rPr>
                <w:spacing w:val="-2"/>
                <w:sz w:val="16"/>
                <w:szCs w:val="24"/>
              </w:rPr>
              <w:t>TIMX-UW584(58.4”)</w:t>
            </w:r>
            <w:r>
              <w:rPr>
                <w:spacing w:val="-2"/>
                <w:sz w:val="16"/>
                <w:szCs w:val="24"/>
              </w:rPr>
              <w:br/>
            </w:r>
          </w:p>
          <w:p w14:paraId="6A28B061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NO. : </w:t>
            </w:r>
          </w:p>
          <w:p w14:paraId="5483C8AC" w14:textId="6A140768" w:rsidR="00093507" w:rsidRPr="005C1A8C" w:rsidRDefault="00800DB8" w:rsidP="008F5122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TM250814-024</w:t>
            </w:r>
          </w:p>
        </w:tc>
        <w:tc>
          <w:tcPr>
            <w:tcW w:w="628" w:type="dxa"/>
            <w:vAlign w:val="center"/>
          </w:tcPr>
          <w:p w14:paraId="5EB663BF" w14:textId="7EDB315D" w:rsidR="00093507" w:rsidRPr="005C1A8C" w:rsidRDefault="1759F533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161D7A7E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235FFDA8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0DBEFE21" w14:textId="33569112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2CCAE04" w14:textId="77777777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Keyboard with</w:t>
            </w:r>
          </w:p>
          <w:p w14:paraId="73280277" w14:textId="713CAEE9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T</w:t>
            </w:r>
            <w:r w:rsidRPr="008946EF">
              <w:rPr>
                <w:rFonts w:ascii="Times New Roman" w:hAnsi="Times New Roman" w:cs="Times New Roman" w:hint="eastAsia"/>
              </w:rPr>
              <w:t>rackball</w:t>
            </w:r>
          </w:p>
        </w:tc>
        <w:tc>
          <w:tcPr>
            <w:tcW w:w="1701" w:type="dxa"/>
            <w:vAlign w:val="center"/>
          </w:tcPr>
          <w:p w14:paraId="60F37E33" w14:textId="603D203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RKTE85B2448- W-MC1</w:t>
            </w:r>
          </w:p>
        </w:tc>
        <w:tc>
          <w:tcPr>
            <w:tcW w:w="1134" w:type="dxa"/>
            <w:vAlign w:val="center"/>
          </w:tcPr>
          <w:p w14:paraId="5D8AACC6" w14:textId="52D186F3" w:rsidR="00800DB8" w:rsidRPr="005C1A8C" w:rsidRDefault="00B1307C" w:rsidP="00800DB8">
            <w:pPr>
              <w:jc w:val="center"/>
              <w:rPr>
                <w:rFonts w:hint="eastAsia"/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783D44D0" w14:textId="35E8819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29287" w14:textId="2109AC75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 :</w:t>
            </w:r>
          </w:p>
          <w:p w14:paraId="793DD517" w14:textId="72510402" w:rsidR="00800DB8" w:rsidRDefault="00800DB8" w:rsidP="00800DB8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RKTE85B2448-W-MC1</w:t>
            </w:r>
          </w:p>
          <w:p w14:paraId="39C9E20E" w14:textId="345AF191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10F1FA32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</w:p>
          <w:p w14:paraId="6185DB0B" w14:textId="39CC5399" w:rsidR="00800DB8" w:rsidRPr="005C1A8C" w:rsidRDefault="00800DB8" w:rsidP="00800DB8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2025.39630.040</w:t>
            </w:r>
          </w:p>
        </w:tc>
        <w:tc>
          <w:tcPr>
            <w:tcW w:w="628" w:type="dxa"/>
            <w:vAlign w:val="center"/>
          </w:tcPr>
          <w:p w14:paraId="67311C05" w14:textId="2866C48A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620CE2A7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1F201DBE" w14:textId="53C1EBFC" w:rsidR="00F60E3D" w:rsidRDefault="00F60E3D"/>
    <w:p w14:paraId="5186F857" w14:textId="5D0141B5" w:rsidR="00E65633" w:rsidRDefault="00E65633">
      <w:r>
        <w:br w:type="page"/>
      </w:r>
    </w:p>
    <w:p w14:paraId="1442A7C1" w14:textId="77777777" w:rsidR="00F60E3D" w:rsidRDefault="00F60E3D"/>
    <w:tbl>
      <w:tblPr>
        <w:tblStyle w:val="ac"/>
        <w:tblW w:w="963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92"/>
        <w:gridCol w:w="1250"/>
        <w:gridCol w:w="1702"/>
        <w:gridCol w:w="1133"/>
        <w:gridCol w:w="1275"/>
        <w:gridCol w:w="2400"/>
        <w:gridCol w:w="642"/>
        <w:gridCol w:w="644"/>
      </w:tblGrid>
      <w:tr w:rsidR="00F60E3D" w:rsidRPr="00C76DDB" w14:paraId="0F7D69D6" w14:textId="77777777" w:rsidTr="00800DB8">
        <w:tc>
          <w:tcPr>
            <w:tcW w:w="592" w:type="dxa"/>
            <w:vMerge w:val="restart"/>
            <w:shd w:val="clear" w:color="auto" w:fill="C4C4C0" w:themeFill="background1" w:themeFillShade="E6"/>
            <w:vAlign w:val="center"/>
          </w:tcPr>
          <w:p w14:paraId="1CDE1D84" w14:textId="00F80EE9" w:rsidR="00F60E3D" w:rsidRPr="00C76DDB" w:rsidRDefault="23BD3C58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05E68872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250" w:type="dxa"/>
            <w:vMerge w:val="restart"/>
            <w:shd w:val="clear" w:color="auto" w:fill="C4C4C0" w:themeFill="background1" w:themeFillShade="E6"/>
            <w:vAlign w:val="center"/>
          </w:tcPr>
          <w:p w14:paraId="101F0D93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2" w:type="dxa"/>
            <w:vMerge w:val="restart"/>
            <w:shd w:val="clear" w:color="auto" w:fill="C4C4C0" w:themeFill="background1" w:themeFillShade="E6"/>
            <w:vAlign w:val="center"/>
          </w:tcPr>
          <w:p w14:paraId="125871D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3" w:type="dxa"/>
            <w:vMerge w:val="restart"/>
            <w:shd w:val="clear" w:color="auto" w:fill="C4C4C0" w:themeFill="background1" w:themeFillShade="E6"/>
            <w:vAlign w:val="center"/>
          </w:tcPr>
          <w:p w14:paraId="6614B3E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43467A7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01D5D18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02D3B96E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60E3D" w:rsidRPr="00C76DDB" w14:paraId="67029256" w14:textId="77777777" w:rsidTr="00800DB8">
        <w:tc>
          <w:tcPr>
            <w:tcW w:w="592" w:type="dxa"/>
            <w:vMerge/>
            <w:vAlign w:val="center"/>
          </w:tcPr>
          <w:p w14:paraId="5951FC0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0" w:type="dxa"/>
            <w:vMerge/>
            <w:vAlign w:val="center"/>
          </w:tcPr>
          <w:p w14:paraId="393F2B4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2" w:type="dxa"/>
            <w:vMerge/>
            <w:vAlign w:val="center"/>
          </w:tcPr>
          <w:p w14:paraId="476B042D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  <w:vMerge/>
            <w:vAlign w:val="center"/>
          </w:tcPr>
          <w:p w14:paraId="6F8C089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6A326551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0" w:type="dxa"/>
            <w:vMerge/>
            <w:vAlign w:val="center"/>
          </w:tcPr>
          <w:p w14:paraId="2A65B3F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42" w:type="dxa"/>
            <w:shd w:val="clear" w:color="auto" w:fill="C4C4C0" w:themeFill="background1" w:themeFillShade="E6"/>
            <w:vAlign w:val="center"/>
          </w:tcPr>
          <w:p w14:paraId="1AB5AE8C" w14:textId="77777777" w:rsidR="00F60E3D" w:rsidRPr="00C76DDB" w:rsidRDefault="00F60E3D" w:rsidP="005576B8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4" w:type="dxa"/>
            <w:shd w:val="clear" w:color="auto" w:fill="C4C4C0" w:themeFill="background1" w:themeFillShade="E6"/>
            <w:vAlign w:val="center"/>
          </w:tcPr>
          <w:p w14:paraId="46F603F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093507" w:rsidRPr="00C76DDB" w14:paraId="7EEADCEE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6E99FFC2" w14:textId="1B082F91" w:rsidR="00093507" w:rsidRPr="005C1A8C" w:rsidRDefault="00390898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1250" w:type="dxa"/>
            <w:vAlign w:val="center"/>
          </w:tcPr>
          <w:p w14:paraId="24F5AD5D" w14:textId="400F0A3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Serial to Ethernet</w:t>
            </w:r>
          </w:p>
        </w:tc>
        <w:tc>
          <w:tcPr>
            <w:tcW w:w="1702" w:type="dxa"/>
            <w:vAlign w:val="center"/>
          </w:tcPr>
          <w:p w14:paraId="0008943E" w14:textId="240A6DF9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Nport-5450i</w:t>
            </w:r>
          </w:p>
        </w:tc>
        <w:tc>
          <w:tcPr>
            <w:tcW w:w="1133" w:type="dxa"/>
            <w:vAlign w:val="center"/>
          </w:tcPr>
          <w:p w14:paraId="3882FDA4" w14:textId="50E619F6" w:rsidR="00093507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42BBEA0" w14:textId="21ABD1AA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31E517" w14:textId="7964EDC0" w:rsidR="00093507" w:rsidRDefault="00093507" w:rsidP="00FC79CF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058E660E" w:rsidRPr="3F0A12E0">
              <w:rPr>
                <w:spacing w:val="-2"/>
                <w:sz w:val="16"/>
                <w:szCs w:val="16"/>
              </w:rPr>
              <w:t xml:space="preserve"> :</w:t>
            </w:r>
          </w:p>
          <w:p w14:paraId="34BACF29" w14:textId="2790CB24" w:rsidR="00093507" w:rsidRDefault="058E660E" w:rsidP="3F0A12E0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Nport5450i</w:t>
            </w:r>
          </w:p>
          <w:p w14:paraId="451B22C2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D2F2FC1" w14:textId="77777777" w:rsidR="007247CE" w:rsidRDefault="00093507" w:rsidP="007247CE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NO. : </w:t>
            </w:r>
          </w:p>
          <w:p w14:paraId="7D3CF17D" w14:textId="2BE7CF15" w:rsidR="00093507" w:rsidRPr="005C1A8C" w:rsidRDefault="00800DB8" w:rsidP="008F5122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6347</w:t>
            </w:r>
            <w:r w:rsidRPr="00800DB8">
              <w:rPr>
                <w:spacing w:val="-2"/>
                <w:sz w:val="16"/>
                <w:szCs w:val="24"/>
              </w:rPr>
              <w:br/>
              <w:t>6377</w:t>
            </w:r>
          </w:p>
        </w:tc>
        <w:tc>
          <w:tcPr>
            <w:tcW w:w="642" w:type="dxa"/>
            <w:vAlign w:val="center"/>
          </w:tcPr>
          <w:p w14:paraId="26094F6F" w14:textId="78FE9DDB" w:rsidR="00093507" w:rsidRPr="005C1A8C" w:rsidRDefault="30D5F2D1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4E391516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12305B0B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54168F31" w14:textId="241580D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1250" w:type="dxa"/>
            <w:vAlign w:val="center"/>
          </w:tcPr>
          <w:p w14:paraId="00802C49" w14:textId="1C07DDA3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Network switch</w:t>
            </w:r>
          </w:p>
        </w:tc>
        <w:tc>
          <w:tcPr>
            <w:tcW w:w="1702" w:type="dxa"/>
            <w:vAlign w:val="center"/>
          </w:tcPr>
          <w:p w14:paraId="502FAC0F" w14:textId="3F29AA92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EDS-G508E</w:t>
            </w:r>
          </w:p>
        </w:tc>
        <w:tc>
          <w:tcPr>
            <w:tcW w:w="1133" w:type="dxa"/>
            <w:vAlign w:val="center"/>
          </w:tcPr>
          <w:p w14:paraId="6DA60A63" w14:textId="5D1A8C1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FE8967D" w14:textId="105AC0D3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7578" w14:textId="686E401E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 :</w:t>
            </w:r>
          </w:p>
          <w:p w14:paraId="64FB6AA9" w14:textId="51B26B69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color w:val="000000"/>
                <w:sz w:val="16"/>
                <w:szCs w:val="16"/>
              </w:rPr>
              <w:t>EDS-G508E</w:t>
            </w:r>
          </w:p>
          <w:p w14:paraId="04DCA469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77D7438A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NO. : </w:t>
            </w:r>
          </w:p>
          <w:p w14:paraId="28E212F4" w14:textId="14E83ED6" w:rsidR="00800DB8" w:rsidRPr="005C1A8C" w:rsidRDefault="00800DB8" w:rsidP="00800DB8">
            <w:pPr>
              <w:jc w:val="left"/>
            </w:pPr>
            <w:r w:rsidRPr="00800DB8">
              <w:rPr>
                <w:spacing w:val="-2"/>
                <w:sz w:val="16"/>
                <w:szCs w:val="24"/>
              </w:rPr>
              <w:t>TBEDD1028848</w:t>
            </w:r>
            <w:r w:rsidRPr="00800DB8">
              <w:rPr>
                <w:spacing w:val="-2"/>
                <w:sz w:val="16"/>
                <w:szCs w:val="24"/>
              </w:rPr>
              <w:br/>
              <w:t>TBECD1089468</w:t>
            </w:r>
          </w:p>
        </w:tc>
        <w:tc>
          <w:tcPr>
            <w:tcW w:w="642" w:type="dxa"/>
            <w:vAlign w:val="center"/>
          </w:tcPr>
          <w:p w14:paraId="03FDD071" w14:textId="5CCC1528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3B324290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680CAA21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07583DE8" w14:textId="67FD075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5F4BAACC" w14:textId="74CE8124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Firewall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74E432D1" w14:textId="3C8176F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FGR-60F</w:t>
            </w:r>
          </w:p>
        </w:tc>
        <w:tc>
          <w:tcPr>
            <w:tcW w:w="1133" w:type="dxa"/>
            <w:vAlign w:val="center"/>
          </w:tcPr>
          <w:p w14:paraId="62CC4520" w14:textId="19E0771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717E6C8A" w14:textId="44942E1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7BAAD291" w14:textId="02D53300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spacing w:val="-2"/>
                <w:sz w:val="16"/>
                <w:szCs w:val="16"/>
              </w:rPr>
              <w:t xml:space="preserve">Type Designation : </w:t>
            </w:r>
          </w:p>
          <w:p w14:paraId="396A152D" w14:textId="727D8A16" w:rsidR="00800DB8" w:rsidRDefault="00800DB8" w:rsidP="00800DB8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color w:val="000000"/>
                <w:sz w:val="16"/>
                <w:szCs w:val="16"/>
              </w:rPr>
              <w:t>FGR-60F</w:t>
            </w:r>
          </w:p>
          <w:p w14:paraId="71471612" w14:textId="7451296B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4F2699D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NO. : </w:t>
            </w:r>
          </w:p>
          <w:p w14:paraId="1A16EAA3" w14:textId="6F88C2F5" w:rsidR="00800DB8" w:rsidRPr="005C1A8C" w:rsidRDefault="00800DB8" w:rsidP="00800DB8">
            <w:pPr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LNSBEJEBFC</w:t>
            </w:r>
          </w:p>
        </w:tc>
        <w:tc>
          <w:tcPr>
            <w:tcW w:w="642" w:type="dxa"/>
            <w:vAlign w:val="center"/>
          </w:tcPr>
          <w:p w14:paraId="7C343678" w14:textId="05D7E75F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7A1A8FD4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0EA9A5D1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7F3B4B9D" w14:textId="711017EE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20D0B5D5" w14:textId="1D4AFBCC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Selector switch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01DC6029" w14:textId="4DBD7FA0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MPH 731</w:t>
            </w:r>
          </w:p>
        </w:tc>
        <w:tc>
          <w:tcPr>
            <w:tcW w:w="1133" w:type="dxa"/>
            <w:vAlign w:val="center"/>
          </w:tcPr>
          <w:p w14:paraId="020D5FBB" w14:textId="08EAB3BC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7E61A5B6" w14:textId="692D56E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2DD1ED1B" w14:textId="5A4AED8F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Designation : </w:t>
            </w:r>
          </w:p>
          <w:p w14:paraId="7A933AB3" w14:textId="2A64E4D8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z w:val="16"/>
                <w:szCs w:val="16"/>
              </w:rPr>
              <w:t xml:space="preserve">MPH 731  </w:t>
            </w:r>
          </w:p>
          <w:p w14:paraId="0EF72BB1" w14:textId="77777777" w:rsidR="00800DB8" w:rsidRPr="00142CC3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7D3FEDC5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</w:p>
          <w:p w14:paraId="031F2664" w14:textId="0399825B" w:rsidR="00800DB8" w:rsidRPr="005C1A8C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0962</w:t>
            </w:r>
          </w:p>
        </w:tc>
        <w:tc>
          <w:tcPr>
            <w:tcW w:w="642" w:type="dxa"/>
            <w:vAlign w:val="center"/>
          </w:tcPr>
          <w:p w14:paraId="5D108AB1" w14:textId="77199461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5EA58344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6D0499CF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170644A6" w14:textId="1172F88E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9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66844F32" w14:textId="35B599ED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Selector Switch </w:t>
            </w:r>
            <w:r w:rsidRPr="008946EF">
              <w:rPr>
                <w:rFonts w:ascii="Times New Roman" w:hAnsi="Times New Roman" w:cs="Times New Roman" w:hint="eastAsia"/>
              </w:rPr>
              <w:t>Dimmer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7CDF2885" w14:textId="79D6092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MKD002</w:t>
            </w:r>
          </w:p>
        </w:tc>
        <w:tc>
          <w:tcPr>
            <w:tcW w:w="1133" w:type="dxa"/>
            <w:vAlign w:val="center"/>
          </w:tcPr>
          <w:p w14:paraId="2BDFB187" w14:textId="66BD4F8C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18228415" w14:textId="6106601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4E6B7388" w14:textId="41065B9E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 :</w:t>
            </w:r>
          </w:p>
          <w:p w14:paraId="0B3C06E5" w14:textId="5DA4AFDA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z w:val="16"/>
                <w:szCs w:val="16"/>
              </w:rPr>
              <w:t xml:space="preserve">MKD002  </w:t>
            </w:r>
          </w:p>
          <w:p w14:paraId="12A9789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A82EB68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</w:p>
          <w:p w14:paraId="7F31E694" w14:textId="4BB268A8" w:rsidR="00800DB8" w:rsidRPr="00834DDE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11321</w:t>
            </w:r>
          </w:p>
        </w:tc>
        <w:tc>
          <w:tcPr>
            <w:tcW w:w="642" w:type="dxa"/>
            <w:vAlign w:val="center"/>
          </w:tcPr>
          <w:p w14:paraId="3867AA83" w14:textId="173DD00E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7C05290C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221DF780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1927FC0E" w14:textId="1E061E7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10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2DFD5CFC" w14:textId="72AC9BA0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UPS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6BE4F65A" w14:textId="57C419D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9PX1500iRTM</w:t>
            </w:r>
          </w:p>
        </w:tc>
        <w:tc>
          <w:tcPr>
            <w:tcW w:w="1133" w:type="dxa"/>
            <w:vAlign w:val="center"/>
          </w:tcPr>
          <w:p w14:paraId="3613358D" w14:textId="05389438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49CBCD7C" w14:textId="5DBC558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2ED9AECF" w14:textId="0F46C46D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 :</w:t>
            </w:r>
          </w:p>
          <w:p w14:paraId="4B39920F" w14:textId="77AF50EB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sz w:val="16"/>
                <w:szCs w:val="16"/>
              </w:rPr>
              <w:t>9PX1500iRTM</w:t>
            </w:r>
          </w:p>
          <w:p w14:paraId="7AA5152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2A28580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SER. NO. : </w:t>
            </w:r>
          </w:p>
          <w:p w14:paraId="2A96F261" w14:textId="6DD9753E" w:rsidR="00800DB8" w:rsidRPr="005C1A8C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GA41T06007</w:t>
            </w:r>
          </w:p>
        </w:tc>
        <w:tc>
          <w:tcPr>
            <w:tcW w:w="642" w:type="dxa"/>
            <w:vAlign w:val="center"/>
          </w:tcPr>
          <w:p w14:paraId="7BDD2F07" w14:textId="19487561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6F621DCB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F57809E" w14:textId="77777777" w:rsidR="00924954" w:rsidRDefault="00924954"/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80"/>
        <w:gridCol w:w="1263"/>
        <w:gridCol w:w="1701"/>
        <w:gridCol w:w="1134"/>
        <w:gridCol w:w="1275"/>
        <w:gridCol w:w="2450"/>
        <w:gridCol w:w="598"/>
        <w:gridCol w:w="639"/>
      </w:tblGrid>
      <w:tr w:rsidR="00F60E3D" w:rsidRPr="00C76DDB" w14:paraId="10704213" w14:textId="77777777" w:rsidTr="00800DB8">
        <w:tc>
          <w:tcPr>
            <w:tcW w:w="580" w:type="dxa"/>
            <w:vMerge w:val="restart"/>
            <w:shd w:val="clear" w:color="auto" w:fill="C4C4C0" w:themeFill="background1" w:themeFillShade="E6"/>
            <w:vAlign w:val="center"/>
          </w:tcPr>
          <w:p w14:paraId="4F01C288" w14:textId="2F9E1FA9" w:rsidR="00F60E3D" w:rsidRPr="00C76DDB" w:rsidRDefault="23BD3C58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2A130F01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263" w:type="dxa"/>
            <w:vMerge w:val="restart"/>
            <w:shd w:val="clear" w:color="auto" w:fill="C4C4C0" w:themeFill="background1" w:themeFillShade="E6"/>
            <w:vAlign w:val="center"/>
          </w:tcPr>
          <w:p w14:paraId="1190B087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1" w:type="dxa"/>
            <w:vMerge w:val="restart"/>
            <w:shd w:val="clear" w:color="auto" w:fill="C4C4C0" w:themeFill="background1" w:themeFillShade="E6"/>
            <w:vAlign w:val="center"/>
          </w:tcPr>
          <w:p w14:paraId="76D0EBB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47EF4F3A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42BF4135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50" w:type="dxa"/>
            <w:vMerge w:val="restart"/>
            <w:shd w:val="clear" w:color="auto" w:fill="C4C4C0" w:themeFill="background1" w:themeFillShade="E6"/>
            <w:vAlign w:val="center"/>
          </w:tcPr>
          <w:p w14:paraId="3E355FA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37" w:type="dxa"/>
            <w:gridSpan w:val="2"/>
            <w:shd w:val="clear" w:color="auto" w:fill="C4C4C0" w:themeFill="background1" w:themeFillShade="E6"/>
            <w:vAlign w:val="center"/>
          </w:tcPr>
          <w:p w14:paraId="20A26102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60E3D" w:rsidRPr="00C76DDB" w14:paraId="1050E1D8" w14:textId="77777777" w:rsidTr="00800DB8">
        <w:tc>
          <w:tcPr>
            <w:tcW w:w="580" w:type="dxa"/>
            <w:vMerge/>
            <w:vAlign w:val="center"/>
          </w:tcPr>
          <w:p w14:paraId="3DA39D28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3" w:type="dxa"/>
            <w:vMerge/>
            <w:vAlign w:val="center"/>
          </w:tcPr>
          <w:p w14:paraId="48D0E198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  <w:vMerge/>
            <w:vAlign w:val="center"/>
          </w:tcPr>
          <w:p w14:paraId="106B6AC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3ECE12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3185CB11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50" w:type="dxa"/>
            <w:vMerge/>
            <w:vAlign w:val="center"/>
          </w:tcPr>
          <w:p w14:paraId="74CC0C5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98" w:type="dxa"/>
            <w:shd w:val="clear" w:color="auto" w:fill="C4C4C0" w:themeFill="background1" w:themeFillShade="E6"/>
            <w:vAlign w:val="center"/>
          </w:tcPr>
          <w:p w14:paraId="530326AC" w14:textId="77777777" w:rsidR="00F60E3D" w:rsidRPr="00C76DDB" w:rsidRDefault="00F60E3D" w:rsidP="005576B8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39" w:type="dxa"/>
            <w:shd w:val="clear" w:color="auto" w:fill="C4C4C0" w:themeFill="background1" w:themeFillShade="E6"/>
            <w:vAlign w:val="center"/>
          </w:tcPr>
          <w:p w14:paraId="3AEF7B1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3773D1" w:rsidRPr="00C76DDB" w14:paraId="745C54C3" w14:textId="77777777" w:rsidTr="00800DB8">
        <w:trPr>
          <w:trHeight w:val="784"/>
        </w:trPr>
        <w:tc>
          <w:tcPr>
            <w:tcW w:w="580" w:type="dxa"/>
            <w:vAlign w:val="center"/>
          </w:tcPr>
          <w:p w14:paraId="536E454A" w14:textId="18D031EB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11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vAlign w:val="center"/>
          </w:tcPr>
          <w:p w14:paraId="48650A30" w14:textId="32EFC2E4" w:rsidR="003773D1" w:rsidRPr="008946EF" w:rsidRDefault="003773D1" w:rsidP="00FC79CF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Camera unit</w:t>
            </w:r>
            <w:r w:rsidR="001B6CEE">
              <w:rPr>
                <w:rFonts w:ascii="Times New Roman" w:hAnsi="Times New Roman" w:cs="Times New Roman" w:hint="eastAsia"/>
              </w:rPr>
              <w:t>, incl. EO cameras and IR cameras</w:t>
            </w:r>
          </w:p>
        </w:tc>
        <w:tc>
          <w:tcPr>
            <w:tcW w:w="1701" w:type="dxa"/>
            <w:vMerge w:val="restart"/>
            <w:vAlign w:val="center"/>
          </w:tcPr>
          <w:p w14:paraId="6744B943" w14:textId="38475350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8946EF">
              <w:rPr>
                <w:rFonts w:ascii="Times New Roman" w:hAnsi="Times New Roman" w:cs="Times New Roman" w:hint="eastAsia"/>
              </w:rPr>
              <w:t>HiNAS</w:t>
            </w:r>
            <w:proofErr w:type="spellEnd"/>
            <w:r w:rsidRPr="008946EF">
              <w:rPr>
                <w:rFonts w:ascii="Times New Roman" w:hAnsi="Times New Roman" w:cs="Times New Roman" w:hint="eastAsia"/>
              </w:rPr>
              <w:t xml:space="preserve"> Navigation</w:t>
            </w:r>
          </w:p>
        </w:tc>
        <w:tc>
          <w:tcPr>
            <w:tcW w:w="1134" w:type="dxa"/>
            <w:vAlign w:val="center"/>
          </w:tcPr>
          <w:p w14:paraId="378523F0" w14:textId="68EAAF4D" w:rsidR="003773D1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528439C6" w14:textId="5E1DC1E5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50" w:type="dxa"/>
            <w:tcBorders>
              <w:top w:val="single" w:sz="4" w:space="0" w:color="auto"/>
            </w:tcBorders>
            <w:vAlign w:val="center"/>
          </w:tcPr>
          <w:p w14:paraId="2B857208" w14:textId="1E71B01C" w:rsidR="003773D1" w:rsidRDefault="79E9DE8E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249881C3" w:rsidRPr="3F0A12E0">
              <w:rPr>
                <w:spacing w:val="-2"/>
                <w:sz w:val="16"/>
                <w:szCs w:val="16"/>
              </w:rPr>
              <w:t>:</w:t>
            </w:r>
          </w:p>
          <w:p w14:paraId="486094A6" w14:textId="25059075" w:rsidR="003773D1" w:rsidRDefault="249881C3" w:rsidP="00FC79CF">
            <w:pPr>
              <w:jc w:val="left"/>
              <w:rPr>
                <w:spacing w:val="-2"/>
                <w:sz w:val="16"/>
                <w:szCs w:val="16"/>
              </w:rPr>
            </w:pPr>
            <w:proofErr w:type="spellStart"/>
            <w:r w:rsidRPr="3F0A12E0">
              <w:rPr>
                <w:sz w:val="16"/>
                <w:szCs w:val="16"/>
              </w:rPr>
              <w:t>HiNAS</w:t>
            </w:r>
            <w:proofErr w:type="spellEnd"/>
            <w:r w:rsidRPr="3F0A12E0">
              <w:rPr>
                <w:sz w:val="16"/>
                <w:szCs w:val="16"/>
              </w:rPr>
              <w:t xml:space="preserve"> Navigation</w:t>
            </w:r>
          </w:p>
          <w:p w14:paraId="652C36E1" w14:textId="77777777" w:rsidR="003773D1" w:rsidRDefault="003773D1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C4231D3" w14:textId="77777777" w:rsidR="003773D1" w:rsidRDefault="003773D1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NO. : </w:t>
            </w:r>
          </w:p>
          <w:p w14:paraId="667BA107" w14:textId="68CDC25C" w:rsidR="003773D1" w:rsidRDefault="5BFF0CE6" w:rsidP="3F0A12E0">
            <w:pPr>
              <w:jc w:val="left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Camera unit : </w:t>
            </w:r>
          </w:p>
          <w:p w14:paraId="35A93321" w14:textId="31E5B44C" w:rsidR="003773D1" w:rsidRPr="00142CC3" w:rsidRDefault="00800DB8" w:rsidP="00834DDE">
            <w:pPr>
              <w:jc w:val="left"/>
              <w:rPr>
                <w:sz w:val="16"/>
                <w:szCs w:val="16"/>
              </w:rPr>
            </w:pPr>
            <w:r w:rsidRPr="00800DB8">
              <w:rPr>
                <w:sz w:val="16"/>
                <w:szCs w:val="16"/>
              </w:rPr>
              <w:t>SC0004-NCH01-25108</w:t>
            </w:r>
          </w:p>
        </w:tc>
        <w:tc>
          <w:tcPr>
            <w:tcW w:w="598" w:type="dxa"/>
            <w:vAlign w:val="center"/>
          </w:tcPr>
          <w:p w14:paraId="371B366E" w14:textId="4F475A61" w:rsidR="003773D1" w:rsidRPr="005C1A8C" w:rsidRDefault="7F876C72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9" w:type="dxa"/>
            <w:vAlign w:val="center"/>
          </w:tcPr>
          <w:p w14:paraId="2A03F1B4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3773D1" w:rsidRPr="00C76DDB" w14:paraId="3A664B30" w14:textId="77777777" w:rsidTr="00800DB8">
        <w:trPr>
          <w:trHeight w:val="784"/>
        </w:trPr>
        <w:tc>
          <w:tcPr>
            <w:tcW w:w="580" w:type="dxa"/>
            <w:vAlign w:val="center"/>
          </w:tcPr>
          <w:p w14:paraId="2D707214" w14:textId="6BE24E0B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12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vAlign w:val="center"/>
          </w:tcPr>
          <w:p w14:paraId="4DD526A2" w14:textId="1E84D9DF" w:rsidR="003773D1" w:rsidRPr="008946EF" w:rsidRDefault="003773D1" w:rsidP="00FC79CF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Junction box</w:t>
            </w:r>
            <w:r w:rsidR="00EE2352">
              <w:rPr>
                <w:rFonts w:ascii="Times New Roman" w:hAnsi="Times New Roman" w:cs="Times New Roman" w:hint="eastAsia"/>
              </w:rPr>
              <w:t>, incl. Single Board C</w:t>
            </w:r>
            <w:r w:rsidR="00142CC3">
              <w:rPr>
                <w:rFonts w:ascii="Times New Roman" w:hAnsi="Times New Roman" w:cs="Times New Roman" w:hint="eastAsia"/>
              </w:rPr>
              <w:t>omputer</w:t>
            </w:r>
          </w:p>
        </w:tc>
        <w:tc>
          <w:tcPr>
            <w:tcW w:w="1701" w:type="dxa"/>
            <w:vMerge/>
            <w:vAlign w:val="center"/>
          </w:tcPr>
          <w:p w14:paraId="0537E5A1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54C8E1C" w14:textId="7F9F4AE0" w:rsidR="003773D1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C70FD9F" w14:textId="023F7679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50" w:type="dxa"/>
            <w:tcBorders>
              <w:top w:val="single" w:sz="4" w:space="0" w:color="auto"/>
            </w:tcBorders>
            <w:vAlign w:val="center"/>
          </w:tcPr>
          <w:p w14:paraId="60779249" w14:textId="6B4A0D2F" w:rsidR="003773D1" w:rsidRDefault="79E9DE8E" w:rsidP="005C4EE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47CE7737" w:rsidRPr="3F0A12E0">
              <w:rPr>
                <w:spacing w:val="-2"/>
                <w:sz w:val="16"/>
                <w:szCs w:val="16"/>
              </w:rPr>
              <w:t>:</w:t>
            </w:r>
          </w:p>
          <w:p w14:paraId="2CCCE946" w14:textId="78E14146" w:rsidR="003773D1" w:rsidRDefault="47CE7737" w:rsidP="005C4EE8">
            <w:pPr>
              <w:jc w:val="left"/>
              <w:rPr>
                <w:spacing w:val="-2"/>
                <w:sz w:val="16"/>
                <w:szCs w:val="16"/>
              </w:rPr>
            </w:pPr>
            <w:proofErr w:type="spellStart"/>
            <w:r w:rsidRPr="3F0A12E0">
              <w:rPr>
                <w:sz w:val="16"/>
                <w:szCs w:val="16"/>
              </w:rPr>
              <w:t>HiNAS</w:t>
            </w:r>
            <w:proofErr w:type="spellEnd"/>
            <w:r w:rsidRPr="3F0A12E0">
              <w:rPr>
                <w:sz w:val="16"/>
                <w:szCs w:val="16"/>
              </w:rPr>
              <w:t xml:space="preserve"> Navigation</w:t>
            </w:r>
          </w:p>
          <w:p w14:paraId="237C3188" w14:textId="77777777" w:rsidR="00834DDE" w:rsidRPr="00834DDE" w:rsidRDefault="00834DDE" w:rsidP="005C4EE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4C1DDFCC" w14:textId="77777777" w:rsidR="003773D1" w:rsidRDefault="79E9DE8E" w:rsidP="005C4EE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SER. NO. </w:t>
            </w:r>
          </w:p>
          <w:p w14:paraId="4D6DCD63" w14:textId="77777777" w:rsidR="008F5122" w:rsidRDefault="34C6E21C" w:rsidP="008F5122">
            <w:pPr>
              <w:jc w:val="left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Junction box : </w:t>
            </w:r>
          </w:p>
          <w:p w14:paraId="18E20DE4" w14:textId="485BDF52" w:rsidR="00060C32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SC0005-NJB01-25108</w:t>
            </w:r>
          </w:p>
          <w:p w14:paraId="34B64F38" w14:textId="77777777" w:rsidR="00800DB8" w:rsidRDefault="00800DB8" w:rsidP="0593783F">
            <w:pPr>
              <w:jc w:val="left"/>
              <w:rPr>
                <w:sz w:val="16"/>
                <w:szCs w:val="16"/>
              </w:rPr>
            </w:pPr>
          </w:p>
          <w:p w14:paraId="20D6C513" w14:textId="64E9DF60" w:rsidR="003773D1" w:rsidRPr="008F5122" w:rsidRDefault="34C6E21C" w:rsidP="00060C32">
            <w:pPr>
              <w:spacing w:after="160" w:line="259" w:lineRule="auto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Single board computer : </w:t>
            </w:r>
            <w:r w:rsidRPr="75CAAC19">
              <w:rPr>
                <w:sz w:val="16"/>
                <w:szCs w:val="16"/>
              </w:rPr>
              <w:br/>
              <w:t>NAS-HUCX0620065</w:t>
            </w:r>
          </w:p>
          <w:p w14:paraId="1233371E" w14:textId="386B9232" w:rsidR="005E67F1" w:rsidRDefault="151F19FD" w:rsidP="3F0A12E0">
            <w:pPr>
              <w:jc w:val="left"/>
              <w:rPr>
                <w:sz w:val="16"/>
                <w:szCs w:val="16"/>
              </w:rPr>
            </w:pPr>
            <w:r w:rsidRPr="0593783F">
              <w:rPr>
                <w:sz w:val="16"/>
                <w:szCs w:val="16"/>
              </w:rPr>
              <w:t xml:space="preserve">EMC -filter : </w:t>
            </w:r>
          </w:p>
          <w:p w14:paraId="4EF232E3" w14:textId="032BDBBB" w:rsidR="00800DB8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SZ0014-EMC01-046</w:t>
            </w:r>
          </w:p>
          <w:p w14:paraId="454B2F0A" w14:textId="77777777" w:rsidR="00800DB8" w:rsidRPr="00800DB8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138B9E21" w14:textId="29EB3137" w:rsidR="003773D1" w:rsidRDefault="151F19FD" w:rsidP="3F0A12E0">
            <w:pPr>
              <w:jc w:val="left"/>
            </w:pPr>
            <w:r w:rsidRPr="0593783F">
              <w:rPr>
                <w:sz w:val="16"/>
                <w:szCs w:val="16"/>
              </w:rPr>
              <w:t xml:space="preserve">SMPS : </w:t>
            </w:r>
          </w:p>
          <w:p w14:paraId="25BE9614" w14:textId="5AE124FC" w:rsidR="003773D1" w:rsidRPr="005C1A8C" w:rsidRDefault="00800DB8" w:rsidP="00E65633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z w:val="16"/>
                <w:szCs w:val="16"/>
              </w:rPr>
              <w:t>2025-030</w:t>
            </w:r>
          </w:p>
        </w:tc>
        <w:tc>
          <w:tcPr>
            <w:tcW w:w="598" w:type="dxa"/>
            <w:vAlign w:val="center"/>
          </w:tcPr>
          <w:p w14:paraId="1B904486" w14:textId="407AEC7F" w:rsidR="003773D1" w:rsidRPr="005C1A8C" w:rsidRDefault="6C772F5A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9" w:type="dxa"/>
            <w:vAlign w:val="center"/>
          </w:tcPr>
          <w:p w14:paraId="08A1988F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7DC996D" w14:textId="3AB5A50F" w:rsidR="00E67888" w:rsidRDefault="00E67888" w:rsidP="5B4D3E46">
      <w:pPr>
        <w:ind w:left="851"/>
        <w:rPr>
          <w:rFonts w:ascii="Times New Roman" w:hAnsi="Times New Roman" w:cs="Times New Roman"/>
          <w:b/>
          <w:bCs/>
        </w:rPr>
      </w:pPr>
    </w:p>
    <w:p w14:paraId="6B475CB5" w14:textId="6702DF1C" w:rsidR="00BA1EAF" w:rsidRPr="00BA1EAF" w:rsidRDefault="1AA037E2" w:rsidP="5B4D3E46">
      <w:pPr>
        <w:ind w:left="851"/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lastRenderedPageBreak/>
        <w:t>Verify that the types and quantities of equipment installed on board the vessel match those specified in the Declaration of Conformity and the submitted drawings.</w:t>
      </w:r>
    </w:p>
    <w:p w14:paraId="7A10163B" w14:textId="77777777" w:rsidR="00BA1EAF" w:rsidRDefault="00BA1EAF" w:rsidP="5B4D3E46">
      <w:pPr>
        <w:ind w:left="851"/>
        <w:rPr>
          <w:rFonts w:ascii="Times New Roman" w:hAnsi="Times New Roman" w:cs="Times New Roman"/>
          <w:b/>
          <w:bCs/>
        </w:rPr>
      </w:pP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95"/>
        <w:gridCol w:w="3516"/>
        <w:gridCol w:w="1842"/>
        <w:gridCol w:w="2400"/>
        <w:gridCol w:w="705"/>
        <w:gridCol w:w="581"/>
      </w:tblGrid>
      <w:tr w:rsidR="00DE220C" w:rsidRPr="00C76DDB" w14:paraId="1E5C7311" w14:textId="77777777" w:rsidTr="123D9E66">
        <w:tc>
          <w:tcPr>
            <w:tcW w:w="595" w:type="dxa"/>
            <w:vMerge w:val="restart"/>
            <w:shd w:val="clear" w:color="auto" w:fill="C4C4C0" w:themeFill="background1" w:themeFillShade="E6"/>
            <w:vAlign w:val="center"/>
          </w:tcPr>
          <w:p w14:paraId="3E601CF9" w14:textId="56D42970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566F3B0A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516" w:type="dxa"/>
            <w:vMerge w:val="restart"/>
            <w:shd w:val="clear" w:color="auto" w:fill="C4C4C0" w:themeFill="background1" w:themeFillShade="E6"/>
            <w:vAlign w:val="center"/>
          </w:tcPr>
          <w:p w14:paraId="0844510E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3FE63C56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7EA57632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2CB45CE4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DE220C" w:rsidRPr="00C76DDB" w14:paraId="670637DC" w14:textId="77777777" w:rsidTr="123D9E66">
        <w:tc>
          <w:tcPr>
            <w:tcW w:w="595" w:type="dxa"/>
            <w:vMerge/>
            <w:vAlign w:val="center"/>
          </w:tcPr>
          <w:p w14:paraId="5BB71DA7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3516" w:type="dxa"/>
            <w:vMerge/>
            <w:vAlign w:val="center"/>
          </w:tcPr>
          <w:p w14:paraId="1AF97EA4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1842" w:type="dxa"/>
            <w:vMerge/>
            <w:vAlign w:val="center"/>
          </w:tcPr>
          <w:p w14:paraId="707C0D6D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2400" w:type="dxa"/>
            <w:vMerge/>
            <w:vAlign w:val="center"/>
          </w:tcPr>
          <w:p w14:paraId="621C031C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705" w:type="dxa"/>
            <w:shd w:val="clear" w:color="auto" w:fill="C4C4C0" w:themeFill="background1" w:themeFillShade="E6"/>
            <w:vAlign w:val="center"/>
          </w:tcPr>
          <w:p w14:paraId="67B03464" w14:textId="77777777" w:rsidR="00DE220C" w:rsidRPr="00BA1EAF" w:rsidRDefault="576C71BD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81" w:type="dxa"/>
            <w:shd w:val="clear" w:color="auto" w:fill="C4C4C0" w:themeFill="background1" w:themeFillShade="E6"/>
            <w:vAlign w:val="center"/>
          </w:tcPr>
          <w:p w14:paraId="6DD6DDC1" w14:textId="2821D76E" w:rsidR="00DE220C" w:rsidRPr="00BA1EAF" w:rsidRDefault="718090C1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DE220C" w:rsidRPr="00C76DDB" w14:paraId="57978330" w14:textId="77777777" w:rsidTr="00142CC3">
        <w:trPr>
          <w:trHeight w:val="774"/>
        </w:trPr>
        <w:tc>
          <w:tcPr>
            <w:tcW w:w="595" w:type="dxa"/>
            <w:vAlign w:val="center"/>
          </w:tcPr>
          <w:p w14:paraId="7499F1C6" w14:textId="77777777" w:rsidR="00DE220C" w:rsidRPr="00BA1EAF" w:rsidRDefault="576C71BD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3516" w:type="dxa"/>
            <w:vAlign w:val="center"/>
          </w:tcPr>
          <w:p w14:paraId="50DD26A0" w14:textId="389CB3D1" w:rsidR="00DE220C" w:rsidRPr="00BA1EAF" w:rsidRDefault="1AA037E2" w:rsidP="213C49BD">
            <w:pPr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 xml:space="preserve">Verify that the configuration and quantity of the </w:t>
            </w:r>
            <w:proofErr w:type="spellStart"/>
            <w:r w:rsidR="000039E4">
              <w:rPr>
                <w:spacing w:val="-2"/>
                <w:sz w:val="16"/>
                <w:szCs w:val="16"/>
              </w:rPr>
              <w:t>HiNAS</w:t>
            </w:r>
            <w:proofErr w:type="spellEnd"/>
            <w:r w:rsidR="000039E4">
              <w:rPr>
                <w:spacing w:val="-2"/>
                <w:sz w:val="16"/>
                <w:szCs w:val="16"/>
              </w:rPr>
              <w:t xml:space="preserve"> Control Standard</w:t>
            </w:r>
            <w:r w:rsidR="000039E4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213C49BD">
              <w:rPr>
                <w:spacing w:val="-2"/>
                <w:sz w:val="16"/>
                <w:szCs w:val="16"/>
              </w:rPr>
              <w:t>hardware are the same as those shown in the drawings</w:t>
            </w:r>
          </w:p>
        </w:tc>
        <w:tc>
          <w:tcPr>
            <w:tcW w:w="1842" w:type="dxa"/>
            <w:vAlign w:val="center"/>
          </w:tcPr>
          <w:p w14:paraId="4F1F9EF7" w14:textId="77777777" w:rsidR="00DE220C" w:rsidRPr="00BA1EAF" w:rsidRDefault="00DE220C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225794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3F86872E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26FCD551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</w:tc>
        <w:tc>
          <w:tcPr>
            <w:tcW w:w="705" w:type="dxa"/>
            <w:vAlign w:val="center"/>
          </w:tcPr>
          <w:p w14:paraId="4C904397" w14:textId="1C6E29CF" w:rsidR="00DE220C" w:rsidRPr="00BA1EAF" w:rsidRDefault="32CFA1CF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581" w:type="dxa"/>
            <w:vAlign w:val="center"/>
          </w:tcPr>
          <w:p w14:paraId="557DD66A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DE220C" w:rsidRPr="00C76DDB" w14:paraId="3D21AC65" w14:textId="77777777" w:rsidTr="123D9E66">
        <w:trPr>
          <w:trHeight w:val="774"/>
        </w:trPr>
        <w:tc>
          <w:tcPr>
            <w:tcW w:w="595" w:type="dxa"/>
            <w:vAlign w:val="center"/>
          </w:tcPr>
          <w:p w14:paraId="6A90AABE" w14:textId="77777777" w:rsidR="00DE220C" w:rsidRPr="00BA1EAF" w:rsidRDefault="576C71BD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3516" w:type="dxa"/>
            <w:vAlign w:val="center"/>
          </w:tcPr>
          <w:p w14:paraId="4AF320DA" w14:textId="09524703" w:rsidR="00DE220C" w:rsidRPr="00BA1EAF" w:rsidRDefault="1AA037E2" w:rsidP="213C49BD">
            <w:pPr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 xml:space="preserve">Verify that the Serial Numbers of the hardware listed in the </w:t>
            </w:r>
            <w:proofErr w:type="spellStart"/>
            <w:r w:rsidRPr="213C49BD">
              <w:rPr>
                <w:spacing w:val="-2"/>
                <w:sz w:val="16"/>
                <w:szCs w:val="16"/>
              </w:rPr>
              <w:t>DoC</w:t>
            </w:r>
            <w:proofErr w:type="spellEnd"/>
            <w:r w:rsidRPr="213C49BD">
              <w:rPr>
                <w:spacing w:val="-2"/>
                <w:sz w:val="16"/>
                <w:szCs w:val="16"/>
              </w:rPr>
              <w:t xml:space="preserve"> document match those of the hardware actually installed onboard.</w:t>
            </w:r>
          </w:p>
        </w:tc>
        <w:tc>
          <w:tcPr>
            <w:tcW w:w="1842" w:type="dxa"/>
            <w:vAlign w:val="center"/>
          </w:tcPr>
          <w:p w14:paraId="6C401F43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C45E6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</w:tc>
        <w:tc>
          <w:tcPr>
            <w:tcW w:w="705" w:type="dxa"/>
            <w:vAlign w:val="center"/>
          </w:tcPr>
          <w:p w14:paraId="53126C6F" w14:textId="44706221" w:rsidR="00DE220C" w:rsidRPr="00BA1EAF" w:rsidRDefault="32CFA1CF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581" w:type="dxa"/>
            <w:vAlign w:val="center"/>
          </w:tcPr>
          <w:p w14:paraId="04D6BD1D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</w:tbl>
    <w:p w14:paraId="43025DF4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0F97EFC4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72ADF7D2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2508185E" w14:textId="0AE96906" w:rsidR="00FC79CF" w:rsidRDefault="005C4EE8" w:rsidP="00FC79CF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5C4EE8">
        <w:rPr>
          <w:rFonts w:ascii="Times New Roman" w:hAnsi="Times New Roman" w:cs="Times New Roman"/>
          <w:b/>
          <w:bCs/>
        </w:rPr>
        <w:t>Functional Test</w:t>
      </w:r>
    </w:p>
    <w:p w14:paraId="4A6B4683" w14:textId="01294333" w:rsidR="00093507" w:rsidRDefault="00093507" w:rsidP="00093507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Dimmer</w:t>
      </w:r>
    </w:p>
    <w:p w14:paraId="429BA5F7" w14:textId="70BC4ADB" w:rsidR="00FC79CF" w:rsidRDefault="005C4EE8" w:rsidP="00FC79CF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/>
        </w:rPr>
        <w:t>Verify the operation of the monitor's dimming function</w:t>
      </w:r>
    </w:p>
    <w:p w14:paraId="4806BC41" w14:textId="54BC0E11" w:rsidR="00320B5E" w:rsidRPr="00320B5E" w:rsidRDefault="02B880CD" w:rsidP="00320B5E">
      <w:pPr>
        <w:pStyle w:val="a0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213C49BD">
        <w:rPr>
          <w:rFonts w:ascii="Times New Roman" w:hAnsi="Times New Roman" w:cs="Times New Roman"/>
        </w:rPr>
        <w:t xml:space="preserve">For monitors not applicable, indicate "N/A" in the Result field and omit the test </w:t>
      </w:r>
      <w:r w:rsidR="005C4EE8">
        <w:br/>
      </w:r>
    </w:p>
    <w:tbl>
      <w:tblPr>
        <w:tblStyle w:val="ac"/>
        <w:tblW w:w="981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600"/>
        <w:gridCol w:w="1419"/>
        <w:gridCol w:w="1530"/>
        <w:gridCol w:w="1590"/>
        <w:gridCol w:w="2464"/>
        <w:gridCol w:w="1104"/>
        <w:gridCol w:w="1104"/>
      </w:tblGrid>
      <w:tr w:rsidR="00320B5E" w:rsidRPr="00C76DDB" w14:paraId="11571C67" w14:textId="77777777" w:rsidTr="123D9E66">
        <w:trPr>
          <w:trHeight w:val="300"/>
        </w:trPr>
        <w:tc>
          <w:tcPr>
            <w:tcW w:w="600" w:type="dxa"/>
            <w:vMerge w:val="restart"/>
            <w:shd w:val="clear" w:color="auto" w:fill="C4C4C0" w:themeFill="background1" w:themeFillShade="E6"/>
            <w:vAlign w:val="center"/>
          </w:tcPr>
          <w:p w14:paraId="6A195EFD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949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A5DFEA7" w14:textId="467EF537" w:rsidR="00320B5E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590" w:type="dxa"/>
            <w:vMerge w:val="restart"/>
            <w:shd w:val="clear" w:color="auto" w:fill="C4C4C0" w:themeFill="background1" w:themeFillShade="E6"/>
            <w:vAlign w:val="center"/>
          </w:tcPr>
          <w:p w14:paraId="32FF3857" w14:textId="3EFE068D" w:rsidR="00320B5E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64" w:type="dxa"/>
            <w:vMerge w:val="restart"/>
            <w:shd w:val="clear" w:color="auto" w:fill="C4C4C0" w:themeFill="background1" w:themeFillShade="E6"/>
            <w:vAlign w:val="center"/>
          </w:tcPr>
          <w:p w14:paraId="04213C1F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2208" w:type="dxa"/>
            <w:gridSpan w:val="2"/>
            <w:shd w:val="clear" w:color="auto" w:fill="C4C4C0" w:themeFill="background1" w:themeFillShade="E6"/>
            <w:vAlign w:val="center"/>
          </w:tcPr>
          <w:p w14:paraId="4E7B7669" w14:textId="77777777" w:rsidR="0083791D" w:rsidRDefault="0083791D"/>
        </w:tc>
      </w:tr>
      <w:tr w:rsidR="00320B5E" w:rsidRPr="00C76DDB" w14:paraId="2756F5B7" w14:textId="77777777" w:rsidTr="123D9E66">
        <w:trPr>
          <w:trHeight w:val="300"/>
        </w:trPr>
        <w:tc>
          <w:tcPr>
            <w:tcW w:w="600" w:type="dxa"/>
            <w:vMerge/>
            <w:vAlign w:val="center"/>
          </w:tcPr>
          <w:p w14:paraId="55E946A7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49" w:type="dxa"/>
            <w:gridSpan w:val="2"/>
            <w:vMerge/>
            <w:vAlign w:val="center"/>
          </w:tcPr>
          <w:p w14:paraId="71484716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90" w:type="dxa"/>
            <w:vMerge/>
            <w:vAlign w:val="center"/>
          </w:tcPr>
          <w:p w14:paraId="7CDC0FB3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64" w:type="dxa"/>
            <w:vMerge/>
            <w:vAlign w:val="center"/>
          </w:tcPr>
          <w:p w14:paraId="215337D8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4" w:type="dxa"/>
            <w:shd w:val="clear" w:color="auto" w:fill="C4C4C0" w:themeFill="background1" w:themeFillShade="E6"/>
            <w:vAlign w:val="center"/>
          </w:tcPr>
          <w:p w14:paraId="10923004" w14:textId="3D1E8D8B" w:rsidR="00320B5E" w:rsidRPr="00C76DDB" w:rsidRDefault="0B4451C1" w:rsidP="00C1475A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104" w:type="dxa"/>
            <w:shd w:val="clear" w:color="auto" w:fill="C4C4C0" w:themeFill="background1" w:themeFillShade="E6"/>
            <w:vAlign w:val="center"/>
          </w:tcPr>
          <w:p w14:paraId="735B371B" w14:textId="06A88E22" w:rsidR="0B4451C1" w:rsidRDefault="0B4451C1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320B5E" w:rsidRPr="00C76DDB" w14:paraId="4C14F08D" w14:textId="77777777" w:rsidTr="123D9E66">
        <w:trPr>
          <w:trHeight w:val="300"/>
        </w:trPr>
        <w:tc>
          <w:tcPr>
            <w:tcW w:w="600" w:type="dxa"/>
            <w:vMerge w:val="restart"/>
            <w:vAlign w:val="center"/>
          </w:tcPr>
          <w:p w14:paraId="4E1D2B39" w14:textId="77777777" w:rsidR="00320B5E" w:rsidRPr="005C1A8C" w:rsidRDefault="00320B5E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949" w:type="dxa"/>
            <w:gridSpan w:val="2"/>
            <w:vAlign w:val="center"/>
          </w:tcPr>
          <w:p w14:paraId="500FF6F5" w14:textId="06069889" w:rsidR="00320B5E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Verify whether the brightness can be adjusted by pressing the “-” and “+” buttons on the OSD Remote Control Unit of model TIMX-UW584.</w:t>
            </w:r>
          </w:p>
        </w:tc>
        <w:tc>
          <w:tcPr>
            <w:tcW w:w="1590" w:type="dxa"/>
            <w:vAlign w:val="center"/>
          </w:tcPr>
          <w:p w14:paraId="0F81F943" w14:textId="29EA45EE" w:rsidR="00320B5E" w:rsidRPr="005C1A8C" w:rsidRDefault="001C75B0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1C75B0">
              <w:rPr>
                <w:spacing w:val="-2"/>
                <w:sz w:val="16"/>
                <w:szCs w:val="24"/>
              </w:rPr>
              <w:t>Brightness adjustable</w:t>
            </w:r>
          </w:p>
        </w:tc>
        <w:tc>
          <w:tcPr>
            <w:tcW w:w="24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4342B" w14:textId="77777777" w:rsidR="00320B5E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B920B45" w14:textId="77777777" w:rsidR="00320B5E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CC73200" w14:textId="77777777" w:rsidR="00320B5E" w:rsidRPr="005C1A8C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1104" w:type="dxa"/>
            <w:vAlign w:val="center"/>
          </w:tcPr>
          <w:p w14:paraId="30D62555" w14:textId="178B5EEC" w:rsidR="00320B5E" w:rsidRPr="005C1A8C" w:rsidRDefault="280D7765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104" w:type="dxa"/>
            <w:vAlign w:val="center"/>
          </w:tcPr>
          <w:p w14:paraId="0E03263A" w14:textId="6978124E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320B5E" w:rsidRPr="00E87B47" w14:paraId="023ED50F" w14:textId="77777777" w:rsidTr="123D9E66">
        <w:trPr>
          <w:trHeight w:val="300"/>
        </w:trPr>
        <w:tc>
          <w:tcPr>
            <w:tcW w:w="600" w:type="dxa"/>
            <w:vMerge/>
            <w:vAlign w:val="center"/>
          </w:tcPr>
          <w:p w14:paraId="5E8CD115" w14:textId="602EA51B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9" w:type="dxa"/>
            <w:shd w:val="clear" w:color="auto" w:fill="C4C4C0" w:themeFill="background1" w:themeFillShade="E6"/>
            <w:vAlign w:val="center"/>
          </w:tcPr>
          <w:p w14:paraId="15B5816E" w14:textId="7A55B955" w:rsidR="00320B5E" w:rsidRPr="00C76DDB" w:rsidRDefault="00F60E3D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5830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7792" w:type="dxa"/>
            <w:gridSpan w:val="5"/>
            <w:vAlign w:val="center"/>
          </w:tcPr>
          <w:p w14:paraId="52AF1F3B" w14:textId="57E34E3F" w:rsidR="0083791D" w:rsidRDefault="3433A462" w:rsidP="213C49BD">
            <w:pPr>
              <w:jc w:val="left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8F6B8C4" wp14:editId="02E6A417">
                  <wp:extent cx="3306420" cy="1300284"/>
                  <wp:effectExtent l="0" t="0" r="0" b="0"/>
                  <wp:docPr id="7621500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1500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420" cy="1300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D3DA1" w14:textId="3C340094" w:rsidR="00456F92" w:rsidRDefault="00456F92" w:rsidP="213C49BD">
      <w:pPr>
        <w:rPr>
          <w:rFonts w:ascii="Times New Roman" w:hAnsi="Times New Roman" w:cs="Times New Roman"/>
          <w:b/>
          <w:bCs/>
        </w:rPr>
      </w:pP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635"/>
        <w:gridCol w:w="1704"/>
        <w:gridCol w:w="1772"/>
        <w:gridCol w:w="1842"/>
        <w:gridCol w:w="1604"/>
        <w:gridCol w:w="1041"/>
        <w:gridCol w:w="1041"/>
      </w:tblGrid>
      <w:tr w:rsidR="213C49BD" w14:paraId="76781C27" w14:textId="77777777" w:rsidTr="123D9E66">
        <w:trPr>
          <w:trHeight w:val="300"/>
        </w:trPr>
        <w:tc>
          <w:tcPr>
            <w:tcW w:w="635" w:type="dxa"/>
            <w:vMerge w:val="restart"/>
            <w:shd w:val="clear" w:color="auto" w:fill="C4C4C0" w:themeFill="background1" w:themeFillShade="E6"/>
            <w:vAlign w:val="center"/>
          </w:tcPr>
          <w:p w14:paraId="6D8D1AA1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476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A36B6B6" w14:textId="5C1D46E6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4E45F4F1" w14:textId="792D559D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604" w:type="dxa"/>
            <w:vMerge w:val="restart"/>
            <w:shd w:val="clear" w:color="auto" w:fill="C4C4C0" w:themeFill="background1" w:themeFillShade="E6"/>
            <w:vAlign w:val="center"/>
          </w:tcPr>
          <w:p w14:paraId="7240953F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2082" w:type="dxa"/>
            <w:gridSpan w:val="2"/>
            <w:shd w:val="clear" w:color="auto" w:fill="C4C4C0" w:themeFill="background1" w:themeFillShade="E6"/>
            <w:vAlign w:val="center"/>
          </w:tcPr>
          <w:p w14:paraId="0272024E" w14:textId="0741215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213C49BD" w14:paraId="0AAEAA0D" w14:textId="77777777" w:rsidTr="123D9E66">
        <w:trPr>
          <w:trHeight w:val="300"/>
        </w:trPr>
        <w:tc>
          <w:tcPr>
            <w:tcW w:w="635" w:type="dxa"/>
            <w:vMerge/>
            <w:vAlign w:val="center"/>
          </w:tcPr>
          <w:p w14:paraId="31BD7BD1" w14:textId="77777777" w:rsidR="0083791D" w:rsidRDefault="0083791D"/>
        </w:tc>
        <w:tc>
          <w:tcPr>
            <w:tcW w:w="3476" w:type="dxa"/>
            <w:gridSpan w:val="2"/>
            <w:vMerge/>
            <w:vAlign w:val="center"/>
          </w:tcPr>
          <w:p w14:paraId="4E66E7BC" w14:textId="77777777" w:rsidR="0083791D" w:rsidRDefault="0083791D"/>
        </w:tc>
        <w:tc>
          <w:tcPr>
            <w:tcW w:w="1842" w:type="dxa"/>
            <w:vMerge/>
            <w:vAlign w:val="center"/>
          </w:tcPr>
          <w:p w14:paraId="215E23F9" w14:textId="77777777" w:rsidR="0083791D" w:rsidRDefault="0083791D"/>
        </w:tc>
        <w:tc>
          <w:tcPr>
            <w:tcW w:w="1604" w:type="dxa"/>
            <w:vMerge/>
            <w:vAlign w:val="center"/>
          </w:tcPr>
          <w:p w14:paraId="18D6906E" w14:textId="77777777" w:rsidR="0083791D" w:rsidRDefault="0083791D"/>
        </w:tc>
        <w:tc>
          <w:tcPr>
            <w:tcW w:w="1041" w:type="dxa"/>
            <w:shd w:val="clear" w:color="auto" w:fill="C4C4C0" w:themeFill="background1" w:themeFillShade="E6"/>
            <w:vAlign w:val="center"/>
          </w:tcPr>
          <w:p w14:paraId="6FB86F53" w14:textId="0C3E7635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041" w:type="dxa"/>
            <w:shd w:val="clear" w:color="auto" w:fill="C4C4C0" w:themeFill="background1" w:themeFillShade="E6"/>
            <w:vAlign w:val="center"/>
          </w:tcPr>
          <w:p w14:paraId="102015D4" w14:textId="2C0E80A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213C49BD" w14:paraId="58C7FF59" w14:textId="77777777" w:rsidTr="123D9E66">
        <w:trPr>
          <w:trHeight w:val="300"/>
        </w:trPr>
        <w:tc>
          <w:tcPr>
            <w:tcW w:w="635" w:type="dxa"/>
            <w:vMerge w:val="restart"/>
            <w:vAlign w:val="center"/>
          </w:tcPr>
          <w:p w14:paraId="2BA626F5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2</w:t>
            </w:r>
          </w:p>
        </w:tc>
        <w:tc>
          <w:tcPr>
            <w:tcW w:w="3476" w:type="dxa"/>
            <w:gridSpan w:val="2"/>
            <w:vAlign w:val="center"/>
          </w:tcPr>
          <w:p w14:paraId="1B6A61CE" w14:textId="7CC99C5D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Verify whether the brightness can be adjusted by pressing the “-” and “+” buttons located at the lower right corner of models TIMX-W270 and TIMX-W320</w:t>
            </w:r>
          </w:p>
        </w:tc>
        <w:tc>
          <w:tcPr>
            <w:tcW w:w="1842" w:type="dxa"/>
            <w:vAlign w:val="center"/>
          </w:tcPr>
          <w:p w14:paraId="67974E99" w14:textId="3140DCE2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Brightness adjustable</w:t>
            </w: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6B8C07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  <w:p w14:paraId="7A2AF3F5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  <w:p w14:paraId="1F6D2FC5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671B6734" w14:textId="0654D27C" w:rsidR="213C49BD" w:rsidRDefault="21269277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041" w:type="dxa"/>
            <w:vAlign w:val="center"/>
          </w:tcPr>
          <w:p w14:paraId="0610CC32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213C49BD" w14:paraId="1FF9E59B" w14:textId="77777777" w:rsidTr="123D9E66">
        <w:trPr>
          <w:trHeight w:val="300"/>
        </w:trPr>
        <w:tc>
          <w:tcPr>
            <w:tcW w:w="635" w:type="dxa"/>
            <w:vMerge/>
          </w:tcPr>
          <w:p w14:paraId="6644F0F5" w14:textId="77777777" w:rsidR="0083791D" w:rsidRDefault="0083791D"/>
        </w:tc>
        <w:tc>
          <w:tcPr>
            <w:tcW w:w="1704" w:type="dxa"/>
            <w:shd w:val="clear" w:color="auto" w:fill="C4C4C0" w:themeFill="background1" w:themeFillShade="E6"/>
            <w:vAlign w:val="center"/>
          </w:tcPr>
          <w:p w14:paraId="59EC089F" w14:textId="200DC766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7300" w:type="dxa"/>
            <w:gridSpan w:val="5"/>
            <w:vAlign w:val="center"/>
          </w:tcPr>
          <w:p w14:paraId="5572BEFC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A7A668C" wp14:editId="2D446312">
                  <wp:extent cx="3171825" cy="1873120"/>
                  <wp:effectExtent l="0" t="0" r="0" b="0"/>
                  <wp:docPr id="1429494411" name="그림 1" descr="텍스트, 스크린샷, 주방가전, 가전용품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4952" name="그림 1" descr="텍스트, 스크린샷, 주방가전, 가전용품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465" cy="187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1633E" w14:textId="3FD206C8" w:rsidR="00456F92" w:rsidRDefault="00456F92" w:rsidP="213C49BD">
      <w:pPr>
        <w:rPr>
          <w:rFonts w:ascii="Times New Roman" w:hAnsi="Times New Roman" w:cs="Times New Roman"/>
          <w:b/>
          <w:bCs/>
        </w:rPr>
      </w:pPr>
    </w:p>
    <w:p w14:paraId="3A35C360" w14:textId="5237B0DC" w:rsidR="00DE6185" w:rsidRDefault="00DE618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Keyboard with Trackball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55"/>
        <w:gridCol w:w="3556"/>
        <w:gridCol w:w="1842"/>
        <w:gridCol w:w="2390"/>
        <w:gridCol w:w="650"/>
        <w:gridCol w:w="646"/>
      </w:tblGrid>
      <w:tr w:rsidR="00DE6185" w:rsidRPr="00C76DDB" w14:paraId="64E94486" w14:textId="77777777" w:rsidTr="123D9E66">
        <w:tc>
          <w:tcPr>
            <w:tcW w:w="555" w:type="dxa"/>
            <w:vMerge w:val="restart"/>
            <w:shd w:val="clear" w:color="auto" w:fill="C4C4C0" w:themeFill="background1" w:themeFillShade="E6"/>
            <w:vAlign w:val="center"/>
          </w:tcPr>
          <w:p w14:paraId="3D85C1A0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56" w:type="dxa"/>
            <w:vMerge w:val="restart"/>
            <w:shd w:val="clear" w:color="auto" w:fill="C4C4C0" w:themeFill="background1" w:themeFillShade="E6"/>
            <w:vAlign w:val="center"/>
          </w:tcPr>
          <w:p w14:paraId="4F61DD8F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787D86E5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90" w:type="dxa"/>
            <w:vMerge w:val="restart"/>
            <w:shd w:val="clear" w:color="auto" w:fill="C4C4C0" w:themeFill="background1" w:themeFillShade="E6"/>
            <w:vAlign w:val="center"/>
          </w:tcPr>
          <w:p w14:paraId="02ACF82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96" w:type="dxa"/>
            <w:gridSpan w:val="2"/>
            <w:shd w:val="clear" w:color="auto" w:fill="C4C4C0" w:themeFill="background1" w:themeFillShade="E6"/>
            <w:vAlign w:val="center"/>
          </w:tcPr>
          <w:p w14:paraId="40B7C40F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DE6185" w:rsidRPr="00C76DDB" w14:paraId="58EC2BC8" w14:textId="77777777" w:rsidTr="123D9E66">
        <w:tc>
          <w:tcPr>
            <w:tcW w:w="555" w:type="dxa"/>
            <w:vMerge/>
            <w:vAlign w:val="center"/>
          </w:tcPr>
          <w:p w14:paraId="63F6A7B0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56" w:type="dxa"/>
            <w:vMerge/>
            <w:vAlign w:val="center"/>
          </w:tcPr>
          <w:p w14:paraId="088BF112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7BABE2C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90" w:type="dxa"/>
            <w:vMerge/>
            <w:vAlign w:val="center"/>
          </w:tcPr>
          <w:p w14:paraId="0C26EE3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0" w:type="dxa"/>
            <w:shd w:val="clear" w:color="auto" w:fill="C4C4C0" w:themeFill="background1" w:themeFillShade="E6"/>
            <w:vAlign w:val="center"/>
          </w:tcPr>
          <w:p w14:paraId="4C8C8CD1" w14:textId="77777777" w:rsidR="00DE6185" w:rsidRPr="00C76DDB" w:rsidRDefault="00DE6185" w:rsidP="00E00F7C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6" w:type="dxa"/>
            <w:shd w:val="clear" w:color="auto" w:fill="C4C4C0" w:themeFill="background1" w:themeFillShade="E6"/>
            <w:vAlign w:val="center"/>
          </w:tcPr>
          <w:p w14:paraId="4702FE8C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DE6185" w:rsidRPr="00C76DDB" w14:paraId="3B0982A0" w14:textId="77777777" w:rsidTr="00142CC3">
        <w:trPr>
          <w:trHeight w:val="774"/>
        </w:trPr>
        <w:tc>
          <w:tcPr>
            <w:tcW w:w="555" w:type="dxa"/>
            <w:vAlign w:val="center"/>
          </w:tcPr>
          <w:p w14:paraId="77587936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56" w:type="dxa"/>
            <w:vAlign w:val="center"/>
          </w:tcPr>
          <w:p w14:paraId="182EF97E" w14:textId="7A81E89E" w:rsidR="00DE6185" w:rsidRPr="00DE6185" w:rsidRDefault="00DE6185" w:rsidP="00DE6185">
            <w:pPr>
              <w:jc w:val="center"/>
              <w:rPr>
                <w:spacing w:val="-2"/>
                <w:sz w:val="16"/>
              </w:rPr>
            </w:pPr>
            <w:r w:rsidRPr="00DE6185">
              <w:rPr>
                <w:spacing w:val="-2"/>
                <w:sz w:val="16"/>
              </w:rPr>
              <w:t>Verify that the keyboard inputs function correctly.</w:t>
            </w:r>
          </w:p>
        </w:tc>
        <w:tc>
          <w:tcPr>
            <w:tcW w:w="1842" w:type="dxa"/>
            <w:vAlign w:val="center"/>
          </w:tcPr>
          <w:p w14:paraId="5D260767" w14:textId="7DC14506" w:rsidR="00DE6185" w:rsidRPr="005C1A8C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6CFD7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  <w:p w14:paraId="15902148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  <w:p w14:paraId="55598725" w14:textId="77777777" w:rsidR="00DE6185" w:rsidRPr="005C1A8C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650" w:type="dxa"/>
            <w:vAlign w:val="center"/>
          </w:tcPr>
          <w:p w14:paraId="66A274ED" w14:textId="3E7DBC48" w:rsidR="00DE6185" w:rsidRPr="005C1A8C" w:rsidRDefault="3FA412FD" w:rsidP="00E00F7C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6" w:type="dxa"/>
            <w:vAlign w:val="center"/>
          </w:tcPr>
          <w:p w14:paraId="016C83D0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DE6185" w:rsidRPr="00C76DDB" w14:paraId="1D86D087" w14:textId="77777777" w:rsidTr="00142CC3">
        <w:trPr>
          <w:trHeight w:val="774"/>
        </w:trPr>
        <w:tc>
          <w:tcPr>
            <w:tcW w:w="555" w:type="dxa"/>
            <w:vAlign w:val="center"/>
          </w:tcPr>
          <w:p w14:paraId="5E184891" w14:textId="2A44953A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3556" w:type="dxa"/>
            <w:vAlign w:val="center"/>
          </w:tcPr>
          <w:p w14:paraId="64A4CAAD" w14:textId="229ADE08" w:rsidR="00DE6185" w:rsidRPr="00DE6185" w:rsidRDefault="00DE6185" w:rsidP="00DE6185">
            <w:pPr>
              <w:jc w:val="center"/>
              <w:rPr>
                <w:spacing w:val="-2"/>
                <w:sz w:val="16"/>
                <w:szCs w:val="24"/>
              </w:rPr>
            </w:pPr>
            <w:r w:rsidRPr="00DE6185">
              <w:rPr>
                <w:spacing w:val="-2"/>
                <w:sz w:val="16"/>
                <w:szCs w:val="24"/>
              </w:rPr>
              <w:t>Verify that the mouse clicks function correctly.</w:t>
            </w:r>
          </w:p>
        </w:tc>
        <w:tc>
          <w:tcPr>
            <w:tcW w:w="1842" w:type="dxa"/>
            <w:vAlign w:val="center"/>
          </w:tcPr>
          <w:p w14:paraId="21002D2F" w14:textId="77777777" w:rsidR="00DE6185" w:rsidRPr="001C75B0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231DA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650" w:type="dxa"/>
            <w:vAlign w:val="center"/>
          </w:tcPr>
          <w:p w14:paraId="00CF4081" w14:textId="74F8C957" w:rsidR="00DE6185" w:rsidRPr="005C1A8C" w:rsidRDefault="311A3FCB" w:rsidP="00E00F7C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6" w:type="dxa"/>
            <w:vAlign w:val="center"/>
          </w:tcPr>
          <w:p w14:paraId="29EA5335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460D5E84" w14:textId="77777777" w:rsidR="00DE6185" w:rsidRDefault="00DE6185" w:rsidP="00DE6185">
      <w:pPr>
        <w:pStyle w:val="a0"/>
        <w:ind w:left="1418"/>
        <w:rPr>
          <w:rFonts w:ascii="Times New Roman" w:hAnsi="Times New Roman" w:cs="Times New Roman"/>
          <w:b/>
          <w:bCs/>
        </w:rPr>
      </w:pPr>
    </w:p>
    <w:p w14:paraId="5E424642" w14:textId="77777777" w:rsidR="00DE6185" w:rsidRDefault="00DE6185" w:rsidP="00DE6185">
      <w:pPr>
        <w:pStyle w:val="a0"/>
        <w:ind w:left="1418"/>
        <w:rPr>
          <w:rFonts w:ascii="Times New Roman" w:hAnsi="Times New Roman" w:cs="Times New Roman"/>
          <w:b/>
          <w:bCs/>
        </w:rPr>
      </w:pPr>
    </w:p>
    <w:p w14:paraId="0CDE3923" w14:textId="23DE8673" w:rsidR="00F931A5" w:rsidRDefault="00F931A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5B4D3E46">
        <w:rPr>
          <w:rFonts w:ascii="Times New Roman" w:hAnsi="Times New Roman" w:cs="Times New Roman"/>
          <w:b/>
          <w:bCs/>
        </w:rPr>
        <w:t xml:space="preserve">Software </w:t>
      </w:r>
      <w:r w:rsidR="00DF6576">
        <w:rPr>
          <w:rFonts w:ascii="Times New Roman" w:hAnsi="Times New Roman" w:cs="Times New Roman" w:hint="eastAsia"/>
          <w:b/>
          <w:bCs/>
        </w:rPr>
        <w:t>Installation Check</w:t>
      </w:r>
      <w:r w:rsidRPr="5B4D3E46">
        <w:rPr>
          <w:rFonts w:ascii="Times New Roman" w:hAnsi="Times New Roman" w:cs="Times New Roman"/>
          <w:b/>
          <w:bCs/>
        </w:rPr>
        <w:t xml:space="preserve"> Test</w:t>
      </w:r>
      <w:r>
        <w:rPr>
          <w:rFonts w:ascii="Times New Roman" w:hAnsi="Times New Roman" w:cs="Times New Roman" w:hint="eastAsia"/>
          <w:b/>
          <w:bCs/>
        </w:rPr>
        <w:t xml:space="preserve"> </w:t>
      </w:r>
    </w:p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31"/>
        <w:gridCol w:w="1079"/>
        <w:gridCol w:w="1811"/>
        <w:gridCol w:w="1719"/>
        <w:gridCol w:w="1500"/>
        <w:gridCol w:w="1500"/>
        <w:gridCol w:w="1500"/>
      </w:tblGrid>
      <w:tr w:rsidR="00F931A5" w:rsidRPr="00C76DDB" w14:paraId="5560B285" w14:textId="77777777" w:rsidTr="123D9E66">
        <w:trPr>
          <w:trHeight w:val="600"/>
        </w:trPr>
        <w:tc>
          <w:tcPr>
            <w:tcW w:w="531" w:type="dxa"/>
            <w:vMerge w:val="restart"/>
            <w:shd w:val="clear" w:color="auto" w:fill="C4C4C0" w:themeFill="background1" w:themeFillShade="E6"/>
            <w:vAlign w:val="center"/>
          </w:tcPr>
          <w:p w14:paraId="5015FBD5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890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66B0932" w14:textId="7C0F6998" w:rsidR="00F931A5" w:rsidRPr="00C76DDB" w:rsidRDefault="001C75B0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719" w:type="dxa"/>
            <w:vMerge w:val="restart"/>
            <w:shd w:val="clear" w:color="auto" w:fill="C4C4C0" w:themeFill="background1" w:themeFillShade="E6"/>
            <w:vAlign w:val="center"/>
          </w:tcPr>
          <w:p w14:paraId="034CB5CF" w14:textId="5579A4B2" w:rsidR="00F931A5" w:rsidRPr="00C76DDB" w:rsidRDefault="5A0AE969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</w:t>
            </w:r>
            <w:r w:rsidR="0B1760CA" w:rsidRPr="213C49BD">
              <w:rPr>
                <w:rFonts w:ascii="Times New Roman" w:hAnsi="Times New Roman" w:cs="Times New Roman"/>
                <w:b/>
                <w:bCs/>
              </w:rPr>
              <w:t>i</w:t>
            </w:r>
            <w:r w:rsidRPr="213C49BD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500" w:type="dxa"/>
            <w:vMerge w:val="restart"/>
            <w:shd w:val="clear" w:color="auto" w:fill="C4C4C0" w:themeFill="background1" w:themeFillShade="E6"/>
            <w:vAlign w:val="center"/>
          </w:tcPr>
          <w:p w14:paraId="50265CA3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3000" w:type="dxa"/>
            <w:gridSpan w:val="2"/>
            <w:shd w:val="clear" w:color="auto" w:fill="C4C4C0" w:themeFill="background1" w:themeFillShade="E6"/>
            <w:vAlign w:val="center"/>
          </w:tcPr>
          <w:p w14:paraId="500844AE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931A5" w:rsidRPr="00C76DDB" w14:paraId="67D95F5C" w14:textId="77777777" w:rsidTr="123D9E66">
        <w:tc>
          <w:tcPr>
            <w:tcW w:w="531" w:type="dxa"/>
            <w:vMerge/>
            <w:vAlign w:val="center"/>
          </w:tcPr>
          <w:p w14:paraId="79AD735A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90" w:type="dxa"/>
            <w:gridSpan w:val="2"/>
            <w:vMerge/>
            <w:vAlign w:val="center"/>
          </w:tcPr>
          <w:p w14:paraId="0E2F3823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19" w:type="dxa"/>
            <w:vMerge/>
            <w:vAlign w:val="center"/>
          </w:tcPr>
          <w:p w14:paraId="448954AE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  <w:vMerge/>
            <w:vAlign w:val="center"/>
          </w:tcPr>
          <w:p w14:paraId="6382795D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  <w:shd w:val="clear" w:color="auto" w:fill="C4C4C0" w:themeFill="background1" w:themeFillShade="E6"/>
            <w:vAlign w:val="center"/>
          </w:tcPr>
          <w:p w14:paraId="7A060A30" w14:textId="77777777" w:rsidR="213C49BD" w:rsidRDefault="213C49BD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500" w:type="dxa"/>
            <w:shd w:val="clear" w:color="auto" w:fill="C4C4C0" w:themeFill="background1" w:themeFillShade="E6"/>
            <w:vAlign w:val="center"/>
          </w:tcPr>
          <w:p w14:paraId="356C10B2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F931A5" w:rsidRPr="00C76DDB" w14:paraId="09DD7590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6A38306E" w14:textId="45834D56" w:rsidR="00F931A5" w:rsidRPr="005C1A8C" w:rsidRDefault="086846CA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2890" w:type="dxa"/>
            <w:gridSpan w:val="2"/>
            <w:vAlign w:val="center"/>
          </w:tcPr>
          <w:p w14:paraId="08A6EECA" w14:textId="6EAB262D" w:rsidR="00F931A5" w:rsidRPr="5B4D3E46" w:rsidRDefault="43E84983" w:rsidP="00C1475A">
            <w:pPr>
              <w:jc w:val="center"/>
              <w:rPr>
                <w:rFonts w:ascii="Inter" w:eastAsia="Inter" w:hAnsi="Inter" w:cs="Inter"/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Verify that </w:t>
            </w:r>
            <w:proofErr w:type="spellStart"/>
            <w:r w:rsidR="000039E4">
              <w:rPr>
                <w:sz w:val="16"/>
                <w:szCs w:val="16"/>
              </w:rPr>
              <w:t>HiNAS</w:t>
            </w:r>
            <w:proofErr w:type="spellEnd"/>
            <w:r w:rsidR="000039E4">
              <w:rPr>
                <w:sz w:val="16"/>
                <w:szCs w:val="16"/>
              </w:rPr>
              <w:t xml:space="preserve"> Control Standard</w:t>
            </w:r>
            <w:r w:rsidR="000039E4">
              <w:rPr>
                <w:rFonts w:hint="eastAsia"/>
                <w:sz w:val="16"/>
                <w:szCs w:val="16"/>
              </w:rPr>
              <w:t xml:space="preserve"> </w:t>
            </w:r>
            <w:r w:rsidRPr="213C49BD">
              <w:rPr>
                <w:sz w:val="16"/>
                <w:szCs w:val="16"/>
              </w:rPr>
              <w:t>SW is running on the monitor.</w:t>
            </w:r>
          </w:p>
        </w:tc>
        <w:tc>
          <w:tcPr>
            <w:tcW w:w="1719" w:type="dxa"/>
            <w:vAlign w:val="center"/>
          </w:tcPr>
          <w:p w14:paraId="07237468" w14:textId="36E4879B" w:rsidR="00F931A5" w:rsidRDefault="000039E4" w:rsidP="00C1475A">
            <w:pPr>
              <w:jc w:val="center"/>
              <w:rPr>
                <w:spacing w:val="-2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HiNAS</w:t>
            </w:r>
            <w:proofErr w:type="spellEnd"/>
            <w:r>
              <w:rPr>
                <w:sz w:val="16"/>
                <w:szCs w:val="16"/>
              </w:rPr>
              <w:t xml:space="preserve"> Control Standard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43E84983" w:rsidRPr="213C49BD">
              <w:rPr>
                <w:sz w:val="16"/>
                <w:szCs w:val="16"/>
              </w:rPr>
              <w:t>SW</w:t>
            </w:r>
            <w:r w:rsidR="43E84983" w:rsidRPr="5B4D3E46">
              <w:rPr>
                <w:sz w:val="16"/>
                <w:szCs w:val="16"/>
              </w:rPr>
              <w:t xml:space="preserve"> is running on the monitor.</w:t>
            </w:r>
            <w:r w:rsidR="43E84983" w:rsidRPr="213C49BD">
              <w:rPr>
                <w:spacing w:val="-2"/>
                <w:sz w:val="16"/>
                <w:szCs w:val="16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50F57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  <w:p w14:paraId="6F21DB6D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  <w:p w14:paraId="151B9488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01041239" w14:textId="2FB7E2C8" w:rsidR="213C49BD" w:rsidRDefault="247DB360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39B95C19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DF6576" w:rsidRPr="00C76DDB" w14:paraId="51A0A49B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7D742ABB" w14:textId="1AD7B5A3" w:rsidR="00DF6576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2890" w:type="dxa"/>
            <w:gridSpan w:val="2"/>
            <w:vAlign w:val="center"/>
          </w:tcPr>
          <w:p w14:paraId="6C98486F" w14:textId="08B2C23E" w:rsidR="00DF6576" w:rsidRPr="006328FA" w:rsidRDefault="6899BD18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Double-click ‘</w:t>
            </w:r>
            <w:proofErr w:type="spellStart"/>
            <w:r w:rsidRPr="213C49BD">
              <w:rPr>
                <w:sz w:val="16"/>
                <w:szCs w:val="16"/>
              </w:rPr>
              <w:t>Avikus</w:t>
            </w:r>
            <w:proofErr w:type="spellEnd"/>
            <w:r w:rsidRPr="213C49BD">
              <w:rPr>
                <w:sz w:val="16"/>
                <w:szCs w:val="16"/>
              </w:rPr>
              <w:t xml:space="preserve"> HiNAS’ </w:t>
            </w:r>
            <w:r w:rsidR="396DD2C5" w:rsidRPr="213C49BD">
              <w:rPr>
                <w:sz w:val="16"/>
                <w:szCs w:val="16"/>
              </w:rPr>
              <w:t>Icon</w:t>
            </w:r>
            <w:r w:rsidRPr="213C49BD">
              <w:rPr>
                <w:sz w:val="16"/>
                <w:szCs w:val="16"/>
              </w:rPr>
              <w:t xml:space="preserve"> on the desktop to open the login screen, log in with the provided default account</w:t>
            </w:r>
          </w:p>
        </w:tc>
        <w:tc>
          <w:tcPr>
            <w:tcW w:w="1719" w:type="dxa"/>
            <w:vAlign w:val="center"/>
          </w:tcPr>
          <w:p w14:paraId="291FB7F2" w14:textId="0829F497" w:rsidR="00DF6576" w:rsidRPr="006328FA" w:rsidRDefault="396DD2C5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Login</w:t>
            </w:r>
            <w:r w:rsidR="6899BD18" w:rsidRPr="213C49BD">
              <w:rPr>
                <w:sz w:val="16"/>
                <w:szCs w:val="16"/>
              </w:rPr>
              <w:t xml:space="preserve"> operates normally.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7B925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4A454E08" w14:textId="6DCD3E45" w:rsidR="213C49BD" w:rsidRDefault="247DB360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28C32951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DF6576" w:rsidRPr="00C76DDB" w14:paraId="4BA10EFC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243AF7DC" w14:textId="3098A6CE" w:rsidR="00DF6576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3</w:t>
            </w:r>
          </w:p>
        </w:tc>
        <w:tc>
          <w:tcPr>
            <w:tcW w:w="2890" w:type="dxa"/>
            <w:gridSpan w:val="2"/>
            <w:vAlign w:val="center"/>
          </w:tcPr>
          <w:p w14:paraId="05436DF8" w14:textId="78331780" w:rsidR="00DF6576" w:rsidRPr="006328FA" w:rsidRDefault="6899BD18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Reboot the </w:t>
            </w:r>
            <w:proofErr w:type="spellStart"/>
            <w:r w:rsidR="000039E4">
              <w:rPr>
                <w:sz w:val="16"/>
                <w:szCs w:val="16"/>
              </w:rPr>
              <w:t>HiNAS</w:t>
            </w:r>
            <w:proofErr w:type="spellEnd"/>
            <w:r w:rsidR="000039E4">
              <w:rPr>
                <w:sz w:val="16"/>
                <w:szCs w:val="16"/>
              </w:rPr>
              <w:t xml:space="preserve"> Control Standard</w:t>
            </w:r>
            <w:r w:rsidR="000039E4">
              <w:rPr>
                <w:rFonts w:hint="eastAsia"/>
                <w:sz w:val="16"/>
                <w:szCs w:val="16"/>
              </w:rPr>
              <w:t xml:space="preserve"> </w:t>
            </w:r>
            <w:r w:rsidRPr="213C49BD">
              <w:rPr>
                <w:sz w:val="16"/>
                <w:szCs w:val="16"/>
              </w:rPr>
              <w:t>client PC and verify that the web browser automatically launches upon boot.</w:t>
            </w:r>
          </w:p>
        </w:tc>
        <w:tc>
          <w:tcPr>
            <w:tcW w:w="1719" w:type="dxa"/>
            <w:vAlign w:val="center"/>
          </w:tcPr>
          <w:p w14:paraId="06DE7BAB" w14:textId="5B1993AB" w:rsidR="00DF6576" w:rsidRPr="006328FA" w:rsidRDefault="000039E4" w:rsidP="213C49B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HiNAS</w:t>
            </w:r>
            <w:proofErr w:type="spellEnd"/>
            <w:r>
              <w:rPr>
                <w:sz w:val="16"/>
                <w:szCs w:val="16"/>
              </w:rPr>
              <w:t xml:space="preserve"> Control Standard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6899BD18" w:rsidRPr="213C49BD">
              <w:rPr>
                <w:sz w:val="16"/>
                <w:szCs w:val="16"/>
              </w:rPr>
              <w:t>automatically launches after reboot.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B07EB" w14:textId="77777777" w:rsidR="00DF6576" w:rsidRDefault="00DF6576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13AB9013" w14:textId="383B9EE1" w:rsidR="00DF6576" w:rsidRDefault="7C8CB144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37C2EA3E" w14:textId="77777777" w:rsidR="00DF6576" w:rsidRPr="005C1A8C" w:rsidRDefault="00DF6576" w:rsidP="00C1475A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9152B3" w:rsidRPr="00C76DDB" w14:paraId="5FCC688B" w14:textId="77777777" w:rsidTr="00142CC3">
        <w:trPr>
          <w:trHeight w:val="774"/>
        </w:trPr>
        <w:tc>
          <w:tcPr>
            <w:tcW w:w="531" w:type="dxa"/>
            <w:vMerge w:val="restart"/>
            <w:vAlign w:val="center"/>
          </w:tcPr>
          <w:p w14:paraId="4EAABD9F" w14:textId="0388F74D" w:rsidR="009152B3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4</w:t>
            </w:r>
          </w:p>
        </w:tc>
        <w:tc>
          <w:tcPr>
            <w:tcW w:w="2890" w:type="dxa"/>
            <w:gridSpan w:val="2"/>
            <w:vAlign w:val="center"/>
          </w:tcPr>
          <w:p w14:paraId="07394A9E" w14:textId="0DF37102" w:rsidR="009152B3" w:rsidRPr="006328FA" w:rsidRDefault="23D273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Verify the Ubuntu OS version of the server and client PCs using the ‘</w:t>
            </w:r>
            <w:proofErr w:type="spellStart"/>
            <w:r w:rsidRPr="213C49BD">
              <w:rPr>
                <w:sz w:val="16"/>
                <w:szCs w:val="16"/>
              </w:rPr>
              <w:t>lsb_release</w:t>
            </w:r>
            <w:proofErr w:type="spellEnd"/>
            <w:r w:rsidRPr="213C49BD">
              <w:rPr>
                <w:sz w:val="16"/>
                <w:szCs w:val="16"/>
              </w:rPr>
              <w:t xml:space="preserve"> -a’ command in the terminal.</w:t>
            </w:r>
          </w:p>
        </w:tc>
        <w:tc>
          <w:tcPr>
            <w:tcW w:w="1719" w:type="dxa"/>
            <w:vAlign w:val="center"/>
          </w:tcPr>
          <w:p w14:paraId="3BF0384F" w14:textId="498355EC" w:rsidR="009152B3" w:rsidRPr="006328FA" w:rsidRDefault="23D273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Ubuntu 22.xx</w:t>
            </w:r>
            <w:r w:rsidR="0028108A">
              <w:br/>
            </w:r>
            <w:r w:rsidRPr="213C49BD">
              <w:rPr>
                <w:sz w:val="16"/>
                <w:szCs w:val="16"/>
              </w:rPr>
              <w:t>(x is 04 or higher)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D0F49" w14:textId="77777777" w:rsidR="009152B3" w:rsidRDefault="009152B3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4F301C2A" w14:textId="77C907A5" w:rsidR="009152B3" w:rsidRDefault="7C8CB144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03B55D64" w14:textId="77777777" w:rsidR="009152B3" w:rsidRPr="005C1A8C" w:rsidRDefault="009152B3" w:rsidP="00C1475A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9152B3" w:rsidRPr="00C76DDB" w14:paraId="3342CEE6" w14:textId="77777777" w:rsidTr="123D9E66">
        <w:trPr>
          <w:trHeight w:val="774"/>
        </w:trPr>
        <w:tc>
          <w:tcPr>
            <w:tcW w:w="531" w:type="dxa"/>
            <w:vMerge/>
            <w:vAlign w:val="center"/>
          </w:tcPr>
          <w:p w14:paraId="0A17FE5C" w14:textId="77777777" w:rsidR="009152B3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079" w:type="dxa"/>
            <w:shd w:val="clear" w:color="auto" w:fill="C4C4C0" w:themeFill="background1" w:themeFillShade="E6"/>
            <w:vAlign w:val="center"/>
          </w:tcPr>
          <w:p w14:paraId="5585C153" w14:textId="00ABC40E" w:rsidR="009152B3" w:rsidRPr="006328FA" w:rsidRDefault="59A97562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8030" w:type="dxa"/>
            <w:gridSpan w:val="5"/>
            <w:vAlign w:val="center"/>
          </w:tcPr>
          <w:p w14:paraId="18814BBA" w14:textId="35E34277" w:rsidR="009152B3" w:rsidRPr="005C1A8C" w:rsidRDefault="23D273BD" w:rsidP="009152B3">
            <w:pPr>
              <w:jc w:val="center"/>
              <w:rPr>
                <w:spacing w:val="-2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A79A552" wp14:editId="65B6B855">
                  <wp:extent cx="3081225" cy="910707"/>
                  <wp:effectExtent l="0" t="0" r="5080" b="3810"/>
                  <wp:docPr id="5831070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1070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05" cy="91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2B3" w:rsidRPr="00C76DDB" w14:paraId="11CD3960" w14:textId="77777777" w:rsidTr="123D9E66">
        <w:trPr>
          <w:trHeight w:val="774"/>
        </w:trPr>
        <w:tc>
          <w:tcPr>
            <w:tcW w:w="531" w:type="dxa"/>
            <w:vMerge w:val="restart"/>
            <w:vAlign w:val="center"/>
          </w:tcPr>
          <w:p w14:paraId="192C3746" w14:textId="37164586" w:rsidR="009152B3" w:rsidRPr="005C1A8C" w:rsidRDefault="00DF6576" w:rsidP="009152B3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lastRenderedPageBreak/>
              <w:t>5</w:t>
            </w:r>
          </w:p>
        </w:tc>
        <w:tc>
          <w:tcPr>
            <w:tcW w:w="2890" w:type="dxa"/>
            <w:gridSpan w:val="2"/>
            <w:vAlign w:val="center"/>
          </w:tcPr>
          <w:p w14:paraId="50512CA7" w14:textId="7F42DEDC" w:rsidR="009152B3" w:rsidRPr="00533A91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  <w:r w:rsidRPr="5B4D3E46">
              <w:rPr>
                <w:rFonts w:ascii="Inter" w:eastAsia="Inter" w:hAnsi="Inter" w:cs="Inter"/>
                <w:sz w:val="16"/>
                <w:szCs w:val="16"/>
              </w:rPr>
              <w:t xml:space="preserve">Verify that the Version text at the lower left corner of </w:t>
            </w:r>
            <w:proofErr w:type="spellStart"/>
            <w:r w:rsidR="000039E4">
              <w:rPr>
                <w:rFonts w:ascii="Inter" w:eastAsia="Inter" w:hAnsi="Inter" w:cs="Inter"/>
                <w:sz w:val="16"/>
                <w:szCs w:val="16"/>
              </w:rPr>
              <w:t>HiNAS</w:t>
            </w:r>
            <w:proofErr w:type="spellEnd"/>
            <w:r w:rsidR="000039E4">
              <w:rPr>
                <w:rFonts w:ascii="Inter" w:eastAsia="Inter" w:hAnsi="Inter" w:cs="Inter"/>
                <w:sz w:val="16"/>
                <w:szCs w:val="16"/>
              </w:rPr>
              <w:t xml:space="preserve"> Control Standard</w:t>
            </w:r>
            <w:r w:rsidR="000039E4">
              <w:rPr>
                <w:rFonts w:ascii="Inter" w:hAnsi="Inter" w:cs="Inter" w:hint="eastAsia"/>
                <w:sz w:val="16"/>
                <w:szCs w:val="16"/>
              </w:rPr>
              <w:t xml:space="preserve"> </w:t>
            </w:r>
            <w:r w:rsidRPr="5B4D3E46">
              <w:rPr>
                <w:rFonts w:ascii="Inter" w:eastAsia="Inter" w:hAnsi="Inter" w:cs="Inter"/>
                <w:sz w:val="16"/>
                <w:szCs w:val="16"/>
              </w:rPr>
              <w:t xml:space="preserve">matches the SW </w:t>
            </w:r>
            <w:r>
              <w:rPr>
                <w:rFonts w:ascii="Inter" w:hAnsi="Inter" w:cs="Inter" w:hint="eastAsia"/>
                <w:sz w:val="16"/>
                <w:szCs w:val="16"/>
              </w:rPr>
              <w:t>installation package.</w:t>
            </w:r>
          </w:p>
        </w:tc>
        <w:tc>
          <w:tcPr>
            <w:tcW w:w="1719" w:type="dxa"/>
            <w:vAlign w:val="center"/>
          </w:tcPr>
          <w:p w14:paraId="552AF3A9" w14:textId="49177B07" w:rsidR="009152B3" w:rsidRPr="005C1A8C" w:rsidRDefault="59A97562" w:rsidP="009152B3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Version v</w:t>
            </w:r>
            <w:r w:rsidR="23D273BD" w:rsidRPr="213C49BD">
              <w:rPr>
                <w:spacing w:val="-2"/>
                <w:sz w:val="16"/>
                <w:szCs w:val="16"/>
              </w:rPr>
              <w:t>1.</w:t>
            </w:r>
            <w:r w:rsidRPr="213C49BD">
              <w:rPr>
                <w:spacing w:val="-2"/>
                <w:sz w:val="16"/>
                <w:szCs w:val="16"/>
              </w:rPr>
              <w:t>x.</w:t>
            </w:r>
            <w:r w:rsidR="23D273BD" w:rsidRPr="213C49BD">
              <w:rPr>
                <w:spacing w:val="-2"/>
                <w:sz w:val="16"/>
                <w:szCs w:val="16"/>
              </w:rPr>
              <w:t>x</w:t>
            </w:r>
            <w:r w:rsidR="009152B3">
              <w:br/>
            </w:r>
            <w:r w:rsidR="5107C102" w:rsidRPr="213C49BD">
              <w:rPr>
                <w:sz w:val="16"/>
                <w:szCs w:val="16"/>
              </w:rPr>
              <w:t>(x is 0 or higher)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270EF" w14:textId="77777777" w:rsidR="009152B3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343792A" w14:textId="77777777" w:rsidR="009152B3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E8BE8F1" w14:textId="77777777" w:rsidR="009152B3" w:rsidRPr="005C1A8C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1500" w:type="dxa"/>
            <w:vAlign w:val="center"/>
          </w:tcPr>
          <w:p w14:paraId="68745798" w14:textId="5A134795" w:rsidR="009152B3" w:rsidRPr="005C1A8C" w:rsidRDefault="579BC6A1" w:rsidP="009152B3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52513E3B" w14:textId="77777777" w:rsidR="009152B3" w:rsidRPr="005C1A8C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9152B3" w:rsidRPr="00C76DDB" w14:paraId="79E080F3" w14:textId="77777777" w:rsidTr="123D9E66">
        <w:trPr>
          <w:trHeight w:val="2223"/>
        </w:trPr>
        <w:tc>
          <w:tcPr>
            <w:tcW w:w="531" w:type="dxa"/>
            <w:vMerge/>
            <w:vAlign w:val="center"/>
          </w:tcPr>
          <w:p w14:paraId="1B1CE8B0" w14:textId="77777777" w:rsidR="009152B3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079" w:type="dxa"/>
            <w:shd w:val="clear" w:color="auto" w:fill="C4C4C0" w:themeFill="background1" w:themeFillShade="E6"/>
            <w:vAlign w:val="center"/>
          </w:tcPr>
          <w:p w14:paraId="3F1755DE" w14:textId="191EB552" w:rsidR="009152B3" w:rsidRPr="00FC7AC6" w:rsidRDefault="009152B3" w:rsidP="009152B3">
            <w:pPr>
              <w:jc w:val="center"/>
              <w:rPr>
                <w:rFonts w:ascii="Inter" w:hAnsi="Inter" w:cs="Inter"/>
                <w:sz w:val="16"/>
                <w:szCs w:val="16"/>
              </w:rPr>
            </w:pPr>
            <w:r w:rsidRPr="00275830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8030" w:type="dxa"/>
            <w:gridSpan w:val="5"/>
            <w:vAlign w:val="center"/>
          </w:tcPr>
          <w:p w14:paraId="2FF234CE" w14:textId="382B13CF" w:rsidR="009152B3" w:rsidRPr="005C1A8C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noProof/>
                <w:spacing w:val="-2"/>
                <w:sz w:val="16"/>
                <w:szCs w:val="24"/>
              </w:rPr>
              <w:drawing>
                <wp:inline distT="0" distB="0" distL="0" distR="0" wp14:anchorId="48F88A22" wp14:editId="62C5B36E">
                  <wp:extent cx="2363470" cy="1207770"/>
                  <wp:effectExtent l="0" t="0" r="0" b="0"/>
                  <wp:docPr id="806721315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3470" cy="120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pacing w:val="-2"/>
                <w:sz w:val="16"/>
                <w:szCs w:val="24"/>
              </w:rPr>
              <w:drawing>
                <wp:inline distT="0" distB="0" distL="0" distR="0" wp14:anchorId="54F52FEB" wp14:editId="74032839">
                  <wp:extent cx="4632325" cy="673100"/>
                  <wp:effectExtent l="0" t="0" r="0" b="0"/>
                  <wp:docPr id="2052464498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232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B402E" w14:textId="4FB2DA30" w:rsidR="00E222CD" w:rsidRDefault="00E222CD">
      <w:pPr>
        <w:rPr>
          <w:rFonts w:ascii="Times New Roman" w:hAnsi="Times New Roman" w:cs="Times New Roman"/>
          <w:b/>
          <w:bCs/>
        </w:rPr>
      </w:pPr>
    </w:p>
    <w:p w14:paraId="140C0F29" w14:textId="67685640" w:rsidR="00AA05B0" w:rsidRPr="00163055" w:rsidRDefault="004B64C9" w:rsidP="5B4D3E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CF4E6D2" w14:textId="7BCA3CDF" w:rsidR="00AA05B0" w:rsidRDefault="00582DC6" w:rsidP="00582DC6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System Integration</w:t>
      </w:r>
      <w:r w:rsidR="00AA05B0" w:rsidRPr="5B4D3E46">
        <w:rPr>
          <w:rFonts w:ascii="Times New Roman" w:hAnsi="Times New Roman" w:cs="Times New Roman"/>
          <w:b/>
          <w:bCs/>
        </w:rPr>
        <w:t xml:space="preserve"> Test</w:t>
      </w:r>
    </w:p>
    <w:p w14:paraId="1B535400" w14:textId="436C92A9" w:rsidR="00582DC6" w:rsidRPr="00EF1346" w:rsidRDefault="3CABC77F" w:rsidP="213C49BD">
      <w:pPr>
        <w:ind w:left="720" w:firstLine="195"/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All</w:t>
      </w:r>
      <w:r w:rsidR="65830B45" w:rsidRPr="213C49BD">
        <w:rPr>
          <w:rFonts w:ascii="Times New Roman" w:hAnsi="Times New Roman" w:cs="Times New Roman"/>
        </w:rPr>
        <w:t xml:space="preserve"> signals are applied to the firewall, network switch, and Serial to Ethernet device to verify the proper operation of the </w:t>
      </w:r>
      <w:proofErr w:type="spellStart"/>
      <w:r w:rsidR="000039E4">
        <w:rPr>
          <w:rFonts w:ascii="Times New Roman" w:hAnsi="Times New Roman" w:cs="Times New Roman"/>
        </w:rPr>
        <w:t>HiNAS</w:t>
      </w:r>
      <w:proofErr w:type="spellEnd"/>
      <w:r w:rsidR="000039E4">
        <w:rPr>
          <w:rFonts w:ascii="Times New Roman" w:hAnsi="Times New Roman" w:cs="Times New Roman"/>
        </w:rPr>
        <w:t xml:space="preserve">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="65830B45" w:rsidRPr="213C49BD">
        <w:rPr>
          <w:rFonts w:ascii="Times New Roman" w:hAnsi="Times New Roman" w:cs="Times New Roman"/>
        </w:rPr>
        <w:t>whole system.</w:t>
      </w:r>
      <w:r w:rsidR="288C365C" w:rsidRPr="213C49BD">
        <w:rPr>
          <w:rFonts w:ascii="Times New Roman" w:hAnsi="Times New Roman" w:cs="Times New Roman"/>
        </w:rPr>
        <w:t xml:space="preserve"> Software functions are being checked, and the related items can be verified in the ‘Onboard Test Procedure document.’</w:t>
      </w:r>
    </w:p>
    <w:p w14:paraId="517C10CD" w14:textId="315A6BA3" w:rsidR="00AA05B0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Performance Tests</w:t>
      </w:r>
    </w:p>
    <w:p w14:paraId="53B3D4B1" w14:textId="6B753559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System Health Check Test</w:t>
      </w:r>
    </w:p>
    <w:p w14:paraId="4BDDF447" w14:textId="2E3FA846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Basic Functionality Test</w:t>
      </w:r>
    </w:p>
    <w:p w14:paraId="1078EC00" w14:textId="58AC2A4A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Route Planning Test</w:t>
      </w:r>
    </w:p>
    <w:p w14:paraId="14C2E5AE" w14:textId="31E8386B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Autopilot fail test</w:t>
      </w:r>
    </w:p>
    <w:p w14:paraId="51FA66FB" w14:textId="0E4D7A89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Sensor interface fail test</w:t>
      </w:r>
    </w:p>
    <w:p w14:paraId="11ED8AF1" w14:textId="60F7ECA8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BMS Fail Test</w:t>
      </w:r>
    </w:p>
    <w:p w14:paraId="6682060C" w14:textId="2A4FF16C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Power Fail Test</w:t>
      </w:r>
    </w:p>
    <w:p w14:paraId="3D6CB1C5" w14:textId="0DECA1D8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Operation Mode Change Test – Mode Selection Unit</w:t>
      </w:r>
    </w:p>
    <w:p w14:paraId="639C8252" w14:textId="0C4A3E7C" w:rsidR="001A79AD" w:rsidRP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Operation Mode Change Test – SW Button</w:t>
      </w:r>
    </w:p>
    <w:p w14:paraId="6A215774" w14:textId="4EBD5A47" w:rsidR="003E1867" w:rsidRDefault="003E1867"/>
    <w:p w14:paraId="371875C3" w14:textId="47ED9456" w:rsidR="00E44995" w:rsidRDefault="00E44995" w:rsidP="00E4499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Power failure test</w:t>
      </w:r>
    </w:p>
    <w:p w14:paraId="406A9AB9" w14:textId="72ED9AA9" w:rsidR="00E44995" w:rsidRDefault="00437929" w:rsidP="00E44995">
      <w:pPr>
        <w:pStyle w:val="a0"/>
        <w:ind w:left="992"/>
        <w:rPr>
          <w:rFonts w:ascii="Times New Roman" w:hAnsi="Times New Roman" w:cs="Times New Roman"/>
        </w:rPr>
      </w:pPr>
      <w:r w:rsidRPr="00437929">
        <w:rPr>
          <w:rFonts w:ascii="Times New Roman" w:hAnsi="Times New Roman" w:cs="Times New Roman"/>
        </w:rPr>
        <w:t>Verify the operation of the UPS backup power when the input power is disconnected</w:t>
      </w:r>
    </w:p>
    <w:tbl>
      <w:tblPr>
        <w:tblStyle w:val="ac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3544"/>
        <w:gridCol w:w="1842"/>
        <w:gridCol w:w="2370"/>
        <w:gridCol w:w="658"/>
        <w:gridCol w:w="658"/>
      </w:tblGrid>
      <w:tr w:rsidR="00E16BF0" w:rsidRPr="00C76DDB" w14:paraId="3948E558" w14:textId="77777777" w:rsidTr="123D9E66">
        <w:tc>
          <w:tcPr>
            <w:tcW w:w="851" w:type="dxa"/>
            <w:vMerge w:val="restart"/>
            <w:shd w:val="clear" w:color="auto" w:fill="C4C4C0" w:themeFill="background1" w:themeFillShade="E6"/>
            <w:vAlign w:val="center"/>
          </w:tcPr>
          <w:p w14:paraId="2B36D837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7211810E" w14:textId="6595DBF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2490F671" w14:textId="307F4B05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70" w:type="dxa"/>
            <w:vMerge w:val="restart"/>
            <w:shd w:val="clear" w:color="auto" w:fill="C4C4C0" w:themeFill="background1" w:themeFillShade="E6"/>
            <w:vAlign w:val="center"/>
          </w:tcPr>
          <w:p w14:paraId="684B065E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316" w:type="dxa"/>
            <w:gridSpan w:val="2"/>
            <w:shd w:val="clear" w:color="auto" w:fill="C4C4C0" w:themeFill="background1" w:themeFillShade="E6"/>
            <w:vAlign w:val="center"/>
          </w:tcPr>
          <w:p w14:paraId="214042A1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E16BF0" w:rsidRPr="00C76DDB" w14:paraId="0A130BAE" w14:textId="77777777" w:rsidTr="123D9E66">
        <w:trPr>
          <w:trHeight w:val="300"/>
        </w:trPr>
        <w:tc>
          <w:tcPr>
            <w:tcW w:w="851" w:type="dxa"/>
            <w:vMerge/>
            <w:vAlign w:val="center"/>
          </w:tcPr>
          <w:p w14:paraId="3C93260E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7427ACB1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3118F8B0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70" w:type="dxa"/>
            <w:vMerge/>
            <w:vAlign w:val="center"/>
          </w:tcPr>
          <w:p w14:paraId="2609517B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8" w:type="dxa"/>
            <w:shd w:val="clear" w:color="auto" w:fill="C4C4C0" w:themeFill="background1" w:themeFillShade="E6"/>
            <w:vAlign w:val="center"/>
          </w:tcPr>
          <w:p w14:paraId="4E87917B" w14:textId="77777777" w:rsidR="00E16BF0" w:rsidRPr="00C76DDB" w:rsidRDefault="00E16BF0" w:rsidP="00E16BF0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58" w:type="dxa"/>
            <w:shd w:val="clear" w:color="auto" w:fill="C4C4C0" w:themeFill="background1" w:themeFillShade="E6"/>
            <w:vAlign w:val="center"/>
          </w:tcPr>
          <w:p w14:paraId="41E5058F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E16BF0" w:rsidRPr="00C76DDB" w14:paraId="1262E852" w14:textId="77777777" w:rsidTr="123D9E66">
        <w:trPr>
          <w:trHeight w:val="300"/>
        </w:trPr>
        <w:tc>
          <w:tcPr>
            <w:tcW w:w="851" w:type="dxa"/>
            <w:vAlign w:val="center"/>
          </w:tcPr>
          <w:p w14:paraId="17B3C5B1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66B3C29B" w14:textId="0E4D05D5" w:rsidR="00E16BF0" w:rsidRPr="00E44995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Upon disconnection of the input power to the UPS, the system shall remain operational via the UPS backup power.</w:t>
            </w:r>
          </w:p>
        </w:tc>
        <w:tc>
          <w:tcPr>
            <w:tcW w:w="1842" w:type="dxa"/>
            <w:vAlign w:val="center"/>
          </w:tcPr>
          <w:p w14:paraId="193DB410" w14:textId="44CDADD1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Normal Operation upon UPS Input Power Disconnection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19809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5CA28362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1973904" w14:textId="77777777" w:rsidR="00E16BF0" w:rsidRPr="005C1A8C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0173364F" w14:textId="5D344C7D" w:rsidR="00E16BF0" w:rsidRPr="005C1A8C" w:rsidRDefault="1B892AA2" w:rsidP="00E16BF0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58" w:type="dxa"/>
            <w:vAlign w:val="center"/>
          </w:tcPr>
          <w:p w14:paraId="3BF71EBC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51E55E5C" w14:textId="77777777" w:rsidR="00C76157" w:rsidRDefault="00C76157" w:rsidP="00C76DDB">
      <w:pPr>
        <w:rPr>
          <w:rFonts w:ascii="Times New Roman" w:hAnsi="Times New Roman" w:cs="Times New Roman"/>
        </w:rPr>
      </w:pPr>
    </w:p>
    <w:p w14:paraId="2DF8F8A7" w14:textId="5292BEDE" w:rsidR="00437929" w:rsidRDefault="00437929" w:rsidP="00437929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437929">
        <w:rPr>
          <w:rFonts w:ascii="Times New Roman" w:hAnsi="Times New Roman" w:cs="Times New Roman"/>
          <w:b/>
          <w:bCs/>
        </w:rPr>
        <w:t>Verification of Serial Number</w:t>
      </w:r>
    </w:p>
    <w:tbl>
      <w:tblPr>
        <w:tblStyle w:val="ac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3544"/>
        <w:gridCol w:w="1842"/>
        <w:gridCol w:w="2400"/>
        <w:gridCol w:w="643"/>
        <w:gridCol w:w="643"/>
      </w:tblGrid>
      <w:tr w:rsidR="00E16BF0" w:rsidRPr="00C76DDB" w14:paraId="1F305B56" w14:textId="77777777" w:rsidTr="123D9E66">
        <w:tc>
          <w:tcPr>
            <w:tcW w:w="851" w:type="dxa"/>
            <w:vMerge w:val="restart"/>
            <w:shd w:val="clear" w:color="auto" w:fill="C4C4C0" w:themeFill="background1" w:themeFillShade="E6"/>
            <w:vAlign w:val="center"/>
          </w:tcPr>
          <w:p w14:paraId="056DB3A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5C917D68" w14:textId="66BD528C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5484EF06" w14:textId="1A7DA62D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0AD296C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4BEEB206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E16BF0" w:rsidRPr="00C76DDB" w14:paraId="312005E4" w14:textId="77777777" w:rsidTr="123D9E66">
        <w:tc>
          <w:tcPr>
            <w:tcW w:w="851" w:type="dxa"/>
            <w:vMerge/>
            <w:vAlign w:val="center"/>
          </w:tcPr>
          <w:p w14:paraId="1D2CACD7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55EF693B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5CA4CDF4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0" w:type="dxa"/>
            <w:vMerge/>
            <w:vAlign w:val="center"/>
          </w:tcPr>
          <w:p w14:paraId="397DFB7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43" w:type="dxa"/>
            <w:shd w:val="clear" w:color="auto" w:fill="C4C4C0" w:themeFill="background1" w:themeFillShade="E6"/>
            <w:vAlign w:val="center"/>
          </w:tcPr>
          <w:p w14:paraId="31248DF9" w14:textId="77777777" w:rsidR="00E16BF0" w:rsidRPr="00C76DDB" w:rsidRDefault="00E16BF0" w:rsidP="00E16BF0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3" w:type="dxa"/>
            <w:shd w:val="clear" w:color="auto" w:fill="C4C4C0" w:themeFill="background1" w:themeFillShade="E6"/>
            <w:vAlign w:val="center"/>
          </w:tcPr>
          <w:p w14:paraId="62675475" w14:textId="7487EFF6" w:rsidR="00E16BF0" w:rsidRPr="00C76DDB" w:rsidRDefault="1B0341E1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</w:t>
            </w:r>
            <w:r w:rsidR="4EC4B99D" w:rsidRPr="213C49BD">
              <w:rPr>
                <w:rFonts w:ascii="Times New Roman" w:hAnsi="Times New Roman" w:cs="Times New Roman"/>
                <w:b/>
                <w:bCs/>
              </w:rPr>
              <w:t>l</w:t>
            </w:r>
          </w:p>
        </w:tc>
      </w:tr>
      <w:tr w:rsidR="00E16BF0" w:rsidRPr="00C76DDB" w14:paraId="53B551CB" w14:textId="77777777" w:rsidTr="123D9E66">
        <w:trPr>
          <w:trHeight w:val="774"/>
        </w:trPr>
        <w:tc>
          <w:tcPr>
            <w:tcW w:w="851" w:type="dxa"/>
            <w:vAlign w:val="center"/>
          </w:tcPr>
          <w:p w14:paraId="348EB932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626383EF" w14:textId="3743373C" w:rsidR="00E16BF0" w:rsidRPr="00E44995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Verify the</w:t>
            </w:r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="000039E4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="000039E4">
              <w:rPr>
                <w:rFonts w:hint="eastAsia"/>
                <w:spacing w:val="-2"/>
                <w:sz w:val="16"/>
                <w:szCs w:val="24"/>
              </w:rPr>
              <w:t xml:space="preserve"> Control Standard </w:t>
            </w:r>
            <w:r w:rsidRPr="00437929">
              <w:rPr>
                <w:spacing w:val="-2"/>
                <w:sz w:val="16"/>
                <w:szCs w:val="24"/>
              </w:rPr>
              <w:t>serial number and the presence of the Wheel Mark by inspecting the nameplate on the server.</w:t>
            </w:r>
          </w:p>
        </w:tc>
        <w:tc>
          <w:tcPr>
            <w:tcW w:w="1842" w:type="dxa"/>
            <w:vAlign w:val="center"/>
          </w:tcPr>
          <w:p w14:paraId="1EC960B0" w14:textId="2EF944C1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437929">
              <w:rPr>
                <w:spacing w:val="-2"/>
                <w:sz w:val="16"/>
                <w:szCs w:val="24"/>
              </w:rPr>
              <w:t>erial Number and Wheel Mark Labeling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EF2E4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D08DC16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17F007DE" w14:textId="77777777" w:rsidR="00E16BF0" w:rsidRPr="005C1A8C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6E6A9B40" w14:textId="5473E00A" w:rsidR="00E16BF0" w:rsidRPr="005C1A8C" w:rsidRDefault="1B892AA2" w:rsidP="00E16BF0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3" w:type="dxa"/>
            <w:vAlign w:val="center"/>
          </w:tcPr>
          <w:p w14:paraId="0AD2CAA8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47915865" w14:textId="193C5CBE" w:rsidR="001C6AC3" w:rsidRDefault="001C6AC3" w:rsidP="00C76DDB">
      <w:pPr>
        <w:rPr>
          <w:rFonts w:ascii="Times New Roman" w:hAnsi="Times New Roman" w:cs="Times New Roman"/>
        </w:rPr>
      </w:pPr>
    </w:p>
    <w:tbl>
      <w:tblPr>
        <w:tblStyle w:val="ac"/>
        <w:tblpPr w:leftFromText="142" w:rightFromText="142" w:vertAnchor="text" w:horzAnchor="margin" w:tblpX="-10" w:tblpY="62"/>
        <w:tblW w:w="9782" w:type="dxa"/>
        <w:tblLook w:val="04A0" w:firstRow="1" w:lastRow="0" w:firstColumn="1" w:lastColumn="0" w:noHBand="0" w:noVBand="1"/>
      </w:tblPr>
      <w:tblGrid>
        <w:gridCol w:w="2662"/>
        <w:gridCol w:w="2373"/>
        <w:gridCol w:w="2373"/>
        <w:gridCol w:w="2374"/>
      </w:tblGrid>
      <w:tr w:rsidR="001C6AC3" w:rsidRPr="00C76DDB" w14:paraId="619A4DD8" w14:textId="77777777" w:rsidTr="1F5C0137">
        <w:trPr>
          <w:trHeight w:val="1408"/>
        </w:trPr>
        <w:tc>
          <w:tcPr>
            <w:tcW w:w="5035" w:type="dxa"/>
            <w:gridSpan w:val="2"/>
            <w:shd w:val="clear" w:color="auto" w:fill="EAEAEA"/>
            <w:vAlign w:val="center"/>
          </w:tcPr>
          <w:p w14:paraId="4A9932E1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RESULT</w:t>
            </w:r>
          </w:p>
        </w:tc>
        <w:tc>
          <w:tcPr>
            <w:tcW w:w="4747" w:type="dxa"/>
            <w:gridSpan w:val="2"/>
            <w:vAlign w:val="center"/>
          </w:tcPr>
          <w:p w14:paraId="7241CE75" w14:textId="2786CA01" w:rsidR="001C6AC3" w:rsidRPr="00AF1138" w:rsidRDefault="0AABDBF7" w:rsidP="00E00F7C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123D9E66">
              <w:rPr>
                <w:rFonts w:ascii="Times New Roman" w:hAnsi="Times New Roman" w:cs="Times New Roman"/>
                <w:sz w:val="30"/>
                <w:szCs w:val="30"/>
              </w:rPr>
              <w:t>A</w:t>
            </w:r>
          </w:p>
        </w:tc>
      </w:tr>
      <w:tr w:rsidR="001C6AC3" w:rsidRPr="00C76DDB" w14:paraId="36223855" w14:textId="77777777" w:rsidTr="1F5C0137">
        <w:trPr>
          <w:trHeight w:val="510"/>
        </w:trPr>
        <w:tc>
          <w:tcPr>
            <w:tcW w:w="9782" w:type="dxa"/>
            <w:gridSpan w:val="4"/>
            <w:shd w:val="clear" w:color="auto" w:fill="EAEAEA"/>
            <w:vAlign w:val="center"/>
          </w:tcPr>
          <w:p w14:paraId="77A954AC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“A”: Accepts, “B”: Accept with following comments, “C”: Canceled, “R”: Reinspection</w:t>
            </w:r>
          </w:p>
        </w:tc>
      </w:tr>
      <w:tr w:rsidR="001C6AC3" w:rsidRPr="00C76DDB" w14:paraId="60F8009A" w14:textId="77777777" w:rsidTr="1F5C0137">
        <w:trPr>
          <w:trHeight w:val="690"/>
        </w:trPr>
        <w:tc>
          <w:tcPr>
            <w:tcW w:w="2662" w:type="dxa"/>
            <w:vMerge w:val="restart"/>
            <w:shd w:val="clear" w:color="auto" w:fill="EAEAEA"/>
            <w:vAlign w:val="center"/>
          </w:tcPr>
          <w:p w14:paraId="59D7D371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2373" w:type="dxa"/>
            <w:vAlign w:val="center"/>
          </w:tcPr>
          <w:p w14:paraId="47D78997" w14:textId="7C661033" w:rsidR="001C6AC3" w:rsidRPr="00C76DDB" w:rsidRDefault="0C83C146" w:rsidP="123D9E6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123D9E66">
              <w:rPr>
                <w:rFonts w:ascii="Times New Roman" w:hAnsi="Times New Roman" w:cs="Times New Roman"/>
              </w:rPr>
              <w:t>Avikus</w:t>
            </w:r>
            <w:proofErr w:type="spellEnd"/>
          </w:p>
        </w:tc>
        <w:tc>
          <w:tcPr>
            <w:tcW w:w="2373" w:type="dxa"/>
            <w:vAlign w:val="center"/>
          </w:tcPr>
          <w:p w14:paraId="32C64324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7B0A9B62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</w:tr>
      <w:tr w:rsidR="001C6AC3" w:rsidRPr="00C76DDB" w14:paraId="104D3ED8" w14:textId="77777777" w:rsidTr="0063024C">
        <w:trPr>
          <w:trHeight w:val="1036"/>
        </w:trPr>
        <w:tc>
          <w:tcPr>
            <w:tcW w:w="2662" w:type="dxa"/>
            <w:vMerge/>
            <w:vAlign w:val="center"/>
          </w:tcPr>
          <w:p w14:paraId="253BF37B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3" w:type="dxa"/>
            <w:vAlign w:val="center"/>
          </w:tcPr>
          <w:p w14:paraId="07F87FDE" w14:textId="752C3C38" w:rsidR="001C6AC3" w:rsidRPr="00C76DDB" w:rsidRDefault="00E65633" w:rsidP="00E65633">
            <w:pPr>
              <w:jc w:val="center"/>
            </w:pPr>
            <w:r w:rsidRPr="00E65633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EF87F6D" wp14:editId="12359D99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-12700</wp:posOffset>
                  </wp:positionV>
                  <wp:extent cx="1025525" cy="680085"/>
                  <wp:effectExtent l="0" t="0" r="3175" b="5715"/>
                  <wp:wrapNone/>
                  <wp:docPr id="7" name="그림 6" descr="스케치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BA35CA-C2B7-D7A5-B6E9-8C6C9E958A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6" descr="스케치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1BBA35CA-C2B7-D7A5-B6E9-8C6C9E958A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3" w:type="dxa"/>
            <w:vAlign w:val="center"/>
          </w:tcPr>
          <w:p w14:paraId="634E1461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4570B7F0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</w:tr>
    </w:tbl>
    <w:p w14:paraId="3BBEB187" w14:textId="77777777" w:rsidR="001C6AC3" w:rsidRDefault="001C6A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FA7B9F" w14:textId="4F8FA97B" w:rsidR="00EA7EA3" w:rsidRDefault="001C6AC3" w:rsidP="00430DC8">
      <w:pPr>
        <w:tabs>
          <w:tab w:val="left" w:pos="177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Appendix A.</w:t>
      </w:r>
    </w:p>
    <w:p w14:paraId="325CE0CE" w14:textId="260F459F" w:rsidR="001A79AD" w:rsidRPr="001A79AD" w:rsidRDefault="001A79AD" w:rsidP="001A79AD">
      <w:pPr>
        <w:pStyle w:val="a0"/>
        <w:numPr>
          <w:ilvl w:val="0"/>
          <w:numId w:val="12"/>
        </w:numPr>
        <w:tabs>
          <w:tab w:val="left" w:pos="1778"/>
        </w:tabs>
        <w:rPr>
          <w:rFonts w:ascii="Times New Roman" w:hAnsi="Times New Roman" w:cs="Times New Roman"/>
        </w:rPr>
      </w:pPr>
      <w:r w:rsidRPr="75CAAC19">
        <w:rPr>
          <w:rFonts w:ascii="Times New Roman" w:hAnsi="Times New Roman" w:cs="Times New Roman"/>
        </w:rPr>
        <w:t>Wiring Diagram</w:t>
      </w:r>
    </w:p>
    <w:p w14:paraId="33AFF601" w14:textId="6EE613C0" w:rsidR="001A79AD" w:rsidRPr="00EA7EA3" w:rsidRDefault="00676F57" w:rsidP="00676F57">
      <w:pPr>
        <w:tabs>
          <w:tab w:val="left" w:pos="1778"/>
        </w:tabs>
      </w:pPr>
      <w:r>
        <w:rPr>
          <w:noProof/>
        </w:rPr>
        <w:drawing>
          <wp:inline distT="0" distB="0" distL="0" distR="0" wp14:anchorId="0B90AA69" wp14:editId="5BBAE9F9">
            <wp:extent cx="6334125" cy="6726555"/>
            <wp:effectExtent l="0" t="0" r="9525" b="0"/>
            <wp:docPr id="5274585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58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9990" cy="674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9AD" w:rsidRPr="00EA7EA3" w:rsidSect="00436EDC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18" w:right="907" w:bottom="1701" w:left="907" w:header="130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74834" w14:textId="77777777" w:rsidR="004D67D4" w:rsidRDefault="004D67D4" w:rsidP="00FB5C14">
      <w:pPr>
        <w:spacing w:after="0" w:line="240" w:lineRule="auto"/>
      </w:pPr>
      <w:r>
        <w:separator/>
      </w:r>
    </w:p>
    <w:p w14:paraId="51B99B6D" w14:textId="77777777" w:rsidR="004D67D4" w:rsidRDefault="004D67D4"/>
    <w:p w14:paraId="588C88B3" w14:textId="77777777" w:rsidR="004D67D4" w:rsidRDefault="004D67D4" w:rsidP="00FC304C"/>
  </w:endnote>
  <w:endnote w:type="continuationSeparator" w:id="0">
    <w:p w14:paraId="1EBB2DD6" w14:textId="77777777" w:rsidR="004D67D4" w:rsidRDefault="004D67D4" w:rsidP="00FB5C14">
      <w:pPr>
        <w:spacing w:after="0" w:line="240" w:lineRule="auto"/>
      </w:pPr>
      <w:r>
        <w:continuationSeparator/>
      </w:r>
    </w:p>
    <w:p w14:paraId="0DDA1F92" w14:textId="77777777" w:rsidR="004D67D4" w:rsidRDefault="004D67D4"/>
    <w:p w14:paraId="03F9D9B1" w14:textId="77777777" w:rsidR="004D67D4" w:rsidRDefault="004D67D4" w:rsidP="00FC304C"/>
  </w:endnote>
  <w:endnote w:type="continuationNotice" w:id="1">
    <w:p w14:paraId="46913658" w14:textId="77777777" w:rsidR="004D67D4" w:rsidRDefault="004D67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F5CD572-C153-4C4E-A0C8-22D705B8133F}"/>
    <w:embedBold r:id="rId2" w:fontKey="{815179CF-49B8-430D-B901-A589397C7545}"/>
    <w:embedItalic r:id="rId3" w:fontKey="{B59EB130-2BF5-46EC-BA0B-EE8C2E9641F8}"/>
    <w:embedBoldItalic r:id="rId4" w:fontKey="{5296A96B-6E57-4C86-9617-912C8756E316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5" w:subsetted="1" w:fontKey="{FFE23849-8641-4F66-8EF0-D2160A9CB13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074EF358-361C-41F1-8DCA-620C5FC5EE40}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  <w:embedRegular r:id="rId7" w:fontKey="{3FA304BD-38C2-4F74-B998-96359C982E8A}"/>
    <w:embedBold r:id="rId8" w:fontKey="{0E503FC0-7D0B-4F48-99B8-200CD28D4379}"/>
    <w:embedItalic r:id="rId9" w:fontKey="{E6F27C30-4621-4629-9AA5-A48E98C2A12F}"/>
  </w:font>
  <w:font w:name="Inter Medium">
    <w:charset w:val="00"/>
    <w:family w:val="auto"/>
    <w:pitch w:val="variable"/>
    <w:sig w:usb0="E00002FF" w:usb1="1200A1FF" w:usb2="00000001" w:usb3="00000000" w:csb0="0000019F" w:csb1="00000000"/>
    <w:embedRegular r:id="rId10" w:fontKey="{3B8A4721-91C3-4208-B9C3-48B6ADE1F49C}"/>
  </w:font>
  <w:font w:name="Inter SemiBold">
    <w:charset w:val="00"/>
    <w:family w:val="auto"/>
    <w:pitch w:val="variable"/>
    <w:sig w:usb0="E00002FF" w:usb1="1200A1FF" w:usb2="00000001" w:usb3="00000000" w:csb0="0000019F" w:csb1="00000000"/>
    <w:embedRegular r:id="rId11" w:fontKey="{C395D572-35AB-40D5-95E4-FFA9F998B5A0}"/>
    <w:embedBold r:id="rId12" w:fontKey="{5154C5AE-F0BD-44C1-A134-9BD914C0DC21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21CBB4E9-2D79-4E14-81E7-96791BA967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4" w:fontKey="{6083434B-42C8-4443-8446-E4D96C1D8D16}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EB48" w14:textId="1611EBC1" w:rsidR="00C01698" w:rsidRDefault="00C01698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3370" behindDoc="0" locked="0" layoutInCell="1" allowOverlap="1" wp14:anchorId="488DF812" wp14:editId="16A8CD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389019845" name="Text Box 5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EEAE8" w14:textId="0366B7E0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DF81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| AVIKUS – Unauthorized distribution is strictly prohibited" style="position:absolute;left:0;text-align:left;margin-left:0;margin-top:0;width:276.5pt;height:26.25pt;z-index:25166337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" filled="f" stroked="f">
              <v:textbox style="mso-fit-shape-to-text:t" inset="20pt,0,0,15pt">
                <w:txbxContent>
                  <w:p w14:paraId="7B5EEAE8" w14:textId="0366B7E0" w:rsidR="00C01698" w:rsidRPr="00C01698" w:rsidRDefault="00C01698" w:rsidP="00C016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C01698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74CE" w14:textId="77777777" w:rsidR="00436EDC" w:rsidRPr="00C76DDB" w:rsidRDefault="00436EDC" w:rsidP="00436EDC">
    <w:pPr>
      <w:pStyle w:val="ab"/>
      <w:ind w:right="320"/>
      <w:jc w:val="right"/>
      <w:rPr>
        <w:rFonts w:ascii="Times New Roman" w:hAnsi="Times New Roman" w:cs="Times New Roman"/>
        <w:sz w:val="16"/>
        <w:szCs w:val="18"/>
      </w:rPr>
    </w:pPr>
    <w:r>
      <w:rPr>
        <w:rFonts w:ascii="Times New Roman" w:hAnsi="Times New Roman" w:cs="Times New Roman"/>
        <w:noProof/>
        <w:sz w:val="16"/>
        <w:szCs w:val="18"/>
      </w:rPr>
      <w:drawing>
        <wp:anchor distT="0" distB="0" distL="114300" distR="114300" simplePos="0" relativeHeight="251681802" behindDoc="0" locked="0" layoutInCell="1" allowOverlap="1" wp14:anchorId="4190D927" wp14:editId="6CE79098">
          <wp:simplePos x="0" y="0"/>
          <wp:positionH relativeFrom="column">
            <wp:posOffset>226810</wp:posOffset>
          </wp:positionH>
          <wp:positionV relativeFrom="paragraph">
            <wp:posOffset>-128905</wp:posOffset>
          </wp:positionV>
          <wp:extent cx="1274400" cy="381600"/>
          <wp:effectExtent l="0" t="0" r="2540" b="0"/>
          <wp:wrapThrough wrapText="bothSides">
            <wp:wrapPolygon edited="0">
              <wp:start x="969" y="0"/>
              <wp:lineTo x="0" y="0"/>
              <wp:lineTo x="0" y="16200"/>
              <wp:lineTo x="969" y="20520"/>
              <wp:lineTo x="5168" y="20520"/>
              <wp:lineTo x="21320" y="19440"/>
              <wp:lineTo x="21320" y="4320"/>
              <wp:lineTo x="5168" y="0"/>
              <wp:lineTo x="969" y="0"/>
            </wp:wrapPolygon>
          </wp:wrapThrough>
          <wp:docPr id="1817975631" name="그림 14" descr="텍스트, 그래픽, 폰트, 그래픽 디자인이(가) 표시된 사진&#10;&#10;AI가 생성한 콘텐츠는 부정확할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607558" name="그림 14" descr="텍스트, 그래픽, 폰트, 그래픽 디자인이(가) 표시된 사진&#10;&#10;AI가 생성한 콘텐츠는 부정확할 수 있습니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4400" cy="3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0" distR="0" simplePos="0" relativeHeight="251680778" behindDoc="0" locked="0" layoutInCell="1" allowOverlap="1" wp14:anchorId="0AA318D9" wp14:editId="2DFCF9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211599254" name="Text Box 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2E34C1" w14:textId="00A0FF06" w:rsidR="00FD5C7E" w:rsidRDefault="00DF0137" w:rsidP="00436EDC">
                          <w:pPr>
                            <w:spacing w:after="0"/>
                            <w:rPr>
                              <w:rFonts w:ascii="Times New Roman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noProof/>
                              <w:color w:val="000000"/>
                              <w:sz w:val="18"/>
                              <w:szCs w:val="18"/>
                            </w:rPr>
                            <w:t>FTP-001-B</w:t>
                          </w:r>
                        </w:p>
                        <w:p w14:paraId="6222B55F" w14:textId="5E160798" w:rsidR="00436EDC" w:rsidRPr="00C76DDB" w:rsidRDefault="00436EDC" w:rsidP="00436EDC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76DDB"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318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| AVIKUS – Unauthorized distribution is strictly prohibited" style="position:absolute;left:0;text-align:left;margin-left:0;margin-top:0;width:276.5pt;height:26.25pt;z-index:25168077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" filled="f" stroked="f">
              <v:textbox style="mso-fit-shape-to-text:t" inset="20pt,0,0,15pt">
                <w:txbxContent>
                  <w:p w14:paraId="0E2E34C1" w14:textId="00A0FF06" w:rsidR="00FD5C7E" w:rsidRDefault="00DF0137" w:rsidP="00436EDC">
                    <w:pPr>
                      <w:spacing w:after="0"/>
                      <w:rPr>
                        <w:rFonts w:ascii="Times New Roman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 w:hint="eastAsia"/>
                        <w:noProof/>
                        <w:color w:val="000000"/>
                        <w:sz w:val="18"/>
                        <w:szCs w:val="18"/>
                      </w:rPr>
                      <w:t>FTP-001-B</w:t>
                    </w:r>
                  </w:p>
                  <w:p w14:paraId="6222B55F" w14:textId="5E160798" w:rsidR="00436EDC" w:rsidRPr="00C76DDB" w:rsidRDefault="00436EDC" w:rsidP="00436EDC">
                    <w:pPr>
                      <w:spacing w:after="0"/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 w:rsidRPr="00C76DDB"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114300" distR="114300" simplePos="0" relativeHeight="251679754" behindDoc="0" locked="0" layoutInCell="1" allowOverlap="1" wp14:anchorId="5D004855" wp14:editId="6EE3D857">
              <wp:simplePos x="0" y="0"/>
              <wp:positionH relativeFrom="margin">
                <wp:align>right</wp:align>
              </wp:positionH>
              <wp:positionV relativeFrom="paragraph">
                <wp:posOffset>-223520</wp:posOffset>
              </wp:positionV>
              <wp:extent cx="6420485" cy="0"/>
              <wp:effectExtent l="0" t="0" r="0" b="0"/>
              <wp:wrapNone/>
              <wp:docPr id="781516301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048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clsh="http://schemas.microsoft.com/office/drawing/2020/classificationShape" xmlns:a14="http://schemas.microsoft.com/office/drawing/2010/main" xmlns:pic="http://schemas.openxmlformats.org/drawingml/2006/picture" xmlns:a="http://schemas.openxmlformats.org/drawingml/2006/main">
          <w:pict w14:anchorId="4D2168ED">
            <v:line id="직선 연결선 3" style="position:absolute;z-index:2516797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spid="_x0000_s1026" strokecolor="#170d54 [3213]" strokeweight=".5pt" from="454.35pt,-17.6pt" to="959.9pt,-17.6pt" w14:anchorId="63CEA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">
              <v:stroke joinstyle="miter"/>
              <w10:wrap anchorx="margin"/>
            </v:line>
          </w:pict>
        </mc:Fallback>
      </mc:AlternateContent>
    </w:r>
    <w:proofErr w:type="spellStart"/>
    <w:r w:rsidRPr="00C76DDB">
      <w:rPr>
        <w:rFonts w:ascii="Times New Roman" w:hAnsi="Times New Roman" w:cs="Times New Roman"/>
        <w:sz w:val="16"/>
        <w:szCs w:val="18"/>
      </w:rPr>
      <w:t>Avikus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Co. Ltd (06234) 11F, 70, </w:t>
    </w:r>
    <w:proofErr w:type="spellStart"/>
    <w:r w:rsidRPr="00C76DDB">
      <w:rPr>
        <w:rFonts w:ascii="Times New Roman" w:hAnsi="Times New Roman" w:cs="Times New Roman"/>
        <w:sz w:val="16"/>
        <w:szCs w:val="18"/>
      </w:rPr>
      <w:t>Nonhyeon-ro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85-gil, Gangnam-</w:t>
    </w:r>
    <w:proofErr w:type="spellStart"/>
    <w:r w:rsidRPr="00C76DDB">
      <w:rPr>
        <w:rFonts w:ascii="Times New Roman" w:hAnsi="Times New Roman" w:cs="Times New Roman"/>
        <w:sz w:val="16"/>
        <w:szCs w:val="18"/>
      </w:rPr>
      <w:t>gu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, Seoul, Republic of Korea </w:t>
    </w:r>
    <w:r w:rsidRPr="00EA7EA3">
      <w:rPr>
        <w:rFonts w:ascii="Times New Roman" w:hAnsi="Times New Roman" w:cs="Times New Roman"/>
        <w:sz w:val="16"/>
        <w:szCs w:val="18"/>
      </w:rPr>
      <w:t>www.avikus.a</w:t>
    </w:r>
    <w:r w:rsidRPr="00EA7EA3">
      <w:rPr>
        <w:rFonts w:ascii="Times New Roman" w:hAnsi="Times New Roman" w:cs="Times New Roman" w:hint="eastAsia"/>
        <w:sz w:val="16"/>
        <w:szCs w:val="18"/>
      </w:rPr>
      <w:t>i</w:t>
    </w:r>
    <w:r>
      <w:rPr>
        <w:rFonts w:ascii="Times New Roman" w:hAnsi="Times New Roman" w:cs="Times New Roman" w:hint="eastAsia"/>
        <w:sz w:val="16"/>
        <w:szCs w:val="18"/>
      </w:rPr>
      <w:t xml:space="preserve"> </w:t>
    </w:r>
    <w:r w:rsidRPr="00EA7EA3">
      <w:rPr>
        <w:rFonts w:ascii="Times New Roman" w:hAnsi="Times New Roman" w:cs="Times New Roman"/>
        <w:sz w:val="16"/>
        <w:szCs w:val="18"/>
      </w:rPr>
      <w:fldChar w:fldCharType="begin"/>
    </w:r>
    <w:r w:rsidRPr="00EA7EA3">
      <w:rPr>
        <w:rFonts w:ascii="Times New Roman" w:hAnsi="Times New Roman" w:cs="Times New Roman"/>
        <w:sz w:val="16"/>
        <w:szCs w:val="18"/>
      </w:rPr>
      <w:instrText>PAGE   \* MERGEFORMAT</w:instrText>
    </w:r>
    <w:r w:rsidRPr="00EA7EA3">
      <w:rPr>
        <w:rFonts w:ascii="Times New Roman" w:hAnsi="Times New Roman" w:cs="Times New Roman"/>
        <w:sz w:val="16"/>
        <w:szCs w:val="18"/>
      </w:rPr>
      <w:fldChar w:fldCharType="separate"/>
    </w:r>
    <w:r>
      <w:rPr>
        <w:rFonts w:ascii="Times New Roman" w:hAnsi="Times New Roman" w:cs="Times New Roman"/>
        <w:sz w:val="16"/>
        <w:szCs w:val="18"/>
      </w:rPr>
      <w:t>- 10 -</w:t>
    </w:r>
    <w:r w:rsidRPr="00EA7EA3">
      <w:rPr>
        <w:rFonts w:ascii="Times New Roman" w:hAnsi="Times New Roman" w:cs="Times New Roman"/>
        <w:sz w:val="16"/>
        <w:szCs w:val="18"/>
      </w:rPr>
      <w:fldChar w:fldCharType="end"/>
    </w:r>
  </w:p>
  <w:p w14:paraId="32AED349" w14:textId="4633975F" w:rsidR="006F15C9" w:rsidRPr="00436EDC" w:rsidRDefault="006F15C9" w:rsidP="00EA7EA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6F6A021" w14:paraId="46BDF874" w14:textId="77777777" w:rsidTr="007E2AF5">
      <w:trPr>
        <w:trHeight w:val="300"/>
      </w:trPr>
      <w:tc>
        <w:tcPr>
          <w:tcW w:w="3360" w:type="dxa"/>
        </w:tcPr>
        <w:p w14:paraId="56728A88" w14:textId="6BA8A608" w:rsidR="56F6A021" w:rsidRDefault="00C01698" w:rsidP="007E2AF5">
          <w:pPr>
            <w:pStyle w:val="aa"/>
            <w:ind w:left="-115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2346" behindDoc="0" locked="0" layoutInCell="1" allowOverlap="1" wp14:anchorId="3FF66DED" wp14:editId="7554CF06">
                    <wp:simplePos x="635" y="63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996440" cy="476250"/>
                    <wp:effectExtent l="0" t="0" r="3810" b="0"/>
                    <wp:wrapNone/>
                    <wp:docPr id="1973351687" name="Text Box 4" descr="Confidential | AVIKUS – Unauthorized distribution is strictly prohibi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6440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E5D748" w14:textId="3A80AC0A" w:rsidR="00C01698" w:rsidRPr="00C01698" w:rsidRDefault="00C01698" w:rsidP="00C01698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0169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  <w:t>Confidential | AVIKUS – Unauthorized distribution is strictly prohibited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FF66D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alt="Confidential | AVIKUS – Unauthorized distribution is strictly prohibited" style="position:absolute;left:0;text-align:left;margin-left:0;margin-top:0;width:157.2pt;height:37.5pt;z-index:25166234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" filled="f" stroked="f">
                    <v:textbox style="mso-fit-shape-to-text:t" inset="20pt,0,0,15pt">
                      <w:txbxContent>
                        <w:p w14:paraId="06E5D748" w14:textId="3A80AC0A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0" w:type="dxa"/>
        </w:tcPr>
        <w:p w14:paraId="48A83EB1" w14:textId="7DE9CA24" w:rsidR="56F6A021" w:rsidRDefault="56F6A021" w:rsidP="007E2AF5">
          <w:pPr>
            <w:pStyle w:val="aa"/>
            <w:jc w:val="center"/>
          </w:pPr>
        </w:p>
      </w:tc>
      <w:tc>
        <w:tcPr>
          <w:tcW w:w="3360" w:type="dxa"/>
        </w:tcPr>
        <w:p w14:paraId="68DD851D" w14:textId="3277C883" w:rsidR="56F6A021" w:rsidRDefault="56F6A021" w:rsidP="007E2AF5">
          <w:pPr>
            <w:pStyle w:val="aa"/>
            <w:ind w:right="-115"/>
            <w:jc w:val="right"/>
          </w:pPr>
        </w:p>
      </w:tc>
    </w:tr>
  </w:tbl>
  <w:p w14:paraId="6BAC3254" w14:textId="255CED7A" w:rsidR="00A92911" w:rsidRDefault="00A929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415FF" w14:textId="77777777" w:rsidR="004D67D4" w:rsidRDefault="004D67D4" w:rsidP="00FB5C14">
      <w:pPr>
        <w:spacing w:after="0" w:line="240" w:lineRule="auto"/>
      </w:pPr>
      <w:r>
        <w:separator/>
      </w:r>
    </w:p>
    <w:p w14:paraId="7C1CBB4A" w14:textId="77777777" w:rsidR="004D67D4" w:rsidRDefault="004D67D4"/>
    <w:p w14:paraId="7549F633" w14:textId="77777777" w:rsidR="004D67D4" w:rsidRDefault="004D67D4" w:rsidP="00FC304C"/>
  </w:footnote>
  <w:footnote w:type="continuationSeparator" w:id="0">
    <w:p w14:paraId="398EC146" w14:textId="77777777" w:rsidR="004D67D4" w:rsidRDefault="004D67D4" w:rsidP="00FB5C14">
      <w:pPr>
        <w:spacing w:after="0" w:line="240" w:lineRule="auto"/>
      </w:pPr>
      <w:r>
        <w:continuationSeparator/>
      </w:r>
    </w:p>
    <w:p w14:paraId="349968CE" w14:textId="77777777" w:rsidR="004D67D4" w:rsidRDefault="004D67D4"/>
    <w:p w14:paraId="7C568086" w14:textId="77777777" w:rsidR="004D67D4" w:rsidRDefault="004D67D4" w:rsidP="00FC304C"/>
  </w:footnote>
  <w:footnote w:type="continuationNotice" w:id="1">
    <w:p w14:paraId="584579EC" w14:textId="77777777" w:rsidR="004D67D4" w:rsidRDefault="004D67D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03D1" w14:textId="77777777" w:rsidR="00436EDC" w:rsidRDefault="00436EDC" w:rsidP="00436EDC">
    <w:pPr>
      <w:pStyle w:val="aa"/>
      <w:rPr>
        <w:rFonts w:ascii="Inter Medium" w:hAnsi="Inter Medium"/>
        <w:sz w:val="24"/>
        <w:szCs w:val="24"/>
      </w:rPr>
    </w:pPr>
  </w:p>
  <w:p w14:paraId="49E46C5E" w14:textId="0DB9C809" w:rsidR="00C96CF3" w:rsidRPr="00436EDC" w:rsidRDefault="00436EDC" w:rsidP="00EA7EA3">
    <w:pPr>
      <w:pStyle w:val="aa"/>
      <w:rPr>
        <w:rFonts w:ascii="Times New Roman" w:hAnsi="Times New Roman" w:cs="Times New Roman"/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83850" behindDoc="0" locked="0" layoutInCell="1" allowOverlap="1" wp14:anchorId="4C54ABC1" wp14:editId="674DF97B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13541020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159093A7">
            <v:line id="Straight Connector 9" style="position:absolute;z-index:25168385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#170d54 [3213]" strokeweight=".5pt" from="0,18.4pt" to="504.55pt,18.4pt" w14:anchorId="6198D6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>
              <v:stroke joinstyle="miter"/>
              <w10:wrap anchorx="margin"/>
            </v:line>
          </w:pict>
        </mc:Fallback>
      </mc:AlternateContent>
    </w:r>
    <w:sdt>
      <w:sdtPr>
        <w:rPr>
          <w:rFonts w:ascii="Times New Roman" w:hAnsi="Times New Roman" w:cs="Times New Roman"/>
          <w:sz w:val="24"/>
          <w:szCs w:val="24"/>
        </w:rPr>
        <w:alias w:val="Title"/>
        <w:tag w:val=""/>
        <w:id w:val="1724019242"/>
        <w:placeholder>
          <w:docPart w:val="CD11927DA13C4A8693207B0F76D27C2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C5C58">
          <w:rPr>
            <w:rFonts w:ascii="Times New Roman" w:hAnsi="Times New Roman" w:cs="Times New Roman" w:hint="eastAsia"/>
            <w:sz w:val="24"/>
            <w:szCs w:val="24"/>
          </w:rPr>
          <w:t>Factory Acceptance Test</w:t>
        </w:r>
      </w:sdtContent>
    </w:sdt>
    <w:r w:rsidRPr="00A40080">
      <w:rPr>
        <w:rFonts w:ascii="Times New Roman" w:hAnsi="Times New Roman" w:cs="Times New Roman"/>
        <w:sz w:val="24"/>
        <w:szCs w:val="24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EB5A" w14:textId="46F0EFA1" w:rsidR="00080DBA" w:rsidRPr="00FC304C" w:rsidRDefault="00080DBA">
    <w:pPr>
      <w:pStyle w:val="aa"/>
    </w:pPr>
  </w:p>
  <w:p w14:paraId="24A687E6" w14:textId="03B5830B" w:rsidR="00080DBA" w:rsidRPr="00DE374D" w:rsidRDefault="00FC304C">
    <w:pPr>
      <w:pStyle w:val="aa"/>
      <w:rPr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5E7C1AB" wp14:editId="35896D76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58093686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1BDA4597">
            <v:line id="Straight Connector 9" style="position:absolute;z-index:2516582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spid="_x0000_s1026" strokecolor="#170d54 [3213]" strokeweight=".5pt" from="0,18.4pt" to="504.55pt,18.4pt" w14:anchorId="78876F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>
              <v:stroke joinstyle="miter"/>
              <w10:wrap anchorx="margin"/>
            </v:line>
          </w:pict>
        </mc:Fallback>
      </mc:AlternateContent>
    </w:r>
    <w:sdt>
      <w:sdtPr>
        <w:rPr>
          <w:rFonts w:ascii="Inter Medium" w:hAnsi="Inter Medium"/>
          <w:sz w:val="24"/>
          <w:szCs w:val="24"/>
        </w:rPr>
        <w:alias w:val="Title"/>
        <w:tag w:val=""/>
        <w:id w:val="-1631312554"/>
        <w:placeholder>
          <w:docPart w:val="8AF4173628A94554988C114D658DEED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C5C58">
          <w:rPr>
            <w:rFonts w:ascii="Inter Medium" w:hAnsi="Inter Medium"/>
            <w:sz w:val="24"/>
            <w:szCs w:val="24"/>
          </w:rPr>
          <w:t>Factory Acceptance Test</w:t>
        </w:r>
      </w:sdtContent>
    </w:sdt>
    <w:r w:rsidR="00080DBA">
      <w:rPr>
        <w:noProof/>
      </w:rPr>
      <w:drawing>
        <wp:anchor distT="0" distB="0" distL="114300" distR="114300" simplePos="0" relativeHeight="251658243" behindDoc="0" locked="0" layoutInCell="1" allowOverlap="1" wp14:anchorId="23B85354" wp14:editId="1CF9C864">
          <wp:simplePos x="0" y="0"/>
          <wp:positionH relativeFrom="margin">
            <wp:align>center</wp:align>
          </wp:positionH>
          <wp:positionV relativeFrom="page">
            <wp:posOffset>0</wp:posOffset>
          </wp:positionV>
          <wp:extent cx="7584480" cy="924480"/>
          <wp:effectExtent l="0" t="0" r="0" b="9525"/>
          <wp:wrapNone/>
          <wp:docPr id="1296831163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982430" name="그림 16249824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480" cy="924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0DBA">
      <w:rPr>
        <w:rFonts w:ascii="Inter Medium" w:hAnsi="Inter Medium" w:hint="eastAsia"/>
        <w:sz w:val="24"/>
        <w:szCs w:val="24"/>
      </w:rPr>
      <w:t xml:space="preserve">  </w:t>
    </w:r>
    <w:r w:rsidR="00080DBA">
      <w:rPr>
        <w:rFonts w:ascii="Inter Display SemiBold" w:hAnsi="Inter Display SemiBold"/>
        <w:sz w:val="24"/>
        <w:szCs w:val="24"/>
      </w:rPr>
      <w:t>ⅼ</w:t>
    </w:r>
    <w:r w:rsidR="00080DBA">
      <w:rPr>
        <w:rFonts w:ascii="Inter Medium" w:hAnsi="Inter Medium" w:hint="eastAsia"/>
        <w:sz w:val="24"/>
        <w:szCs w:val="24"/>
      </w:rPr>
      <w:t xml:space="preserve">  </w:t>
    </w:r>
    <w:sdt>
      <w:sdtPr>
        <w:rPr>
          <w:rFonts w:ascii="Inter Medium" w:hAnsi="Inter Medium" w:hint="eastAsia"/>
          <w:color w:val="659ADD" w:themeColor="accent1"/>
          <w:sz w:val="24"/>
          <w:szCs w:val="24"/>
        </w:rPr>
        <w:alias w:val="Subject"/>
        <w:tag w:val=""/>
        <w:id w:val="-1360427056"/>
        <w:placeholder>
          <w:docPart w:val="4C26D78DF4374120B552B4FB2D1A51AA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BB43CE" w:rsidRPr="000D7C9D">
          <w:rPr>
            <w:rStyle w:val="af0"/>
          </w:rPr>
          <w:t>[Subject]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4C8"/>
    <w:multiLevelType w:val="hybridMultilevel"/>
    <w:tmpl w:val="EBD4E16E"/>
    <w:lvl w:ilvl="0" w:tplc="B802DC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" w15:restartNumberingAfterBreak="0">
    <w:nsid w:val="02791BC4"/>
    <w:multiLevelType w:val="multilevel"/>
    <w:tmpl w:val="D2826932"/>
    <w:lvl w:ilvl="0">
      <w:start w:val="1"/>
      <w:numFmt w:val="decimal"/>
      <w:lvlText w:val="%1."/>
      <w:lvlJc w:val="left"/>
      <w:pPr>
        <w:tabs>
          <w:tab w:val="num" w:pos="1720"/>
        </w:tabs>
        <w:ind w:left="1720" w:hanging="360"/>
      </w:pPr>
    </w:lvl>
    <w:lvl w:ilvl="1" w:tentative="1">
      <w:start w:val="1"/>
      <w:numFmt w:val="decimal"/>
      <w:lvlText w:val="%2."/>
      <w:lvlJc w:val="left"/>
      <w:pPr>
        <w:tabs>
          <w:tab w:val="num" w:pos="2440"/>
        </w:tabs>
        <w:ind w:left="2440" w:hanging="360"/>
      </w:pPr>
    </w:lvl>
    <w:lvl w:ilvl="2" w:tentative="1">
      <w:start w:val="1"/>
      <w:numFmt w:val="decimal"/>
      <w:lvlText w:val="%3."/>
      <w:lvlJc w:val="left"/>
      <w:pPr>
        <w:tabs>
          <w:tab w:val="num" w:pos="3160"/>
        </w:tabs>
        <w:ind w:left="3160" w:hanging="360"/>
      </w:pPr>
    </w:lvl>
    <w:lvl w:ilvl="3" w:tentative="1">
      <w:start w:val="1"/>
      <w:numFmt w:val="decimal"/>
      <w:lvlText w:val="%4."/>
      <w:lvlJc w:val="left"/>
      <w:pPr>
        <w:tabs>
          <w:tab w:val="num" w:pos="3880"/>
        </w:tabs>
        <w:ind w:left="3880" w:hanging="360"/>
      </w:pPr>
    </w:lvl>
    <w:lvl w:ilvl="4" w:tentative="1">
      <w:start w:val="1"/>
      <w:numFmt w:val="decimal"/>
      <w:lvlText w:val="%5."/>
      <w:lvlJc w:val="left"/>
      <w:pPr>
        <w:tabs>
          <w:tab w:val="num" w:pos="4600"/>
        </w:tabs>
        <w:ind w:left="4600" w:hanging="360"/>
      </w:pPr>
    </w:lvl>
    <w:lvl w:ilvl="5" w:tentative="1">
      <w:start w:val="1"/>
      <w:numFmt w:val="decimal"/>
      <w:lvlText w:val="%6."/>
      <w:lvlJc w:val="left"/>
      <w:pPr>
        <w:tabs>
          <w:tab w:val="num" w:pos="5320"/>
        </w:tabs>
        <w:ind w:left="5320" w:hanging="360"/>
      </w:pPr>
    </w:lvl>
    <w:lvl w:ilvl="6" w:tentative="1">
      <w:start w:val="1"/>
      <w:numFmt w:val="decimal"/>
      <w:lvlText w:val="%7."/>
      <w:lvlJc w:val="left"/>
      <w:pPr>
        <w:tabs>
          <w:tab w:val="num" w:pos="6040"/>
        </w:tabs>
        <w:ind w:left="6040" w:hanging="360"/>
      </w:pPr>
    </w:lvl>
    <w:lvl w:ilvl="7" w:tentative="1">
      <w:start w:val="1"/>
      <w:numFmt w:val="decimal"/>
      <w:lvlText w:val="%8."/>
      <w:lvlJc w:val="left"/>
      <w:pPr>
        <w:tabs>
          <w:tab w:val="num" w:pos="6760"/>
        </w:tabs>
        <w:ind w:left="6760" w:hanging="360"/>
      </w:pPr>
    </w:lvl>
    <w:lvl w:ilvl="8" w:tentative="1">
      <w:start w:val="1"/>
      <w:numFmt w:val="decimal"/>
      <w:lvlText w:val="%9."/>
      <w:lvlJc w:val="left"/>
      <w:pPr>
        <w:tabs>
          <w:tab w:val="num" w:pos="7480"/>
        </w:tabs>
        <w:ind w:left="7480" w:hanging="360"/>
      </w:pPr>
    </w:lvl>
  </w:abstractNum>
  <w:abstractNum w:abstractNumId="2" w15:restartNumberingAfterBreak="0">
    <w:nsid w:val="0F3D54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5BF5CC6"/>
    <w:multiLevelType w:val="multilevel"/>
    <w:tmpl w:val="254EADA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15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114874"/>
    <w:multiLevelType w:val="hybridMultilevel"/>
    <w:tmpl w:val="0BA88EEC"/>
    <w:lvl w:ilvl="0" w:tplc="9C168AC4">
      <w:numFmt w:val="bullet"/>
      <w:lvlText w:val="※"/>
      <w:lvlJc w:val="left"/>
      <w:pPr>
        <w:ind w:left="1352" w:hanging="360"/>
      </w:pPr>
      <w:rPr>
        <w:rFonts w:ascii="맑은 고딕" w:eastAsia="맑은 고딕" w:hAnsi="맑은 고딕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5" w15:restartNumberingAfterBreak="0">
    <w:nsid w:val="50E704DE"/>
    <w:multiLevelType w:val="hybridMultilevel"/>
    <w:tmpl w:val="E21CE656"/>
    <w:lvl w:ilvl="0" w:tplc="A04C0958">
      <w:start w:val="1"/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6" w15:restartNumberingAfterBreak="0">
    <w:nsid w:val="565D70EA"/>
    <w:multiLevelType w:val="hybridMultilevel"/>
    <w:tmpl w:val="A0CE9E32"/>
    <w:lvl w:ilvl="0" w:tplc="3E2C8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CE43DC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D46616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754822B1"/>
    <w:multiLevelType w:val="hybridMultilevel"/>
    <w:tmpl w:val="A0F8E110"/>
    <w:lvl w:ilvl="0" w:tplc="72B29FBC">
      <w:start w:val="1"/>
      <w:numFmt w:val="decimal"/>
      <w:lvlText w:val="%1."/>
      <w:lvlJc w:val="left"/>
      <w:pPr>
        <w:ind w:left="135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72" w:hanging="440"/>
      </w:pPr>
    </w:lvl>
    <w:lvl w:ilvl="2" w:tplc="0409001B" w:tentative="1">
      <w:start w:val="1"/>
      <w:numFmt w:val="lowerRoman"/>
      <w:lvlText w:val="%3."/>
      <w:lvlJc w:val="right"/>
      <w:pPr>
        <w:ind w:left="2312" w:hanging="440"/>
      </w:pPr>
    </w:lvl>
    <w:lvl w:ilvl="3" w:tplc="0409000F" w:tentative="1">
      <w:start w:val="1"/>
      <w:numFmt w:val="decimal"/>
      <w:lvlText w:val="%4."/>
      <w:lvlJc w:val="left"/>
      <w:pPr>
        <w:ind w:left="2752" w:hanging="440"/>
      </w:pPr>
    </w:lvl>
    <w:lvl w:ilvl="4" w:tplc="04090019" w:tentative="1">
      <w:start w:val="1"/>
      <w:numFmt w:val="upperLetter"/>
      <w:lvlText w:val="%5."/>
      <w:lvlJc w:val="left"/>
      <w:pPr>
        <w:ind w:left="3192" w:hanging="440"/>
      </w:pPr>
    </w:lvl>
    <w:lvl w:ilvl="5" w:tplc="0409001B" w:tentative="1">
      <w:start w:val="1"/>
      <w:numFmt w:val="lowerRoman"/>
      <w:lvlText w:val="%6."/>
      <w:lvlJc w:val="right"/>
      <w:pPr>
        <w:ind w:left="3632" w:hanging="440"/>
      </w:pPr>
    </w:lvl>
    <w:lvl w:ilvl="6" w:tplc="0409000F" w:tentative="1">
      <w:start w:val="1"/>
      <w:numFmt w:val="decimal"/>
      <w:lvlText w:val="%7."/>
      <w:lvlJc w:val="left"/>
      <w:pPr>
        <w:ind w:left="4072" w:hanging="440"/>
      </w:pPr>
    </w:lvl>
    <w:lvl w:ilvl="7" w:tplc="04090019" w:tentative="1">
      <w:start w:val="1"/>
      <w:numFmt w:val="upperLetter"/>
      <w:lvlText w:val="%8."/>
      <w:lvlJc w:val="left"/>
      <w:pPr>
        <w:ind w:left="4512" w:hanging="440"/>
      </w:pPr>
    </w:lvl>
    <w:lvl w:ilvl="8" w:tplc="0409001B" w:tentative="1">
      <w:start w:val="1"/>
      <w:numFmt w:val="lowerRoman"/>
      <w:lvlText w:val="%9."/>
      <w:lvlJc w:val="right"/>
      <w:pPr>
        <w:ind w:left="4952" w:hanging="440"/>
      </w:pPr>
    </w:lvl>
  </w:abstractNum>
  <w:abstractNum w:abstractNumId="10" w15:restartNumberingAfterBreak="0">
    <w:nsid w:val="76BA7E9B"/>
    <w:multiLevelType w:val="multilevel"/>
    <w:tmpl w:val="3ADEC30A"/>
    <w:lvl w:ilvl="0">
      <w:start w:val="1"/>
      <w:numFmt w:val="upperLetter"/>
      <w:pStyle w:val="Appendix"/>
      <w:lvlText w:val="Anne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7DC021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7B97E889"/>
    <w:multiLevelType w:val="multilevel"/>
    <w:tmpl w:val="32DA58B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7"/>
      <w:numFmt w:val="decimal"/>
      <w:lvlText w:val="%1.%2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CA633F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516380322">
    <w:abstractNumId w:val="12"/>
  </w:num>
  <w:num w:numId="2" w16cid:durableId="2050298357">
    <w:abstractNumId w:val="3"/>
  </w:num>
  <w:num w:numId="3" w16cid:durableId="1166481288">
    <w:abstractNumId w:val="10"/>
  </w:num>
  <w:num w:numId="4" w16cid:durableId="1526208323">
    <w:abstractNumId w:val="2"/>
  </w:num>
  <w:num w:numId="5" w16cid:durableId="226038183">
    <w:abstractNumId w:val="8"/>
  </w:num>
  <w:num w:numId="6" w16cid:durableId="719941202">
    <w:abstractNumId w:val="13"/>
  </w:num>
  <w:num w:numId="7" w16cid:durableId="258494133">
    <w:abstractNumId w:val="4"/>
  </w:num>
  <w:num w:numId="8" w16cid:durableId="1196040936">
    <w:abstractNumId w:val="7"/>
  </w:num>
  <w:num w:numId="9" w16cid:durableId="902059355">
    <w:abstractNumId w:val="9"/>
  </w:num>
  <w:num w:numId="10" w16cid:durableId="1432775452">
    <w:abstractNumId w:val="5"/>
  </w:num>
  <w:num w:numId="11" w16cid:durableId="1219972906">
    <w:abstractNumId w:val="11"/>
  </w:num>
  <w:num w:numId="12" w16cid:durableId="1043168208">
    <w:abstractNumId w:val="6"/>
  </w:num>
  <w:num w:numId="13" w16cid:durableId="1085106321">
    <w:abstractNumId w:val="0"/>
  </w:num>
  <w:num w:numId="14" w16cid:durableId="23979833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 w:grammar="clean"/>
  <w:attachedTemplate r:id="rId1"/>
  <w:defaultTabStop w:val="34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39"/>
    <w:rsid w:val="00001205"/>
    <w:rsid w:val="000018D4"/>
    <w:rsid w:val="00002329"/>
    <w:rsid w:val="00002A02"/>
    <w:rsid w:val="000031C9"/>
    <w:rsid w:val="0000337B"/>
    <w:rsid w:val="00003764"/>
    <w:rsid w:val="000039E4"/>
    <w:rsid w:val="00003A60"/>
    <w:rsid w:val="00003A6E"/>
    <w:rsid w:val="00003E22"/>
    <w:rsid w:val="000054D7"/>
    <w:rsid w:val="00005F1C"/>
    <w:rsid w:val="0000633A"/>
    <w:rsid w:val="00006A4B"/>
    <w:rsid w:val="00007612"/>
    <w:rsid w:val="00007798"/>
    <w:rsid w:val="00007ED6"/>
    <w:rsid w:val="00010529"/>
    <w:rsid w:val="000107E3"/>
    <w:rsid w:val="000108A7"/>
    <w:rsid w:val="000108EF"/>
    <w:rsid w:val="000113BB"/>
    <w:rsid w:val="000116DE"/>
    <w:rsid w:val="00011CBC"/>
    <w:rsid w:val="00012107"/>
    <w:rsid w:val="000127DC"/>
    <w:rsid w:val="00012948"/>
    <w:rsid w:val="00012B97"/>
    <w:rsid w:val="00012C0B"/>
    <w:rsid w:val="00013B14"/>
    <w:rsid w:val="00014319"/>
    <w:rsid w:val="000143CE"/>
    <w:rsid w:val="0001587B"/>
    <w:rsid w:val="000175E5"/>
    <w:rsid w:val="0001786B"/>
    <w:rsid w:val="0002141F"/>
    <w:rsid w:val="000216D4"/>
    <w:rsid w:val="000224B8"/>
    <w:rsid w:val="00022727"/>
    <w:rsid w:val="000228D8"/>
    <w:rsid w:val="00022A7D"/>
    <w:rsid w:val="00022E67"/>
    <w:rsid w:val="0002413C"/>
    <w:rsid w:val="00024583"/>
    <w:rsid w:val="000248B5"/>
    <w:rsid w:val="00024903"/>
    <w:rsid w:val="00024C6B"/>
    <w:rsid w:val="00024FE3"/>
    <w:rsid w:val="000259E1"/>
    <w:rsid w:val="00025EB6"/>
    <w:rsid w:val="00026068"/>
    <w:rsid w:val="000260F1"/>
    <w:rsid w:val="0002710F"/>
    <w:rsid w:val="0002727D"/>
    <w:rsid w:val="00030C87"/>
    <w:rsid w:val="00030D79"/>
    <w:rsid w:val="000312FD"/>
    <w:rsid w:val="0003168F"/>
    <w:rsid w:val="00031B3A"/>
    <w:rsid w:val="00032689"/>
    <w:rsid w:val="00033680"/>
    <w:rsid w:val="000341FB"/>
    <w:rsid w:val="0003455D"/>
    <w:rsid w:val="0003461F"/>
    <w:rsid w:val="00035062"/>
    <w:rsid w:val="0003559D"/>
    <w:rsid w:val="00035905"/>
    <w:rsid w:val="00037350"/>
    <w:rsid w:val="000373AD"/>
    <w:rsid w:val="0003783D"/>
    <w:rsid w:val="00037BEF"/>
    <w:rsid w:val="00037CD9"/>
    <w:rsid w:val="0004048B"/>
    <w:rsid w:val="000406BC"/>
    <w:rsid w:val="00040AED"/>
    <w:rsid w:val="00041245"/>
    <w:rsid w:val="00041614"/>
    <w:rsid w:val="00041F1A"/>
    <w:rsid w:val="00042653"/>
    <w:rsid w:val="00042F76"/>
    <w:rsid w:val="000430E5"/>
    <w:rsid w:val="00043E93"/>
    <w:rsid w:val="00044393"/>
    <w:rsid w:val="00044ACE"/>
    <w:rsid w:val="00044C0B"/>
    <w:rsid w:val="00044FDA"/>
    <w:rsid w:val="000451C7"/>
    <w:rsid w:val="000455DB"/>
    <w:rsid w:val="00045DA5"/>
    <w:rsid w:val="00046371"/>
    <w:rsid w:val="00046547"/>
    <w:rsid w:val="00046709"/>
    <w:rsid w:val="00047F89"/>
    <w:rsid w:val="00050D4C"/>
    <w:rsid w:val="0005184D"/>
    <w:rsid w:val="00051A36"/>
    <w:rsid w:val="00051DFD"/>
    <w:rsid w:val="0005221B"/>
    <w:rsid w:val="00052A94"/>
    <w:rsid w:val="0005317F"/>
    <w:rsid w:val="00053805"/>
    <w:rsid w:val="00053A9F"/>
    <w:rsid w:val="00053CD6"/>
    <w:rsid w:val="00053D54"/>
    <w:rsid w:val="00053E12"/>
    <w:rsid w:val="00054464"/>
    <w:rsid w:val="00054C41"/>
    <w:rsid w:val="000550A6"/>
    <w:rsid w:val="000553DF"/>
    <w:rsid w:val="0005609F"/>
    <w:rsid w:val="000564FA"/>
    <w:rsid w:val="00056511"/>
    <w:rsid w:val="00056960"/>
    <w:rsid w:val="00056F86"/>
    <w:rsid w:val="00057006"/>
    <w:rsid w:val="00057A39"/>
    <w:rsid w:val="000600A1"/>
    <w:rsid w:val="00060C32"/>
    <w:rsid w:val="00060DF9"/>
    <w:rsid w:val="000612CE"/>
    <w:rsid w:val="0006148A"/>
    <w:rsid w:val="00061836"/>
    <w:rsid w:val="00061E2A"/>
    <w:rsid w:val="00062090"/>
    <w:rsid w:val="0006247E"/>
    <w:rsid w:val="00062758"/>
    <w:rsid w:val="00062C8E"/>
    <w:rsid w:val="00063EAD"/>
    <w:rsid w:val="000642F1"/>
    <w:rsid w:val="000648DF"/>
    <w:rsid w:val="00065740"/>
    <w:rsid w:val="00065977"/>
    <w:rsid w:val="00066AFB"/>
    <w:rsid w:val="00067519"/>
    <w:rsid w:val="00067C23"/>
    <w:rsid w:val="00071101"/>
    <w:rsid w:val="00071166"/>
    <w:rsid w:val="00071516"/>
    <w:rsid w:val="000719A2"/>
    <w:rsid w:val="000719E3"/>
    <w:rsid w:val="00072667"/>
    <w:rsid w:val="00072E1A"/>
    <w:rsid w:val="00072E7B"/>
    <w:rsid w:val="00072FC0"/>
    <w:rsid w:val="000732D9"/>
    <w:rsid w:val="00073AB6"/>
    <w:rsid w:val="00073C60"/>
    <w:rsid w:val="00074057"/>
    <w:rsid w:val="000741EE"/>
    <w:rsid w:val="000748AD"/>
    <w:rsid w:val="000753C5"/>
    <w:rsid w:val="00075DE9"/>
    <w:rsid w:val="00075F0B"/>
    <w:rsid w:val="00075FCD"/>
    <w:rsid w:val="00077230"/>
    <w:rsid w:val="0007766B"/>
    <w:rsid w:val="000778CC"/>
    <w:rsid w:val="00077C53"/>
    <w:rsid w:val="000801DE"/>
    <w:rsid w:val="0008099D"/>
    <w:rsid w:val="00080DBA"/>
    <w:rsid w:val="000810E3"/>
    <w:rsid w:val="00081AE0"/>
    <w:rsid w:val="00081B16"/>
    <w:rsid w:val="00082049"/>
    <w:rsid w:val="000824AD"/>
    <w:rsid w:val="00082A03"/>
    <w:rsid w:val="00082AA5"/>
    <w:rsid w:val="0008350D"/>
    <w:rsid w:val="0008388A"/>
    <w:rsid w:val="00083D05"/>
    <w:rsid w:val="0008442B"/>
    <w:rsid w:val="0008487A"/>
    <w:rsid w:val="000849CF"/>
    <w:rsid w:val="00084D9B"/>
    <w:rsid w:val="000853CD"/>
    <w:rsid w:val="0008551F"/>
    <w:rsid w:val="0008572A"/>
    <w:rsid w:val="0008591C"/>
    <w:rsid w:val="00085D5A"/>
    <w:rsid w:val="00085E7D"/>
    <w:rsid w:val="000860D7"/>
    <w:rsid w:val="000879C9"/>
    <w:rsid w:val="0009057C"/>
    <w:rsid w:val="000907B9"/>
    <w:rsid w:val="00090978"/>
    <w:rsid w:val="0009146B"/>
    <w:rsid w:val="00091634"/>
    <w:rsid w:val="00091AC3"/>
    <w:rsid w:val="00091B81"/>
    <w:rsid w:val="00091D48"/>
    <w:rsid w:val="00092E5A"/>
    <w:rsid w:val="00093248"/>
    <w:rsid w:val="000934E8"/>
    <w:rsid w:val="00093507"/>
    <w:rsid w:val="0009364E"/>
    <w:rsid w:val="00093C39"/>
    <w:rsid w:val="0009507A"/>
    <w:rsid w:val="00095796"/>
    <w:rsid w:val="0009643A"/>
    <w:rsid w:val="00096997"/>
    <w:rsid w:val="00096C32"/>
    <w:rsid w:val="000A011F"/>
    <w:rsid w:val="000A1E56"/>
    <w:rsid w:val="000A21BD"/>
    <w:rsid w:val="000A3579"/>
    <w:rsid w:val="000A44B9"/>
    <w:rsid w:val="000A467E"/>
    <w:rsid w:val="000A46F1"/>
    <w:rsid w:val="000A5411"/>
    <w:rsid w:val="000A558F"/>
    <w:rsid w:val="000A56FF"/>
    <w:rsid w:val="000A57AA"/>
    <w:rsid w:val="000A597E"/>
    <w:rsid w:val="000A5BD6"/>
    <w:rsid w:val="000A601F"/>
    <w:rsid w:val="000A6337"/>
    <w:rsid w:val="000A7A30"/>
    <w:rsid w:val="000A7C18"/>
    <w:rsid w:val="000B022A"/>
    <w:rsid w:val="000B0964"/>
    <w:rsid w:val="000B164E"/>
    <w:rsid w:val="000B166D"/>
    <w:rsid w:val="000B2F94"/>
    <w:rsid w:val="000B3426"/>
    <w:rsid w:val="000B42C6"/>
    <w:rsid w:val="000B54F2"/>
    <w:rsid w:val="000B5AB6"/>
    <w:rsid w:val="000B63EB"/>
    <w:rsid w:val="000B7528"/>
    <w:rsid w:val="000B7A18"/>
    <w:rsid w:val="000B7A5D"/>
    <w:rsid w:val="000B7AE6"/>
    <w:rsid w:val="000B7C72"/>
    <w:rsid w:val="000C0024"/>
    <w:rsid w:val="000C07FE"/>
    <w:rsid w:val="000C120B"/>
    <w:rsid w:val="000C12DE"/>
    <w:rsid w:val="000C1B09"/>
    <w:rsid w:val="000C1B77"/>
    <w:rsid w:val="000C1F34"/>
    <w:rsid w:val="000C257B"/>
    <w:rsid w:val="000C3980"/>
    <w:rsid w:val="000C39A3"/>
    <w:rsid w:val="000C3BAE"/>
    <w:rsid w:val="000C4C75"/>
    <w:rsid w:val="000C50F6"/>
    <w:rsid w:val="000C52B3"/>
    <w:rsid w:val="000C6511"/>
    <w:rsid w:val="000C77A1"/>
    <w:rsid w:val="000D0088"/>
    <w:rsid w:val="000D07EA"/>
    <w:rsid w:val="000D0AA2"/>
    <w:rsid w:val="000D0ACE"/>
    <w:rsid w:val="000D13F7"/>
    <w:rsid w:val="000D2D6A"/>
    <w:rsid w:val="000D3EAE"/>
    <w:rsid w:val="000D4CAC"/>
    <w:rsid w:val="000D4DB1"/>
    <w:rsid w:val="000D52D2"/>
    <w:rsid w:val="000D5332"/>
    <w:rsid w:val="000D5807"/>
    <w:rsid w:val="000D5B19"/>
    <w:rsid w:val="000D5E99"/>
    <w:rsid w:val="000D660E"/>
    <w:rsid w:val="000D69CD"/>
    <w:rsid w:val="000D79E9"/>
    <w:rsid w:val="000E0273"/>
    <w:rsid w:val="000E07EA"/>
    <w:rsid w:val="000E1019"/>
    <w:rsid w:val="000E1484"/>
    <w:rsid w:val="000E213E"/>
    <w:rsid w:val="000E360C"/>
    <w:rsid w:val="000E365F"/>
    <w:rsid w:val="000E3A11"/>
    <w:rsid w:val="000E3B09"/>
    <w:rsid w:val="000E403E"/>
    <w:rsid w:val="000E433E"/>
    <w:rsid w:val="000E4347"/>
    <w:rsid w:val="000E4869"/>
    <w:rsid w:val="000E4893"/>
    <w:rsid w:val="000E516A"/>
    <w:rsid w:val="000E52E8"/>
    <w:rsid w:val="000E545B"/>
    <w:rsid w:val="000E57D5"/>
    <w:rsid w:val="000E5F29"/>
    <w:rsid w:val="000E639A"/>
    <w:rsid w:val="000E6BAA"/>
    <w:rsid w:val="000F0DDC"/>
    <w:rsid w:val="000F1561"/>
    <w:rsid w:val="000F1B88"/>
    <w:rsid w:val="000F209B"/>
    <w:rsid w:val="000F2868"/>
    <w:rsid w:val="000F35B6"/>
    <w:rsid w:val="000F3A77"/>
    <w:rsid w:val="000F3C62"/>
    <w:rsid w:val="000F5376"/>
    <w:rsid w:val="000F550D"/>
    <w:rsid w:val="000F5BE0"/>
    <w:rsid w:val="000F5C46"/>
    <w:rsid w:val="000F5E7F"/>
    <w:rsid w:val="000F623F"/>
    <w:rsid w:val="000F6337"/>
    <w:rsid w:val="000F6AD3"/>
    <w:rsid w:val="000F6D9C"/>
    <w:rsid w:val="000F7210"/>
    <w:rsid w:val="000F723E"/>
    <w:rsid w:val="000F7B3B"/>
    <w:rsid w:val="000F7C8B"/>
    <w:rsid w:val="000F7C98"/>
    <w:rsid w:val="00100499"/>
    <w:rsid w:val="001007A6"/>
    <w:rsid w:val="001008C3"/>
    <w:rsid w:val="001009E4"/>
    <w:rsid w:val="00100A74"/>
    <w:rsid w:val="00101313"/>
    <w:rsid w:val="00102375"/>
    <w:rsid w:val="001023E0"/>
    <w:rsid w:val="001056DA"/>
    <w:rsid w:val="00106311"/>
    <w:rsid w:val="00106E39"/>
    <w:rsid w:val="0010756A"/>
    <w:rsid w:val="00107CCD"/>
    <w:rsid w:val="0011047D"/>
    <w:rsid w:val="001108B6"/>
    <w:rsid w:val="00110C84"/>
    <w:rsid w:val="00110FE6"/>
    <w:rsid w:val="00111C6D"/>
    <w:rsid w:val="00111E1A"/>
    <w:rsid w:val="00112D81"/>
    <w:rsid w:val="00112F4B"/>
    <w:rsid w:val="001134D2"/>
    <w:rsid w:val="0011352B"/>
    <w:rsid w:val="00114203"/>
    <w:rsid w:val="00114F03"/>
    <w:rsid w:val="00116654"/>
    <w:rsid w:val="001169CB"/>
    <w:rsid w:val="00116DF0"/>
    <w:rsid w:val="00116FDC"/>
    <w:rsid w:val="001174E8"/>
    <w:rsid w:val="00117821"/>
    <w:rsid w:val="00120132"/>
    <w:rsid w:val="00120819"/>
    <w:rsid w:val="00121149"/>
    <w:rsid w:val="001214BE"/>
    <w:rsid w:val="00121915"/>
    <w:rsid w:val="00121AC9"/>
    <w:rsid w:val="00122194"/>
    <w:rsid w:val="00122B53"/>
    <w:rsid w:val="00122E79"/>
    <w:rsid w:val="001231D8"/>
    <w:rsid w:val="00123EAC"/>
    <w:rsid w:val="00124196"/>
    <w:rsid w:val="00124888"/>
    <w:rsid w:val="001249FF"/>
    <w:rsid w:val="001258FB"/>
    <w:rsid w:val="001260DA"/>
    <w:rsid w:val="00126A11"/>
    <w:rsid w:val="00126E1D"/>
    <w:rsid w:val="001272F1"/>
    <w:rsid w:val="001278CE"/>
    <w:rsid w:val="00127A2F"/>
    <w:rsid w:val="00127B86"/>
    <w:rsid w:val="00127E85"/>
    <w:rsid w:val="00130894"/>
    <w:rsid w:val="00130CDB"/>
    <w:rsid w:val="00130D16"/>
    <w:rsid w:val="00130E91"/>
    <w:rsid w:val="00130EA1"/>
    <w:rsid w:val="00131062"/>
    <w:rsid w:val="0013115A"/>
    <w:rsid w:val="0013172C"/>
    <w:rsid w:val="0013189A"/>
    <w:rsid w:val="00131CC0"/>
    <w:rsid w:val="00131D6B"/>
    <w:rsid w:val="00131E54"/>
    <w:rsid w:val="00131F48"/>
    <w:rsid w:val="00132C27"/>
    <w:rsid w:val="00133AFA"/>
    <w:rsid w:val="0013405C"/>
    <w:rsid w:val="001346F7"/>
    <w:rsid w:val="00134ADE"/>
    <w:rsid w:val="00135209"/>
    <w:rsid w:val="0013530F"/>
    <w:rsid w:val="00135C50"/>
    <w:rsid w:val="001360A3"/>
    <w:rsid w:val="0013636A"/>
    <w:rsid w:val="00136874"/>
    <w:rsid w:val="00136BEF"/>
    <w:rsid w:val="0013751D"/>
    <w:rsid w:val="001379C5"/>
    <w:rsid w:val="00137CE0"/>
    <w:rsid w:val="00137CFD"/>
    <w:rsid w:val="001402D7"/>
    <w:rsid w:val="00140DE4"/>
    <w:rsid w:val="001411D5"/>
    <w:rsid w:val="001415E7"/>
    <w:rsid w:val="00141EFF"/>
    <w:rsid w:val="0014267B"/>
    <w:rsid w:val="00142AE0"/>
    <w:rsid w:val="00142B69"/>
    <w:rsid w:val="00142C29"/>
    <w:rsid w:val="00142C8E"/>
    <w:rsid w:val="00142CC3"/>
    <w:rsid w:val="00143206"/>
    <w:rsid w:val="00143473"/>
    <w:rsid w:val="00143CB2"/>
    <w:rsid w:val="00143D18"/>
    <w:rsid w:val="00144046"/>
    <w:rsid w:val="00144EC2"/>
    <w:rsid w:val="00145A65"/>
    <w:rsid w:val="00145B70"/>
    <w:rsid w:val="001466E7"/>
    <w:rsid w:val="001471D2"/>
    <w:rsid w:val="001478CC"/>
    <w:rsid w:val="00147B49"/>
    <w:rsid w:val="001507B3"/>
    <w:rsid w:val="00151545"/>
    <w:rsid w:val="00152147"/>
    <w:rsid w:val="00152554"/>
    <w:rsid w:val="00153804"/>
    <w:rsid w:val="00153981"/>
    <w:rsid w:val="00153BFD"/>
    <w:rsid w:val="00154373"/>
    <w:rsid w:val="00154508"/>
    <w:rsid w:val="00154BE6"/>
    <w:rsid w:val="00154D29"/>
    <w:rsid w:val="00155C88"/>
    <w:rsid w:val="00155EEA"/>
    <w:rsid w:val="0015673E"/>
    <w:rsid w:val="00156A9D"/>
    <w:rsid w:val="001570BA"/>
    <w:rsid w:val="00157177"/>
    <w:rsid w:val="001605CC"/>
    <w:rsid w:val="00160E7D"/>
    <w:rsid w:val="00161020"/>
    <w:rsid w:val="00161DC5"/>
    <w:rsid w:val="001624E4"/>
    <w:rsid w:val="001627EE"/>
    <w:rsid w:val="001628D1"/>
    <w:rsid w:val="00162D13"/>
    <w:rsid w:val="00163055"/>
    <w:rsid w:val="0016310E"/>
    <w:rsid w:val="001635B1"/>
    <w:rsid w:val="00163610"/>
    <w:rsid w:val="00163EC1"/>
    <w:rsid w:val="00164EEC"/>
    <w:rsid w:val="00165375"/>
    <w:rsid w:val="001653F0"/>
    <w:rsid w:val="00165581"/>
    <w:rsid w:val="00165582"/>
    <w:rsid w:val="001656B7"/>
    <w:rsid w:val="00165751"/>
    <w:rsid w:val="0016596F"/>
    <w:rsid w:val="00166044"/>
    <w:rsid w:val="001667E9"/>
    <w:rsid w:val="00166816"/>
    <w:rsid w:val="001700BA"/>
    <w:rsid w:val="001702D2"/>
    <w:rsid w:val="0017067A"/>
    <w:rsid w:val="00170FDF"/>
    <w:rsid w:val="0017187F"/>
    <w:rsid w:val="00171D6A"/>
    <w:rsid w:val="001723DC"/>
    <w:rsid w:val="00172A69"/>
    <w:rsid w:val="00172C5A"/>
    <w:rsid w:val="00173BFE"/>
    <w:rsid w:val="0017458A"/>
    <w:rsid w:val="00174C56"/>
    <w:rsid w:val="0017503C"/>
    <w:rsid w:val="00175998"/>
    <w:rsid w:val="0017662C"/>
    <w:rsid w:val="0017671D"/>
    <w:rsid w:val="00176967"/>
    <w:rsid w:val="00176A91"/>
    <w:rsid w:val="001779B9"/>
    <w:rsid w:val="001779CF"/>
    <w:rsid w:val="0018027B"/>
    <w:rsid w:val="0018028F"/>
    <w:rsid w:val="0018054A"/>
    <w:rsid w:val="00180705"/>
    <w:rsid w:val="001807A7"/>
    <w:rsid w:val="00181179"/>
    <w:rsid w:val="00182097"/>
    <w:rsid w:val="001820C5"/>
    <w:rsid w:val="00182565"/>
    <w:rsid w:val="00182DFE"/>
    <w:rsid w:val="001833E1"/>
    <w:rsid w:val="00183CDD"/>
    <w:rsid w:val="001841B2"/>
    <w:rsid w:val="001847F5"/>
    <w:rsid w:val="001854FD"/>
    <w:rsid w:val="001859A4"/>
    <w:rsid w:val="00185C82"/>
    <w:rsid w:val="001862C9"/>
    <w:rsid w:val="00186969"/>
    <w:rsid w:val="00186D19"/>
    <w:rsid w:val="0018732B"/>
    <w:rsid w:val="00187516"/>
    <w:rsid w:val="00187B1E"/>
    <w:rsid w:val="00190478"/>
    <w:rsid w:val="00190DF1"/>
    <w:rsid w:val="00190F4C"/>
    <w:rsid w:val="00192CCA"/>
    <w:rsid w:val="00193DB3"/>
    <w:rsid w:val="00193E18"/>
    <w:rsid w:val="00193F5A"/>
    <w:rsid w:val="0019472E"/>
    <w:rsid w:val="0019524F"/>
    <w:rsid w:val="00196984"/>
    <w:rsid w:val="00196FE0"/>
    <w:rsid w:val="001A0EBA"/>
    <w:rsid w:val="001A1110"/>
    <w:rsid w:val="001A1ECA"/>
    <w:rsid w:val="001A1EF9"/>
    <w:rsid w:val="001A2B44"/>
    <w:rsid w:val="001A3548"/>
    <w:rsid w:val="001A35E5"/>
    <w:rsid w:val="001A3DEB"/>
    <w:rsid w:val="001A4243"/>
    <w:rsid w:val="001A4AC6"/>
    <w:rsid w:val="001A5573"/>
    <w:rsid w:val="001A595C"/>
    <w:rsid w:val="001A689E"/>
    <w:rsid w:val="001A6AF0"/>
    <w:rsid w:val="001A7303"/>
    <w:rsid w:val="001A79AD"/>
    <w:rsid w:val="001B0EAB"/>
    <w:rsid w:val="001B0F0B"/>
    <w:rsid w:val="001B1091"/>
    <w:rsid w:val="001B17F2"/>
    <w:rsid w:val="001B2A40"/>
    <w:rsid w:val="001B2F33"/>
    <w:rsid w:val="001B3BFC"/>
    <w:rsid w:val="001B3C0A"/>
    <w:rsid w:val="001B3DB1"/>
    <w:rsid w:val="001B50D5"/>
    <w:rsid w:val="001B5335"/>
    <w:rsid w:val="001B567E"/>
    <w:rsid w:val="001B5E6D"/>
    <w:rsid w:val="001B60C1"/>
    <w:rsid w:val="001B620C"/>
    <w:rsid w:val="001B6668"/>
    <w:rsid w:val="001B6CEE"/>
    <w:rsid w:val="001B6CFD"/>
    <w:rsid w:val="001B7C27"/>
    <w:rsid w:val="001B7EF8"/>
    <w:rsid w:val="001C0328"/>
    <w:rsid w:val="001C03E1"/>
    <w:rsid w:val="001C0409"/>
    <w:rsid w:val="001C08AA"/>
    <w:rsid w:val="001C0CFE"/>
    <w:rsid w:val="001C15E3"/>
    <w:rsid w:val="001C2390"/>
    <w:rsid w:val="001C23FE"/>
    <w:rsid w:val="001C2610"/>
    <w:rsid w:val="001C273B"/>
    <w:rsid w:val="001C2A38"/>
    <w:rsid w:val="001C3619"/>
    <w:rsid w:val="001C3F4A"/>
    <w:rsid w:val="001C437E"/>
    <w:rsid w:val="001C4634"/>
    <w:rsid w:val="001C52B7"/>
    <w:rsid w:val="001C6467"/>
    <w:rsid w:val="001C6800"/>
    <w:rsid w:val="001C6A0F"/>
    <w:rsid w:val="001C6AC3"/>
    <w:rsid w:val="001C75B0"/>
    <w:rsid w:val="001C7EFD"/>
    <w:rsid w:val="001D01D6"/>
    <w:rsid w:val="001D097A"/>
    <w:rsid w:val="001D10DF"/>
    <w:rsid w:val="001D1F89"/>
    <w:rsid w:val="001D1FB6"/>
    <w:rsid w:val="001D2709"/>
    <w:rsid w:val="001D270A"/>
    <w:rsid w:val="001D276E"/>
    <w:rsid w:val="001D2D5B"/>
    <w:rsid w:val="001D356D"/>
    <w:rsid w:val="001D4695"/>
    <w:rsid w:val="001D47B6"/>
    <w:rsid w:val="001D49BD"/>
    <w:rsid w:val="001D4CE2"/>
    <w:rsid w:val="001D5115"/>
    <w:rsid w:val="001D5F93"/>
    <w:rsid w:val="001D6016"/>
    <w:rsid w:val="001D665A"/>
    <w:rsid w:val="001D6D1A"/>
    <w:rsid w:val="001D7193"/>
    <w:rsid w:val="001D72C3"/>
    <w:rsid w:val="001D7530"/>
    <w:rsid w:val="001D77E9"/>
    <w:rsid w:val="001D7CE7"/>
    <w:rsid w:val="001D7F4A"/>
    <w:rsid w:val="001E0462"/>
    <w:rsid w:val="001E0F7A"/>
    <w:rsid w:val="001E13AD"/>
    <w:rsid w:val="001E1EDB"/>
    <w:rsid w:val="001E2642"/>
    <w:rsid w:val="001E275B"/>
    <w:rsid w:val="001E2824"/>
    <w:rsid w:val="001E2BCD"/>
    <w:rsid w:val="001E3236"/>
    <w:rsid w:val="001E3A1C"/>
    <w:rsid w:val="001E4185"/>
    <w:rsid w:val="001E479E"/>
    <w:rsid w:val="001E617B"/>
    <w:rsid w:val="001E6FD7"/>
    <w:rsid w:val="001E7714"/>
    <w:rsid w:val="001E7720"/>
    <w:rsid w:val="001E78B7"/>
    <w:rsid w:val="001F0D84"/>
    <w:rsid w:val="001F1F9F"/>
    <w:rsid w:val="001F2F2B"/>
    <w:rsid w:val="001F30A6"/>
    <w:rsid w:val="001F39A1"/>
    <w:rsid w:val="001F3ACB"/>
    <w:rsid w:val="001F4976"/>
    <w:rsid w:val="001F4F9C"/>
    <w:rsid w:val="001F4FB5"/>
    <w:rsid w:val="001F5871"/>
    <w:rsid w:val="001F59B5"/>
    <w:rsid w:val="001F59E6"/>
    <w:rsid w:val="001F5FD9"/>
    <w:rsid w:val="001F6453"/>
    <w:rsid w:val="001F78E7"/>
    <w:rsid w:val="001F7FB6"/>
    <w:rsid w:val="0020045F"/>
    <w:rsid w:val="00200808"/>
    <w:rsid w:val="00200992"/>
    <w:rsid w:val="00201477"/>
    <w:rsid w:val="00201904"/>
    <w:rsid w:val="002020E6"/>
    <w:rsid w:val="00202AB3"/>
    <w:rsid w:val="00202C6C"/>
    <w:rsid w:val="0020307D"/>
    <w:rsid w:val="00203735"/>
    <w:rsid w:val="00204C89"/>
    <w:rsid w:val="00204DDF"/>
    <w:rsid w:val="0020519B"/>
    <w:rsid w:val="0020679D"/>
    <w:rsid w:val="00207938"/>
    <w:rsid w:val="002102CC"/>
    <w:rsid w:val="002108C3"/>
    <w:rsid w:val="00211146"/>
    <w:rsid w:val="0021124C"/>
    <w:rsid w:val="00211A90"/>
    <w:rsid w:val="00211BFC"/>
    <w:rsid w:val="00211ED0"/>
    <w:rsid w:val="002129DC"/>
    <w:rsid w:val="00212CB9"/>
    <w:rsid w:val="00213007"/>
    <w:rsid w:val="0021394E"/>
    <w:rsid w:val="00213F77"/>
    <w:rsid w:val="002145F1"/>
    <w:rsid w:val="002159F2"/>
    <w:rsid w:val="00216089"/>
    <w:rsid w:val="0021675B"/>
    <w:rsid w:val="00216930"/>
    <w:rsid w:val="0022074E"/>
    <w:rsid w:val="00220DC9"/>
    <w:rsid w:val="00221B9F"/>
    <w:rsid w:val="00222173"/>
    <w:rsid w:val="00222765"/>
    <w:rsid w:val="00222AAA"/>
    <w:rsid w:val="00222C97"/>
    <w:rsid w:val="0022359E"/>
    <w:rsid w:val="00223622"/>
    <w:rsid w:val="00223B1D"/>
    <w:rsid w:val="00223F69"/>
    <w:rsid w:val="002244AE"/>
    <w:rsid w:val="002247EA"/>
    <w:rsid w:val="002250A1"/>
    <w:rsid w:val="00227193"/>
    <w:rsid w:val="002301E9"/>
    <w:rsid w:val="002304A2"/>
    <w:rsid w:val="00230A20"/>
    <w:rsid w:val="00230F8E"/>
    <w:rsid w:val="002316E8"/>
    <w:rsid w:val="00231990"/>
    <w:rsid w:val="00231F47"/>
    <w:rsid w:val="00232374"/>
    <w:rsid w:val="00232AEA"/>
    <w:rsid w:val="00233434"/>
    <w:rsid w:val="00233828"/>
    <w:rsid w:val="002350B6"/>
    <w:rsid w:val="0023516D"/>
    <w:rsid w:val="0023556B"/>
    <w:rsid w:val="002357A0"/>
    <w:rsid w:val="00235E39"/>
    <w:rsid w:val="00237363"/>
    <w:rsid w:val="002378B9"/>
    <w:rsid w:val="00237B88"/>
    <w:rsid w:val="00241524"/>
    <w:rsid w:val="002419E0"/>
    <w:rsid w:val="00241C75"/>
    <w:rsid w:val="00241E9D"/>
    <w:rsid w:val="002431BF"/>
    <w:rsid w:val="002437C7"/>
    <w:rsid w:val="00244A26"/>
    <w:rsid w:val="0024550C"/>
    <w:rsid w:val="002457D1"/>
    <w:rsid w:val="002459DF"/>
    <w:rsid w:val="00245C2C"/>
    <w:rsid w:val="00245DF8"/>
    <w:rsid w:val="002473E0"/>
    <w:rsid w:val="0024740F"/>
    <w:rsid w:val="002477B2"/>
    <w:rsid w:val="00247891"/>
    <w:rsid w:val="00247AB6"/>
    <w:rsid w:val="00247C58"/>
    <w:rsid w:val="0025082F"/>
    <w:rsid w:val="00251094"/>
    <w:rsid w:val="00251B36"/>
    <w:rsid w:val="00252B1F"/>
    <w:rsid w:val="00252E71"/>
    <w:rsid w:val="00252ECC"/>
    <w:rsid w:val="00253496"/>
    <w:rsid w:val="00253898"/>
    <w:rsid w:val="00253FFC"/>
    <w:rsid w:val="002543AE"/>
    <w:rsid w:val="0025462C"/>
    <w:rsid w:val="0025482B"/>
    <w:rsid w:val="00254AA4"/>
    <w:rsid w:val="00255059"/>
    <w:rsid w:val="00255431"/>
    <w:rsid w:val="00255B21"/>
    <w:rsid w:val="00255B8C"/>
    <w:rsid w:val="00255C5B"/>
    <w:rsid w:val="00256B8C"/>
    <w:rsid w:val="00256CA2"/>
    <w:rsid w:val="00256F10"/>
    <w:rsid w:val="00257808"/>
    <w:rsid w:val="00257BDD"/>
    <w:rsid w:val="00257F57"/>
    <w:rsid w:val="00260BDD"/>
    <w:rsid w:val="002612E6"/>
    <w:rsid w:val="00262472"/>
    <w:rsid w:val="002624BC"/>
    <w:rsid w:val="00262EE8"/>
    <w:rsid w:val="002631E9"/>
    <w:rsid w:val="00264619"/>
    <w:rsid w:val="00265578"/>
    <w:rsid w:val="00265676"/>
    <w:rsid w:val="00265C31"/>
    <w:rsid w:val="00265E27"/>
    <w:rsid w:val="002664D1"/>
    <w:rsid w:val="0026687D"/>
    <w:rsid w:val="002668B4"/>
    <w:rsid w:val="00267303"/>
    <w:rsid w:val="0026758E"/>
    <w:rsid w:val="00267BE6"/>
    <w:rsid w:val="00270451"/>
    <w:rsid w:val="00270C66"/>
    <w:rsid w:val="00270DCE"/>
    <w:rsid w:val="0027149F"/>
    <w:rsid w:val="0027155A"/>
    <w:rsid w:val="002715C6"/>
    <w:rsid w:val="00271965"/>
    <w:rsid w:val="002725E3"/>
    <w:rsid w:val="002725F5"/>
    <w:rsid w:val="00272A72"/>
    <w:rsid w:val="00272F12"/>
    <w:rsid w:val="002738F8"/>
    <w:rsid w:val="00273A81"/>
    <w:rsid w:val="00273AEE"/>
    <w:rsid w:val="00274319"/>
    <w:rsid w:val="00274504"/>
    <w:rsid w:val="0027465A"/>
    <w:rsid w:val="002746E6"/>
    <w:rsid w:val="002749B0"/>
    <w:rsid w:val="00274DAA"/>
    <w:rsid w:val="00275830"/>
    <w:rsid w:val="00276A39"/>
    <w:rsid w:val="00276B44"/>
    <w:rsid w:val="00276F04"/>
    <w:rsid w:val="002770BC"/>
    <w:rsid w:val="002774BA"/>
    <w:rsid w:val="0027767A"/>
    <w:rsid w:val="00277BE1"/>
    <w:rsid w:val="002800D5"/>
    <w:rsid w:val="00280791"/>
    <w:rsid w:val="0028108A"/>
    <w:rsid w:val="00281A49"/>
    <w:rsid w:val="00281B8C"/>
    <w:rsid w:val="00281DD4"/>
    <w:rsid w:val="00281ED8"/>
    <w:rsid w:val="00282216"/>
    <w:rsid w:val="0028258B"/>
    <w:rsid w:val="00282C75"/>
    <w:rsid w:val="00283154"/>
    <w:rsid w:val="00283DAB"/>
    <w:rsid w:val="002840DA"/>
    <w:rsid w:val="00284DE5"/>
    <w:rsid w:val="00285457"/>
    <w:rsid w:val="002861B7"/>
    <w:rsid w:val="00286C17"/>
    <w:rsid w:val="00287A00"/>
    <w:rsid w:val="00287D4C"/>
    <w:rsid w:val="00287F80"/>
    <w:rsid w:val="00287F8F"/>
    <w:rsid w:val="0029003B"/>
    <w:rsid w:val="00290463"/>
    <w:rsid w:val="002909A9"/>
    <w:rsid w:val="002910BC"/>
    <w:rsid w:val="002914BE"/>
    <w:rsid w:val="002917BF"/>
    <w:rsid w:val="002921EF"/>
    <w:rsid w:val="002924D6"/>
    <w:rsid w:val="00292C18"/>
    <w:rsid w:val="00292C39"/>
    <w:rsid w:val="0029423C"/>
    <w:rsid w:val="002944E7"/>
    <w:rsid w:val="002947A4"/>
    <w:rsid w:val="002948E5"/>
    <w:rsid w:val="00294F76"/>
    <w:rsid w:val="00295407"/>
    <w:rsid w:val="00295708"/>
    <w:rsid w:val="00295C65"/>
    <w:rsid w:val="002961BC"/>
    <w:rsid w:val="002964E9"/>
    <w:rsid w:val="0029672B"/>
    <w:rsid w:val="0029681C"/>
    <w:rsid w:val="00296C02"/>
    <w:rsid w:val="0029790A"/>
    <w:rsid w:val="00297EE0"/>
    <w:rsid w:val="002A04D9"/>
    <w:rsid w:val="002A0C14"/>
    <w:rsid w:val="002A1929"/>
    <w:rsid w:val="002A24FF"/>
    <w:rsid w:val="002A277B"/>
    <w:rsid w:val="002A2805"/>
    <w:rsid w:val="002A31B9"/>
    <w:rsid w:val="002A34B2"/>
    <w:rsid w:val="002A3C36"/>
    <w:rsid w:val="002A4096"/>
    <w:rsid w:val="002A4E6C"/>
    <w:rsid w:val="002A544C"/>
    <w:rsid w:val="002A56C3"/>
    <w:rsid w:val="002A5E00"/>
    <w:rsid w:val="002A5F72"/>
    <w:rsid w:val="002A63B5"/>
    <w:rsid w:val="002A6769"/>
    <w:rsid w:val="002A6815"/>
    <w:rsid w:val="002A6998"/>
    <w:rsid w:val="002A6B10"/>
    <w:rsid w:val="002A6F01"/>
    <w:rsid w:val="002A71BF"/>
    <w:rsid w:val="002A71E9"/>
    <w:rsid w:val="002A73DF"/>
    <w:rsid w:val="002A7A1B"/>
    <w:rsid w:val="002B05F2"/>
    <w:rsid w:val="002B0B5D"/>
    <w:rsid w:val="002B0B9B"/>
    <w:rsid w:val="002B0C68"/>
    <w:rsid w:val="002B0C84"/>
    <w:rsid w:val="002B0FF2"/>
    <w:rsid w:val="002B103F"/>
    <w:rsid w:val="002B1433"/>
    <w:rsid w:val="002B1B56"/>
    <w:rsid w:val="002B3268"/>
    <w:rsid w:val="002B3DBB"/>
    <w:rsid w:val="002B417E"/>
    <w:rsid w:val="002B4586"/>
    <w:rsid w:val="002B4A0A"/>
    <w:rsid w:val="002B4AB1"/>
    <w:rsid w:val="002B5127"/>
    <w:rsid w:val="002B657A"/>
    <w:rsid w:val="002B677B"/>
    <w:rsid w:val="002B6BD1"/>
    <w:rsid w:val="002B6F7A"/>
    <w:rsid w:val="002B6F8E"/>
    <w:rsid w:val="002B7D8E"/>
    <w:rsid w:val="002B7F1A"/>
    <w:rsid w:val="002C06FC"/>
    <w:rsid w:val="002C1060"/>
    <w:rsid w:val="002C10CD"/>
    <w:rsid w:val="002C1A89"/>
    <w:rsid w:val="002C1F28"/>
    <w:rsid w:val="002C2015"/>
    <w:rsid w:val="002C2818"/>
    <w:rsid w:val="002C2B4D"/>
    <w:rsid w:val="002C2F5F"/>
    <w:rsid w:val="002C35D7"/>
    <w:rsid w:val="002C3949"/>
    <w:rsid w:val="002C4094"/>
    <w:rsid w:val="002C4288"/>
    <w:rsid w:val="002C47FE"/>
    <w:rsid w:val="002C5D9D"/>
    <w:rsid w:val="002C65F0"/>
    <w:rsid w:val="002C72F8"/>
    <w:rsid w:val="002C75CA"/>
    <w:rsid w:val="002D1F74"/>
    <w:rsid w:val="002D3B1B"/>
    <w:rsid w:val="002D4A16"/>
    <w:rsid w:val="002D4CFC"/>
    <w:rsid w:val="002D4D8D"/>
    <w:rsid w:val="002D4D92"/>
    <w:rsid w:val="002D4F22"/>
    <w:rsid w:val="002D5357"/>
    <w:rsid w:val="002D5363"/>
    <w:rsid w:val="002D5614"/>
    <w:rsid w:val="002D62B3"/>
    <w:rsid w:val="002D69FA"/>
    <w:rsid w:val="002D70A0"/>
    <w:rsid w:val="002D72A4"/>
    <w:rsid w:val="002E00BA"/>
    <w:rsid w:val="002E09C5"/>
    <w:rsid w:val="002E0FC3"/>
    <w:rsid w:val="002E20B2"/>
    <w:rsid w:val="002E262C"/>
    <w:rsid w:val="002E26AE"/>
    <w:rsid w:val="002E2C02"/>
    <w:rsid w:val="002E387A"/>
    <w:rsid w:val="002E3B46"/>
    <w:rsid w:val="002E45A2"/>
    <w:rsid w:val="002E4C1B"/>
    <w:rsid w:val="002E4F8C"/>
    <w:rsid w:val="002E5622"/>
    <w:rsid w:val="002E5AE1"/>
    <w:rsid w:val="002E5C06"/>
    <w:rsid w:val="002E6658"/>
    <w:rsid w:val="002E718C"/>
    <w:rsid w:val="002F1089"/>
    <w:rsid w:val="002F16D0"/>
    <w:rsid w:val="002F23B0"/>
    <w:rsid w:val="002F2585"/>
    <w:rsid w:val="002F299E"/>
    <w:rsid w:val="002F2F9E"/>
    <w:rsid w:val="002F31EF"/>
    <w:rsid w:val="002F4950"/>
    <w:rsid w:val="002F4BF4"/>
    <w:rsid w:val="002F4C56"/>
    <w:rsid w:val="002F4DEE"/>
    <w:rsid w:val="002F4E3C"/>
    <w:rsid w:val="002F59F4"/>
    <w:rsid w:val="002F6CC9"/>
    <w:rsid w:val="002F6FE1"/>
    <w:rsid w:val="002F7207"/>
    <w:rsid w:val="002F776D"/>
    <w:rsid w:val="00300701"/>
    <w:rsid w:val="003016A9"/>
    <w:rsid w:val="00301C4B"/>
    <w:rsid w:val="00302008"/>
    <w:rsid w:val="00302166"/>
    <w:rsid w:val="00302EDA"/>
    <w:rsid w:val="003031DF"/>
    <w:rsid w:val="003034FC"/>
    <w:rsid w:val="00303B3F"/>
    <w:rsid w:val="00303D35"/>
    <w:rsid w:val="00303FDA"/>
    <w:rsid w:val="0030442E"/>
    <w:rsid w:val="00304570"/>
    <w:rsid w:val="003045EB"/>
    <w:rsid w:val="00304D65"/>
    <w:rsid w:val="00305103"/>
    <w:rsid w:val="003063F2"/>
    <w:rsid w:val="003064E0"/>
    <w:rsid w:val="003065DD"/>
    <w:rsid w:val="0030680B"/>
    <w:rsid w:val="00306BD5"/>
    <w:rsid w:val="00306E51"/>
    <w:rsid w:val="00307435"/>
    <w:rsid w:val="003077CB"/>
    <w:rsid w:val="003108A6"/>
    <w:rsid w:val="00310908"/>
    <w:rsid w:val="003116B1"/>
    <w:rsid w:val="0031170E"/>
    <w:rsid w:val="0031199F"/>
    <w:rsid w:val="00313667"/>
    <w:rsid w:val="0031402D"/>
    <w:rsid w:val="0031466D"/>
    <w:rsid w:val="00314E87"/>
    <w:rsid w:val="00315A1D"/>
    <w:rsid w:val="00315CAD"/>
    <w:rsid w:val="00315F6F"/>
    <w:rsid w:val="003167D4"/>
    <w:rsid w:val="00317158"/>
    <w:rsid w:val="00317A8C"/>
    <w:rsid w:val="00317EBA"/>
    <w:rsid w:val="00320B5E"/>
    <w:rsid w:val="003214FD"/>
    <w:rsid w:val="00321969"/>
    <w:rsid w:val="00322065"/>
    <w:rsid w:val="003220F7"/>
    <w:rsid w:val="003229E9"/>
    <w:rsid w:val="00322A66"/>
    <w:rsid w:val="00323436"/>
    <w:rsid w:val="003235B5"/>
    <w:rsid w:val="003237BA"/>
    <w:rsid w:val="00324687"/>
    <w:rsid w:val="00325A54"/>
    <w:rsid w:val="00325D87"/>
    <w:rsid w:val="00325F1B"/>
    <w:rsid w:val="003265DA"/>
    <w:rsid w:val="00326AC7"/>
    <w:rsid w:val="00327B88"/>
    <w:rsid w:val="00330D0B"/>
    <w:rsid w:val="00330E35"/>
    <w:rsid w:val="00331033"/>
    <w:rsid w:val="003315E7"/>
    <w:rsid w:val="00331881"/>
    <w:rsid w:val="0033366C"/>
    <w:rsid w:val="0033370A"/>
    <w:rsid w:val="00333860"/>
    <w:rsid w:val="00333AED"/>
    <w:rsid w:val="00333FDA"/>
    <w:rsid w:val="00334268"/>
    <w:rsid w:val="00334453"/>
    <w:rsid w:val="00334802"/>
    <w:rsid w:val="003351FE"/>
    <w:rsid w:val="003361C7"/>
    <w:rsid w:val="00336AD4"/>
    <w:rsid w:val="0033792F"/>
    <w:rsid w:val="00340283"/>
    <w:rsid w:val="00341152"/>
    <w:rsid w:val="00342312"/>
    <w:rsid w:val="00342C3F"/>
    <w:rsid w:val="003431A9"/>
    <w:rsid w:val="003437BE"/>
    <w:rsid w:val="00343834"/>
    <w:rsid w:val="00344121"/>
    <w:rsid w:val="0034471F"/>
    <w:rsid w:val="00344ED7"/>
    <w:rsid w:val="00345457"/>
    <w:rsid w:val="0034633C"/>
    <w:rsid w:val="00346E52"/>
    <w:rsid w:val="00347A3E"/>
    <w:rsid w:val="00347D6E"/>
    <w:rsid w:val="00350379"/>
    <w:rsid w:val="003507F6"/>
    <w:rsid w:val="00350BBE"/>
    <w:rsid w:val="003512FA"/>
    <w:rsid w:val="0035177C"/>
    <w:rsid w:val="003518C3"/>
    <w:rsid w:val="00351D03"/>
    <w:rsid w:val="0035301C"/>
    <w:rsid w:val="003533D8"/>
    <w:rsid w:val="003533DC"/>
    <w:rsid w:val="00353703"/>
    <w:rsid w:val="00353A0F"/>
    <w:rsid w:val="00354014"/>
    <w:rsid w:val="003545D7"/>
    <w:rsid w:val="0035496C"/>
    <w:rsid w:val="00354D5F"/>
    <w:rsid w:val="0035514B"/>
    <w:rsid w:val="003556F9"/>
    <w:rsid w:val="003558BE"/>
    <w:rsid w:val="00355E23"/>
    <w:rsid w:val="003568D6"/>
    <w:rsid w:val="0035714C"/>
    <w:rsid w:val="0035755E"/>
    <w:rsid w:val="003577A3"/>
    <w:rsid w:val="00357BB5"/>
    <w:rsid w:val="0036095D"/>
    <w:rsid w:val="00361673"/>
    <w:rsid w:val="00361740"/>
    <w:rsid w:val="0036242C"/>
    <w:rsid w:val="003626A3"/>
    <w:rsid w:val="00362A68"/>
    <w:rsid w:val="00362BF1"/>
    <w:rsid w:val="003632A7"/>
    <w:rsid w:val="00363305"/>
    <w:rsid w:val="003639B9"/>
    <w:rsid w:val="003639D9"/>
    <w:rsid w:val="003647A3"/>
    <w:rsid w:val="00364A0C"/>
    <w:rsid w:val="00364E8B"/>
    <w:rsid w:val="0036531E"/>
    <w:rsid w:val="00365537"/>
    <w:rsid w:val="003656F0"/>
    <w:rsid w:val="00365932"/>
    <w:rsid w:val="00365CBB"/>
    <w:rsid w:val="0036608D"/>
    <w:rsid w:val="0036620E"/>
    <w:rsid w:val="003668C2"/>
    <w:rsid w:val="00367E90"/>
    <w:rsid w:val="00367EF5"/>
    <w:rsid w:val="00367FEC"/>
    <w:rsid w:val="0037123A"/>
    <w:rsid w:val="0037238B"/>
    <w:rsid w:val="0037242C"/>
    <w:rsid w:val="0037294C"/>
    <w:rsid w:val="00372C57"/>
    <w:rsid w:val="00373270"/>
    <w:rsid w:val="003732A3"/>
    <w:rsid w:val="00373508"/>
    <w:rsid w:val="003735D2"/>
    <w:rsid w:val="0037360E"/>
    <w:rsid w:val="0037406C"/>
    <w:rsid w:val="00374502"/>
    <w:rsid w:val="00374664"/>
    <w:rsid w:val="0037492C"/>
    <w:rsid w:val="00374AF6"/>
    <w:rsid w:val="00377315"/>
    <w:rsid w:val="003773D1"/>
    <w:rsid w:val="00377F85"/>
    <w:rsid w:val="003803CD"/>
    <w:rsid w:val="003804F0"/>
    <w:rsid w:val="003806EA"/>
    <w:rsid w:val="00380A6D"/>
    <w:rsid w:val="00381297"/>
    <w:rsid w:val="00382569"/>
    <w:rsid w:val="00382BB6"/>
    <w:rsid w:val="00382DC0"/>
    <w:rsid w:val="00383C0C"/>
    <w:rsid w:val="0038450A"/>
    <w:rsid w:val="00384BFA"/>
    <w:rsid w:val="00385B60"/>
    <w:rsid w:val="00385C16"/>
    <w:rsid w:val="0038614E"/>
    <w:rsid w:val="00386195"/>
    <w:rsid w:val="00386869"/>
    <w:rsid w:val="00386A6D"/>
    <w:rsid w:val="00386B95"/>
    <w:rsid w:val="00386BA9"/>
    <w:rsid w:val="00386D03"/>
    <w:rsid w:val="0038737E"/>
    <w:rsid w:val="00387EAC"/>
    <w:rsid w:val="00387FC0"/>
    <w:rsid w:val="00390251"/>
    <w:rsid w:val="00390898"/>
    <w:rsid w:val="00390BA4"/>
    <w:rsid w:val="00390E2A"/>
    <w:rsid w:val="00391BF1"/>
    <w:rsid w:val="00392003"/>
    <w:rsid w:val="0039253A"/>
    <w:rsid w:val="00393080"/>
    <w:rsid w:val="00393397"/>
    <w:rsid w:val="003939A6"/>
    <w:rsid w:val="00393D86"/>
    <w:rsid w:val="003946B2"/>
    <w:rsid w:val="00395428"/>
    <w:rsid w:val="0039595E"/>
    <w:rsid w:val="00395A93"/>
    <w:rsid w:val="00395CF6"/>
    <w:rsid w:val="0039603D"/>
    <w:rsid w:val="00396273"/>
    <w:rsid w:val="00396970"/>
    <w:rsid w:val="003974D4"/>
    <w:rsid w:val="00397DAD"/>
    <w:rsid w:val="003A0176"/>
    <w:rsid w:val="003A0C40"/>
    <w:rsid w:val="003A1782"/>
    <w:rsid w:val="003A1802"/>
    <w:rsid w:val="003A34D6"/>
    <w:rsid w:val="003A3A29"/>
    <w:rsid w:val="003A3C0C"/>
    <w:rsid w:val="003A44AA"/>
    <w:rsid w:val="003A456E"/>
    <w:rsid w:val="003A4806"/>
    <w:rsid w:val="003A494F"/>
    <w:rsid w:val="003A5BA0"/>
    <w:rsid w:val="003A5FEE"/>
    <w:rsid w:val="003A62BF"/>
    <w:rsid w:val="003A6906"/>
    <w:rsid w:val="003A7513"/>
    <w:rsid w:val="003A77D4"/>
    <w:rsid w:val="003A799D"/>
    <w:rsid w:val="003B06D3"/>
    <w:rsid w:val="003B10E5"/>
    <w:rsid w:val="003B10EA"/>
    <w:rsid w:val="003B2375"/>
    <w:rsid w:val="003B239B"/>
    <w:rsid w:val="003B2BBF"/>
    <w:rsid w:val="003B2BEB"/>
    <w:rsid w:val="003B2C12"/>
    <w:rsid w:val="003B3B9A"/>
    <w:rsid w:val="003B4597"/>
    <w:rsid w:val="003B49D8"/>
    <w:rsid w:val="003B4E16"/>
    <w:rsid w:val="003B5116"/>
    <w:rsid w:val="003B51D7"/>
    <w:rsid w:val="003B52AB"/>
    <w:rsid w:val="003B52C8"/>
    <w:rsid w:val="003B6292"/>
    <w:rsid w:val="003B642F"/>
    <w:rsid w:val="003B644A"/>
    <w:rsid w:val="003B703B"/>
    <w:rsid w:val="003B71A9"/>
    <w:rsid w:val="003B7990"/>
    <w:rsid w:val="003B7E74"/>
    <w:rsid w:val="003C0739"/>
    <w:rsid w:val="003C1481"/>
    <w:rsid w:val="003C1AF0"/>
    <w:rsid w:val="003C25BE"/>
    <w:rsid w:val="003C26A1"/>
    <w:rsid w:val="003C2740"/>
    <w:rsid w:val="003C2A7B"/>
    <w:rsid w:val="003C38DB"/>
    <w:rsid w:val="003C3DEA"/>
    <w:rsid w:val="003C3DEF"/>
    <w:rsid w:val="003C4E4C"/>
    <w:rsid w:val="003C502F"/>
    <w:rsid w:val="003C56A5"/>
    <w:rsid w:val="003C5B56"/>
    <w:rsid w:val="003C6286"/>
    <w:rsid w:val="003C6613"/>
    <w:rsid w:val="003C6655"/>
    <w:rsid w:val="003C66A6"/>
    <w:rsid w:val="003C68C4"/>
    <w:rsid w:val="003C711C"/>
    <w:rsid w:val="003C73F7"/>
    <w:rsid w:val="003C7861"/>
    <w:rsid w:val="003C7AC6"/>
    <w:rsid w:val="003C7F44"/>
    <w:rsid w:val="003D00EA"/>
    <w:rsid w:val="003D0751"/>
    <w:rsid w:val="003D0B00"/>
    <w:rsid w:val="003D0FA4"/>
    <w:rsid w:val="003D1C6E"/>
    <w:rsid w:val="003D2557"/>
    <w:rsid w:val="003D26AC"/>
    <w:rsid w:val="003D28B2"/>
    <w:rsid w:val="003D28DA"/>
    <w:rsid w:val="003D2CD9"/>
    <w:rsid w:val="003D2E2C"/>
    <w:rsid w:val="003D390D"/>
    <w:rsid w:val="003D3B5B"/>
    <w:rsid w:val="003D4059"/>
    <w:rsid w:val="003D4106"/>
    <w:rsid w:val="003D5224"/>
    <w:rsid w:val="003D5ADC"/>
    <w:rsid w:val="003D6AD1"/>
    <w:rsid w:val="003D6E7A"/>
    <w:rsid w:val="003D7256"/>
    <w:rsid w:val="003D7389"/>
    <w:rsid w:val="003D790F"/>
    <w:rsid w:val="003E0391"/>
    <w:rsid w:val="003E07ED"/>
    <w:rsid w:val="003E0A8B"/>
    <w:rsid w:val="003E0FB3"/>
    <w:rsid w:val="003E1455"/>
    <w:rsid w:val="003E17AF"/>
    <w:rsid w:val="003E17B2"/>
    <w:rsid w:val="003E1867"/>
    <w:rsid w:val="003E1EA7"/>
    <w:rsid w:val="003E2AB0"/>
    <w:rsid w:val="003E2EF1"/>
    <w:rsid w:val="003E3805"/>
    <w:rsid w:val="003E3B48"/>
    <w:rsid w:val="003E4148"/>
    <w:rsid w:val="003E4B4A"/>
    <w:rsid w:val="003E4FC8"/>
    <w:rsid w:val="003E56B2"/>
    <w:rsid w:val="003E57A2"/>
    <w:rsid w:val="003E5BA1"/>
    <w:rsid w:val="003E5CE0"/>
    <w:rsid w:val="003E628B"/>
    <w:rsid w:val="003E6429"/>
    <w:rsid w:val="003E64FE"/>
    <w:rsid w:val="003E6598"/>
    <w:rsid w:val="003E682E"/>
    <w:rsid w:val="003E693F"/>
    <w:rsid w:val="003E7543"/>
    <w:rsid w:val="003F053F"/>
    <w:rsid w:val="003F05E4"/>
    <w:rsid w:val="003F0682"/>
    <w:rsid w:val="003F0AF9"/>
    <w:rsid w:val="003F128C"/>
    <w:rsid w:val="003F15DE"/>
    <w:rsid w:val="003F1C59"/>
    <w:rsid w:val="003F1DF6"/>
    <w:rsid w:val="003F1E24"/>
    <w:rsid w:val="003F30D9"/>
    <w:rsid w:val="003F36A9"/>
    <w:rsid w:val="003F3DD2"/>
    <w:rsid w:val="003F3FFC"/>
    <w:rsid w:val="003F5054"/>
    <w:rsid w:val="003F51A7"/>
    <w:rsid w:val="003F557D"/>
    <w:rsid w:val="003F5C49"/>
    <w:rsid w:val="003F6141"/>
    <w:rsid w:val="003F614E"/>
    <w:rsid w:val="003F65DE"/>
    <w:rsid w:val="003F700D"/>
    <w:rsid w:val="003F73BD"/>
    <w:rsid w:val="003F7B27"/>
    <w:rsid w:val="0040000F"/>
    <w:rsid w:val="004002AB"/>
    <w:rsid w:val="004008ED"/>
    <w:rsid w:val="00401318"/>
    <w:rsid w:val="00401FD0"/>
    <w:rsid w:val="0040235B"/>
    <w:rsid w:val="0040348A"/>
    <w:rsid w:val="004049EE"/>
    <w:rsid w:val="00404EB4"/>
    <w:rsid w:val="004054A4"/>
    <w:rsid w:val="00406025"/>
    <w:rsid w:val="00406F85"/>
    <w:rsid w:val="00407B9B"/>
    <w:rsid w:val="0041020C"/>
    <w:rsid w:val="00410AF0"/>
    <w:rsid w:val="00410CB8"/>
    <w:rsid w:val="00410ED5"/>
    <w:rsid w:val="00411460"/>
    <w:rsid w:val="00411E7A"/>
    <w:rsid w:val="00411F3D"/>
    <w:rsid w:val="00411F6E"/>
    <w:rsid w:val="00412049"/>
    <w:rsid w:val="00412E25"/>
    <w:rsid w:val="0041311E"/>
    <w:rsid w:val="004137B8"/>
    <w:rsid w:val="00413F31"/>
    <w:rsid w:val="004141F3"/>
    <w:rsid w:val="00414357"/>
    <w:rsid w:val="004144C3"/>
    <w:rsid w:val="00414FAE"/>
    <w:rsid w:val="004153CA"/>
    <w:rsid w:val="004154D6"/>
    <w:rsid w:val="0041560E"/>
    <w:rsid w:val="00415816"/>
    <w:rsid w:val="00415A52"/>
    <w:rsid w:val="00415A7A"/>
    <w:rsid w:val="00415A98"/>
    <w:rsid w:val="00415AF8"/>
    <w:rsid w:val="00415D4A"/>
    <w:rsid w:val="00415D93"/>
    <w:rsid w:val="00415E1D"/>
    <w:rsid w:val="0041668D"/>
    <w:rsid w:val="00416802"/>
    <w:rsid w:val="00416C82"/>
    <w:rsid w:val="004175DC"/>
    <w:rsid w:val="00422159"/>
    <w:rsid w:val="0042223F"/>
    <w:rsid w:val="0042266D"/>
    <w:rsid w:val="00422D3D"/>
    <w:rsid w:val="004244E9"/>
    <w:rsid w:val="004248CE"/>
    <w:rsid w:val="00424AC3"/>
    <w:rsid w:val="00424AD6"/>
    <w:rsid w:val="00424D63"/>
    <w:rsid w:val="004252CB"/>
    <w:rsid w:val="004258A9"/>
    <w:rsid w:val="004258EF"/>
    <w:rsid w:val="004264C5"/>
    <w:rsid w:val="004271CC"/>
    <w:rsid w:val="00427227"/>
    <w:rsid w:val="00427EB3"/>
    <w:rsid w:val="004300A0"/>
    <w:rsid w:val="0043083E"/>
    <w:rsid w:val="00430CB6"/>
    <w:rsid w:val="00430DC8"/>
    <w:rsid w:val="00430FC3"/>
    <w:rsid w:val="004316A9"/>
    <w:rsid w:val="004321E9"/>
    <w:rsid w:val="0043248B"/>
    <w:rsid w:val="00432708"/>
    <w:rsid w:val="00432AD2"/>
    <w:rsid w:val="004333A1"/>
    <w:rsid w:val="0043352A"/>
    <w:rsid w:val="004336F7"/>
    <w:rsid w:val="004344AE"/>
    <w:rsid w:val="00434FEB"/>
    <w:rsid w:val="004350B9"/>
    <w:rsid w:val="0043518E"/>
    <w:rsid w:val="00435295"/>
    <w:rsid w:val="004355A5"/>
    <w:rsid w:val="0043652C"/>
    <w:rsid w:val="00436998"/>
    <w:rsid w:val="00436EDC"/>
    <w:rsid w:val="004373FF"/>
    <w:rsid w:val="00437871"/>
    <w:rsid w:val="00437929"/>
    <w:rsid w:val="00437C1A"/>
    <w:rsid w:val="00440642"/>
    <w:rsid w:val="004407F8"/>
    <w:rsid w:val="00440997"/>
    <w:rsid w:val="004420AB"/>
    <w:rsid w:val="0044262D"/>
    <w:rsid w:val="0044387C"/>
    <w:rsid w:val="00443B6B"/>
    <w:rsid w:val="00443D8D"/>
    <w:rsid w:val="00443E33"/>
    <w:rsid w:val="0044425D"/>
    <w:rsid w:val="00444AFF"/>
    <w:rsid w:val="00445A69"/>
    <w:rsid w:val="004460EB"/>
    <w:rsid w:val="00446133"/>
    <w:rsid w:val="00446A27"/>
    <w:rsid w:val="004473ED"/>
    <w:rsid w:val="00447575"/>
    <w:rsid w:val="00450311"/>
    <w:rsid w:val="0045125E"/>
    <w:rsid w:val="0045177E"/>
    <w:rsid w:val="00451A51"/>
    <w:rsid w:val="00451C24"/>
    <w:rsid w:val="00452EAA"/>
    <w:rsid w:val="00453A6A"/>
    <w:rsid w:val="00453A80"/>
    <w:rsid w:val="00453E1A"/>
    <w:rsid w:val="0045418A"/>
    <w:rsid w:val="004541EC"/>
    <w:rsid w:val="004548AE"/>
    <w:rsid w:val="00455312"/>
    <w:rsid w:val="0045573C"/>
    <w:rsid w:val="00455D3C"/>
    <w:rsid w:val="00455DCE"/>
    <w:rsid w:val="00455FCA"/>
    <w:rsid w:val="00456F92"/>
    <w:rsid w:val="00457686"/>
    <w:rsid w:val="004608C2"/>
    <w:rsid w:val="00462D2F"/>
    <w:rsid w:val="0046428D"/>
    <w:rsid w:val="00464B9F"/>
    <w:rsid w:val="00465652"/>
    <w:rsid w:val="00465C67"/>
    <w:rsid w:val="0046615B"/>
    <w:rsid w:val="004663C1"/>
    <w:rsid w:val="00467FAC"/>
    <w:rsid w:val="004700FB"/>
    <w:rsid w:val="00471B54"/>
    <w:rsid w:val="00471F58"/>
    <w:rsid w:val="0047262B"/>
    <w:rsid w:val="00472CC3"/>
    <w:rsid w:val="00472D95"/>
    <w:rsid w:val="0047307E"/>
    <w:rsid w:val="004730D7"/>
    <w:rsid w:val="00473265"/>
    <w:rsid w:val="00473409"/>
    <w:rsid w:val="004738A6"/>
    <w:rsid w:val="00473BB8"/>
    <w:rsid w:val="0047414A"/>
    <w:rsid w:val="0047478C"/>
    <w:rsid w:val="00474D84"/>
    <w:rsid w:val="00474E9F"/>
    <w:rsid w:val="00474FF7"/>
    <w:rsid w:val="00475936"/>
    <w:rsid w:val="00476C83"/>
    <w:rsid w:val="00477669"/>
    <w:rsid w:val="00477FA9"/>
    <w:rsid w:val="00480180"/>
    <w:rsid w:val="00480D86"/>
    <w:rsid w:val="00481B69"/>
    <w:rsid w:val="0048209C"/>
    <w:rsid w:val="00483100"/>
    <w:rsid w:val="0048337B"/>
    <w:rsid w:val="004840EC"/>
    <w:rsid w:val="004866A0"/>
    <w:rsid w:val="004869C0"/>
    <w:rsid w:val="0048736D"/>
    <w:rsid w:val="00487D70"/>
    <w:rsid w:val="00487E16"/>
    <w:rsid w:val="00490224"/>
    <w:rsid w:val="00490634"/>
    <w:rsid w:val="004913ED"/>
    <w:rsid w:val="00491CD9"/>
    <w:rsid w:val="00491F27"/>
    <w:rsid w:val="00492C85"/>
    <w:rsid w:val="00492DEC"/>
    <w:rsid w:val="00492E74"/>
    <w:rsid w:val="0049319D"/>
    <w:rsid w:val="004935AA"/>
    <w:rsid w:val="00493AD2"/>
    <w:rsid w:val="00494FA0"/>
    <w:rsid w:val="004955DD"/>
    <w:rsid w:val="00495689"/>
    <w:rsid w:val="004959A8"/>
    <w:rsid w:val="00495BCF"/>
    <w:rsid w:val="00495D16"/>
    <w:rsid w:val="00495E82"/>
    <w:rsid w:val="004960E6"/>
    <w:rsid w:val="00496B3A"/>
    <w:rsid w:val="004974A9"/>
    <w:rsid w:val="00497DAD"/>
    <w:rsid w:val="004A01F9"/>
    <w:rsid w:val="004A1637"/>
    <w:rsid w:val="004A188F"/>
    <w:rsid w:val="004A19EA"/>
    <w:rsid w:val="004A2E49"/>
    <w:rsid w:val="004A3300"/>
    <w:rsid w:val="004A366B"/>
    <w:rsid w:val="004A3AB3"/>
    <w:rsid w:val="004A47D7"/>
    <w:rsid w:val="004A4F58"/>
    <w:rsid w:val="004A55F8"/>
    <w:rsid w:val="004A5EDC"/>
    <w:rsid w:val="004A7D1D"/>
    <w:rsid w:val="004B0A9C"/>
    <w:rsid w:val="004B0C04"/>
    <w:rsid w:val="004B0F65"/>
    <w:rsid w:val="004B247B"/>
    <w:rsid w:val="004B2FCE"/>
    <w:rsid w:val="004B32F5"/>
    <w:rsid w:val="004B34FC"/>
    <w:rsid w:val="004B36A4"/>
    <w:rsid w:val="004B3B70"/>
    <w:rsid w:val="004B3E08"/>
    <w:rsid w:val="004B4495"/>
    <w:rsid w:val="004B4FA9"/>
    <w:rsid w:val="004B500A"/>
    <w:rsid w:val="004B5A18"/>
    <w:rsid w:val="004B5CDA"/>
    <w:rsid w:val="004B6431"/>
    <w:rsid w:val="004B64C9"/>
    <w:rsid w:val="004B68C5"/>
    <w:rsid w:val="004B7011"/>
    <w:rsid w:val="004B7070"/>
    <w:rsid w:val="004B764F"/>
    <w:rsid w:val="004C0A9C"/>
    <w:rsid w:val="004C106F"/>
    <w:rsid w:val="004C13B8"/>
    <w:rsid w:val="004C1DB0"/>
    <w:rsid w:val="004C2167"/>
    <w:rsid w:val="004C218A"/>
    <w:rsid w:val="004C27A4"/>
    <w:rsid w:val="004C2DAD"/>
    <w:rsid w:val="004C3707"/>
    <w:rsid w:val="004C3B7D"/>
    <w:rsid w:val="004C4417"/>
    <w:rsid w:val="004C4DD6"/>
    <w:rsid w:val="004C4F2B"/>
    <w:rsid w:val="004C5C58"/>
    <w:rsid w:val="004C6337"/>
    <w:rsid w:val="004C69CC"/>
    <w:rsid w:val="004C6CCF"/>
    <w:rsid w:val="004C7449"/>
    <w:rsid w:val="004C7573"/>
    <w:rsid w:val="004C789E"/>
    <w:rsid w:val="004D0646"/>
    <w:rsid w:val="004D085F"/>
    <w:rsid w:val="004D0988"/>
    <w:rsid w:val="004D0BA6"/>
    <w:rsid w:val="004D0BF0"/>
    <w:rsid w:val="004D1BD4"/>
    <w:rsid w:val="004D2ADF"/>
    <w:rsid w:val="004D2ED8"/>
    <w:rsid w:val="004D33C8"/>
    <w:rsid w:val="004D3AFB"/>
    <w:rsid w:val="004D3B9C"/>
    <w:rsid w:val="004D47E2"/>
    <w:rsid w:val="004D4D78"/>
    <w:rsid w:val="004D4E4E"/>
    <w:rsid w:val="004D5134"/>
    <w:rsid w:val="004D5B3C"/>
    <w:rsid w:val="004D6037"/>
    <w:rsid w:val="004D67D4"/>
    <w:rsid w:val="004D69F4"/>
    <w:rsid w:val="004D729D"/>
    <w:rsid w:val="004D7C2A"/>
    <w:rsid w:val="004E0EC2"/>
    <w:rsid w:val="004E125E"/>
    <w:rsid w:val="004E19EA"/>
    <w:rsid w:val="004E1A86"/>
    <w:rsid w:val="004E278C"/>
    <w:rsid w:val="004E2D7B"/>
    <w:rsid w:val="004E3437"/>
    <w:rsid w:val="004E394B"/>
    <w:rsid w:val="004E66DA"/>
    <w:rsid w:val="004E7444"/>
    <w:rsid w:val="004E7989"/>
    <w:rsid w:val="004E7C4E"/>
    <w:rsid w:val="004F04DD"/>
    <w:rsid w:val="004F14FA"/>
    <w:rsid w:val="004F1DF5"/>
    <w:rsid w:val="004F2362"/>
    <w:rsid w:val="004F2A26"/>
    <w:rsid w:val="004F2DD4"/>
    <w:rsid w:val="004F40AE"/>
    <w:rsid w:val="004F410F"/>
    <w:rsid w:val="004F4368"/>
    <w:rsid w:val="004F43C2"/>
    <w:rsid w:val="004F4417"/>
    <w:rsid w:val="004F46C0"/>
    <w:rsid w:val="004F479F"/>
    <w:rsid w:val="004F4A06"/>
    <w:rsid w:val="004F5126"/>
    <w:rsid w:val="004F5D90"/>
    <w:rsid w:val="004F6110"/>
    <w:rsid w:val="004F6460"/>
    <w:rsid w:val="004F6C59"/>
    <w:rsid w:val="00500A0F"/>
    <w:rsid w:val="00500B77"/>
    <w:rsid w:val="00500BC1"/>
    <w:rsid w:val="00501588"/>
    <w:rsid w:val="00501F07"/>
    <w:rsid w:val="00501FF0"/>
    <w:rsid w:val="00502643"/>
    <w:rsid w:val="005027E8"/>
    <w:rsid w:val="005034F9"/>
    <w:rsid w:val="00503C69"/>
    <w:rsid w:val="0050423B"/>
    <w:rsid w:val="00504785"/>
    <w:rsid w:val="005047A8"/>
    <w:rsid w:val="00504BC0"/>
    <w:rsid w:val="00504C91"/>
    <w:rsid w:val="0050567A"/>
    <w:rsid w:val="00505BCB"/>
    <w:rsid w:val="0050758C"/>
    <w:rsid w:val="0050790A"/>
    <w:rsid w:val="005105D6"/>
    <w:rsid w:val="0051075F"/>
    <w:rsid w:val="00511852"/>
    <w:rsid w:val="00511B4B"/>
    <w:rsid w:val="005124B6"/>
    <w:rsid w:val="0051343B"/>
    <w:rsid w:val="0051374A"/>
    <w:rsid w:val="005144A2"/>
    <w:rsid w:val="00514501"/>
    <w:rsid w:val="00514686"/>
    <w:rsid w:val="0051508B"/>
    <w:rsid w:val="00515879"/>
    <w:rsid w:val="00515D1B"/>
    <w:rsid w:val="00515FCC"/>
    <w:rsid w:val="00516013"/>
    <w:rsid w:val="005164E9"/>
    <w:rsid w:val="00517541"/>
    <w:rsid w:val="00517872"/>
    <w:rsid w:val="00517EF8"/>
    <w:rsid w:val="00517F25"/>
    <w:rsid w:val="00520400"/>
    <w:rsid w:val="00521728"/>
    <w:rsid w:val="005218A5"/>
    <w:rsid w:val="00521ECE"/>
    <w:rsid w:val="005224D5"/>
    <w:rsid w:val="00522727"/>
    <w:rsid w:val="00522C37"/>
    <w:rsid w:val="00523834"/>
    <w:rsid w:val="00523A5A"/>
    <w:rsid w:val="00523B28"/>
    <w:rsid w:val="005240E5"/>
    <w:rsid w:val="005242F0"/>
    <w:rsid w:val="005248DA"/>
    <w:rsid w:val="00524B87"/>
    <w:rsid w:val="00525566"/>
    <w:rsid w:val="00525652"/>
    <w:rsid w:val="005257A6"/>
    <w:rsid w:val="00526069"/>
    <w:rsid w:val="0052688E"/>
    <w:rsid w:val="00527D01"/>
    <w:rsid w:val="00527F05"/>
    <w:rsid w:val="00530156"/>
    <w:rsid w:val="00530BA5"/>
    <w:rsid w:val="0053101E"/>
    <w:rsid w:val="00531905"/>
    <w:rsid w:val="0053192D"/>
    <w:rsid w:val="00531B78"/>
    <w:rsid w:val="00531D35"/>
    <w:rsid w:val="005329F4"/>
    <w:rsid w:val="00533350"/>
    <w:rsid w:val="00533A1C"/>
    <w:rsid w:val="00533A91"/>
    <w:rsid w:val="00534711"/>
    <w:rsid w:val="005362C0"/>
    <w:rsid w:val="005365C0"/>
    <w:rsid w:val="0053697D"/>
    <w:rsid w:val="00536D4F"/>
    <w:rsid w:val="0053737A"/>
    <w:rsid w:val="00540130"/>
    <w:rsid w:val="0054235E"/>
    <w:rsid w:val="00542480"/>
    <w:rsid w:val="00542996"/>
    <w:rsid w:val="00542CCA"/>
    <w:rsid w:val="00543483"/>
    <w:rsid w:val="005437E3"/>
    <w:rsid w:val="00543A5D"/>
    <w:rsid w:val="00544381"/>
    <w:rsid w:val="0054459A"/>
    <w:rsid w:val="00544D3C"/>
    <w:rsid w:val="00545F63"/>
    <w:rsid w:val="00546110"/>
    <w:rsid w:val="0054642E"/>
    <w:rsid w:val="005466A1"/>
    <w:rsid w:val="00547EA6"/>
    <w:rsid w:val="00547FE4"/>
    <w:rsid w:val="00550469"/>
    <w:rsid w:val="0055052A"/>
    <w:rsid w:val="0055073D"/>
    <w:rsid w:val="00550939"/>
    <w:rsid w:val="0055223A"/>
    <w:rsid w:val="00552337"/>
    <w:rsid w:val="0055252C"/>
    <w:rsid w:val="00552695"/>
    <w:rsid w:val="00553A24"/>
    <w:rsid w:val="0055409B"/>
    <w:rsid w:val="00554189"/>
    <w:rsid w:val="00554661"/>
    <w:rsid w:val="00554AEE"/>
    <w:rsid w:val="00554DBE"/>
    <w:rsid w:val="00555110"/>
    <w:rsid w:val="00555184"/>
    <w:rsid w:val="00556DBA"/>
    <w:rsid w:val="0055737D"/>
    <w:rsid w:val="00557391"/>
    <w:rsid w:val="00557EDE"/>
    <w:rsid w:val="00557FBC"/>
    <w:rsid w:val="005609CA"/>
    <w:rsid w:val="00560EAE"/>
    <w:rsid w:val="00560FB0"/>
    <w:rsid w:val="0056115A"/>
    <w:rsid w:val="005617CE"/>
    <w:rsid w:val="00561D03"/>
    <w:rsid w:val="00561D74"/>
    <w:rsid w:val="0056247B"/>
    <w:rsid w:val="00562E1E"/>
    <w:rsid w:val="00564050"/>
    <w:rsid w:val="0056528B"/>
    <w:rsid w:val="0056562C"/>
    <w:rsid w:val="0056689C"/>
    <w:rsid w:val="0056690A"/>
    <w:rsid w:val="005674F2"/>
    <w:rsid w:val="0057003C"/>
    <w:rsid w:val="00570564"/>
    <w:rsid w:val="00571168"/>
    <w:rsid w:val="00571FC4"/>
    <w:rsid w:val="005726CD"/>
    <w:rsid w:val="00572BF2"/>
    <w:rsid w:val="0057363B"/>
    <w:rsid w:val="00574034"/>
    <w:rsid w:val="0057480C"/>
    <w:rsid w:val="00574BBD"/>
    <w:rsid w:val="005752F8"/>
    <w:rsid w:val="0057566F"/>
    <w:rsid w:val="00575D49"/>
    <w:rsid w:val="0057609E"/>
    <w:rsid w:val="00577136"/>
    <w:rsid w:val="005771BE"/>
    <w:rsid w:val="005774D2"/>
    <w:rsid w:val="00577927"/>
    <w:rsid w:val="00580838"/>
    <w:rsid w:val="00580B41"/>
    <w:rsid w:val="00580BA8"/>
    <w:rsid w:val="00581218"/>
    <w:rsid w:val="0058222A"/>
    <w:rsid w:val="005823B3"/>
    <w:rsid w:val="00582C59"/>
    <w:rsid w:val="00582DC6"/>
    <w:rsid w:val="00583662"/>
    <w:rsid w:val="00583D9A"/>
    <w:rsid w:val="005843EC"/>
    <w:rsid w:val="005845F8"/>
    <w:rsid w:val="00585A5A"/>
    <w:rsid w:val="005866C4"/>
    <w:rsid w:val="005866D2"/>
    <w:rsid w:val="00586D29"/>
    <w:rsid w:val="00586F58"/>
    <w:rsid w:val="0058775E"/>
    <w:rsid w:val="00587E9E"/>
    <w:rsid w:val="0059070C"/>
    <w:rsid w:val="00590BE6"/>
    <w:rsid w:val="0059124D"/>
    <w:rsid w:val="0059224A"/>
    <w:rsid w:val="00593844"/>
    <w:rsid w:val="00593D72"/>
    <w:rsid w:val="0059421B"/>
    <w:rsid w:val="0059457C"/>
    <w:rsid w:val="005945A6"/>
    <w:rsid w:val="0059534E"/>
    <w:rsid w:val="00595405"/>
    <w:rsid w:val="005959D7"/>
    <w:rsid w:val="0059660B"/>
    <w:rsid w:val="0059697E"/>
    <w:rsid w:val="00597614"/>
    <w:rsid w:val="00597826"/>
    <w:rsid w:val="0059790C"/>
    <w:rsid w:val="00597C82"/>
    <w:rsid w:val="005A055F"/>
    <w:rsid w:val="005A0E01"/>
    <w:rsid w:val="005A0E3A"/>
    <w:rsid w:val="005A11AF"/>
    <w:rsid w:val="005A1798"/>
    <w:rsid w:val="005A303F"/>
    <w:rsid w:val="005A366C"/>
    <w:rsid w:val="005A3BE6"/>
    <w:rsid w:val="005A413E"/>
    <w:rsid w:val="005A480A"/>
    <w:rsid w:val="005A4C15"/>
    <w:rsid w:val="005A5076"/>
    <w:rsid w:val="005A5C9F"/>
    <w:rsid w:val="005A6074"/>
    <w:rsid w:val="005A623E"/>
    <w:rsid w:val="005A635E"/>
    <w:rsid w:val="005A6A91"/>
    <w:rsid w:val="005A6CC4"/>
    <w:rsid w:val="005A71A5"/>
    <w:rsid w:val="005B0767"/>
    <w:rsid w:val="005B0A25"/>
    <w:rsid w:val="005B0A9E"/>
    <w:rsid w:val="005B11D8"/>
    <w:rsid w:val="005B1305"/>
    <w:rsid w:val="005B1744"/>
    <w:rsid w:val="005B1B67"/>
    <w:rsid w:val="005B1C83"/>
    <w:rsid w:val="005B28C2"/>
    <w:rsid w:val="005B3C2C"/>
    <w:rsid w:val="005B3DDB"/>
    <w:rsid w:val="005B3EB0"/>
    <w:rsid w:val="005B3FCF"/>
    <w:rsid w:val="005B3FE7"/>
    <w:rsid w:val="005B47B1"/>
    <w:rsid w:val="005B4C66"/>
    <w:rsid w:val="005B4E64"/>
    <w:rsid w:val="005B54AB"/>
    <w:rsid w:val="005B63BF"/>
    <w:rsid w:val="005B65D4"/>
    <w:rsid w:val="005B67B6"/>
    <w:rsid w:val="005B6E45"/>
    <w:rsid w:val="005B7D5C"/>
    <w:rsid w:val="005C0198"/>
    <w:rsid w:val="005C07D0"/>
    <w:rsid w:val="005C1A8C"/>
    <w:rsid w:val="005C1D7B"/>
    <w:rsid w:val="005C1E4D"/>
    <w:rsid w:val="005C2437"/>
    <w:rsid w:val="005C3C05"/>
    <w:rsid w:val="005C421A"/>
    <w:rsid w:val="005C4EE8"/>
    <w:rsid w:val="005C55EB"/>
    <w:rsid w:val="005C57FF"/>
    <w:rsid w:val="005C58F5"/>
    <w:rsid w:val="005C5A62"/>
    <w:rsid w:val="005C5F82"/>
    <w:rsid w:val="005C66A9"/>
    <w:rsid w:val="005C6A86"/>
    <w:rsid w:val="005C7441"/>
    <w:rsid w:val="005C76D6"/>
    <w:rsid w:val="005C796B"/>
    <w:rsid w:val="005C7A1E"/>
    <w:rsid w:val="005D031C"/>
    <w:rsid w:val="005D09D5"/>
    <w:rsid w:val="005D0DB7"/>
    <w:rsid w:val="005D10F4"/>
    <w:rsid w:val="005D138C"/>
    <w:rsid w:val="005D1656"/>
    <w:rsid w:val="005D1711"/>
    <w:rsid w:val="005D1C02"/>
    <w:rsid w:val="005D200A"/>
    <w:rsid w:val="005D266E"/>
    <w:rsid w:val="005D3285"/>
    <w:rsid w:val="005D334B"/>
    <w:rsid w:val="005D3DA0"/>
    <w:rsid w:val="005D3EA8"/>
    <w:rsid w:val="005D4607"/>
    <w:rsid w:val="005D46F7"/>
    <w:rsid w:val="005D4715"/>
    <w:rsid w:val="005D4A49"/>
    <w:rsid w:val="005D594B"/>
    <w:rsid w:val="005D5E77"/>
    <w:rsid w:val="005D7E04"/>
    <w:rsid w:val="005E09B8"/>
    <w:rsid w:val="005E0A41"/>
    <w:rsid w:val="005E0F09"/>
    <w:rsid w:val="005E1D6A"/>
    <w:rsid w:val="005E2806"/>
    <w:rsid w:val="005E2A88"/>
    <w:rsid w:val="005E2D35"/>
    <w:rsid w:val="005E3421"/>
    <w:rsid w:val="005E407D"/>
    <w:rsid w:val="005E4541"/>
    <w:rsid w:val="005E49FC"/>
    <w:rsid w:val="005E4A5B"/>
    <w:rsid w:val="005E5D84"/>
    <w:rsid w:val="005E5DDD"/>
    <w:rsid w:val="005E661F"/>
    <w:rsid w:val="005E66FF"/>
    <w:rsid w:val="005E6763"/>
    <w:rsid w:val="005E67AE"/>
    <w:rsid w:val="005E67F1"/>
    <w:rsid w:val="005E6CB0"/>
    <w:rsid w:val="005E6E79"/>
    <w:rsid w:val="005E7128"/>
    <w:rsid w:val="005E72F5"/>
    <w:rsid w:val="005E7347"/>
    <w:rsid w:val="005E747E"/>
    <w:rsid w:val="005E74BB"/>
    <w:rsid w:val="005F09A4"/>
    <w:rsid w:val="005F10D3"/>
    <w:rsid w:val="005F1263"/>
    <w:rsid w:val="005F1912"/>
    <w:rsid w:val="005F1A51"/>
    <w:rsid w:val="005F1C56"/>
    <w:rsid w:val="005F2018"/>
    <w:rsid w:val="005F21B4"/>
    <w:rsid w:val="005F2591"/>
    <w:rsid w:val="005F2AB7"/>
    <w:rsid w:val="005F3294"/>
    <w:rsid w:val="005F3C7E"/>
    <w:rsid w:val="005F4549"/>
    <w:rsid w:val="005F4F04"/>
    <w:rsid w:val="005F53AF"/>
    <w:rsid w:val="005F5FCE"/>
    <w:rsid w:val="005F60EB"/>
    <w:rsid w:val="005F6134"/>
    <w:rsid w:val="005F6388"/>
    <w:rsid w:val="005F675E"/>
    <w:rsid w:val="005F685A"/>
    <w:rsid w:val="005F6B3A"/>
    <w:rsid w:val="005F79B4"/>
    <w:rsid w:val="005F7CF0"/>
    <w:rsid w:val="006001B7"/>
    <w:rsid w:val="0060046A"/>
    <w:rsid w:val="00600480"/>
    <w:rsid w:val="00600678"/>
    <w:rsid w:val="00600994"/>
    <w:rsid w:val="00600EBC"/>
    <w:rsid w:val="006013B0"/>
    <w:rsid w:val="006019B6"/>
    <w:rsid w:val="00601B78"/>
    <w:rsid w:val="0060295A"/>
    <w:rsid w:val="00603616"/>
    <w:rsid w:val="0060366E"/>
    <w:rsid w:val="00603F76"/>
    <w:rsid w:val="00604A72"/>
    <w:rsid w:val="00604F55"/>
    <w:rsid w:val="00607EEE"/>
    <w:rsid w:val="00610756"/>
    <w:rsid w:val="006109BC"/>
    <w:rsid w:val="00610C48"/>
    <w:rsid w:val="00611107"/>
    <w:rsid w:val="006115CA"/>
    <w:rsid w:val="00611708"/>
    <w:rsid w:val="00611AFD"/>
    <w:rsid w:val="00611E26"/>
    <w:rsid w:val="00612526"/>
    <w:rsid w:val="006135F6"/>
    <w:rsid w:val="00613AE0"/>
    <w:rsid w:val="00614456"/>
    <w:rsid w:val="00614933"/>
    <w:rsid w:val="00614B61"/>
    <w:rsid w:val="00614C03"/>
    <w:rsid w:val="00614D3A"/>
    <w:rsid w:val="00615248"/>
    <w:rsid w:val="00615B67"/>
    <w:rsid w:val="00615C24"/>
    <w:rsid w:val="00616396"/>
    <w:rsid w:val="00617585"/>
    <w:rsid w:val="00617BD7"/>
    <w:rsid w:val="00620011"/>
    <w:rsid w:val="00620109"/>
    <w:rsid w:val="0062079B"/>
    <w:rsid w:val="00620D38"/>
    <w:rsid w:val="00620E11"/>
    <w:rsid w:val="006211CD"/>
    <w:rsid w:val="0062134B"/>
    <w:rsid w:val="00622EBD"/>
    <w:rsid w:val="0062393B"/>
    <w:rsid w:val="006239E9"/>
    <w:rsid w:val="00623E6D"/>
    <w:rsid w:val="0062410E"/>
    <w:rsid w:val="006244C6"/>
    <w:rsid w:val="0062588F"/>
    <w:rsid w:val="00625C77"/>
    <w:rsid w:val="00626692"/>
    <w:rsid w:val="00626B19"/>
    <w:rsid w:val="00626BC9"/>
    <w:rsid w:val="006271C4"/>
    <w:rsid w:val="00627338"/>
    <w:rsid w:val="0062754A"/>
    <w:rsid w:val="0062783D"/>
    <w:rsid w:val="00627A5F"/>
    <w:rsid w:val="00627C3C"/>
    <w:rsid w:val="0063004A"/>
    <w:rsid w:val="0063024C"/>
    <w:rsid w:val="0063086F"/>
    <w:rsid w:val="006308A9"/>
    <w:rsid w:val="00630A1E"/>
    <w:rsid w:val="00630B72"/>
    <w:rsid w:val="00630B88"/>
    <w:rsid w:val="0063120A"/>
    <w:rsid w:val="00631851"/>
    <w:rsid w:val="0063242F"/>
    <w:rsid w:val="0063248A"/>
    <w:rsid w:val="006328FA"/>
    <w:rsid w:val="0063380D"/>
    <w:rsid w:val="00634417"/>
    <w:rsid w:val="006344A7"/>
    <w:rsid w:val="00634BB0"/>
    <w:rsid w:val="0063503F"/>
    <w:rsid w:val="00635A72"/>
    <w:rsid w:val="00635C49"/>
    <w:rsid w:val="00636BCA"/>
    <w:rsid w:val="00636E3A"/>
    <w:rsid w:val="00636E60"/>
    <w:rsid w:val="006374B0"/>
    <w:rsid w:val="006402F3"/>
    <w:rsid w:val="00640A9A"/>
    <w:rsid w:val="006411E8"/>
    <w:rsid w:val="006420EA"/>
    <w:rsid w:val="006423E6"/>
    <w:rsid w:val="006426D5"/>
    <w:rsid w:val="00642F40"/>
    <w:rsid w:val="0064385B"/>
    <w:rsid w:val="006444D3"/>
    <w:rsid w:val="00644B8B"/>
    <w:rsid w:val="006452E1"/>
    <w:rsid w:val="00645D21"/>
    <w:rsid w:val="00645FF0"/>
    <w:rsid w:val="006467D0"/>
    <w:rsid w:val="006471E7"/>
    <w:rsid w:val="00647209"/>
    <w:rsid w:val="0064723E"/>
    <w:rsid w:val="00647245"/>
    <w:rsid w:val="0064798F"/>
    <w:rsid w:val="00647A83"/>
    <w:rsid w:val="00647FF4"/>
    <w:rsid w:val="0065070D"/>
    <w:rsid w:val="00650AF4"/>
    <w:rsid w:val="006512BC"/>
    <w:rsid w:val="006513AA"/>
    <w:rsid w:val="00651D9C"/>
    <w:rsid w:val="00652326"/>
    <w:rsid w:val="00652454"/>
    <w:rsid w:val="00652597"/>
    <w:rsid w:val="00652FA3"/>
    <w:rsid w:val="0065384B"/>
    <w:rsid w:val="00653B40"/>
    <w:rsid w:val="00653C9B"/>
    <w:rsid w:val="00654815"/>
    <w:rsid w:val="00655394"/>
    <w:rsid w:val="00655B1A"/>
    <w:rsid w:val="00655BA2"/>
    <w:rsid w:val="00656540"/>
    <w:rsid w:val="006565FB"/>
    <w:rsid w:val="006566FD"/>
    <w:rsid w:val="00656C15"/>
    <w:rsid w:val="00656EE5"/>
    <w:rsid w:val="006571CF"/>
    <w:rsid w:val="0065F4DF"/>
    <w:rsid w:val="00660249"/>
    <w:rsid w:val="00660804"/>
    <w:rsid w:val="0066097A"/>
    <w:rsid w:val="00660AB0"/>
    <w:rsid w:val="006619FA"/>
    <w:rsid w:val="006622BC"/>
    <w:rsid w:val="006625DA"/>
    <w:rsid w:val="00662605"/>
    <w:rsid w:val="0066308A"/>
    <w:rsid w:val="006633AE"/>
    <w:rsid w:val="0066354B"/>
    <w:rsid w:val="00663AA8"/>
    <w:rsid w:val="00663DBD"/>
    <w:rsid w:val="00663F1E"/>
    <w:rsid w:val="00664C10"/>
    <w:rsid w:val="00664CD0"/>
    <w:rsid w:val="00665298"/>
    <w:rsid w:val="006654A8"/>
    <w:rsid w:val="00665D46"/>
    <w:rsid w:val="00666012"/>
    <w:rsid w:val="0066691C"/>
    <w:rsid w:val="00670BB6"/>
    <w:rsid w:val="00671444"/>
    <w:rsid w:val="0067145D"/>
    <w:rsid w:val="00671829"/>
    <w:rsid w:val="006719E1"/>
    <w:rsid w:val="00671DB5"/>
    <w:rsid w:val="00671F46"/>
    <w:rsid w:val="00672178"/>
    <w:rsid w:val="006725C7"/>
    <w:rsid w:val="0067287E"/>
    <w:rsid w:val="006728B5"/>
    <w:rsid w:val="00673489"/>
    <w:rsid w:val="00674082"/>
    <w:rsid w:val="0067453B"/>
    <w:rsid w:val="00674B57"/>
    <w:rsid w:val="00675F45"/>
    <w:rsid w:val="00675FE5"/>
    <w:rsid w:val="0067611E"/>
    <w:rsid w:val="00676478"/>
    <w:rsid w:val="006766C5"/>
    <w:rsid w:val="0067687E"/>
    <w:rsid w:val="0067696C"/>
    <w:rsid w:val="00676D7F"/>
    <w:rsid w:val="00676F57"/>
    <w:rsid w:val="00677266"/>
    <w:rsid w:val="006772BC"/>
    <w:rsid w:val="006774AB"/>
    <w:rsid w:val="0067759E"/>
    <w:rsid w:val="00677810"/>
    <w:rsid w:val="00677CAD"/>
    <w:rsid w:val="00677F6F"/>
    <w:rsid w:val="006805D9"/>
    <w:rsid w:val="006805DD"/>
    <w:rsid w:val="00680663"/>
    <w:rsid w:val="006806C6"/>
    <w:rsid w:val="0068077C"/>
    <w:rsid w:val="006823B8"/>
    <w:rsid w:val="00682A43"/>
    <w:rsid w:val="00682EFD"/>
    <w:rsid w:val="0068307C"/>
    <w:rsid w:val="0068442D"/>
    <w:rsid w:val="00684B3C"/>
    <w:rsid w:val="00684CD9"/>
    <w:rsid w:val="00686B49"/>
    <w:rsid w:val="00686F5D"/>
    <w:rsid w:val="00687247"/>
    <w:rsid w:val="0068763C"/>
    <w:rsid w:val="00687BB9"/>
    <w:rsid w:val="00687D98"/>
    <w:rsid w:val="00690057"/>
    <w:rsid w:val="006901A2"/>
    <w:rsid w:val="0069096D"/>
    <w:rsid w:val="00691259"/>
    <w:rsid w:val="0069174E"/>
    <w:rsid w:val="00691B2E"/>
    <w:rsid w:val="00692709"/>
    <w:rsid w:val="006929CC"/>
    <w:rsid w:val="006935A8"/>
    <w:rsid w:val="00694054"/>
    <w:rsid w:val="00695137"/>
    <w:rsid w:val="00695327"/>
    <w:rsid w:val="00695507"/>
    <w:rsid w:val="0069587B"/>
    <w:rsid w:val="00695E1C"/>
    <w:rsid w:val="00696341"/>
    <w:rsid w:val="00697272"/>
    <w:rsid w:val="006973FB"/>
    <w:rsid w:val="00697A99"/>
    <w:rsid w:val="006A0582"/>
    <w:rsid w:val="006A06D4"/>
    <w:rsid w:val="006A0769"/>
    <w:rsid w:val="006A0F45"/>
    <w:rsid w:val="006A1307"/>
    <w:rsid w:val="006A1599"/>
    <w:rsid w:val="006A29DC"/>
    <w:rsid w:val="006A2BE6"/>
    <w:rsid w:val="006A40C7"/>
    <w:rsid w:val="006A419F"/>
    <w:rsid w:val="006A4730"/>
    <w:rsid w:val="006A478E"/>
    <w:rsid w:val="006A6364"/>
    <w:rsid w:val="006A69A4"/>
    <w:rsid w:val="006A6B0F"/>
    <w:rsid w:val="006A7435"/>
    <w:rsid w:val="006A7B0F"/>
    <w:rsid w:val="006A7E0E"/>
    <w:rsid w:val="006B11AF"/>
    <w:rsid w:val="006B2509"/>
    <w:rsid w:val="006B2D3F"/>
    <w:rsid w:val="006B3956"/>
    <w:rsid w:val="006B3987"/>
    <w:rsid w:val="006B4225"/>
    <w:rsid w:val="006B49C4"/>
    <w:rsid w:val="006B558A"/>
    <w:rsid w:val="006B594A"/>
    <w:rsid w:val="006B6037"/>
    <w:rsid w:val="006B665A"/>
    <w:rsid w:val="006C074E"/>
    <w:rsid w:val="006C08C6"/>
    <w:rsid w:val="006C09F4"/>
    <w:rsid w:val="006C1BE8"/>
    <w:rsid w:val="006C1EB7"/>
    <w:rsid w:val="006C25D4"/>
    <w:rsid w:val="006C3936"/>
    <w:rsid w:val="006C3942"/>
    <w:rsid w:val="006C3DFB"/>
    <w:rsid w:val="006C45B5"/>
    <w:rsid w:val="006C50F4"/>
    <w:rsid w:val="006C52A2"/>
    <w:rsid w:val="006C5D00"/>
    <w:rsid w:val="006C602D"/>
    <w:rsid w:val="006C6A2D"/>
    <w:rsid w:val="006C6D0B"/>
    <w:rsid w:val="006C70D9"/>
    <w:rsid w:val="006C71D3"/>
    <w:rsid w:val="006C7DCD"/>
    <w:rsid w:val="006D05B9"/>
    <w:rsid w:val="006D0FAB"/>
    <w:rsid w:val="006D14F9"/>
    <w:rsid w:val="006D22A9"/>
    <w:rsid w:val="006D23E2"/>
    <w:rsid w:val="006D2AB3"/>
    <w:rsid w:val="006D3297"/>
    <w:rsid w:val="006D3A7F"/>
    <w:rsid w:val="006D3C81"/>
    <w:rsid w:val="006D5F1B"/>
    <w:rsid w:val="006D61A7"/>
    <w:rsid w:val="006D63E4"/>
    <w:rsid w:val="006D689A"/>
    <w:rsid w:val="006D6B2A"/>
    <w:rsid w:val="006D70B6"/>
    <w:rsid w:val="006D7840"/>
    <w:rsid w:val="006E17AD"/>
    <w:rsid w:val="006E1CD4"/>
    <w:rsid w:val="006E286E"/>
    <w:rsid w:val="006E3087"/>
    <w:rsid w:val="006E34EF"/>
    <w:rsid w:val="006E3A7E"/>
    <w:rsid w:val="006E40E9"/>
    <w:rsid w:val="006E4173"/>
    <w:rsid w:val="006E459F"/>
    <w:rsid w:val="006E4600"/>
    <w:rsid w:val="006E72C1"/>
    <w:rsid w:val="006F0240"/>
    <w:rsid w:val="006F15C9"/>
    <w:rsid w:val="006F1C87"/>
    <w:rsid w:val="006F1DA0"/>
    <w:rsid w:val="006F1DEA"/>
    <w:rsid w:val="006F2581"/>
    <w:rsid w:val="006F2B4E"/>
    <w:rsid w:val="006F3535"/>
    <w:rsid w:val="006F3846"/>
    <w:rsid w:val="006F3E27"/>
    <w:rsid w:val="006F3F85"/>
    <w:rsid w:val="006F411F"/>
    <w:rsid w:val="006F4982"/>
    <w:rsid w:val="006F4F1F"/>
    <w:rsid w:val="006F5574"/>
    <w:rsid w:val="006F5842"/>
    <w:rsid w:val="006F5B7D"/>
    <w:rsid w:val="006F5C97"/>
    <w:rsid w:val="006F6584"/>
    <w:rsid w:val="006F67BF"/>
    <w:rsid w:val="006F6C2B"/>
    <w:rsid w:val="006F7018"/>
    <w:rsid w:val="006F712B"/>
    <w:rsid w:val="006F7412"/>
    <w:rsid w:val="006F74D2"/>
    <w:rsid w:val="006F7671"/>
    <w:rsid w:val="007002D1"/>
    <w:rsid w:val="0070054E"/>
    <w:rsid w:val="0070094C"/>
    <w:rsid w:val="007018D1"/>
    <w:rsid w:val="00701E74"/>
    <w:rsid w:val="0070223C"/>
    <w:rsid w:val="00702331"/>
    <w:rsid w:val="007027F4"/>
    <w:rsid w:val="00703536"/>
    <w:rsid w:val="00703BE7"/>
    <w:rsid w:val="00703F84"/>
    <w:rsid w:val="00704050"/>
    <w:rsid w:val="00704919"/>
    <w:rsid w:val="00704FBD"/>
    <w:rsid w:val="007050B2"/>
    <w:rsid w:val="007054C0"/>
    <w:rsid w:val="0070567A"/>
    <w:rsid w:val="0070605D"/>
    <w:rsid w:val="0070649D"/>
    <w:rsid w:val="00706AF1"/>
    <w:rsid w:val="00706BD5"/>
    <w:rsid w:val="00707C64"/>
    <w:rsid w:val="00707DD3"/>
    <w:rsid w:val="00707DF7"/>
    <w:rsid w:val="00710093"/>
    <w:rsid w:val="00710313"/>
    <w:rsid w:val="0071064B"/>
    <w:rsid w:val="00710D21"/>
    <w:rsid w:val="00710D8B"/>
    <w:rsid w:val="00711268"/>
    <w:rsid w:val="00711682"/>
    <w:rsid w:val="00711875"/>
    <w:rsid w:val="00711AA9"/>
    <w:rsid w:val="007125AA"/>
    <w:rsid w:val="00712DF2"/>
    <w:rsid w:val="007133BA"/>
    <w:rsid w:val="00713735"/>
    <w:rsid w:val="00713C13"/>
    <w:rsid w:val="00713D15"/>
    <w:rsid w:val="00715090"/>
    <w:rsid w:val="007153D6"/>
    <w:rsid w:val="00715965"/>
    <w:rsid w:val="00715A15"/>
    <w:rsid w:val="0071639B"/>
    <w:rsid w:val="007167FE"/>
    <w:rsid w:val="00716F09"/>
    <w:rsid w:val="007176DD"/>
    <w:rsid w:val="0071770C"/>
    <w:rsid w:val="00717EA4"/>
    <w:rsid w:val="007200E2"/>
    <w:rsid w:val="00720284"/>
    <w:rsid w:val="007208A1"/>
    <w:rsid w:val="00720C29"/>
    <w:rsid w:val="00721568"/>
    <w:rsid w:val="007225F3"/>
    <w:rsid w:val="00722875"/>
    <w:rsid w:val="0072343D"/>
    <w:rsid w:val="00723653"/>
    <w:rsid w:val="0072378F"/>
    <w:rsid w:val="00723881"/>
    <w:rsid w:val="00723BDD"/>
    <w:rsid w:val="00723D57"/>
    <w:rsid w:val="007247CE"/>
    <w:rsid w:val="007247FE"/>
    <w:rsid w:val="0072484E"/>
    <w:rsid w:val="00724A31"/>
    <w:rsid w:val="00724AC6"/>
    <w:rsid w:val="007250B6"/>
    <w:rsid w:val="0072569A"/>
    <w:rsid w:val="00725EC8"/>
    <w:rsid w:val="007261C8"/>
    <w:rsid w:val="00726677"/>
    <w:rsid w:val="00726D31"/>
    <w:rsid w:val="00727FF6"/>
    <w:rsid w:val="00730529"/>
    <w:rsid w:val="0073239C"/>
    <w:rsid w:val="007329E4"/>
    <w:rsid w:val="007332D8"/>
    <w:rsid w:val="007338DE"/>
    <w:rsid w:val="00733FB8"/>
    <w:rsid w:val="00734630"/>
    <w:rsid w:val="00735A4D"/>
    <w:rsid w:val="00735ACD"/>
    <w:rsid w:val="0073603A"/>
    <w:rsid w:val="00737432"/>
    <w:rsid w:val="0073765C"/>
    <w:rsid w:val="00737C1F"/>
    <w:rsid w:val="00740A1A"/>
    <w:rsid w:val="00740B8D"/>
    <w:rsid w:val="00740CD6"/>
    <w:rsid w:val="0074137E"/>
    <w:rsid w:val="007416C2"/>
    <w:rsid w:val="00742A03"/>
    <w:rsid w:val="007435A9"/>
    <w:rsid w:val="007438F8"/>
    <w:rsid w:val="007438F9"/>
    <w:rsid w:val="00743DC1"/>
    <w:rsid w:val="007446E6"/>
    <w:rsid w:val="00744A40"/>
    <w:rsid w:val="00745171"/>
    <w:rsid w:val="0074544F"/>
    <w:rsid w:val="0074573B"/>
    <w:rsid w:val="007460F3"/>
    <w:rsid w:val="00747F4C"/>
    <w:rsid w:val="00747FA5"/>
    <w:rsid w:val="00750742"/>
    <w:rsid w:val="00750DA9"/>
    <w:rsid w:val="00750F73"/>
    <w:rsid w:val="00750F91"/>
    <w:rsid w:val="007510B2"/>
    <w:rsid w:val="007519A9"/>
    <w:rsid w:val="00751A66"/>
    <w:rsid w:val="00751F86"/>
    <w:rsid w:val="0075201F"/>
    <w:rsid w:val="007520B9"/>
    <w:rsid w:val="007529FE"/>
    <w:rsid w:val="00752ACD"/>
    <w:rsid w:val="00752AE3"/>
    <w:rsid w:val="00752FE8"/>
    <w:rsid w:val="007533D4"/>
    <w:rsid w:val="0075351A"/>
    <w:rsid w:val="00753D0B"/>
    <w:rsid w:val="007540E6"/>
    <w:rsid w:val="007541D7"/>
    <w:rsid w:val="00754259"/>
    <w:rsid w:val="00754BF0"/>
    <w:rsid w:val="00754DA4"/>
    <w:rsid w:val="007556D2"/>
    <w:rsid w:val="007571F4"/>
    <w:rsid w:val="00760422"/>
    <w:rsid w:val="00761D1B"/>
    <w:rsid w:val="00761F5F"/>
    <w:rsid w:val="00761FDF"/>
    <w:rsid w:val="00762024"/>
    <w:rsid w:val="00762400"/>
    <w:rsid w:val="00762459"/>
    <w:rsid w:val="00762CCD"/>
    <w:rsid w:val="00763378"/>
    <w:rsid w:val="0076366E"/>
    <w:rsid w:val="007637CD"/>
    <w:rsid w:val="007638D6"/>
    <w:rsid w:val="007649C8"/>
    <w:rsid w:val="0076512E"/>
    <w:rsid w:val="00765357"/>
    <w:rsid w:val="007654A0"/>
    <w:rsid w:val="00765DCD"/>
    <w:rsid w:val="00766865"/>
    <w:rsid w:val="00766989"/>
    <w:rsid w:val="00766A9A"/>
    <w:rsid w:val="0076748F"/>
    <w:rsid w:val="0076775E"/>
    <w:rsid w:val="00767D04"/>
    <w:rsid w:val="00770550"/>
    <w:rsid w:val="00770A1D"/>
    <w:rsid w:val="00771557"/>
    <w:rsid w:val="0077164B"/>
    <w:rsid w:val="00771786"/>
    <w:rsid w:val="00772630"/>
    <w:rsid w:val="00773DBF"/>
    <w:rsid w:val="00773F91"/>
    <w:rsid w:val="007741AB"/>
    <w:rsid w:val="007742CF"/>
    <w:rsid w:val="007743F3"/>
    <w:rsid w:val="007753F9"/>
    <w:rsid w:val="00775B76"/>
    <w:rsid w:val="00775D6C"/>
    <w:rsid w:val="00775F3D"/>
    <w:rsid w:val="00776118"/>
    <w:rsid w:val="00776415"/>
    <w:rsid w:val="0077782F"/>
    <w:rsid w:val="0077795B"/>
    <w:rsid w:val="00777D95"/>
    <w:rsid w:val="007804CC"/>
    <w:rsid w:val="00780CA6"/>
    <w:rsid w:val="00781ED0"/>
    <w:rsid w:val="0078244D"/>
    <w:rsid w:val="00783C8D"/>
    <w:rsid w:val="00783FCB"/>
    <w:rsid w:val="00784212"/>
    <w:rsid w:val="00784AE9"/>
    <w:rsid w:val="007857BF"/>
    <w:rsid w:val="00785BAF"/>
    <w:rsid w:val="00785C4A"/>
    <w:rsid w:val="00786F1E"/>
    <w:rsid w:val="00787226"/>
    <w:rsid w:val="00787820"/>
    <w:rsid w:val="0078784C"/>
    <w:rsid w:val="007878A4"/>
    <w:rsid w:val="00787949"/>
    <w:rsid w:val="00787B1C"/>
    <w:rsid w:val="00787B4C"/>
    <w:rsid w:val="00787C4C"/>
    <w:rsid w:val="00790074"/>
    <w:rsid w:val="00790132"/>
    <w:rsid w:val="00790837"/>
    <w:rsid w:val="00790D11"/>
    <w:rsid w:val="007913B4"/>
    <w:rsid w:val="007916FB"/>
    <w:rsid w:val="0079310B"/>
    <w:rsid w:val="0079314B"/>
    <w:rsid w:val="0079378A"/>
    <w:rsid w:val="00793EBC"/>
    <w:rsid w:val="0079411F"/>
    <w:rsid w:val="007944AF"/>
    <w:rsid w:val="0079498E"/>
    <w:rsid w:val="00795B3E"/>
    <w:rsid w:val="00795B40"/>
    <w:rsid w:val="00796097"/>
    <w:rsid w:val="007965C4"/>
    <w:rsid w:val="007965EE"/>
    <w:rsid w:val="00797BA4"/>
    <w:rsid w:val="007A020B"/>
    <w:rsid w:val="007A025A"/>
    <w:rsid w:val="007A0475"/>
    <w:rsid w:val="007A0C37"/>
    <w:rsid w:val="007A0C6E"/>
    <w:rsid w:val="007A114F"/>
    <w:rsid w:val="007A132A"/>
    <w:rsid w:val="007A14B7"/>
    <w:rsid w:val="007A27C0"/>
    <w:rsid w:val="007A30E9"/>
    <w:rsid w:val="007A35C9"/>
    <w:rsid w:val="007A37C9"/>
    <w:rsid w:val="007A3FC1"/>
    <w:rsid w:val="007A4320"/>
    <w:rsid w:val="007A49A7"/>
    <w:rsid w:val="007A4AC6"/>
    <w:rsid w:val="007A4B2B"/>
    <w:rsid w:val="007A4E58"/>
    <w:rsid w:val="007A5843"/>
    <w:rsid w:val="007A5902"/>
    <w:rsid w:val="007A5952"/>
    <w:rsid w:val="007A5E9F"/>
    <w:rsid w:val="007A64D9"/>
    <w:rsid w:val="007A6919"/>
    <w:rsid w:val="007A69A1"/>
    <w:rsid w:val="007B0B6F"/>
    <w:rsid w:val="007B0B74"/>
    <w:rsid w:val="007B21B5"/>
    <w:rsid w:val="007B2984"/>
    <w:rsid w:val="007B2CB7"/>
    <w:rsid w:val="007B414D"/>
    <w:rsid w:val="007B4522"/>
    <w:rsid w:val="007B455D"/>
    <w:rsid w:val="007B45C1"/>
    <w:rsid w:val="007B4661"/>
    <w:rsid w:val="007B47C1"/>
    <w:rsid w:val="007B4ADD"/>
    <w:rsid w:val="007B5310"/>
    <w:rsid w:val="007B5AF2"/>
    <w:rsid w:val="007B5BD3"/>
    <w:rsid w:val="007B6423"/>
    <w:rsid w:val="007B65CD"/>
    <w:rsid w:val="007B666B"/>
    <w:rsid w:val="007B7001"/>
    <w:rsid w:val="007B792D"/>
    <w:rsid w:val="007B7F52"/>
    <w:rsid w:val="007C000C"/>
    <w:rsid w:val="007C066A"/>
    <w:rsid w:val="007C0913"/>
    <w:rsid w:val="007C0E4E"/>
    <w:rsid w:val="007C1F04"/>
    <w:rsid w:val="007C1F72"/>
    <w:rsid w:val="007C22B6"/>
    <w:rsid w:val="007C250F"/>
    <w:rsid w:val="007C4076"/>
    <w:rsid w:val="007C42B3"/>
    <w:rsid w:val="007C473E"/>
    <w:rsid w:val="007C5471"/>
    <w:rsid w:val="007C5E6F"/>
    <w:rsid w:val="007C6277"/>
    <w:rsid w:val="007C752C"/>
    <w:rsid w:val="007C77A1"/>
    <w:rsid w:val="007D06FF"/>
    <w:rsid w:val="007D072A"/>
    <w:rsid w:val="007D1077"/>
    <w:rsid w:val="007D1772"/>
    <w:rsid w:val="007D191B"/>
    <w:rsid w:val="007D1E70"/>
    <w:rsid w:val="007D208A"/>
    <w:rsid w:val="007D2100"/>
    <w:rsid w:val="007D2B97"/>
    <w:rsid w:val="007D3723"/>
    <w:rsid w:val="007D4453"/>
    <w:rsid w:val="007D4BE6"/>
    <w:rsid w:val="007D4F28"/>
    <w:rsid w:val="007D5489"/>
    <w:rsid w:val="007D5FF4"/>
    <w:rsid w:val="007D6204"/>
    <w:rsid w:val="007D6806"/>
    <w:rsid w:val="007D6DF6"/>
    <w:rsid w:val="007D6ECE"/>
    <w:rsid w:val="007D6F41"/>
    <w:rsid w:val="007D7811"/>
    <w:rsid w:val="007E0DCC"/>
    <w:rsid w:val="007E0E93"/>
    <w:rsid w:val="007E0EC8"/>
    <w:rsid w:val="007E117D"/>
    <w:rsid w:val="007E13BA"/>
    <w:rsid w:val="007E20EC"/>
    <w:rsid w:val="007E2AF5"/>
    <w:rsid w:val="007E31B6"/>
    <w:rsid w:val="007E33AE"/>
    <w:rsid w:val="007E4870"/>
    <w:rsid w:val="007E501F"/>
    <w:rsid w:val="007E5179"/>
    <w:rsid w:val="007E5A3F"/>
    <w:rsid w:val="007E6203"/>
    <w:rsid w:val="007E658C"/>
    <w:rsid w:val="007E65A3"/>
    <w:rsid w:val="007E6BEC"/>
    <w:rsid w:val="007E6E1C"/>
    <w:rsid w:val="007E72A9"/>
    <w:rsid w:val="007E74FF"/>
    <w:rsid w:val="007E7988"/>
    <w:rsid w:val="007E7DF4"/>
    <w:rsid w:val="007E7E5B"/>
    <w:rsid w:val="007F02C8"/>
    <w:rsid w:val="007F10DF"/>
    <w:rsid w:val="007F1D23"/>
    <w:rsid w:val="007F2970"/>
    <w:rsid w:val="007F3AA1"/>
    <w:rsid w:val="007F3EBD"/>
    <w:rsid w:val="007F3F6E"/>
    <w:rsid w:val="007F4407"/>
    <w:rsid w:val="007F49D8"/>
    <w:rsid w:val="007F4DD1"/>
    <w:rsid w:val="007F5B0A"/>
    <w:rsid w:val="007F5B7A"/>
    <w:rsid w:val="007F60FD"/>
    <w:rsid w:val="007F640F"/>
    <w:rsid w:val="007F6903"/>
    <w:rsid w:val="007F6C52"/>
    <w:rsid w:val="007F6E48"/>
    <w:rsid w:val="007F77ED"/>
    <w:rsid w:val="007F7FA1"/>
    <w:rsid w:val="008003D4"/>
    <w:rsid w:val="00800482"/>
    <w:rsid w:val="00800A79"/>
    <w:rsid w:val="00800DB8"/>
    <w:rsid w:val="00801036"/>
    <w:rsid w:val="008013C5"/>
    <w:rsid w:val="0080202D"/>
    <w:rsid w:val="008020CA"/>
    <w:rsid w:val="0080372C"/>
    <w:rsid w:val="00803E39"/>
    <w:rsid w:val="00803F23"/>
    <w:rsid w:val="00804067"/>
    <w:rsid w:val="00804224"/>
    <w:rsid w:val="0080471B"/>
    <w:rsid w:val="00805917"/>
    <w:rsid w:val="0080599F"/>
    <w:rsid w:val="00806337"/>
    <w:rsid w:val="00806727"/>
    <w:rsid w:val="00807065"/>
    <w:rsid w:val="0080728D"/>
    <w:rsid w:val="00807342"/>
    <w:rsid w:val="00807C1A"/>
    <w:rsid w:val="00810182"/>
    <w:rsid w:val="00810ACD"/>
    <w:rsid w:val="0081152A"/>
    <w:rsid w:val="00811A4E"/>
    <w:rsid w:val="00812067"/>
    <w:rsid w:val="008120AF"/>
    <w:rsid w:val="0081303C"/>
    <w:rsid w:val="008146E0"/>
    <w:rsid w:val="00815967"/>
    <w:rsid w:val="008169C6"/>
    <w:rsid w:val="00816F61"/>
    <w:rsid w:val="00817557"/>
    <w:rsid w:val="008177C7"/>
    <w:rsid w:val="00817AAA"/>
    <w:rsid w:val="00820046"/>
    <w:rsid w:val="008200EB"/>
    <w:rsid w:val="00820653"/>
    <w:rsid w:val="00820682"/>
    <w:rsid w:val="00820DD6"/>
    <w:rsid w:val="00820E63"/>
    <w:rsid w:val="00820F89"/>
    <w:rsid w:val="00821578"/>
    <w:rsid w:val="0082159B"/>
    <w:rsid w:val="008224C1"/>
    <w:rsid w:val="00822E4E"/>
    <w:rsid w:val="00822F66"/>
    <w:rsid w:val="00823C0F"/>
    <w:rsid w:val="00823E04"/>
    <w:rsid w:val="00823F6A"/>
    <w:rsid w:val="008240D5"/>
    <w:rsid w:val="00824B03"/>
    <w:rsid w:val="00824D8C"/>
    <w:rsid w:val="0082505E"/>
    <w:rsid w:val="00825110"/>
    <w:rsid w:val="008251D2"/>
    <w:rsid w:val="008263BA"/>
    <w:rsid w:val="00826554"/>
    <w:rsid w:val="00826602"/>
    <w:rsid w:val="0082759C"/>
    <w:rsid w:val="00827777"/>
    <w:rsid w:val="00827C2C"/>
    <w:rsid w:val="00830BD4"/>
    <w:rsid w:val="00830CB1"/>
    <w:rsid w:val="008312A4"/>
    <w:rsid w:val="00831A03"/>
    <w:rsid w:val="00831C1E"/>
    <w:rsid w:val="00831FB6"/>
    <w:rsid w:val="0083238E"/>
    <w:rsid w:val="00832CE5"/>
    <w:rsid w:val="00832F8E"/>
    <w:rsid w:val="008330C0"/>
    <w:rsid w:val="008332D3"/>
    <w:rsid w:val="008334CB"/>
    <w:rsid w:val="0083375D"/>
    <w:rsid w:val="0083386A"/>
    <w:rsid w:val="00833904"/>
    <w:rsid w:val="00833E2D"/>
    <w:rsid w:val="0083467D"/>
    <w:rsid w:val="00834DDE"/>
    <w:rsid w:val="008352DF"/>
    <w:rsid w:val="00835AFA"/>
    <w:rsid w:val="00835E65"/>
    <w:rsid w:val="008374C0"/>
    <w:rsid w:val="00837653"/>
    <w:rsid w:val="008377E6"/>
    <w:rsid w:val="0083791D"/>
    <w:rsid w:val="00837F94"/>
    <w:rsid w:val="00840751"/>
    <w:rsid w:val="00840F0E"/>
    <w:rsid w:val="00841185"/>
    <w:rsid w:val="0084142D"/>
    <w:rsid w:val="00842B40"/>
    <w:rsid w:val="00842BD1"/>
    <w:rsid w:val="00843BD4"/>
    <w:rsid w:val="00843F37"/>
    <w:rsid w:val="0084506D"/>
    <w:rsid w:val="00845A92"/>
    <w:rsid w:val="00845AA1"/>
    <w:rsid w:val="00847FB5"/>
    <w:rsid w:val="00850848"/>
    <w:rsid w:val="008508F3"/>
    <w:rsid w:val="00851163"/>
    <w:rsid w:val="0085116A"/>
    <w:rsid w:val="00851700"/>
    <w:rsid w:val="00853091"/>
    <w:rsid w:val="00853A3E"/>
    <w:rsid w:val="00853D88"/>
    <w:rsid w:val="008544D7"/>
    <w:rsid w:val="00854C51"/>
    <w:rsid w:val="00854F30"/>
    <w:rsid w:val="00854F89"/>
    <w:rsid w:val="00855B99"/>
    <w:rsid w:val="0085622E"/>
    <w:rsid w:val="0085647E"/>
    <w:rsid w:val="0085694C"/>
    <w:rsid w:val="008571C4"/>
    <w:rsid w:val="00857763"/>
    <w:rsid w:val="008579A7"/>
    <w:rsid w:val="008605D7"/>
    <w:rsid w:val="00860686"/>
    <w:rsid w:val="00861223"/>
    <w:rsid w:val="00861529"/>
    <w:rsid w:val="00861BB2"/>
    <w:rsid w:val="00861C18"/>
    <w:rsid w:val="00861C2C"/>
    <w:rsid w:val="00861E67"/>
    <w:rsid w:val="00862C4C"/>
    <w:rsid w:val="00863A9B"/>
    <w:rsid w:val="008642A1"/>
    <w:rsid w:val="00864F72"/>
    <w:rsid w:val="0086533C"/>
    <w:rsid w:val="0086568A"/>
    <w:rsid w:val="00865E16"/>
    <w:rsid w:val="00865E72"/>
    <w:rsid w:val="00866858"/>
    <w:rsid w:val="0086686B"/>
    <w:rsid w:val="00866C42"/>
    <w:rsid w:val="008673DA"/>
    <w:rsid w:val="00867623"/>
    <w:rsid w:val="008679A5"/>
    <w:rsid w:val="00867CF9"/>
    <w:rsid w:val="008701C0"/>
    <w:rsid w:val="0087049B"/>
    <w:rsid w:val="00870742"/>
    <w:rsid w:val="0087137B"/>
    <w:rsid w:val="0087150E"/>
    <w:rsid w:val="008717A2"/>
    <w:rsid w:val="00871A38"/>
    <w:rsid w:val="00872667"/>
    <w:rsid w:val="008726A2"/>
    <w:rsid w:val="0087386D"/>
    <w:rsid w:val="00873F04"/>
    <w:rsid w:val="00874686"/>
    <w:rsid w:val="00874CFF"/>
    <w:rsid w:val="00876CBC"/>
    <w:rsid w:val="00876FD9"/>
    <w:rsid w:val="00877CC7"/>
    <w:rsid w:val="00880072"/>
    <w:rsid w:val="00881056"/>
    <w:rsid w:val="00881329"/>
    <w:rsid w:val="00881E49"/>
    <w:rsid w:val="00881ED6"/>
    <w:rsid w:val="0088202A"/>
    <w:rsid w:val="008821EB"/>
    <w:rsid w:val="008822CF"/>
    <w:rsid w:val="00882D0A"/>
    <w:rsid w:val="00882D78"/>
    <w:rsid w:val="00883089"/>
    <w:rsid w:val="0088335E"/>
    <w:rsid w:val="008844A6"/>
    <w:rsid w:val="00885659"/>
    <w:rsid w:val="00885685"/>
    <w:rsid w:val="0088616D"/>
    <w:rsid w:val="0088632D"/>
    <w:rsid w:val="00886911"/>
    <w:rsid w:val="00886D68"/>
    <w:rsid w:val="008879F1"/>
    <w:rsid w:val="00887EE3"/>
    <w:rsid w:val="00890552"/>
    <w:rsid w:val="00890F1D"/>
    <w:rsid w:val="00891807"/>
    <w:rsid w:val="008919DF"/>
    <w:rsid w:val="00891BCE"/>
    <w:rsid w:val="00891F2D"/>
    <w:rsid w:val="0089255E"/>
    <w:rsid w:val="0089376A"/>
    <w:rsid w:val="00893A23"/>
    <w:rsid w:val="00893A36"/>
    <w:rsid w:val="00893A6B"/>
    <w:rsid w:val="00893AD8"/>
    <w:rsid w:val="00893BBB"/>
    <w:rsid w:val="008946EF"/>
    <w:rsid w:val="00894BBE"/>
    <w:rsid w:val="0089632B"/>
    <w:rsid w:val="00896448"/>
    <w:rsid w:val="0089672B"/>
    <w:rsid w:val="00896E48"/>
    <w:rsid w:val="008A0C5F"/>
    <w:rsid w:val="008A131B"/>
    <w:rsid w:val="008A1430"/>
    <w:rsid w:val="008A2259"/>
    <w:rsid w:val="008A297E"/>
    <w:rsid w:val="008A3091"/>
    <w:rsid w:val="008A31F4"/>
    <w:rsid w:val="008A32CA"/>
    <w:rsid w:val="008A35E4"/>
    <w:rsid w:val="008A45A9"/>
    <w:rsid w:val="008A4D89"/>
    <w:rsid w:val="008A4E36"/>
    <w:rsid w:val="008A5395"/>
    <w:rsid w:val="008A54BF"/>
    <w:rsid w:val="008A55BF"/>
    <w:rsid w:val="008A58BF"/>
    <w:rsid w:val="008A5A43"/>
    <w:rsid w:val="008A5F4C"/>
    <w:rsid w:val="008A6199"/>
    <w:rsid w:val="008A64AC"/>
    <w:rsid w:val="008A655A"/>
    <w:rsid w:val="008A673C"/>
    <w:rsid w:val="008A7360"/>
    <w:rsid w:val="008A7412"/>
    <w:rsid w:val="008A756A"/>
    <w:rsid w:val="008B1162"/>
    <w:rsid w:val="008B1448"/>
    <w:rsid w:val="008B2361"/>
    <w:rsid w:val="008B23CC"/>
    <w:rsid w:val="008B25A1"/>
    <w:rsid w:val="008B2BF9"/>
    <w:rsid w:val="008B4164"/>
    <w:rsid w:val="008B4270"/>
    <w:rsid w:val="008B4CDD"/>
    <w:rsid w:val="008B4D40"/>
    <w:rsid w:val="008B5126"/>
    <w:rsid w:val="008B5AF0"/>
    <w:rsid w:val="008B5B3E"/>
    <w:rsid w:val="008B5E48"/>
    <w:rsid w:val="008B689A"/>
    <w:rsid w:val="008B70E7"/>
    <w:rsid w:val="008B7358"/>
    <w:rsid w:val="008C00F8"/>
    <w:rsid w:val="008C0124"/>
    <w:rsid w:val="008C01DD"/>
    <w:rsid w:val="008C0975"/>
    <w:rsid w:val="008C0A9A"/>
    <w:rsid w:val="008C0C9A"/>
    <w:rsid w:val="008C1053"/>
    <w:rsid w:val="008C1A09"/>
    <w:rsid w:val="008C1B04"/>
    <w:rsid w:val="008C20CA"/>
    <w:rsid w:val="008C2513"/>
    <w:rsid w:val="008C28CA"/>
    <w:rsid w:val="008C2C50"/>
    <w:rsid w:val="008C3177"/>
    <w:rsid w:val="008C3B82"/>
    <w:rsid w:val="008C43A4"/>
    <w:rsid w:val="008C625B"/>
    <w:rsid w:val="008C76A7"/>
    <w:rsid w:val="008C77C4"/>
    <w:rsid w:val="008C7A2A"/>
    <w:rsid w:val="008C7A2D"/>
    <w:rsid w:val="008D0A7D"/>
    <w:rsid w:val="008D0DD8"/>
    <w:rsid w:val="008D16ED"/>
    <w:rsid w:val="008D1B2A"/>
    <w:rsid w:val="008D1D0D"/>
    <w:rsid w:val="008D1F6C"/>
    <w:rsid w:val="008D2AC2"/>
    <w:rsid w:val="008D371C"/>
    <w:rsid w:val="008D50B5"/>
    <w:rsid w:val="008D513A"/>
    <w:rsid w:val="008D5475"/>
    <w:rsid w:val="008D54CC"/>
    <w:rsid w:val="008D6286"/>
    <w:rsid w:val="008D634B"/>
    <w:rsid w:val="008D651F"/>
    <w:rsid w:val="008D68C6"/>
    <w:rsid w:val="008D6B6F"/>
    <w:rsid w:val="008D7221"/>
    <w:rsid w:val="008D7331"/>
    <w:rsid w:val="008D7999"/>
    <w:rsid w:val="008E0201"/>
    <w:rsid w:val="008E03BA"/>
    <w:rsid w:val="008E06A7"/>
    <w:rsid w:val="008E0B9A"/>
    <w:rsid w:val="008E0F21"/>
    <w:rsid w:val="008E127C"/>
    <w:rsid w:val="008E12CF"/>
    <w:rsid w:val="008E15A6"/>
    <w:rsid w:val="008E1E60"/>
    <w:rsid w:val="008E23EC"/>
    <w:rsid w:val="008E25A1"/>
    <w:rsid w:val="008E2C44"/>
    <w:rsid w:val="008E3E69"/>
    <w:rsid w:val="008E3FD9"/>
    <w:rsid w:val="008E40EA"/>
    <w:rsid w:val="008E40F7"/>
    <w:rsid w:val="008E410E"/>
    <w:rsid w:val="008E495C"/>
    <w:rsid w:val="008E4A23"/>
    <w:rsid w:val="008E4A9F"/>
    <w:rsid w:val="008E4CA6"/>
    <w:rsid w:val="008E4F3F"/>
    <w:rsid w:val="008E521D"/>
    <w:rsid w:val="008E5CF4"/>
    <w:rsid w:val="008E6E39"/>
    <w:rsid w:val="008E74FB"/>
    <w:rsid w:val="008F07E2"/>
    <w:rsid w:val="008F0D71"/>
    <w:rsid w:val="008F21E9"/>
    <w:rsid w:val="008F2772"/>
    <w:rsid w:val="008F2ADA"/>
    <w:rsid w:val="008F3003"/>
    <w:rsid w:val="008F30A1"/>
    <w:rsid w:val="008F3483"/>
    <w:rsid w:val="008F3654"/>
    <w:rsid w:val="008F41DA"/>
    <w:rsid w:val="008F4488"/>
    <w:rsid w:val="008F45A8"/>
    <w:rsid w:val="008F488F"/>
    <w:rsid w:val="008F50E3"/>
    <w:rsid w:val="008F5122"/>
    <w:rsid w:val="008F58FE"/>
    <w:rsid w:val="008F5B3D"/>
    <w:rsid w:val="008F5D58"/>
    <w:rsid w:val="008F63A8"/>
    <w:rsid w:val="008F6767"/>
    <w:rsid w:val="008F6768"/>
    <w:rsid w:val="008F6B11"/>
    <w:rsid w:val="008F6B7B"/>
    <w:rsid w:val="008F6E3F"/>
    <w:rsid w:val="008F72B3"/>
    <w:rsid w:val="008F7506"/>
    <w:rsid w:val="008F783A"/>
    <w:rsid w:val="008F7887"/>
    <w:rsid w:val="009002ED"/>
    <w:rsid w:val="00900345"/>
    <w:rsid w:val="00900695"/>
    <w:rsid w:val="00900935"/>
    <w:rsid w:val="00900938"/>
    <w:rsid w:val="00900985"/>
    <w:rsid w:val="00901FCD"/>
    <w:rsid w:val="0090328F"/>
    <w:rsid w:val="00904D68"/>
    <w:rsid w:val="00905624"/>
    <w:rsid w:val="009060FA"/>
    <w:rsid w:val="0090645C"/>
    <w:rsid w:val="009068C6"/>
    <w:rsid w:val="00906F71"/>
    <w:rsid w:val="009104F2"/>
    <w:rsid w:val="0091062B"/>
    <w:rsid w:val="00910871"/>
    <w:rsid w:val="00910B06"/>
    <w:rsid w:val="00910F92"/>
    <w:rsid w:val="00911599"/>
    <w:rsid w:val="00911902"/>
    <w:rsid w:val="00911D5E"/>
    <w:rsid w:val="00912AC0"/>
    <w:rsid w:val="009131C9"/>
    <w:rsid w:val="00913B12"/>
    <w:rsid w:val="009146E6"/>
    <w:rsid w:val="00914E53"/>
    <w:rsid w:val="009152B3"/>
    <w:rsid w:val="00915667"/>
    <w:rsid w:val="009157E3"/>
    <w:rsid w:val="00915847"/>
    <w:rsid w:val="00916956"/>
    <w:rsid w:val="00916D2E"/>
    <w:rsid w:val="00916EB1"/>
    <w:rsid w:val="009176B9"/>
    <w:rsid w:val="009176FE"/>
    <w:rsid w:val="00917D58"/>
    <w:rsid w:val="00917F27"/>
    <w:rsid w:val="00920155"/>
    <w:rsid w:val="0092042F"/>
    <w:rsid w:val="0092070F"/>
    <w:rsid w:val="00920B13"/>
    <w:rsid w:val="0092104D"/>
    <w:rsid w:val="00921F94"/>
    <w:rsid w:val="00923B96"/>
    <w:rsid w:val="00924954"/>
    <w:rsid w:val="00924D7E"/>
    <w:rsid w:val="00925645"/>
    <w:rsid w:val="00925AA7"/>
    <w:rsid w:val="009266AD"/>
    <w:rsid w:val="00926BD7"/>
    <w:rsid w:val="00926CCF"/>
    <w:rsid w:val="00926D87"/>
    <w:rsid w:val="00926EAF"/>
    <w:rsid w:val="00927007"/>
    <w:rsid w:val="009272B6"/>
    <w:rsid w:val="00927408"/>
    <w:rsid w:val="00927DEA"/>
    <w:rsid w:val="009301C1"/>
    <w:rsid w:val="00930A38"/>
    <w:rsid w:val="0093295F"/>
    <w:rsid w:val="00933E6C"/>
    <w:rsid w:val="00934442"/>
    <w:rsid w:val="0093472D"/>
    <w:rsid w:val="00934927"/>
    <w:rsid w:val="009354FA"/>
    <w:rsid w:val="00936743"/>
    <w:rsid w:val="009368F4"/>
    <w:rsid w:val="00936929"/>
    <w:rsid w:val="00937009"/>
    <w:rsid w:val="009404D1"/>
    <w:rsid w:val="00940542"/>
    <w:rsid w:val="00940873"/>
    <w:rsid w:val="009425AE"/>
    <w:rsid w:val="009443D5"/>
    <w:rsid w:val="00944421"/>
    <w:rsid w:val="009447E7"/>
    <w:rsid w:val="00945D71"/>
    <w:rsid w:val="00946017"/>
    <w:rsid w:val="00946B2E"/>
    <w:rsid w:val="009477B5"/>
    <w:rsid w:val="00947DE6"/>
    <w:rsid w:val="00950222"/>
    <w:rsid w:val="00950609"/>
    <w:rsid w:val="009507AB"/>
    <w:rsid w:val="00950A04"/>
    <w:rsid w:val="009510F1"/>
    <w:rsid w:val="00951761"/>
    <w:rsid w:val="009520C5"/>
    <w:rsid w:val="009521C6"/>
    <w:rsid w:val="0095263C"/>
    <w:rsid w:val="00952A69"/>
    <w:rsid w:val="00952B1C"/>
    <w:rsid w:val="00952F2A"/>
    <w:rsid w:val="00952F9B"/>
    <w:rsid w:val="00953206"/>
    <w:rsid w:val="00954006"/>
    <w:rsid w:val="009552DC"/>
    <w:rsid w:val="00956116"/>
    <w:rsid w:val="00956456"/>
    <w:rsid w:val="00956C66"/>
    <w:rsid w:val="00957F37"/>
    <w:rsid w:val="0096007D"/>
    <w:rsid w:val="009614F5"/>
    <w:rsid w:val="00961A1B"/>
    <w:rsid w:val="00961BD8"/>
    <w:rsid w:val="009622EC"/>
    <w:rsid w:val="009625EB"/>
    <w:rsid w:val="0096312C"/>
    <w:rsid w:val="009634C3"/>
    <w:rsid w:val="00963DF5"/>
    <w:rsid w:val="009641D5"/>
    <w:rsid w:val="00964E8D"/>
    <w:rsid w:val="00965540"/>
    <w:rsid w:val="009662EF"/>
    <w:rsid w:val="009665F2"/>
    <w:rsid w:val="00966C28"/>
    <w:rsid w:val="00966E75"/>
    <w:rsid w:val="00971C01"/>
    <w:rsid w:val="00972CEF"/>
    <w:rsid w:val="00972E9E"/>
    <w:rsid w:val="009739FE"/>
    <w:rsid w:val="009744FA"/>
    <w:rsid w:val="00974950"/>
    <w:rsid w:val="00974B04"/>
    <w:rsid w:val="0097506B"/>
    <w:rsid w:val="009756AC"/>
    <w:rsid w:val="00975D69"/>
    <w:rsid w:val="009763BE"/>
    <w:rsid w:val="00976A7B"/>
    <w:rsid w:val="00976FB9"/>
    <w:rsid w:val="00977160"/>
    <w:rsid w:val="00977189"/>
    <w:rsid w:val="00977917"/>
    <w:rsid w:val="0098044D"/>
    <w:rsid w:val="00980664"/>
    <w:rsid w:val="00980B94"/>
    <w:rsid w:val="00980D44"/>
    <w:rsid w:val="0098129A"/>
    <w:rsid w:val="00981608"/>
    <w:rsid w:val="00981734"/>
    <w:rsid w:val="00981FEC"/>
    <w:rsid w:val="00982615"/>
    <w:rsid w:val="009828D4"/>
    <w:rsid w:val="00982E6E"/>
    <w:rsid w:val="00982F7F"/>
    <w:rsid w:val="009834A2"/>
    <w:rsid w:val="00983A1A"/>
    <w:rsid w:val="009843E5"/>
    <w:rsid w:val="0098444B"/>
    <w:rsid w:val="0098453D"/>
    <w:rsid w:val="009847FF"/>
    <w:rsid w:val="00984DDD"/>
    <w:rsid w:val="00985002"/>
    <w:rsid w:val="009855CB"/>
    <w:rsid w:val="00985D96"/>
    <w:rsid w:val="0098604B"/>
    <w:rsid w:val="0098613E"/>
    <w:rsid w:val="009863B5"/>
    <w:rsid w:val="0098748A"/>
    <w:rsid w:val="00987B8D"/>
    <w:rsid w:val="00987B98"/>
    <w:rsid w:val="0099026B"/>
    <w:rsid w:val="00990BAC"/>
    <w:rsid w:val="00990D3F"/>
    <w:rsid w:val="00990E44"/>
    <w:rsid w:val="009912E2"/>
    <w:rsid w:val="009914DB"/>
    <w:rsid w:val="00991BBA"/>
    <w:rsid w:val="009926C0"/>
    <w:rsid w:val="00992E0A"/>
    <w:rsid w:val="00993510"/>
    <w:rsid w:val="00993BBC"/>
    <w:rsid w:val="0099403F"/>
    <w:rsid w:val="009948FA"/>
    <w:rsid w:val="00994AA0"/>
    <w:rsid w:val="009955F8"/>
    <w:rsid w:val="00995B4F"/>
    <w:rsid w:val="00995B7B"/>
    <w:rsid w:val="00995C6A"/>
    <w:rsid w:val="009960BD"/>
    <w:rsid w:val="00996A31"/>
    <w:rsid w:val="00996B74"/>
    <w:rsid w:val="00996F93"/>
    <w:rsid w:val="00997EF0"/>
    <w:rsid w:val="009A13A7"/>
    <w:rsid w:val="009A1473"/>
    <w:rsid w:val="009A158C"/>
    <w:rsid w:val="009A218B"/>
    <w:rsid w:val="009A2EAC"/>
    <w:rsid w:val="009A3322"/>
    <w:rsid w:val="009A3BFC"/>
    <w:rsid w:val="009A4086"/>
    <w:rsid w:val="009A461C"/>
    <w:rsid w:val="009A4918"/>
    <w:rsid w:val="009A4A65"/>
    <w:rsid w:val="009A4AAF"/>
    <w:rsid w:val="009A5092"/>
    <w:rsid w:val="009A5332"/>
    <w:rsid w:val="009A539B"/>
    <w:rsid w:val="009A5711"/>
    <w:rsid w:val="009A5CEF"/>
    <w:rsid w:val="009A60B7"/>
    <w:rsid w:val="009A64AC"/>
    <w:rsid w:val="009A6864"/>
    <w:rsid w:val="009A6C7E"/>
    <w:rsid w:val="009A7A37"/>
    <w:rsid w:val="009B14B2"/>
    <w:rsid w:val="009B2097"/>
    <w:rsid w:val="009B2422"/>
    <w:rsid w:val="009B303A"/>
    <w:rsid w:val="009B4123"/>
    <w:rsid w:val="009B43F8"/>
    <w:rsid w:val="009B4B86"/>
    <w:rsid w:val="009B4D08"/>
    <w:rsid w:val="009B5163"/>
    <w:rsid w:val="009B54C3"/>
    <w:rsid w:val="009B6784"/>
    <w:rsid w:val="009B6DFD"/>
    <w:rsid w:val="009B6F4D"/>
    <w:rsid w:val="009B775D"/>
    <w:rsid w:val="009C01AC"/>
    <w:rsid w:val="009C0289"/>
    <w:rsid w:val="009C05CA"/>
    <w:rsid w:val="009C061F"/>
    <w:rsid w:val="009C0B78"/>
    <w:rsid w:val="009C1573"/>
    <w:rsid w:val="009C16D0"/>
    <w:rsid w:val="009C2EEE"/>
    <w:rsid w:val="009C3039"/>
    <w:rsid w:val="009C30C9"/>
    <w:rsid w:val="009C36CB"/>
    <w:rsid w:val="009C4161"/>
    <w:rsid w:val="009C4E31"/>
    <w:rsid w:val="009C4FC5"/>
    <w:rsid w:val="009C5C60"/>
    <w:rsid w:val="009C7476"/>
    <w:rsid w:val="009D0398"/>
    <w:rsid w:val="009D04D7"/>
    <w:rsid w:val="009D1024"/>
    <w:rsid w:val="009D2428"/>
    <w:rsid w:val="009D2B33"/>
    <w:rsid w:val="009D2D0E"/>
    <w:rsid w:val="009D3360"/>
    <w:rsid w:val="009D343F"/>
    <w:rsid w:val="009D3666"/>
    <w:rsid w:val="009D375F"/>
    <w:rsid w:val="009D3C35"/>
    <w:rsid w:val="009D3C82"/>
    <w:rsid w:val="009D41BE"/>
    <w:rsid w:val="009D4208"/>
    <w:rsid w:val="009D59E5"/>
    <w:rsid w:val="009D5AF8"/>
    <w:rsid w:val="009D5CA5"/>
    <w:rsid w:val="009D61A9"/>
    <w:rsid w:val="009D6998"/>
    <w:rsid w:val="009D6C06"/>
    <w:rsid w:val="009D6FFA"/>
    <w:rsid w:val="009D78CA"/>
    <w:rsid w:val="009D7BD1"/>
    <w:rsid w:val="009D7DB1"/>
    <w:rsid w:val="009D7E0C"/>
    <w:rsid w:val="009E0E60"/>
    <w:rsid w:val="009E0F8C"/>
    <w:rsid w:val="009E101D"/>
    <w:rsid w:val="009E13CB"/>
    <w:rsid w:val="009E170A"/>
    <w:rsid w:val="009E1715"/>
    <w:rsid w:val="009E256A"/>
    <w:rsid w:val="009E2FD2"/>
    <w:rsid w:val="009E3395"/>
    <w:rsid w:val="009E3570"/>
    <w:rsid w:val="009E3AF7"/>
    <w:rsid w:val="009E3BEF"/>
    <w:rsid w:val="009E412F"/>
    <w:rsid w:val="009E4B23"/>
    <w:rsid w:val="009E4E4A"/>
    <w:rsid w:val="009E501A"/>
    <w:rsid w:val="009E5327"/>
    <w:rsid w:val="009E54FD"/>
    <w:rsid w:val="009E558F"/>
    <w:rsid w:val="009E55DE"/>
    <w:rsid w:val="009E6588"/>
    <w:rsid w:val="009E664E"/>
    <w:rsid w:val="009E67A2"/>
    <w:rsid w:val="009E6AD6"/>
    <w:rsid w:val="009E712D"/>
    <w:rsid w:val="009E7161"/>
    <w:rsid w:val="009E78DE"/>
    <w:rsid w:val="009E7C01"/>
    <w:rsid w:val="009F007C"/>
    <w:rsid w:val="009F008B"/>
    <w:rsid w:val="009F0BCF"/>
    <w:rsid w:val="009F0E68"/>
    <w:rsid w:val="009F119F"/>
    <w:rsid w:val="009F1630"/>
    <w:rsid w:val="009F2082"/>
    <w:rsid w:val="009F33E0"/>
    <w:rsid w:val="009F345A"/>
    <w:rsid w:val="009F3C69"/>
    <w:rsid w:val="009F40D1"/>
    <w:rsid w:val="009F4281"/>
    <w:rsid w:val="009F48DE"/>
    <w:rsid w:val="009F4B78"/>
    <w:rsid w:val="009F4C87"/>
    <w:rsid w:val="009F4D32"/>
    <w:rsid w:val="009F5486"/>
    <w:rsid w:val="009F5FDC"/>
    <w:rsid w:val="009F6AEF"/>
    <w:rsid w:val="009F707A"/>
    <w:rsid w:val="009F7144"/>
    <w:rsid w:val="009F7292"/>
    <w:rsid w:val="00A01499"/>
    <w:rsid w:val="00A016E6"/>
    <w:rsid w:val="00A01896"/>
    <w:rsid w:val="00A01A8F"/>
    <w:rsid w:val="00A01B43"/>
    <w:rsid w:val="00A01DCB"/>
    <w:rsid w:val="00A01ECF"/>
    <w:rsid w:val="00A02676"/>
    <w:rsid w:val="00A03E43"/>
    <w:rsid w:val="00A04608"/>
    <w:rsid w:val="00A0465C"/>
    <w:rsid w:val="00A0482F"/>
    <w:rsid w:val="00A0563F"/>
    <w:rsid w:val="00A06F44"/>
    <w:rsid w:val="00A070A9"/>
    <w:rsid w:val="00A07577"/>
    <w:rsid w:val="00A1053A"/>
    <w:rsid w:val="00A11756"/>
    <w:rsid w:val="00A1177B"/>
    <w:rsid w:val="00A117A6"/>
    <w:rsid w:val="00A117F2"/>
    <w:rsid w:val="00A11F29"/>
    <w:rsid w:val="00A1240B"/>
    <w:rsid w:val="00A13409"/>
    <w:rsid w:val="00A136B6"/>
    <w:rsid w:val="00A14137"/>
    <w:rsid w:val="00A14B6C"/>
    <w:rsid w:val="00A153A2"/>
    <w:rsid w:val="00A15A20"/>
    <w:rsid w:val="00A15A68"/>
    <w:rsid w:val="00A1676A"/>
    <w:rsid w:val="00A16832"/>
    <w:rsid w:val="00A17217"/>
    <w:rsid w:val="00A17DCE"/>
    <w:rsid w:val="00A20485"/>
    <w:rsid w:val="00A205C7"/>
    <w:rsid w:val="00A20A0D"/>
    <w:rsid w:val="00A20D17"/>
    <w:rsid w:val="00A20D2F"/>
    <w:rsid w:val="00A21F59"/>
    <w:rsid w:val="00A22B2B"/>
    <w:rsid w:val="00A22BC5"/>
    <w:rsid w:val="00A22E64"/>
    <w:rsid w:val="00A230E0"/>
    <w:rsid w:val="00A23580"/>
    <w:rsid w:val="00A2384E"/>
    <w:rsid w:val="00A23AF0"/>
    <w:rsid w:val="00A23B28"/>
    <w:rsid w:val="00A23F76"/>
    <w:rsid w:val="00A2428D"/>
    <w:rsid w:val="00A244A2"/>
    <w:rsid w:val="00A244BA"/>
    <w:rsid w:val="00A249DC"/>
    <w:rsid w:val="00A24A29"/>
    <w:rsid w:val="00A24E79"/>
    <w:rsid w:val="00A25566"/>
    <w:rsid w:val="00A2557B"/>
    <w:rsid w:val="00A25EF0"/>
    <w:rsid w:val="00A26159"/>
    <w:rsid w:val="00A265AE"/>
    <w:rsid w:val="00A269F1"/>
    <w:rsid w:val="00A26B90"/>
    <w:rsid w:val="00A26D49"/>
    <w:rsid w:val="00A27124"/>
    <w:rsid w:val="00A27230"/>
    <w:rsid w:val="00A272AF"/>
    <w:rsid w:val="00A2754B"/>
    <w:rsid w:val="00A275AC"/>
    <w:rsid w:val="00A2762E"/>
    <w:rsid w:val="00A30E40"/>
    <w:rsid w:val="00A327AB"/>
    <w:rsid w:val="00A32B81"/>
    <w:rsid w:val="00A33B55"/>
    <w:rsid w:val="00A34702"/>
    <w:rsid w:val="00A34F22"/>
    <w:rsid w:val="00A3586C"/>
    <w:rsid w:val="00A35920"/>
    <w:rsid w:val="00A3602D"/>
    <w:rsid w:val="00A36176"/>
    <w:rsid w:val="00A374C3"/>
    <w:rsid w:val="00A378F1"/>
    <w:rsid w:val="00A37D43"/>
    <w:rsid w:val="00A4024C"/>
    <w:rsid w:val="00A40825"/>
    <w:rsid w:val="00A40F93"/>
    <w:rsid w:val="00A4216C"/>
    <w:rsid w:val="00A42EC5"/>
    <w:rsid w:val="00A44617"/>
    <w:rsid w:val="00A44672"/>
    <w:rsid w:val="00A44FA3"/>
    <w:rsid w:val="00A45576"/>
    <w:rsid w:val="00A45581"/>
    <w:rsid w:val="00A457AE"/>
    <w:rsid w:val="00A45944"/>
    <w:rsid w:val="00A46858"/>
    <w:rsid w:val="00A471F7"/>
    <w:rsid w:val="00A474DE"/>
    <w:rsid w:val="00A47A57"/>
    <w:rsid w:val="00A5020A"/>
    <w:rsid w:val="00A50489"/>
    <w:rsid w:val="00A50797"/>
    <w:rsid w:val="00A50BB1"/>
    <w:rsid w:val="00A50BBA"/>
    <w:rsid w:val="00A50DC0"/>
    <w:rsid w:val="00A5128B"/>
    <w:rsid w:val="00A518D2"/>
    <w:rsid w:val="00A527A8"/>
    <w:rsid w:val="00A539EA"/>
    <w:rsid w:val="00A53E4D"/>
    <w:rsid w:val="00A54654"/>
    <w:rsid w:val="00A54BC1"/>
    <w:rsid w:val="00A55549"/>
    <w:rsid w:val="00A5701C"/>
    <w:rsid w:val="00A5755F"/>
    <w:rsid w:val="00A576B5"/>
    <w:rsid w:val="00A5793D"/>
    <w:rsid w:val="00A57CFE"/>
    <w:rsid w:val="00A602A3"/>
    <w:rsid w:val="00A60DC1"/>
    <w:rsid w:val="00A61D50"/>
    <w:rsid w:val="00A62250"/>
    <w:rsid w:val="00A62DFE"/>
    <w:rsid w:val="00A63A90"/>
    <w:rsid w:val="00A63CB8"/>
    <w:rsid w:val="00A6447A"/>
    <w:rsid w:val="00A64EBD"/>
    <w:rsid w:val="00A6568E"/>
    <w:rsid w:val="00A657D7"/>
    <w:rsid w:val="00A65C80"/>
    <w:rsid w:val="00A65CCD"/>
    <w:rsid w:val="00A66077"/>
    <w:rsid w:val="00A666DD"/>
    <w:rsid w:val="00A66DA2"/>
    <w:rsid w:val="00A67020"/>
    <w:rsid w:val="00A67BEF"/>
    <w:rsid w:val="00A7053B"/>
    <w:rsid w:val="00A70650"/>
    <w:rsid w:val="00A7083F"/>
    <w:rsid w:val="00A70D60"/>
    <w:rsid w:val="00A7175E"/>
    <w:rsid w:val="00A71813"/>
    <w:rsid w:val="00A71CEA"/>
    <w:rsid w:val="00A71E95"/>
    <w:rsid w:val="00A720BF"/>
    <w:rsid w:val="00A7221A"/>
    <w:rsid w:val="00A7302F"/>
    <w:rsid w:val="00A73C15"/>
    <w:rsid w:val="00A74392"/>
    <w:rsid w:val="00A75725"/>
    <w:rsid w:val="00A75B55"/>
    <w:rsid w:val="00A765A6"/>
    <w:rsid w:val="00A7690F"/>
    <w:rsid w:val="00A769C1"/>
    <w:rsid w:val="00A76A67"/>
    <w:rsid w:val="00A77059"/>
    <w:rsid w:val="00A7772B"/>
    <w:rsid w:val="00A77962"/>
    <w:rsid w:val="00A77E30"/>
    <w:rsid w:val="00A77FF6"/>
    <w:rsid w:val="00A802CE"/>
    <w:rsid w:val="00A81208"/>
    <w:rsid w:val="00A816CD"/>
    <w:rsid w:val="00A827AC"/>
    <w:rsid w:val="00A827FB"/>
    <w:rsid w:val="00A82E7E"/>
    <w:rsid w:val="00A82F2D"/>
    <w:rsid w:val="00A82F55"/>
    <w:rsid w:val="00A830AB"/>
    <w:rsid w:val="00A8375C"/>
    <w:rsid w:val="00A83AB4"/>
    <w:rsid w:val="00A83ABF"/>
    <w:rsid w:val="00A83D86"/>
    <w:rsid w:val="00A84759"/>
    <w:rsid w:val="00A84E76"/>
    <w:rsid w:val="00A851BA"/>
    <w:rsid w:val="00A85F06"/>
    <w:rsid w:val="00A86023"/>
    <w:rsid w:val="00A861AA"/>
    <w:rsid w:val="00A86555"/>
    <w:rsid w:val="00A86C41"/>
    <w:rsid w:val="00A87745"/>
    <w:rsid w:val="00A87791"/>
    <w:rsid w:val="00A90051"/>
    <w:rsid w:val="00A9042F"/>
    <w:rsid w:val="00A904D6"/>
    <w:rsid w:val="00A914FB"/>
    <w:rsid w:val="00A91718"/>
    <w:rsid w:val="00A91980"/>
    <w:rsid w:val="00A9266E"/>
    <w:rsid w:val="00A92796"/>
    <w:rsid w:val="00A92911"/>
    <w:rsid w:val="00A92932"/>
    <w:rsid w:val="00A92BF0"/>
    <w:rsid w:val="00A92F77"/>
    <w:rsid w:val="00A9408F"/>
    <w:rsid w:val="00A94264"/>
    <w:rsid w:val="00A946FA"/>
    <w:rsid w:val="00A947FD"/>
    <w:rsid w:val="00A94EE8"/>
    <w:rsid w:val="00A955EF"/>
    <w:rsid w:val="00A9580C"/>
    <w:rsid w:val="00A95895"/>
    <w:rsid w:val="00A95C69"/>
    <w:rsid w:val="00A9608F"/>
    <w:rsid w:val="00A960F7"/>
    <w:rsid w:val="00A962F0"/>
    <w:rsid w:val="00A9636A"/>
    <w:rsid w:val="00A96A8B"/>
    <w:rsid w:val="00A97047"/>
    <w:rsid w:val="00A97191"/>
    <w:rsid w:val="00AA0564"/>
    <w:rsid w:val="00AA0575"/>
    <w:rsid w:val="00AA05B0"/>
    <w:rsid w:val="00AA0D2D"/>
    <w:rsid w:val="00AA0F44"/>
    <w:rsid w:val="00AA15A0"/>
    <w:rsid w:val="00AA1B10"/>
    <w:rsid w:val="00AA23FF"/>
    <w:rsid w:val="00AA2517"/>
    <w:rsid w:val="00AA2527"/>
    <w:rsid w:val="00AA27A3"/>
    <w:rsid w:val="00AA2A1D"/>
    <w:rsid w:val="00AA2B88"/>
    <w:rsid w:val="00AA521B"/>
    <w:rsid w:val="00AA54EA"/>
    <w:rsid w:val="00AA5845"/>
    <w:rsid w:val="00AA5C5B"/>
    <w:rsid w:val="00AA5FF2"/>
    <w:rsid w:val="00AA6882"/>
    <w:rsid w:val="00AA6B53"/>
    <w:rsid w:val="00AA745B"/>
    <w:rsid w:val="00AA7722"/>
    <w:rsid w:val="00AB03DA"/>
    <w:rsid w:val="00AB0AE9"/>
    <w:rsid w:val="00AB0AF5"/>
    <w:rsid w:val="00AB2112"/>
    <w:rsid w:val="00AB24CF"/>
    <w:rsid w:val="00AB2D56"/>
    <w:rsid w:val="00AB2DB8"/>
    <w:rsid w:val="00AB2DD0"/>
    <w:rsid w:val="00AB3091"/>
    <w:rsid w:val="00AB3420"/>
    <w:rsid w:val="00AB3E21"/>
    <w:rsid w:val="00AB41ED"/>
    <w:rsid w:val="00AB47F0"/>
    <w:rsid w:val="00AB54E0"/>
    <w:rsid w:val="00AB6170"/>
    <w:rsid w:val="00AB67A6"/>
    <w:rsid w:val="00AB6EA9"/>
    <w:rsid w:val="00AB6FC5"/>
    <w:rsid w:val="00AB77F0"/>
    <w:rsid w:val="00AB7924"/>
    <w:rsid w:val="00AC168F"/>
    <w:rsid w:val="00AC1A4F"/>
    <w:rsid w:val="00AC1B8D"/>
    <w:rsid w:val="00AC1CE3"/>
    <w:rsid w:val="00AC2B18"/>
    <w:rsid w:val="00AC3200"/>
    <w:rsid w:val="00AC4431"/>
    <w:rsid w:val="00AC483A"/>
    <w:rsid w:val="00AC5633"/>
    <w:rsid w:val="00AC5DE4"/>
    <w:rsid w:val="00AC60DA"/>
    <w:rsid w:val="00AC6E65"/>
    <w:rsid w:val="00AD25EF"/>
    <w:rsid w:val="00AD28DB"/>
    <w:rsid w:val="00AD3066"/>
    <w:rsid w:val="00AD3916"/>
    <w:rsid w:val="00AD3B6F"/>
    <w:rsid w:val="00AD3C6D"/>
    <w:rsid w:val="00AD4315"/>
    <w:rsid w:val="00AD442B"/>
    <w:rsid w:val="00AD47D0"/>
    <w:rsid w:val="00AD583D"/>
    <w:rsid w:val="00AD5C5F"/>
    <w:rsid w:val="00AD5D4A"/>
    <w:rsid w:val="00AD62B7"/>
    <w:rsid w:val="00AD6354"/>
    <w:rsid w:val="00AD63AE"/>
    <w:rsid w:val="00AD6970"/>
    <w:rsid w:val="00AD73D1"/>
    <w:rsid w:val="00AD785F"/>
    <w:rsid w:val="00AD79FB"/>
    <w:rsid w:val="00AE0DFF"/>
    <w:rsid w:val="00AE1570"/>
    <w:rsid w:val="00AE1AD2"/>
    <w:rsid w:val="00AE1B4F"/>
    <w:rsid w:val="00AE1F6A"/>
    <w:rsid w:val="00AE29E6"/>
    <w:rsid w:val="00AE2BDC"/>
    <w:rsid w:val="00AE372E"/>
    <w:rsid w:val="00AE3E01"/>
    <w:rsid w:val="00AE5818"/>
    <w:rsid w:val="00AE5819"/>
    <w:rsid w:val="00AE59F9"/>
    <w:rsid w:val="00AE5BE2"/>
    <w:rsid w:val="00AE5F97"/>
    <w:rsid w:val="00AE684F"/>
    <w:rsid w:val="00AE730C"/>
    <w:rsid w:val="00AF021D"/>
    <w:rsid w:val="00AF036C"/>
    <w:rsid w:val="00AF056F"/>
    <w:rsid w:val="00AF057B"/>
    <w:rsid w:val="00AF06CE"/>
    <w:rsid w:val="00AF0E93"/>
    <w:rsid w:val="00AF100E"/>
    <w:rsid w:val="00AF1138"/>
    <w:rsid w:val="00AF1323"/>
    <w:rsid w:val="00AF1397"/>
    <w:rsid w:val="00AF17F3"/>
    <w:rsid w:val="00AF2B3F"/>
    <w:rsid w:val="00AF2DC3"/>
    <w:rsid w:val="00AF32F0"/>
    <w:rsid w:val="00AF330B"/>
    <w:rsid w:val="00AF351F"/>
    <w:rsid w:val="00AF3A0E"/>
    <w:rsid w:val="00AF3D6C"/>
    <w:rsid w:val="00AF3F06"/>
    <w:rsid w:val="00AF3F53"/>
    <w:rsid w:val="00AF3FF1"/>
    <w:rsid w:val="00AF4C2A"/>
    <w:rsid w:val="00AF5AF5"/>
    <w:rsid w:val="00AF629E"/>
    <w:rsid w:val="00AF6706"/>
    <w:rsid w:val="00AF7109"/>
    <w:rsid w:val="00AF72D5"/>
    <w:rsid w:val="00AF77BA"/>
    <w:rsid w:val="00AF7C9F"/>
    <w:rsid w:val="00B01112"/>
    <w:rsid w:val="00B01309"/>
    <w:rsid w:val="00B0148C"/>
    <w:rsid w:val="00B0376F"/>
    <w:rsid w:val="00B03FED"/>
    <w:rsid w:val="00B04A10"/>
    <w:rsid w:val="00B04B8E"/>
    <w:rsid w:val="00B05415"/>
    <w:rsid w:val="00B05FEE"/>
    <w:rsid w:val="00B06CA2"/>
    <w:rsid w:val="00B071C3"/>
    <w:rsid w:val="00B07583"/>
    <w:rsid w:val="00B076FF"/>
    <w:rsid w:val="00B11320"/>
    <w:rsid w:val="00B11717"/>
    <w:rsid w:val="00B11A59"/>
    <w:rsid w:val="00B12F41"/>
    <w:rsid w:val="00B1307C"/>
    <w:rsid w:val="00B141C0"/>
    <w:rsid w:val="00B14A0F"/>
    <w:rsid w:val="00B14A39"/>
    <w:rsid w:val="00B15749"/>
    <w:rsid w:val="00B15C56"/>
    <w:rsid w:val="00B15D05"/>
    <w:rsid w:val="00B165B9"/>
    <w:rsid w:val="00B16645"/>
    <w:rsid w:val="00B168F8"/>
    <w:rsid w:val="00B175C0"/>
    <w:rsid w:val="00B177CE"/>
    <w:rsid w:val="00B1781D"/>
    <w:rsid w:val="00B2033F"/>
    <w:rsid w:val="00B20DB2"/>
    <w:rsid w:val="00B21118"/>
    <w:rsid w:val="00B21192"/>
    <w:rsid w:val="00B21421"/>
    <w:rsid w:val="00B219D1"/>
    <w:rsid w:val="00B21AFA"/>
    <w:rsid w:val="00B2242D"/>
    <w:rsid w:val="00B2294E"/>
    <w:rsid w:val="00B23516"/>
    <w:rsid w:val="00B236F2"/>
    <w:rsid w:val="00B237F8"/>
    <w:rsid w:val="00B23B75"/>
    <w:rsid w:val="00B23C62"/>
    <w:rsid w:val="00B23D43"/>
    <w:rsid w:val="00B23FBA"/>
    <w:rsid w:val="00B2498F"/>
    <w:rsid w:val="00B24C30"/>
    <w:rsid w:val="00B24D1E"/>
    <w:rsid w:val="00B24EBB"/>
    <w:rsid w:val="00B24F19"/>
    <w:rsid w:val="00B25984"/>
    <w:rsid w:val="00B263AD"/>
    <w:rsid w:val="00B267FE"/>
    <w:rsid w:val="00B2757C"/>
    <w:rsid w:val="00B27774"/>
    <w:rsid w:val="00B30539"/>
    <w:rsid w:val="00B30618"/>
    <w:rsid w:val="00B31097"/>
    <w:rsid w:val="00B33993"/>
    <w:rsid w:val="00B339D7"/>
    <w:rsid w:val="00B33DE5"/>
    <w:rsid w:val="00B33EC1"/>
    <w:rsid w:val="00B353B1"/>
    <w:rsid w:val="00B35844"/>
    <w:rsid w:val="00B35DDA"/>
    <w:rsid w:val="00B365B8"/>
    <w:rsid w:val="00B37381"/>
    <w:rsid w:val="00B37587"/>
    <w:rsid w:val="00B37622"/>
    <w:rsid w:val="00B376C0"/>
    <w:rsid w:val="00B377C3"/>
    <w:rsid w:val="00B37A9E"/>
    <w:rsid w:val="00B40344"/>
    <w:rsid w:val="00B40D13"/>
    <w:rsid w:val="00B41403"/>
    <w:rsid w:val="00B41E26"/>
    <w:rsid w:val="00B41F81"/>
    <w:rsid w:val="00B4262F"/>
    <w:rsid w:val="00B42682"/>
    <w:rsid w:val="00B42F98"/>
    <w:rsid w:val="00B4350D"/>
    <w:rsid w:val="00B436EF"/>
    <w:rsid w:val="00B43925"/>
    <w:rsid w:val="00B44295"/>
    <w:rsid w:val="00B44A30"/>
    <w:rsid w:val="00B451E0"/>
    <w:rsid w:val="00B453FA"/>
    <w:rsid w:val="00B4541C"/>
    <w:rsid w:val="00B4590F"/>
    <w:rsid w:val="00B45E26"/>
    <w:rsid w:val="00B462C6"/>
    <w:rsid w:val="00B46BB2"/>
    <w:rsid w:val="00B470AD"/>
    <w:rsid w:val="00B50B57"/>
    <w:rsid w:val="00B510A5"/>
    <w:rsid w:val="00B51307"/>
    <w:rsid w:val="00B513FD"/>
    <w:rsid w:val="00B51668"/>
    <w:rsid w:val="00B5176D"/>
    <w:rsid w:val="00B51F31"/>
    <w:rsid w:val="00B525AE"/>
    <w:rsid w:val="00B526EA"/>
    <w:rsid w:val="00B52789"/>
    <w:rsid w:val="00B532F9"/>
    <w:rsid w:val="00B5333E"/>
    <w:rsid w:val="00B53E22"/>
    <w:rsid w:val="00B54506"/>
    <w:rsid w:val="00B54A5B"/>
    <w:rsid w:val="00B54CDD"/>
    <w:rsid w:val="00B553D5"/>
    <w:rsid w:val="00B55D65"/>
    <w:rsid w:val="00B562B7"/>
    <w:rsid w:val="00B56E7F"/>
    <w:rsid w:val="00B57244"/>
    <w:rsid w:val="00B5747B"/>
    <w:rsid w:val="00B57A30"/>
    <w:rsid w:val="00B57CD0"/>
    <w:rsid w:val="00B6027A"/>
    <w:rsid w:val="00B60774"/>
    <w:rsid w:val="00B6089C"/>
    <w:rsid w:val="00B60DA6"/>
    <w:rsid w:val="00B619E9"/>
    <w:rsid w:val="00B61C4B"/>
    <w:rsid w:val="00B62088"/>
    <w:rsid w:val="00B6271B"/>
    <w:rsid w:val="00B62A68"/>
    <w:rsid w:val="00B62B95"/>
    <w:rsid w:val="00B63680"/>
    <w:rsid w:val="00B63709"/>
    <w:rsid w:val="00B63BB5"/>
    <w:rsid w:val="00B640C5"/>
    <w:rsid w:val="00B64430"/>
    <w:rsid w:val="00B6486D"/>
    <w:rsid w:val="00B64C27"/>
    <w:rsid w:val="00B6550F"/>
    <w:rsid w:val="00B65878"/>
    <w:rsid w:val="00B65B35"/>
    <w:rsid w:val="00B65BDE"/>
    <w:rsid w:val="00B65DE4"/>
    <w:rsid w:val="00B66087"/>
    <w:rsid w:val="00B66483"/>
    <w:rsid w:val="00B66BAE"/>
    <w:rsid w:val="00B66C47"/>
    <w:rsid w:val="00B678FC"/>
    <w:rsid w:val="00B708B8"/>
    <w:rsid w:val="00B70E85"/>
    <w:rsid w:val="00B715BF"/>
    <w:rsid w:val="00B71F25"/>
    <w:rsid w:val="00B72782"/>
    <w:rsid w:val="00B72B27"/>
    <w:rsid w:val="00B733D0"/>
    <w:rsid w:val="00B7360C"/>
    <w:rsid w:val="00B739AF"/>
    <w:rsid w:val="00B74300"/>
    <w:rsid w:val="00B74531"/>
    <w:rsid w:val="00B74711"/>
    <w:rsid w:val="00B747E6"/>
    <w:rsid w:val="00B749FB"/>
    <w:rsid w:val="00B758CC"/>
    <w:rsid w:val="00B773E6"/>
    <w:rsid w:val="00B77514"/>
    <w:rsid w:val="00B77A66"/>
    <w:rsid w:val="00B8069F"/>
    <w:rsid w:val="00B8083A"/>
    <w:rsid w:val="00B80D7D"/>
    <w:rsid w:val="00B81B53"/>
    <w:rsid w:val="00B83203"/>
    <w:rsid w:val="00B8369C"/>
    <w:rsid w:val="00B83E38"/>
    <w:rsid w:val="00B84EB0"/>
    <w:rsid w:val="00B85349"/>
    <w:rsid w:val="00B858CE"/>
    <w:rsid w:val="00B878C9"/>
    <w:rsid w:val="00B87B41"/>
    <w:rsid w:val="00B87B6B"/>
    <w:rsid w:val="00B902EF"/>
    <w:rsid w:val="00B905BB"/>
    <w:rsid w:val="00B90952"/>
    <w:rsid w:val="00B91495"/>
    <w:rsid w:val="00B919D7"/>
    <w:rsid w:val="00B91BA6"/>
    <w:rsid w:val="00B91CEE"/>
    <w:rsid w:val="00B920AB"/>
    <w:rsid w:val="00B92F33"/>
    <w:rsid w:val="00B93758"/>
    <w:rsid w:val="00B938AB"/>
    <w:rsid w:val="00B95118"/>
    <w:rsid w:val="00B96169"/>
    <w:rsid w:val="00B965D5"/>
    <w:rsid w:val="00B9665C"/>
    <w:rsid w:val="00B96693"/>
    <w:rsid w:val="00B9695A"/>
    <w:rsid w:val="00B96A13"/>
    <w:rsid w:val="00B96B10"/>
    <w:rsid w:val="00B96D33"/>
    <w:rsid w:val="00B96FA3"/>
    <w:rsid w:val="00B9711B"/>
    <w:rsid w:val="00B97AEB"/>
    <w:rsid w:val="00B97B2B"/>
    <w:rsid w:val="00BA1174"/>
    <w:rsid w:val="00BA1487"/>
    <w:rsid w:val="00BA14BB"/>
    <w:rsid w:val="00BA17D5"/>
    <w:rsid w:val="00BA1D7E"/>
    <w:rsid w:val="00BA1EA9"/>
    <w:rsid w:val="00BA1EAF"/>
    <w:rsid w:val="00BA2678"/>
    <w:rsid w:val="00BA3CB3"/>
    <w:rsid w:val="00BA40E4"/>
    <w:rsid w:val="00BA4B6D"/>
    <w:rsid w:val="00BA5B23"/>
    <w:rsid w:val="00BA6264"/>
    <w:rsid w:val="00BA6270"/>
    <w:rsid w:val="00BA63E2"/>
    <w:rsid w:val="00BA72D8"/>
    <w:rsid w:val="00BB0181"/>
    <w:rsid w:val="00BB01C3"/>
    <w:rsid w:val="00BB080E"/>
    <w:rsid w:val="00BB13CC"/>
    <w:rsid w:val="00BB1B02"/>
    <w:rsid w:val="00BB24EA"/>
    <w:rsid w:val="00BB2A79"/>
    <w:rsid w:val="00BB305C"/>
    <w:rsid w:val="00BB3499"/>
    <w:rsid w:val="00BB3C1A"/>
    <w:rsid w:val="00BB413E"/>
    <w:rsid w:val="00BB43CE"/>
    <w:rsid w:val="00BB48F0"/>
    <w:rsid w:val="00BB5075"/>
    <w:rsid w:val="00BB5D74"/>
    <w:rsid w:val="00BB63B7"/>
    <w:rsid w:val="00BB64BA"/>
    <w:rsid w:val="00BB6B63"/>
    <w:rsid w:val="00BB715F"/>
    <w:rsid w:val="00BB7AA1"/>
    <w:rsid w:val="00BB7F41"/>
    <w:rsid w:val="00BC0455"/>
    <w:rsid w:val="00BC19FF"/>
    <w:rsid w:val="00BC23DF"/>
    <w:rsid w:val="00BC281A"/>
    <w:rsid w:val="00BC2A2E"/>
    <w:rsid w:val="00BC2EA0"/>
    <w:rsid w:val="00BC31AD"/>
    <w:rsid w:val="00BC48DF"/>
    <w:rsid w:val="00BC57EE"/>
    <w:rsid w:val="00BC5B6C"/>
    <w:rsid w:val="00BC6C4B"/>
    <w:rsid w:val="00BC6DD3"/>
    <w:rsid w:val="00BC6FB6"/>
    <w:rsid w:val="00BC7BF4"/>
    <w:rsid w:val="00BC7F43"/>
    <w:rsid w:val="00BD0252"/>
    <w:rsid w:val="00BD02F4"/>
    <w:rsid w:val="00BD1590"/>
    <w:rsid w:val="00BD1B6F"/>
    <w:rsid w:val="00BD1BD5"/>
    <w:rsid w:val="00BD1CED"/>
    <w:rsid w:val="00BD200B"/>
    <w:rsid w:val="00BD21CB"/>
    <w:rsid w:val="00BD2325"/>
    <w:rsid w:val="00BD2515"/>
    <w:rsid w:val="00BD31DE"/>
    <w:rsid w:val="00BD392C"/>
    <w:rsid w:val="00BD3FC0"/>
    <w:rsid w:val="00BD49FA"/>
    <w:rsid w:val="00BD4BC8"/>
    <w:rsid w:val="00BD5288"/>
    <w:rsid w:val="00BD5D53"/>
    <w:rsid w:val="00BD6096"/>
    <w:rsid w:val="00BD6851"/>
    <w:rsid w:val="00BD696D"/>
    <w:rsid w:val="00BD6A1A"/>
    <w:rsid w:val="00BD6E31"/>
    <w:rsid w:val="00BD71B8"/>
    <w:rsid w:val="00BD793F"/>
    <w:rsid w:val="00BD7F0A"/>
    <w:rsid w:val="00BE0085"/>
    <w:rsid w:val="00BE027F"/>
    <w:rsid w:val="00BE088B"/>
    <w:rsid w:val="00BE0C3A"/>
    <w:rsid w:val="00BE10AE"/>
    <w:rsid w:val="00BE1736"/>
    <w:rsid w:val="00BE1910"/>
    <w:rsid w:val="00BE1FD2"/>
    <w:rsid w:val="00BE203E"/>
    <w:rsid w:val="00BE21F2"/>
    <w:rsid w:val="00BE2696"/>
    <w:rsid w:val="00BE27D2"/>
    <w:rsid w:val="00BE29C7"/>
    <w:rsid w:val="00BE2EF3"/>
    <w:rsid w:val="00BE4523"/>
    <w:rsid w:val="00BE5BA2"/>
    <w:rsid w:val="00BE5E7F"/>
    <w:rsid w:val="00BE5F67"/>
    <w:rsid w:val="00BE5F7D"/>
    <w:rsid w:val="00BE6CD1"/>
    <w:rsid w:val="00BE75F7"/>
    <w:rsid w:val="00BE7AF2"/>
    <w:rsid w:val="00BE7EE6"/>
    <w:rsid w:val="00BF0059"/>
    <w:rsid w:val="00BF0F9C"/>
    <w:rsid w:val="00BF13CC"/>
    <w:rsid w:val="00BF1C42"/>
    <w:rsid w:val="00BF2126"/>
    <w:rsid w:val="00BF2566"/>
    <w:rsid w:val="00BF32F0"/>
    <w:rsid w:val="00BF35EA"/>
    <w:rsid w:val="00BF367C"/>
    <w:rsid w:val="00BF3A41"/>
    <w:rsid w:val="00BF405A"/>
    <w:rsid w:val="00BF4168"/>
    <w:rsid w:val="00BF41F5"/>
    <w:rsid w:val="00BF43FA"/>
    <w:rsid w:val="00BF52F8"/>
    <w:rsid w:val="00BF55AD"/>
    <w:rsid w:val="00BF5C50"/>
    <w:rsid w:val="00BF5C93"/>
    <w:rsid w:val="00BF656F"/>
    <w:rsid w:val="00BF65D7"/>
    <w:rsid w:val="00BF6719"/>
    <w:rsid w:val="00BF69AC"/>
    <w:rsid w:val="00BF79D9"/>
    <w:rsid w:val="00C009D3"/>
    <w:rsid w:val="00C00DDC"/>
    <w:rsid w:val="00C01032"/>
    <w:rsid w:val="00C0146A"/>
    <w:rsid w:val="00C01698"/>
    <w:rsid w:val="00C01CE0"/>
    <w:rsid w:val="00C0236A"/>
    <w:rsid w:val="00C02BB2"/>
    <w:rsid w:val="00C02FFF"/>
    <w:rsid w:val="00C03991"/>
    <w:rsid w:val="00C03A31"/>
    <w:rsid w:val="00C03AE6"/>
    <w:rsid w:val="00C03C95"/>
    <w:rsid w:val="00C05BFF"/>
    <w:rsid w:val="00C05C73"/>
    <w:rsid w:val="00C0657F"/>
    <w:rsid w:val="00C065CB"/>
    <w:rsid w:val="00C06D49"/>
    <w:rsid w:val="00C07D93"/>
    <w:rsid w:val="00C1000A"/>
    <w:rsid w:val="00C10B2C"/>
    <w:rsid w:val="00C10E62"/>
    <w:rsid w:val="00C11D1E"/>
    <w:rsid w:val="00C11EF1"/>
    <w:rsid w:val="00C12D51"/>
    <w:rsid w:val="00C12E26"/>
    <w:rsid w:val="00C137E5"/>
    <w:rsid w:val="00C14DDB"/>
    <w:rsid w:val="00C1503B"/>
    <w:rsid w:val="00C15088"/>
    <w:rsid w:val="00C15516"/>
    <w:rsid w:val="00C15776"/>
    <w:rsid w:val="00C15905"/>
    <w:rsid w:val="00C17DDA"/>
    <w:rsid w:val="00C20CF3"/>
    <w:rsid w:val="00C212CA"/>
    <w:rsid w:val="00C215B9"/>
    <w:rsid w:val="00C22132"/>
    <w:rsid w:val="00C22373"/>
    <w:rsid w:val="00C22410"/>
    <w:rsid w:val="00C22653"/>
    <w:rsid w:val="00C226DB"/>
    <w:rsid w:val="00C22DEF"/>
    <w:rsid w:val="00C22ED3"/>
    <w:rsid w:val="00C236F3"/>
    <w:rsid w:val="00C23980"/>
    <w:rsid w:val="00C23A43"/>
    <w:rsid w:val="00C23EA9"/>
    <w:rsid w:val="00C23F66"/>
    <w:rsid w:val="00C24557"/>
    <w:rsid w:val="00C24CBC"/>
    <w:rsid w:val="00C24D56"/>
    <w:rsid w:val="00C251B0"/>
    <w:rsid w:val="00C2597F"/>
    <w:rsid w:val="00C25DB6"/>
    <w:rsid w:val="00C261E1"/>
    <w:rsid w:val="00C264D2"/>
    <w:rsid w:val="00C26AF7"/>
    <w:rsid w:val="00C26D87"/>
    <w:rsid w:val="00C27515"/>
    <w:rsid w:val="00C27713"/>
    <w:rsid w:val="00C27F4D"/>
    <w:rsid w:val="00C27F4F"/>
    <w:rsid w:val="00C31394"/>
    <w:rsid w:val="00C31F48"/>
    <w:rsid w:val="00C3230F"/>
    <w:rsid w:val="00C32517"/>
    <w:rsid w:val="00C32D38"/>
    <w:rsid w:val="00C32DF6"/>
    <w:rsid w:val="00C332A9"/>
    <w:rsid w:val="00C33EBC"/>
    <w:rsid w:val="00C34CA5"/>
    <w:rsid w:val="00C34F02"/>
    <w:rsid w:val="00C3501E"/>
    <w:rsid w:val="00C356DC"/>
    <w:rsid w:val="00C35998"/>
    <w:rsid w:val="00C359EC"/>
    <w:rsid w:val="00C35FB3"/>
    <w:rsid w:val="00C362D2"/>
    <w:rsid w:val="00C364B9"/>
    <w:rsid w:val="00C3695A"/>
    <w:rsid w:val="00C37634"/>
    <w:rsid w:val="00C376C9"/>
    <w:rsid w:val="00C377BF"/>
    <w:rsid w:val="00C37B46"/>
    <w:rsid w:val="00C37C66"/>
    <w:rsid w:val="00C37CF4"/>
    <w:rsid w:val="00C413BB"/>
    <w:rsid w:val="00C41DBA"/>
    <w:rsid w:val="00C41E88"/>
    <w:rsid w:val="00C41F32"/>
    <w:rsid w:val="00C42280"/>
    <w:rsid w:val="00C42AAB"/>
    <w:rsid w:val="00C43519"/>
    <w:rsid w:val="00C43BC7"/>
    <w:rsid w:val="00C448EE"/>
    <w:rsid w:val="00C44FA2"/>
    <w:rsid w:val="00C45873"/>
    <w:rsid w:val="00C45AB6"/>
    <w:rsid w:val="00C46688"/>
    <w:rsid w:val="00C46A60"/>
    <w:rsid w:val="00C46B43"/>
    <w:rsid w:val="00C46D21"/>
    <w:rsid w:val="00C46E41"/>
    <w:rsid w:val="00C502D7"/>
    <w:rsid w:val="00C5042E"/>
    <w:rsid w:val="00C50775"/>
    <w:rsid w:val="00C50BF8"/>
    <w:rsid w:val="00C50CEC"/>
    <w:rsid w:val="00C50E02"/>
    <w:rsid w:val="00C51133"/>
    <w:rsid w:val="00C51452"/>
    <w:rsid w:val="00C51544"/>
    <w:rsid w:val="00C529A8"/>
    <w:rsid w:val="00C52D44"/>
    <w:rsid w:val="00C52DE0"/>
    <w:rsid w:val="00C52F60"/>
    <w:rsid w:val="00C5306F"/>
    <w:rsid w:val="00C53099"/>
    <w:rsid w:val="00C53115"/>
    <w:rsid w:val="00C53169"/>
    <w:rsid w:val="00C534FB"/>
    <w:rsid w:val="00C53734"/>
    <w:rsid w:val="00C53873"/>
    <w:rsid w:val="00C5390B"/>
    <w:rsid w:val="00C54D38"/>
    <w:rsid w:val="00C54E27"/>
    <w:rsid w:val="00C557F9"/>
    <w:rsid w:val="00C5596C"/>
    <w:rsid w:val="00C55B76"/>
    <w:rsid w:val="00C55C9A"/>
    <w:rsid w:val="00C5603F"/>
    <w:rsid w:val="00C56648"/>
    <w:rsid w:val="00C5671F"/>
    <w:rsid w:val="00C56AF1"/>
    <w:rsid w:val="00C56C59"/>
    <w:rsid w:val="00C56D8A"/>
    <w:rsid w:val="00C5703F"/>
    <w:rsid w:val="00C576FA"/>
    <w:rsid w:val="00C6024A"/>
    <w:rsid w:val="00C6085C"/>
    <w:rsid w:val="00C60DB2"/>
    <w:rsid w:val="00C6142A"/>
    <w:rsid w:val="00C6295E"/>
    <w:rsid w:val="00C63471"/>
    <w:rsid w:val="00C639B9"/>
    <w:rsid w:val="00C642BE"/>
    <w:rsid w:val="00C64E46"/>
    <w:rsid w:val="00C654D9"/>
    <w:rsid w:val="00C65749"/>
    <w:rsid w:val="00C65C22"/>
    <w:rsid w:val="00C66023"/>
    <w:rsid w:val="00C66493"/>
    <w:rsid w:val="00C66CD9"/>
    <w:rsid w:val="00C7084A"/>
    <w:rsid w:val="00C70862"/>
    <w:rsid w:val="00C70A32"/>
    <w:rsid w:val="00C70E9C"/>
    <w:rsid w:val="00C71D81"/>
    <w:rsid w:val="00C71D90"/>
    <w:rsid w:val="00C728A4"/>
    <w:rsid w:val="00C7327D"/>
    <w:rsid w:val="00C739AB"/>
    <w:rsid w:val="00C741B8"/>
    <w:rsid w:val="00C74241"/>
    <w:rsid w:val="00C74336"/>
    <w:rsid w:val="00C744D0"/>
    <w:rsid w:val="00C74A37"/>
    <w:rsid w:val="00C74D90"/>
    <w:rsid w:val="00C76157"/>
    <w:rsid w:val="00C7690C"/>
    <w:rsid w:val="00C769AE"/>
    <w:rsid w:val="00C76DDB"/>
    <w:rsid w:val="00C76E83"/>
    <w:rsid w:val="00C7705F"/>
    <w:rsid w:val="00C77415"/>
    <w:rsid w:val="00C77934"/>
    <w:rsid w:val="00C77C68"/>
    <w:rsid w:val="00C77D5F"/>
    <w:rsid w:val="00C8047C"/>
    <w:rsid w:val="00C80EDA"/>
    <w:rsid w:val="00C810C5"/>
    <w:rsid w:val="00C819FB"/>
    <w:rsid w:val="00C81AAC"/>
    <w:rsid w:val="00C81CA5"/>
    <w:rsid w:val="00C81FED"/>
    <w:rsid w:val="00C831D2"/>
    <w:rsid w:val="00C83282"/>
    <w:rsid w:val="00C8328A"/>
    <w:rsid w:val="00C834D5"/>
    <w:rsid w:val="00C835E0"/>
    <w:rsid w:val="00C8409F"/>
    <w:rsid w:val="00C844A3"/>
    <w:rsid w:val="00C845A5"/>
    <w:rsid w:val="00C85E8D"/>
    <w:rsid w:val="00C86DD1"/>
    <w:rsid w:val="00C86EF4"/>
    <w:rsid w:val="00C8727C"/>
    <w:rsid w:val="00C87313"/>
    <w:rsid w:val="00C876D9"/>
    <w:rsid w:val="00C87AD8"/>
    <w:rsid w:val="00C905A9"/>
    <w:rsid w:val="00C90CC9"/>
    <w:rsid w:val="00C90D1B"/>
    <w:rsid w:val="00C90F17"/>
    <w:rsid w:val="00C9131C"/>
    <w:rsid w:val="00C923F6"/>
    <w:rsid w:val="00C92814"/>
    <w:rsid w:val="00C93BA6"/>
    <w:rsid w:val="00C93D55"/>
    <w:rsid w:val="00C94712"/>
    <w:rsid w:val="00C94C39"/>
    <w:rsid w:val="00C95391"/>
    <w:rsid w:val="00C9639E"/>
    <w:rsid w:val="00C96732"/>
    <w:rsid w:val="00C96CF3"/>
    <w:rsid w:val="00C97051"/>
    <w:rsid w:val="00CA055A"/>
    <w:rsid w:val="00CA08E0"/>
    <w:rsid w:val="00CA0D26"/>
    <w:rsid w:val="00CA12FF"/>
    <w:rsid w:val="00CA1A67"/>
    <w:rsid w:val="00CA1D9B"/>
    <w:rsid w:val="00CA1ED8"/>
    <w:rsid w:val="00CA27DD"/>
    <w:rsid w:val="00CA2C41"/>
    <w:rsid w:val="00CA3232"/>
    <w:rsid w:val="00CA4747"/>
    <w:rsid w:val="00CA47B6"/>
    <w:rsid w:val="00CA54A8"/>
    <w:rsid w:val="00CA5A7F"/>
    <w:rsid w:val="00CA5CBB"/>
    <w:rsid w:val="00CA6950"/>
    <w:rsid w:val="00CA70A4"/>
    <w:rsid w:val="00CB0C4B"/>
    <w:rsid w:val="00CB0CA4"/>
    <w:rsid w:val="00CB0EBE"/>
    <w:rsid w:val="00CB12ED"/>
    <w:rsid w:val="00CB1667"/>
    <w:rsid w:val="00CB1AA8"/>
    <w:rsid w:val="00CB4B8A"/>
    <w:rsid w:val="00CB4BF1"/>
    <w:rsid w:val="00CB4F5B"/>
    <w:rsid w:val="00CB69B0"/>
    <w:rsid w:val="00CB6A4C"/>
    <w:rsid w:val="00CB71A2"/>
    <w:rsid w:val="00CB74D3"/>
    <w:rsid w:val="00CB764B"/>
    <w:rsid w:val="00CB7741"/>
    <w:rsid w:val="00CC029D"/>
    <w:rsid w:val="00CC13F1"/>
    <w:rsid w:val="00CC1743"/>
    <w:rsid w:val="00CC2155"/>
    <w:rsid w:val="00CC2642"/>
    <w:rsid w:val="00CC37A4"/>
    <w:rsid w:val="00CC3CB0"/>
    <w:rsid w:val="00CC3CF5"/>
    <w:rsid w:val="00CC4067"/>
    <w:rsid w:val="00CC4195"/>
    <w:rsid w:val="00CC4221"/>
    <w:rsid w:val="00CC4BF4"/>
    <w:rsid w:val="00CC50CC"/>
    <w:rsid w:val="00CC583C"/>
    <w:rsid w:val="00CC6041"/>
    <w:rsid w:val="00CC65BD"/>
    <w:rsid w:val="00CC684D"/>
    <w:rsid w:val="00CC6E9E"/>
    <w:rsid w:val="00CD021C"/>
    <w:rsid w:val="00CD1228"/>
    <w:rsid w:val="00CD12D2"/>
    <w:rsid w:val="00CD1D02"/>
    <w:rsid w:val="00CD1ED2"/>
    <w:rsid w:val="00CD2210"/>
    <w:rsid w:val="00CD2261"/>
    <w:rsid w:val="00CD2395"/>
    <w:rsid w:val="00CD2C26"/>
    <w:rsid w:val="00CD2C4B"/>
    <w:rsid w:val="00CD390B"/>
    <w:rsid w:val="00CD401D"/>
    <w:rsid w:val="00CD417A"/>
    <w:rsid w:val="00CD4B7A"/>
    <w:rsid w:val="00CD53C2"/>
    <w:rsid w:val="00CD54DF"/>
    <w:rsid w:val="00CD5D92"/>
    <w:rsid w:val="00CD604F"/>
    <w:rsid w:val="00CE01BC"/>
    <w:rsid w:val="00CE1089"/>
    <w:rsid w:val="00CE1597"/>
    <w:rsid w:val="00CE1890"/>
    <w:rsid w:val="00CE1BB9"/>
    <w:rsid w:val="00CE1C3C"/>
    <w:rsid w:val="00CE2045"/>
    <w:rsid w:val="00CE282D"/>
    <w:rsid w:val="00CE2B85"/>
    <w:rsid w:val="00CE2D29"/>
    <w:rsid w:val="00CE33B9"/>
    <w:rsid w:val="00CE3588"/>
    <w:rsid w:val="00CE4614"/>
    <w:rsid w:val="00CE496E"/>
    <w:rsid w:val="00CE5B1D"/>
    <w:rsid w:val="00CE5F60"/>
    <w:rsid w:val="00CE64BA"/>
    <w:rsid w:val="00CE69EA"/>
    <w:rsid w:val="00CF01D1"/>
    <w:rsid w:val="00CF03ED"/>
    <w:rsid w:val="00CF09EE"/>
    <w:rsid w:val="00CF13E3"/>
    <w:rsid w:val="00CF1A9B"/>
    <w:rsid w:val="00CF1E8A"/>
    <w:rsid w:val="00CF3DAC"/>
    <w:rsid w:val="00CF4578"/>
    <w:rsid w:val="00CF46FF"/>
    <w:rsid w:val="00CF485B"/>
    <w:rsid w:val="00CF4B7D"/>
    <w:rsid w:val="00CF6739"/>
    <w:rsid w:val="00CF72C8"/>
    <w:rsid w:val="00CF7757"/>
    <w:rsid w:val="00D002B4"/>
    <w:rsid w:val="00D0061C"/>
    <w:rsid w:val="00D01A08"/>
    <w:rsid w:val="00D01A14"/>
    <w:rsid w:val="00D01D46"/>
    <w:rsid w:val="00D01FDF"/>
    <w:rsid w:val="00D023C8"/>
    <w:rsid w:val="00D028C3"/>
    <w:rsid w:val="00D02C59"/>
    <w:rsid w:val="00D034BF"/>
    <w:rsid w:val="00D037F7"/>
    <w:rsid w:val="00D03A45"/>
    <w:rsid w:val="00D03DCA"/>
    <w:rsid w:val="00D040DD"/>
    <w:rsid w:val="00D04413"/>
    <w:rsid w:val="00D04F1E"/>
    <w:rsid w:val="00D076C5"/>
    <w:rsid w:val="00D07810"/>
    <w:rsid w:val="00D1068C"/>
    <w:rsid w:val="00D11011"/>
    <w:rsid w:val="00D12133"/>
    <w:rsid w:val="00D12302"/>
    <w:rsid w:val="00D13439"/>
    <w:rsid w:val="00D139A1"/>
    <w:rsid w:val="00D143D9"/>
    <w:rsid w:val="00D1495B"/>
    <w:rsid w:val="00D14CA2"/>
    <w:rsid w:val="00D14D78"/>
    <w:rsid w:val="00D14EFC"/>
    <w:rsid w:val="00D15E2F"/>
    <w:rsid w:val="00D15F34"/>
    <w:rsid w:val="00D173E3"/>
    <w:rsid w:val="00D177A8"/>
    <w:rsid w:val="00D209D1"/>
    <w:rsid w:val="00D20C44"/>
    <w:rsid w:val="00D20D43"/>
    <w:rsid w:val="00D20FB4"/>
    <w:rsid w:val="00D20FDD"/>
    <w:rsid w:val="00D217CC"/>
    <w:rsid w:val="00D21A37"/>
    <w:rsid w:val="00D224BD"/>
    <w:rsid w:val="00D23140"/>
    <w:rsid w:val="00D23216"/>
    <w:rsid w:val="00D23B10"/>
    <w:rsid w:val="00D23F93"/>
    <w:rsid w:val="00D23FAE"/>
    <w:rsid w:val="00D24206"/>
    <w:rsid w:val="00D247C2"/>
    <w:rsid w:val="00D24F95"/>
    <w:rsid w:val="00D24FFB"/>
    <w:rsid w:val="00D255B9"/>
    <w:rsid w:val="00D25813"/>
    <w:rsid w:val="00D261A6"/>
    <w:rsid w:val="00D26664"/>
    <w:rsid w:val="00D266F8"/>
    <w:rsid w:val="00D273E5"/>
    <w:rsid w:val="00D276B6"/>
    <w:rsid w:val="00D304B7"/>
    <w:rsid w:val="00D30D5B"/>
    <w:rsid w:val="00D317F8"/>
    <w:rsid w:val="00D320AD"/>
    <w:rsid w:val="00D32433"/>
    <w:rsid w:val="00D3253F"/>
    <w:rsid w:val="00D32A0E"/>
    <w:rsid w:val="00D32A4F"/>
    <w:rsid w:val="00D32EFB"/>
    <w:rsid w:val="00D32FE0"/>
    <w:rsid w:val="00D33831"/>
    <w:rsid w:val="00D33C1A"/>
    <w:rsid w:val="00D34C03"/>
    <w:rsid w:val="00D35447"/>
    <w:rsid w:val="00D3583A"/>
    <w:rsid w:val="00D35BF5"/>
    <w:rsid w:val="00D36D35"/>
    <w:rsid w:val="00D37201"/>
    <w:rsid w:val="00D402FA"/>
    <w:rsid w:val="00D40339"/>
    <w:rsid w:val="00D41338"/>
    <w:rsid w:val="00D4137A"/>
    <w:rsid w:val="00D413A1"/>
    <w:rsid w:val="00D4191A"/>
    <w:rsid w:val="00D42659"/>
    <w:rsid w:val="00D42AD2"/>
    <w:rsid w:val="00D42D78"/>
    <w:rsid w:val="00D431CC"/>
    <w:rsid w:val="00D435B7"/>
    <w:rsid w:val="00D43D36"/>
    <w:rsid w:val="00D4405C"/>
    <w:rsid w:val="00D44672"/>
    <w:rsid w:val="00D4497A"/>
    <w:rsid w:val="00D45287"/>
    <w:rsid w:val="00D4578E"/>
    <w:rsid w:val="00D45AC6"/>
    <w:rsid w:val="00D45C8C"/>
    <w:rsid w:val="00D462D6"/>
    <w:rsid w:val="00D4683E"/>
    <w:rsid w:val="00D4744A"/>
    <w:rsid w:val="00D50205"/>
    <w:rsid w:val="00D50468"/>
    <w:rsid w:val="00D50584"/>
    <w:rsid w:val="00D508D0"/>
    <w:rsid w:val="00D50BB2"/>
    <w:rsid w:val="00D50D58"/>
    <w:rsid w:val="00D5162F"/>
    <w:rsid w:val="00D51843"/>
    <w:rsid w:val="00D51B12"/>
    <w:rsid w:val="00D51CC0"/>
    <w:rsid w:val="00D51F65"/>
    <w:rsid w:val="00D5202C"/>
    <w:rsid w:val="00D5206B"/>
    <w:rsid w:val="00D536E9"/>
    <w:rsid w:val="00D53748"/>
    <w:rsid w:val="00D5428E"/>
    <w:rsid w:val="00D543AB"/>
    <w:rsid w:val="00D545B4"/>
    <w:rsid w:val="00D549A5"/>
    <w:rsid w:val="00D54B06"/>
    <w:rsid w:val="00D54BC3"/>
    <w:rsid w:val="00D54E14"/>
    <w:rsid w:val="00D5575C"/>
    <w:rsid w:val="00D55944"/>
    <w:rsid w:val="00D55A03"/>
    <w:rsid w:val="00D55A51"/>
    <w:rsid w:val="00D562BE"/>
    <w:rsid w:val="00D562BF"/>
    <w:rsid w:val="00D5682C"/>
    <w:rsid w:val="00D56B88"/>
    <w:rsid w:val="00D5744F"/>
    <w:rsid w:val="00D5761C"/>
    <w:rsid w:val="00D579F4"/>
    <w:rsid w:val="00D57A33"/>
    <w:rsid w:val="00D57E75"/>
    <w:rsid w:val="00D57F8E"/>
    <w:rsid w:val="00D60BBF"/>
    <w:rsid w:val="00D60C0C"/>
    <w:rsid w:val="00D6112D"/>
    <w:rsid w:val="00D615CA"/>
    <w:rsid w:val="00D61B8A"/>
    <w:rsid w:val="00D61BBB"/>
    <w:rsid w:val="00D62077"/>
    <w:rsid w:val="00D626B0"/>
    <w:rsid w:val="00D6288B"/>
    <w:rsid w:val="00D63AB2"/>
    <w:rsid w:val="00D651A2"/>
    <w:rsid w:val="00D65F37"/>
    <w:rsid w:val="00D6644F"/>
    <w:rsid w:val="00D66D8F"/>
    <w:rsid w:val="00D66DDA"/>
    <w:rsid w:val="00D6703D"/>
    <w:rsid w:val="00D700FF"/>
    <w:rsid w:val="00D7109A"/>
    <w:rsid w:val="00D7132A"/>
    <w:rsid w:val="00D7150A"/>
    <w:rsid w:val="00D725E2"/>
    <w:rsid w:val="00D72781"/>
    <w:rsid w:val="00D73363"/>
    <w:rsid w:val="00D73D5D"/>
    <w:rsid w:val="00D74022"/>
    <w:rsid w:val="00D7551E"/>
    <w:rsid w:val="00D75682"/>
    <w:rsid w:val="00D75FF1"/>
    <w:rsid w:val="00D762E3"/>
    <w:rsid w:val="00D77F3E"/>
    <w:rsid w:val="00D81C22"/>
    <w:rsid w:val="00D81EEE"/>
    <w:rsid w:val="00D82167"/>
    <w:rsid w:val="00D823BD"/>
    <w:rsid w:val="00D837BF"/>
    <w:rsid w:val="00D83CA5"/>
    <w:rsid w:val="00D84B3B"/>
    <w:rsid w:val="00D85A4A"/>
    <w:rsid w:val="00D85E7F"/>
    <w:rsid w:val="00D86404"/>
    <w:rsid w:val="00D87107"/>
    <w:rsid w:val="00D87634"/>
    <w:rsid w:val="00D87B32"/>
    <w:rsid w:val="00D87C12"/>
    <w:rsid w:val="00D904E7"/>
    <w:rsid w:val="00D906BE"/>
    <w:rsid w:val="00D906DF"/>
    <w:rsid w:val="00D9142C"/>
    <w:rsid w:val="00D91955"/>
    <w:rsid w:val="00D92290"/>
    <w:rsid w:val="00D9339D"/>
    <w:rsid w:val="00D93760"/>
    <w:rsid w:val="00D93B3A"/>
    <w:rsid w:val="00D946FE"/>
    <w:rsid w:val="00D94703"/>
    <w:rsid w:val="00D94769"/>
    <w:rsid w:val="00D94A13"/>
    <w:rsid w:val="00D94CC1"/>
    <w:rsid w:val="00D94EF4"/>
    <w:rsid w:val="00D95869"/>
    <w:rsid w:val="00D95A02"/>
    <w:rsid w:val="00D95BFE"/>
    <w:rsid w:val="00D95DC3"/>
    <w:rsid w:val="00D96086"/>
    <w:rsid w:val="00D96357"/>
    <w:rsid w:val="00D968AD"/>
    <w:rsid w:val="00D96FE6"/>
    <w:rsid w:val="00DA0B4E"/>
    <w:rsid w:val="00DA0DAF"/>
    <w:rsid w:val="00DA1AB1"/>
    <w:rsid w:val="00DA31AD"/>
    <w:rsid w:val="00DA34B4"/>
    <w:rsid w:val="00DA3D52"/>
    <w:rsid w:val="00DA4891"/>
    <w:rsid w:val="00DA4A24"/>
    <w:rsid w:val="00DA5E83"/>
    <w:rsid w:val="00DA6853"/>
    <w:rsid w:val="00DA6E4F"/>
    <w:rsid w:val="00DA77C6"/>
    <w:rsid w:val="00DB0341"/>
    <w:rsid w:val="00DB064D"/>
    <w:rsid w:val="00DB0A0C"/>
    <w:rsid w:val="00DB0E89"/>
    <w:rsid w:val="00DB1107"/>
    <w:rsid w:val="00DB1553"/>
    <w:rsid w:val="00DB1E6C"/>
    <w:rsid w:val="00DB2564"/>
    <w:rsid w:val="00DB27CD"/>
    <w:rsid w:val="00DB3059"/>
    <w:rsid w:val="00DB3749"/>
    <w:rsid w:val="00DB3859"/>
    <w:rsid w:val="00DB3B88"/>
    <w:rsid w:val="00DB3BFD"/>
    <w:rsid w:val="00DB3EEC"/>
    <w:rsid w:val="00DB4486"/>
    <w:rsid w:val="00DB4AC4"/>
    <w:rsid w:val="00DB4F9F"/>
    <w:rsid w:val="00DB50C7"/>
    <w:rsid w:val="00DB536F"/>
    <w:rsid w:val="00DB53F2"/>
    <w:rsid w:val="00DB5A80"/>
    <w:rsid w:val="00DB641F"/>
    <w:rsid w:val="00DB678B"/>
    <w:rsid w:val="00DB735A"/>
    <w:rsid w:val="00DB750C"/>
    <w:rsid w:val="00DB7C79"/>
    <w:rsid w:val="00DC0348"/>
    <w:rsid w:val="00DC0569"/>
    <w:rsid w:val="00DC05B0"/>
    <w:rsid w:val="00DC080D"/>
    <w:rsid w:val="00DC0A7B"/>
    <w:rsid w:val="00DC0FBF"/>
    <w:rsid w:val="00DC1354"/>
    <w:rsid w:val="00DC1712"/>
    <w:rsid w:val="00DC1DA4"/>
    <w:rsid w:val="00DC3674"/>
    <w:rsid w:val="00DC38D2"/>
    <w:rsid w:val="00DC3E26"/>
    <w:rsid w:val="00DC3FE0"/>
    <w:rsid w:val="00DC4020"/>
    <w:rsid w:val="00DC405D"/>
    <w:rsid w:val="00DC4114"/>
    <w:rsid w:val="00DC41BA"/>
    <w:rsid w:val="00DC4497"/>
    <w:rsid w:val="00DC44B8"/>
    <w:rsid w:val="00DC4776"/>
    <w:rsid w:val="00DC7FE9"/>
    <w:rsid w:val="00DD0040"/>
    <w:rsid w:val="00DD0451"/>
    <w:rsid w:val="00DD0ED0"/>
    <w:rsid w:val="00DD1825"/>
    <w:rsid w:val="00DD190C"/>
    <w:rsid w:val="00DD2580"/>
    <w:rsid w:val="00DD2FF4"/>
    <w:rsid w:val="00DD346F"/>
    <w:rsid w:val="00DD3EDD"/>
    <w:rsid w:val="00DD3FA6"/>
    <w:rsid w:val="00DD402B"/>
    <w:rsid w:val="00DD4C39"/>
    <w:rsid w:val="00DD4D74"/>
    <w:rsid w:val="00DD538F"/>
    <w:rsid w:val="00DD5CB9"/>
    <w:rsid w:val="00DD6319"/>
    <w:rsid w:val="00DD6CC5"/>
    <w:rsid w:val="00DD6D1F"/>
    <w:rsid w:val="00DD71BE"/>
    <w:rsid w:val="00DD7C8E"/>
    <w:rsid w:val="00DE0D20"/>
    <w:rsid w:val="00DE0D67"/>
    <w:rsid w:val="00DE1409"/>
    <w:rsid w:val="00DE1524"/>
    <w:rsid w:val="00DE191C"/>
    <w:rsid w:val="00DE220C"/>
    <w:rsid w:val="00DE22DE"/>
    <w:rsid w:val="00DE28E8"/>
    <w:rsid w:val="00DE3077"/>
    <w:rsid w:val="00DE32D7"/>
    <w:rsid w:val="00DE374D"/>
    <w:rsid w:val="00DE39EE"/>
    <w:rsid w:val="00DE3CB1"/>
    <w:rsid w:val="00DE3E20"/>
    <w:rsid w:val="00DE4159"/>
    <w:rsid w:val="00DE43F0"/>
    <w:rsid w:val="00DE5958"/>
    <w:rsid w:val="00DE60D9"/>
    <w:rsid w:val="00DE6185"/>
    <w:rsid w:val="00DE654B"/>
    <w:rsid w:val="00DE6E48"/>
    <w:rsid w:val="00DE7148"/>
    <w:rsid w:val="00DE722F"/>
    <w:rsid w:val="00DE7A47"/>
    <w:rsid w:val="00DF0103"/>
    <w:rsid w:val="00DF0137"/>
    <w:rsid w:val="00DF09CA"/>
    <w:rsid w:val="00DF0F92"/>
    <w:rsid w:val="00DF1350"/>
    <w:rsid w:val="00DF1D8F"/>
    <w:rsid w:val="00DF20AC"/>
    <w:rsid w:val="00DF27EC"/>
    <w:rsid w:val="00DF2961"/>
    <w:rsid w:val="00DF2C5B"/>
    <w:rsid w:val="00DF3184"/>
    <w:rsid w:val="00DF4527"/>
    <w:rsid w:val="00DF4539"/>
    <w:rsid w:val="00DF481D"/>
    <w:rsid w:val="00DF4CCE"/>
    <w:rsid w:val="00DF53DE"/>
    <w:rsid w:val="00DF5710"/>
    <w:rsid w:val="00DF5B1B"/>
    <w:rsid w:val="00DF5B74"/>
    <w:rsid w:val="00DF61D4"/>
    <w:rsid w:val="00DF6284"/>
    <w:rsid w:val="00DF643B"/>
    <w:rsid w:val="00DF6576"/>
    <w:rsid w:val="00DF65A8"/>
    <w:rsid w:val="00DF65E4"/>
    <w:rsid w:val="00DF6CD7"/>
    <w:rsid w:val="00DF733E"/>
    <w:rsid w:val="00DF75B7"/>
    <w:rsid w:val="00DF77F1"/>
    <w:rsid w:val="00E00003"/>
    <w:rsid w:val="00E00073"/>
    <w:rsid w:val="00E0054C"/>
    <w:rsid w:val="00E008DD"/>
    <w:rsid w:val="00E00A7F"/>
    <w:rsid w:val="00E0102A"/>
    <w:rsid w:val="00E01507"/>
    <w:rsid w:val="00E017AE"/>
    <w:rsid w:val="00E02568"/>
    <w:rsid w:val="00E0306C"/>
    <w:rsid w:val="00E036F5"/>
    <w:rsid w:val="00E0373E"/>
    <w:rsid w:val="00E039B7"/>
    <w:rsid w:val="00E043DC"/>
    <w:rsid w:val="00E05ABD"/>
    <w:rsid w:val="00E05B28"/>
    <w:rsid w:val="00E05F2F"/>
    <w:rsid w:val="00E068CC"/>
    <w:rsid w:val="00E11E6E"/>
    <w:rsid w:val="00E12855"/>
    <w:rsid w:val="00E12954"/>
    <w:rsid w:val="00E13305"/>
    <w:rsid w:val="00E154CB"/>
    <w:rsid w:val="00E15544"/>
    <w:rsid w:val="00E155EA"/>
    <w:rsid w:val="00E15A1F"/>
    <w:rsid w:val="00E15F8E"/>
    <w:rsid w:val="00E1655D"/>
    <w:rsid w:val="00E1658C"/>
    <w:rsid w:val="00E16BF0"/>
    <w:rsid w:val="00E178B3"/>
    <w:rsid w:val="00E17CE2"/>
    <w:rsid w:val="00E200CC"/>
    <w:rsid w:val="00E20763"/>
    <w:rsid w:val="00E216CA"/>
    <w:rsid w:val="00E216CF"/>
    <w:rsid w:val="00E219F7"/>
    <w:rsid w:val="00E21A4E"/>
    <w:rsid w:val="00E21C4E"/>
    <w:rsid w:val="00E21C9A"/>
    <w:rsid w:val="00E222CD"/>
    <w:rsid w:val="00E222EB"/>
    <w:rsid w:val="00E225CF"/>
    <w:rsid w:val="00E230D4"/>
    <w:rsid w:val="00E23BA7"/>
    <w:rsid w:val="00E24069"/>
    <w:rsid w:val="00E2466B"/>
    <w:rsid w:val="00E250DA"/>
    <w:rsid w:val="00E26019"/>
    <w:rsid w:val="00E26700"/>
    <w:rsid w:val="00E27A4F"/>
    <w:rsid w:val="00E3244E"/>
    <w:rsid w:val="00E3248F"/>
    <w:rsid w:val="00E32849"/>
    <w:rsid w:val="00E32A79"/>
    <w:rsid w:val="00E33467"/>
    <w:rsid w:val="00E334A9"/>
    <w:rsid w:val="00E3386B"/>
    <w:rsid w:val="00E33921"/>
    <w:rsid w:val="00E33E72"/>
    <w:rsid w:val="00E34652"/>
    <w:rsid w:val="00E34A17"/>
    <w:rsid w:val="00E34ED3"/>
    <w:rsid w:val="00E3564A"/>
    <w:rsid w:val="00E35C95"/>
    <w:rsid w:val="00E371B1"/>
    <w:rsid w:val="00E3721C"/>
    <w:rsid w:val="00E37505"/>
    <w:rsid w:val="00E37934"/>
    <w:rsid w:val="00E3796E"/>
    <w:rsid w:val="00E37EF5"/>
    <w:rsid w:val="00E40AEA"/>
    <w:rsid w:val="00E40FA5"/>
    <w:rsid w:val="00E41BAD"/>
    <w:rsid w:val="00E41FDD"/>
    <w:rsid w:val="00E43AF5"/>
    <w:rsid w:val="00E43F7B"/>
    <w:rsid w:val="00E4404C"/>
    <w:rsid w:val="00E44995"/>
    <w:rsid w:val="00E44C09"/>
    <w:rsid w:val="00E45628"/>
    <w:rsid w:val="00E45A24"/>
    <w:rsid w:val="00E4646A"/>
    <w:rsid w:val="00E46BC5"/>
    <w:rsid w:val="00E47C5B"/>
    <w:rsid w:val="00E47D67"/>
    <w:rsid w:val="00E50CC7"/>
    <w:rsid w:val="00E50D1E"/>
    <w:rsid w:val="00E51289"/>
    <w:rsid w:val="00E5247B"/>
    <w:rsid w:val="00E54283"/>
    <w:rsid w:val="00E54472"/>
    <w:rsid w:val="00E55148"/>
    <w:rsid w:val="00E55705"/>
    <w:rsid w:val="00E55D57"/>
    <w:rsid w:val="00E56460"/>
    <w:rsid w:val="00E56D9F"/>
    <w:rsid w:val="00E56E9C"/>
    <w:rsid w:val="00E576A5"/>
    <w:rsid w:val="00E57A3D"/>
    <w:rsid w:val="00E57E96"/>
    <w:rsid w:val="00E6094F"/>
    <w:rsid w:val="00E60C67"/>
    <w:rsid w:val="00E61354"/>
    <w:rsid w:val="00E617B9"/>
    <w:rsid w:val="00E623F2"/>
    <w:rsid w:val="00E6257C"/>
    <w:rsid w:val="00E62587"/>
    <w:rsid w:val="00E629D0"/>
    <w:rsid w:val="00E63245"/>
    <w:rsid w:val="00E63922"/>
    <w:rsid w:val="00E64011"/>
    <w:rsid w:val="00E6438E"/>
    <w:rsid w:val="00E64D9B"/>
    <w:rsid w:val="00E64EA2"/>
    <w:rsid w:val="00E6558A"/>
    <w:rsid w:val="00E65633"/>
    <w:rsid w:val="00E65C13"/>
    <w:rsid w:val="00E66D42"/>
    <w:rsid w:val="00E66EA0"/>
    <w:rsid w:val="00E66F40"/>
    <w:rsid w:val="00E674D5"/>
    <w:rsid w:val="00E67888"/>
    <w:rsid w:val="00E67DC2"/>
    <w:rsid w:val="00E70043"/>
    <w:rsid w:val="00E70785"/>
    <w:rsid w:val="00E7079A"/>
    <w:rsid w:val="00E70AB5"/>
    <w:rsid w:val="00E71290"/>
    <w:rsid w:val="00E713B5"/>
    <w:rsid w:val="00E71703"/>
    <w:rsid w:val="00E72356"/>
    <w:rsid w:val="00E72B46"/>
    <w:rsid w:val="00E73999"/>
    <w:rsid w:val="00E739AE"/>
    <w:rsid w:val="00E73A9B"/>
    <w:rsid w:val="00E73C46"/>
    <w:rsid w:val="00E74181"/>
    <w:rsid w:val="00E7430F"/>
    <w:rsid w:val="00E74668"/>
    <w:rsid w:val="00E75523"/>
    <w:rsid w:val="00E75855"/>
    <w:rsid w:val="00E75B0A"/>
    <w:rsid w:val="00E7647C"/>
    <w:rsid w:val="00E77340"/>
    <w:rsid w:val="00E77692"/>
    <w:rsid w:val="00E80A3B"/>
    <w:rsid w:val="00E81BF7"/>
    <w:rsid w:val="00E81FC1"/>
    <w:rsid w:val="00E820C1"/>
    <w:rsid w:val="00E828B1"/>
    <w:rsid w:val="00E83132"/>
    <w:rsid w:val="00E83DAF"/>
    <w:rsid w:val="00E841BB"/>
    <w:rsid w:val="00E850A1"/>
    <w:rsid w:val="00E85754"/>
    <w:rsid w:val="00E85EA6"/>
    <w:rsid w:val="00E85FC3"/>
    <w:rsid w:val="00E86FD3"/>
    <w:rsid w:val="00E87B47"/>
    <w:rsid w:val="00E87E1C"/>
    <w:rsid w:val="00E87F75"/>
    <w:rsid w:val="00E90918"/>
    <w:rsid w:val="00E909AE"/>
    <w:rsid w:val="00E90B4B"/>
    <w:rsid w:val="00E90CA6"/>
    <w:rsid w:val="00E91816"/>
    <w:rsid w:val="00E91960"/>
    <w:rsid w:val="00E92F23"/>
    <w:rsid w:val="00E92F85"/>
    <w:rsid w:val="00E92FE1"/>
    <w:rsid w:val="00E93C81"/>
    <w:rsid w:val="00E94243"/>
    <w:rsid w:val="00E94752"/>
    <w:rsid w:val="00E9566F"/>
    <w:rsid w:val="00E9578B"/>
    <w:rsid w:val="00E9626B"/>
    <w:rsid w:val="00E96A00"/>
    <w:rsid w:val="00E973ED"/>
    <w:rsid w:val="00E97C43"/>
    <w:rsid w:val="00EA094D"/>
    <w:rsid w:val="00EA0B7E"/>
    <w:rsid w:val="00EA0B9A"/>
    <w:rsid w:val="00EA0DC1"/>
    <w:rsid w:val="00EA0FFD"/>
    <w:rsid w:val="00EA1166"/>
    <w:rsid w:val="00EA13BA"/>
    <w:rsid w:val="00EA1CFA"/>
    <w:rsid w:val="00EA27C5"/>
    <w:rsid w:val="00EA2AE0"/>
    <w:rsid w:val="00EA2BBA"/>
    <w:rsid w:val="00EA3322"/>
    <w:rsid w:val="00EA4690"/>
    <w:rsid w:val="00EA4BD3"/>
    <w:rsid w:val="00EA4CAA"/>
    <w:rsid w:val="00EA6134"/>
    <w:rsid w:val="00EA6798"/>
    <w:rsid w:val="00EA6A9C"/>
    <w:rsid w:val="00EA6E8C"/>
    <w:rsid w:val="00EA6EA2"/>
    <w:rsid w:val="00EA714E"/>
    <w:rsid w:val="00EA7EA3"/>
    <w:rsid w:val="00EB0687"/>
    <w:rsid w:val="00EB0D76"/>
    <w:rsid w:val="00EB1663"/>
    <w:rsid w:val="00EB3229"/>
    <w:rsid w:val="00EB3BF2"/>
    <w:rsid w:val="00EB4926"/>
    <w:rsid w:val="00EB4ABC"/>
    <w:rsid w:val="00EB4C37"/>
    <w:rsid w:val="00EB5470"/>
    <w:rsid w:val="00EB5535"/>
    <w:rsid w:val="00EB5C55"/>
    <w:rsid w:val="00EB5CBA"/>
    <w:rsid w:val="00EB7344"/>
    <w:rsid w:val="00EB7B6E"/>
    <w:rsid w:val="00EB7D7C"/>
    <w:rsid w:val="00EC08E1"/>
    <w:rsid w:val="00EC0BEE"/>
    <w:rsid w:val="00EC0CEE"/>
    <w:rsid w:val="00EC147E"/>
    <w:rsid w:val="00EC171F"/>
    <w:rsid w:val="00EC1B1D"/>
    <w:rsid w:val="00EC2AD7"/>
    <w:rsid w:val="00EC2CC8"/>
    <w:rsid w:val="00EC5244"/>
    <w:rsid w:val="00EC57C6"/>
    <w:rsid w:val="00EC5953"/>
    <w:rsid w:val="00EC5A63"/>
    <w:rsid w:val="00EC6189"/>
    <w:rsid w:val="00EC68BD"/>
    <w:rsid w:val="00EC69E2"/>
    <w:rsid w:val="00EC715C"/>
    <w:rsid w:val="00EC717B"/>
    <w:rsid w:val="00EC72FC"/>
    <w:rsid w:val="00ED00D8"/>
    <w:rsid w:val="00ED102B"/>
    <w:rsid w:val="00ED15E3"/>
    <w:rsid w:val="00ED1DEF"/>
    <w:rsid w:val="00ED22BF"/>
    <w:rsid w:val="00ED2559"/>
    <w:rsid w:val="00ED2B95"/>
    <w:rsid w:val="00ED2BAE"/>
    <w:rsid w:val="00ED2D22"/>
    <w:rsid w:val="00ED31FA"/>
    <w:rsid w:val="00ED372A"/>
    <w:rsid w:val="00ED4A5D"/>
    <w:rsid w:val="00ED56BF"/>
    <w:rsid w:val="00ED5D9B"/>
    <w:rsid w:val="00ED6EEF"/>
    <w:rsid w:val="00ED6F6C"/>
    <w:rsid w:val="00ED7396"/>
    <w:rsid w:val="00ED75A5"/>
    <w:rsid w:val="00ED776A"/>
    <w:rsid w:val="00ED77FE"/>
    <w:rsid w:val="00ED7EC8"/>
    <w:rsid w:val="00EE0361"/>
    <w:rsid w:val="00EE0898"/>
    <w:rsid w:val="00EE092C"/>
    <w:rsid w:val="00EE0C53"/>
    <w:rsid w:val="00EE0C96"/>
    <w:rsid w:val="00EE0F70"/>
    <w:rsid w:val="00EE102A"/>
    <w:rsid w:val="00EE10F9"/>
    <w:rsid w:val="00EE19F7"/>
    <w:rsid w:val="00EE2352"/>
    <w:rsid w:val="00EE262F"/>
    <w:rsid w:val="00EE27F4"/>
    <w:rsid w:val="00EE283B"/>
    <w:rsid w:val="00EE2938"/>
    <w:rsid w:val="00EE2A2F"/>
    <w:rsid w:val="00EE2ECF"/>
    <w:rsid w:val="00EE2ED0"/>
    <w:rsid w:val="00EE33CD"/>
    <w:rsid w:val="00EE36E1"/>
    <w:rsid w:val="00EE37E7"/>
    <w:rsid w:val="00EE4447"/>
    <w:rsid w:val="00EE473D"/>
    <w:rsid w:val="00EE4789"/>
    <w:rsid w:val="00EE4A1F"/>
    <w:rsid w:val="00EE5F6E"/>
    <w:rsid w:val="00EE77FD"/>
    <w:rsid w:val="00EE7A21"/>
    <w:rsid w:val="00EE7E31"/>
    <w:rsid w:val="00EF0196"/>
    <w:rsid w:val="00EF04D5"/>
    <w:rsid w:val="00EF098A"/>
    <w:rsid w:val="00EF1346"/>
    <w:rsid w:val="00EF1740"/>
    <w:rsid w:val="00EF3A39"/>
    <w:rsid w:val="00EF3A7D"/>
    <w:rsid w:val="00EF3BC2"/>
    <w:rsid w:val="00EF4673"/>
    <w:rsid w:val="00EF5170"/>
    <w:rsid w:val="00EF5220"/>
    <w:rsid w:val="00EF530C"/>
    <w:rsid w:val="00EF557C"/>
    <w:rsid w:val="00EF5BA6"/>
    <w:rsid w:val="00EF6240"/>
    <w:rsid w:val="00EF6B52"/>
    <w:rsid w:val="00EF7A3F"/>
    <w:rsid w:val="00F0014B"/>
    <w:rsid w:val="00F00192"/>
    <w:rsid w:val="00F0024D"/>
    <w:rsid w:val="00F00BE6"/>
    <w:rsid w:val="00F00E4B"/>
    <w:rsid w:val="00F00FE1"/>
    <w:rsid w:val="00F0149C"/>
    <w:rsid w:val="00F01D82"/>
    <w:rsid w:val="00F022AC"/>
    <w:rsid w:val="00F0252A"/>
    <w:rsid w:val="00F02765"/>
    <w:rsid w:val="00F02C4B"/>
    <w:rsid w:val="00F0351D"/>
    <w:rsid w:val="00F03CE9"/>
    <w:rsid w:val="00F0543B"/>
    <w:rsid w:val="00F05929"/>
    <w:rsid w:val="00F06727"/>
    <w:rsid w:val="00F06A62"/>
    <w:rsid w:val="00F07229"/>
    <w:rsid w:val="00F07A9D"/>
    <w:rsid w:val="00F1088F"/>
    <w:rsid w:val="00F10AAD"/>
    <w:rsid w:val="00F11D92"/>
    <w:rsid w:val="00F121C5"/>
    <w:rsid w:val="00F124BF"/>
    <w:rsid w:val="00F12749"/>
    <w:rsid w:val="00F129B3"/>
    <w:rsid w:val="00F13253"/>
    <w:rsid w:val="00F138AC"/>
    <w:rsid w:val="00F139B2"/>
    <w:rsid w:val="00F14071"/>
    <w:rsid w:val="00F14283"/>
    <w:rsid w:val="00F147E6"/>
    <w:rsid w:val="00F150A5"/>
    <w:rsid w:val="00F1560C"/>
    <w:rsid w:val="00F15B4A"/>
    <w:rsid w:val="00F1657C"/>
    <w:rsid w:val="00F16730"/>
    <w:rsid w:val="00F16A4D"/>
    <w:rsid w:val="00F17339"/>
    <w:rsid w:val="00F17A9D"/>
    <w:rsid w:val="00F17DF2"/>
    <w:rsid w:val="00F2147F"/>
    <w:rsid w:val="00F21D65"/>
    <w:rsid w:val="00F224A2"/>
    <w:rsid w:val="00F22A06"/>
    <w:rsid w:val="00F237A0"/>
    <w:rsid w:val="00F23DD6"/>
    <w:rsid w:val="00F24F58"/>
    <w:rsid w:val="00F25426"/>
    <w:rsid w:val="00F25CA5"/>
    <w:rsid w:val="00F25DBE"/>
    <w:rsid w:val="00F25E07"/>
    <w:rsid w:val="00F266BC"/>
    <w:rsid w:val="00F26E8C"/>
    <w:rsid w:val="00F26F48"/>
    <w:rsid w:val="00F2741D"/>
    <w:rsid w:val="00F30162"/>
    <w:rsid w:val="00F30491"/>
    <w:rsid w:val="00F30F2F"/>
    <w:rsid w:val="00F3108C"/>
    <w:rsid w:val="00F31115"/>
    <w:rsid w:val="00F313A9"/>
    <w:rsid w:val="00F31525"/>
    <w:rsid w:val="00F32334"/>
    <w:rsid w:val="00F3286C"/>
    <w:rsid w:val="00F32BA4"/>
    <w:rsid w:val="00F32F81"/>
    <w:rsid w:val="00F330FC"/>
    <w:rsid w:val="00F338B4"/>
    <w:rsid w:val="00F34395"/>
    <w:rsid w:val="00F34475"/>
    <w:rsid w:val="00F34BC2"/>
    <w:rsid w:val="00F352E8"/>
    <w:rsid w:val="00F3692C"/>
    <w:rsid w:val="00F369C1"/>
    <w:rsid w:val="00F36CF9"/>
    <w:rsid w:val="00F37162"/>
    <w:rsid w:val="00F37AC2"/>
    <w:rsid w:val="00F37EB4"/>
    <w:rsid w:val="00F3A41D"/>
    <w:rsid w:val="00F401A5"/>
    <w:rsid w:val="00F420FC"/>
    <w:rsid w:val="00F42240"/>
    <w:rsid w:val="00F42858"/>
    <w:rsid w:val="00F42DB1"/>
    <w:rsid w:val="00F435C2"/>
    <w:rsid w:val="00F43B5C"/>
    <w:rsid w:val="00F44286"/>
    <w:rsid w:val="00F448EC"/>
    <w:rsid w:val="00F453B9"/>
    <w:rsid w:val="00F453DD"/>
    <w:rsid w:val="00F454ED"/>
    <w:rsid w:val="00F45558"/>
    <w:rsid w:val="00F4587F"/>
    <w:rsid w:val="00F46573"/>
    <w:rsid w:val="00F471DC"/>
    <w:rsid w:val="00F47334"/>
    <w:rsid w:val="00F47439"/>
    <w:rsid w:val="00F50085"/>
    <w:rsid w:val="00F51461"/>
    <w:rsid w:val="00F516A7"/>
    <w:rsid w:val="00F51723"/>
    <w:rsid w:val="00F52674"/>
    <w:rsid w:val="00F52A54"/>
    <w:rsid w:val="00F52C78"/>
    <w:rsid w:val="00F5304D"/>
    <w:rsid w:val="00F539DD"/>
    <w:rsid w:val="00F5487B"/>
    <w:rsid w:val="00F54991"/>
    <w:rsid w:val="00F55BA6"/>
    <w:rsid w:val="00F56049"/>
    <w:rsid w:val="00F5692D"/>
    <w:rsid w:val="00F56FB5"/>
    <w:rsid w:val="00F573A8"/>
    <w:rsid w:val="00F5770B"/>
    <w:rsid w:val="00F578AC"/>
    <w:rsid w:val="00F60176"/>
    <w:rsid w:val="00F60E3D"/>
    <w:rsid w:val="00F60F38"/>
    <w:rsid w:val="00F60F86"/>
    <w:rsid w:val="00F61017"/>
    <w:rsid w:val="00F61A24"/>
    <w:rsid w:val="00F61B02"/>
    <w:rsid w:val="00F61BF8"/>
    <w:rsid w:val="00F61F47"/>
    <w:rsid w:val="00F62133"/>
    <w:rsid w:val="00F628FB"/>
    <w:rsid w:val="00F62D20"/>
    <w:rsid w:val="00F63074"/>
    <w:rsid w:val="00F63080"/>
    <w:rsid w:val="00F63478"/>
    <w:rsid w:val="00F63950"/>
    <w:rsid w:val="00F648DC"/>
    <w:rsid w:val="00F64D79"/>
    <w:rsid w:val="00F65DA0"/>
    <w:rsid w:val="00F6650E"/>
    <w:rsid w:val="00F66DD2"/>
    <w:rsid w:val="00F677BB"/>
    <w:rsid w:val="00F67910"/>
    <w:rsid w:val="00F70282"/>
    <w:rsid w:val="00F70321"/>
    <w:rsid w:val="00F708B9"/>
    <w:rsid w:val="00F70975"/>
    <w:rsid w:val="00F711EC"/>
    <w:rsid w:val="00F71915"/>
    <w:rsid w:val="00F7208D"/>
    <w:rsid w:val="00F725B6"/>
    <w:rsid w:val="00F725FD"/>
    <w:rsid w:val="00F73400"/>
    <w:rsid w:val="00F734F7"/>
    <w:rsid w:val="00F739D6"/>
    <w:rsid w:val="00F750C0"/>
    <w:rsid w:val="00F75466"/>
    <w:rsid w:val="00F75C3D"/>
    <w:rsid w:val="00F75F66"/>
    <w:rsid w:val="00F76218"/>
    <w:rsid w:val="00F7635D"/>
    <w:rsid w:val="00F76D46"/>
    <w:rsid w:val="00F76E81"/>
    <w:rsid w:val="00F770C9"/>
    <w:rsid w:val="00F7748A"/>
    <w:rsid w:val="00F77558"/>
    <w:rsid w:val="00F77B4D"/>
    <w:rsid w:val="00F77FAF"/>
    <w:rsid w:val="00F8091C"/>
    <w:rsid w:val="00F80F8A"/>
    <w:rsid w:val="00F80F91"/>
    <w:rsid w:val="00F811BA"/>
    <w:rsid w:val="00F812CC"/>
    <w:rsid w:val="00F8185A"/>
    <w:rsid w:val="00F81B35"/>
    <w:rsid w:val="00F82109"/>
    <w:rsid w:val="00F82B82"/>
    <w:rsid w:val="00F82DD5"/>
    <w:rsid w:val="00F82EB9"/>
    <w:rsid w:val="00F83255"/>
    <w:rsid w:val="00F83460"/>
    <w:rsid w:val="00F83F33"/>
    <w:rsid w:val="00F83F3B"/>
    <w:rsid w:val="00F84308"/>
    <w:rsid w:val="00F85139"/>
    <w:rsid w:val="00F85639"/>
    <w:rsid w:val="00F85EA2"/>
    <w:rsid w:val="00F8637E"/>
    <w:rsid w:val="00F86678"/>
    <w:rsid w:val="00F87170"/>
    <w:rsid w:val="00F8781B"/>
    <w:rsid w:val="00F900BE"/>
    <w:rsid w:val="00F900D0"/>
    <w:rsid w:val="00F90E29"/>
    <w:rsid w:val="00F91083"/>
    <w:rsid w:val="00F91790"/>
    <w:rsid w:val="00F91A36"/>
    <w:rsid w:val="00F91BA1"/>
    <w:rsid w:val="00F91CF2"/>
    <w:rsid w:val="00F91FC2"/>
    <w:rsid w:val="00F92157"/>
    <w:rsid w:val="00F92273"/>
    <w:rsid w:val="00F931A5"/>
    <w:rsid w:val="00F931D6"/>
    <w:rsid w:val="00F93C1B"/>
    <w:rsid w:val="00F94548"/>
    <w:rsid w:val="00F95377"/>
    <w:rsid w:val="00F9570F"/>
    <w:rsid w:val="00F95B31"/>
    <w:rsid w:val="00F95DC6"/>
    <w:rsid w:val="00F9625B"/>
    <w:rsid w:val="00F96ABE"/>
    <w:rsid w:val="00F96B65"/>
    <w:rsid w:val="00F96B73"/>
    <w:rsid w:val="00F96C1B"/>
    <w:rsid w:val="00F96D76"/>
    <w:rsid w:val="00F97310"/>
    <w:rsid w:val="00F9787D"/>
    <w:rsid w:val="00F979C5"/>
    <w:rsid w:val="00FA0038"/>
    <w:rsid w:val="00FA0E0F"/>
    <w:rsid w:val="00FA1445"/>
    <w:rsid w:val="00FA24D3"/>
    <w:rsid w:val="00FA2605"/>
    <w:rsid w:val="00FA2B1E"/>
    <w:rsid w:val="00FA3325"/>
    <w:rsid w:val="00FA37C4"/>
    <w:rsid w:val="00FA37F6"/>
    <w:rsid w:val="00FA423F"/>
    <w:rsid w:val="00FA53B9"/>
    <w:rsid w:val="00FA546C"/>
    <w:rsid w:val="00FA54AF"/>
    <w:rsid w:val="00FA5A5F"/>
    <w:rsid w:val="00FA64AE"/>
    <w:rsid w:val="00FA6EFC"/>
    <w:rsid w:val="00FA6F22"/>
    <w:rsid w:val="00FA71E0"/>
    <w:rsid w:val="00FA7F61"/>
    <w:rsid w:val="00FB02F4"/>
    <w:rsid w:val="00FB037B"/>
    <w:rsid w:val="00FB09BB"/>
    <w:rsid w:val="00FB0B5A"/>
    <w:rsid w:val="00FB0C72"/>
    <w:rsid w:val="00FB0EB6"/>
    <w:rsid w:val="00FB17ED"/>
    <w:rsid w:val="00FB18D9"/>
    <w:rsid w:val="00FB1AEB"/>
    <w:rsid w:val="00FB22C3"/>
    <w:rsid w:val="00FB2396"/>
    <w:rsid w:val="00FB25A0"/>
    <w:rsid w:val="00FB27D3"/>
    <w:rsid w:val="00FB2CC5"/>
    <w:rsid w:val="00FB30A3"/>
    <w:rsid w:val="00FB34AB"/>
    <w:rsid w:val="00FB36FE"/>
    <w:rsid w:val="00FB3B61"/>
    <w:rsid w:val="00FB405C"/>
    <w:rsid w:val="00FB4A58"/>
    <w:rsid w:val="00FB5201"/>
    <w:rsid w:val="00FB5738"/>
    <w:rsid w:val="00FB5BA9"/>
    <w:rsid w:val="00FB5C14"/>
    <w:rsid w:val="00FB6900"/>
    <w:rsid w:val="00FB6ADF"/>
    <w:rsid w:val="00FB6F5B"/>
    <w:rsid w:val="00FB70E7"/>
    <w:rsid w:val="00FB7808"/>
    <w:rsid w:val="00FB7F1D"/>
    <w:rsid w:val="00FC0AD0"/>
    <w:rsid w:val="00FC1025"/>
    <w:rsid w:val="00FC1266"/>
    <w:rsid w:val="00FC29BE"/>
    <w:rsid w:val="00FC304C"/>
    <w:rsid w:val="00FC3A59"/>
    <w:rsid w:val="00FC410F"/>
    <w:rsid w:val="00FC4365"/>
    <w:rsid w:val="00FC48B5"/>
    <w:rsid w:val="00FC5076"/>
    <w:rsid w:val="00FC527A"/>
    <w:rsid w:val="00FC5C89"/>
    <w:rsid w:val="00FC7200"/>
    <w:rsid w:val="00FC79CF"/>
    <w:rsid w:val="00FC7A56"/>
    <w:rsid w:val="00FC7AC6"/>
    <w:rsid w:val="00FC7C5B"/>
    <w:rsid w:val="00FC7F53"/>
    <w:rsid w:val="00FD08D4"/>
    <w:rsid w:val="00FD11A3"/>
    <w:rsid w:val="00FD136C"/>
    <w:rsid w:val="00FD13A6"/>
    <w:rsid w:val="00FD1CCD"/>
    <w:rsid w:val="00FD260B"/>
    <w:rsid w:val="00FD2FC7"/>
    <w:rsid w:val="00FD34D6"/>
    <w:rsid w:val="00FD40CE"/>
    <w:rsid w:val="00FD4B1F"/>
    <w:rsid w:val="00FD4CE2"/>
    <w:rsid w:val="00FD4FDC"/>
    <w:rsid w:val="00FD5C7E"/>
    <w:rsid w:val="00FD5F84"/>
    <w:rsid w:val="00FD6289"/>
    <w:rsid w:val="00FD6373"/>
    <w:rsid w:val="00FD7264"/>
    <w:rsid w:val="00FD7363"/>
    <w:rsid w:val="00FD7859"/>
    <w:rsid w:val="00FD7D32"/>
    <w:rsid w:val="00FD7E3D"/>
    <w:rsid w:val="00FD7F07"/>
    <w:rsid w:val="00FE0A9E"/>
    <w:rsid w:val="00FE0EF1"/>
    <w:rsid w:val="00FE1472"/>
    <w:rsid w:val="00FE22B1"/>
    <w:rsid w:val="00FE233C"/>
    <w:rsid w:val="00FE32C8"/>
    <w:rsid w:val="00FE34BB"/>
    <w:rsid w:val="00FE3BD9"/>
    <w:rsid w:val="00FE4D2A"/>
    <w:rsid w:val="00FE52C6"/>
    <w:rsid w:val="00FE55E2"/>
    <w:rsid w:val="00FE5DEA"/>
    <w:rsid w:val="00FE7D62"/>
    <w:rsid w:val="00FF0B4B"/>
    <w:rsid w:val="00FF16E3"/>
    <w:rsid w:val="00FF1D67"/>
    <w:rsid w:val="00FF2581"/>
    <w:rsid w:val="00FF27F9"/>
    <w:rsid w:val="00FF2F5F"/>
    <w:rsid w:val="00FF2FC8"/>
    <w:rsid w:val="00FF3221"/>
    <w:rsid w:val="00FF346B"/>
    <w:rsid w:val="00FF37EC"/>
    <w:rsid w:val="00FF3D94"/>
    <w:rsid w:val="00FF40D7"/>
    <w:rsid w:val="00FF44A4"/>
    <w:rsid w:val="00FF4D12"/>
    <w:rsid w:val="00FF556C"/>
    <w:rsid w:val="00FF5F83"/>
    <w:rsid w:val="00FF6327"/>
    <w:rsid w:val="00FF6B63"/>
    <w:rsid w:val="00FF72F4"/>
    <w:rsid w:val="01A29EB2"/>
    <w:rsid w:val="0238E3CB"/>
    <w:rsid w:val="026E74E0"/>
    <w:rsid w:val="0280BA02"/>
    <w:rsid w:val="02AE51F1"/>
    <w:rsid w:val="02B880CD"/>
    <w:rsid w:val="02BC6FDC"/>
    <w:rsid w:val="02C0B13D"/>
    <w:rsid w:val="037B9769"/>
    <w:rsid w:val="038C9E63"/>
    <w:rsid w:val="0449C34F"/>
    <w:rsid w:val="048BF1D4"/>
    <w:rsid w:val="04E169D9"/>
    <w:rsid w:val="05193741"/>
    <w:rsid w:val="052C0466"/>
    <w:rsid w:val="052E3BD4"/>
    <w:rsid w:val="056A9595"/>
    <w:rsid w:val="05757EEB"/>
    <w:rsid w:val="057C5A0B"/>
    <w:rsid w:val="058E660E"/>
    <w:rsid w:val="0593783F"/>
    <w:rsid w:val="05E68872"/>
    <w:rsid w:val="06080212"/>
    <w:rsid w:val="0627DC4E"/>
    <w:rsid w:val="06D8A686"/>
    <w:rsid w:val="06ED1AA3"/>
    <w:rsid w:val="06FA0000"/>
    <w:rsid w:val="086846CA"/>
    <w:rsid w:val="088B063E"/>
    <w:rsid w:val="08CA979B"/>
    <w:rsid w:val="094ACA77"/>
    <w:rsid w:val="09608263"/>
    <w:rsid w:val="09609777"/>
    <w:rsid w:val="0969D353"/>
    <w:rsid w:val="0AABDBF7"/>
    <w:rsid w:val="0ABD0F17"/>
    <w:rsid w:val="0B1760CA"/>
    <w:rsid w:val="0B4451C1"/>
    <w:rsid w:val="0B5A4F60"/>
    <w:rsid w:val="0B98DC87"/>
    <w:rsid w:val="0BA6786F"/>
    <w:rsid w:val="0C83C146"/>
    <w:rsid w:val="0C8B1FD8"/>
    <w:rsid w:val="0DBEF66F"/>
    <w:rsid w:val="0DCC33F8"/>
    <w:rsid w:val="0E3F5EF1"/>
    <w:rsid w:val="0E5C420B"/>
    <w:rsid w:val="0F8DB5DF"/>
    <w:rsid w:val="0FCB69EE"/>
    <w:rsid w:val="10661261"/>
    <w:rsid w:val="109C2B73"/>
    <w:rsid w:val="10FA9CB5"/>
    <w:rsid w:val="111E8CBF"/>
    <w:rsid w:val="116ECC2A"/>
    <w:rsid w:val="1187FE27"/>
    <w:rsid w:val="123D9E66"/>
    <w:rsid w:val="1264F5BF"/>
    <w:rsid w:val="12834F08"/>
    <w:rsid w:val="139F5CEF"/>
    <w:rsid w:val="14022392"/>
    <w:rsid w:val="14AC0CAE"/>
    <w:rsid w:val="14BB0C61"/>
    <w:rsid w:val="14ED964F"/>
    <w:rsid w:val="151F19FD"/>
    <w:rsid w:val="153AEF2D"/>
    <w:rsid w:val="154DB041"/>
    <w:rsid w:val="15B8A7DC"/>
    <w:rsid w:val="15DE9957"/>
    <w:rsid w:val="1603518A"/>
    <w:rsid w:val="161E461A"/>
    <w:rsid w:val="163FA67C"/>
    <w:rsid w:val="16FCFFBF"/>
    <w:rsid w:val="1759F533"/>
    <w:rsid w:val="176DE0B4"/>
    <w:rsid w:val="17E8B24C"/>
    <w:rsid w:val="1853A0CC"/>
    <w:rsid w:val="18952C13"/>
    <w:rsid w:val="190726A9"/>
    <w:rsid w:val="1950D096"/>
    <w:rsid w:val="19732B53"/>
    <w:rsid w:val="1975DC2A"/>
    <w:rsid w:val="19C69C96"/>
    <w:rsid w:val="1AA037E2"/>
    <w:rsid w:val="1B0341E1"/>
    <w:rsid w:val="1B892AA2"/>
    <w:rsid w:val="1BD1A3B2"/>
    <w:rsid w:val="1C032CD1"/>
    <w:rsid w:val="1CE9E3E4"/>
    <w:rsid w:val="1CF49005"/>
    <w:rsid w:val="1D16A247"/>
    <w:rsid w:val="1D9F23ED"/>
    <w:rsid w:val="1DD5E062"/>
    <w:rsid w:val="1DF1431C"/>
    <w:rsid w:val="1E771E26"/>
    <w:rsid w:val="1EB7DDB0"/>
    <w:rsid w:val="1EC09186"/>
    <w:rsid w:val="1EF6FCED"/>
    <w:rsid w:val="1F5C0137"/>
    <w:rsid w:val="1FA463EE"/>
    <w:rsid w:val="2028156F"/>
    <w:rsid w:val="20939992"/>
    <w:rsid w:val="21269277"/>
    <w:rsid w:val="213C49BD"/>
    <w:rsid w:val="21CF191B"/>
    <w:rsid w:val="22464D56"/>
    <w:rsid w:val="225D3BA4"/>
    <w:rsid w:val="22ED968E"/>
    <w:rsid w:val="2317D601"/>
    <w:rsid w:val="2327F4AF"/>
    <w:rsid w:val="23BD3C58"/>
    <w:rsid w:val="23D273BD"/>
    <w:rsid w:val="2428A15B"/>
    <w:rsid w:val="247DB360"/>
    <w:rsid w:val="249881C3"/>
    <w:rsid w:val="24A88513"/>
    <w:rsid w:val="25555194"/>
    <w:rsid w:val="2602A352"/>
    <w:rsid w:val="2604EB41"/>
    <w:rsid w:val="26A61505"/>
    <w:rsid w:val="27871C7B"/>
    <w:rsid w:val="27FCF7B1"/>
    <w:rsid w:val="280D7765"/>
    <w:rsid w:val="2866C9EA"/>
    <w:rsid w:val="288C365C"/>
    <w:rsid w:val="2936D0DE"/>
    <w:rsid w:val="29430ECF"/>
    <w:rsid w:val="2A130F01"/>
    <w:rsid w:val="2A2569B2"/>
    <w:rsid w:val="2A46DB35"/>
    <w:rsid w:val="2A975518"/>
    <w:rsid w:val="2AB76AB6"/>
    <w:rsid w:val="2ABA39B3"/>
    <w:rsid w:val="2ADF7BFA"/>
    <w:rsid w:val="2BA6CB41"/>
    <w:rsid w:val="2D610FF6"/>
    <w:rsid w:val="2EEC48E4"/>
    <w:rsid w:val="2F0CA1EA"/>
    <w:rsid w:val="2F9B6139"/>
    <w:rsid w:val="2FE1547F"/>
    <w:rsid w:val="308AF4BD"/>
    <w:rsid w:val="309AE33D"/>
    <w:rsid w:val="30BEC85A"/>
    <w:rsid w:val="30D5F2D1"/>
    <w:rsid w:val="311A3FCB"/>
    <w:rsid w:val="3147733F"/>
    <w:rsid w:val="31B09577"/>
    <w:rsid w:val="31CC9316"/>
    <w:rsid w:val="31E37B41"/>
    <w:rsid w:val="31F6A408"/>
    <w:rsid w:val="31F96C16"/>
    <w:rsid w:val="3220B95C"/>
    <w:rsid w:val="32253C36"/>
    <w:rsid w:val="32477048"/>
    <w:rsid w:val="32571CA7"/>
    <w:rsid w:val="32CFA1CF"/>
    <w:rsid w:val="3310FDD2"/>
    <w:rsid w:val="33595E31"/>
    <w:rsid w:val="33A1FA6E"/>
    <w:rsid w:val="33A45ACD"/>
    <w:rsid w:val="3433A462"/>
    <w:rsid w:val="3435FFB7"/>
    <w:rsid w:val="349C7D64"/>
    <w:rsid w:val="34C6E21C"/>
    <w:rsid w:val="34F13E7E"/>
    <w:rsid w:val="351DB201"/>
    <w:rsid w:val="3582E75D"/>
    <w:rsid w:val="3611F95E"/>
    <w:rsid w:val="3642E47A"/>
    <w:rsid w:val="367D1B12"/>
    <w:rsid w:val="36FB1E42"/>
    <w:rsid w:val="37466A08"/>
    <w:rsid w:val="37769046"/>
    <w:rsid w:val="383EBBED"/>
    <w:rsid w:val="3840C3AC"/>
    <w:rsid w:val="388593FF"/>
    <w:rsid w:val="396DD2C5"/>
    <w:rsid w:val="39759E83"/>
    <w:rsid w:val="3A3B5BEF"/>
    <w:rsid w:val="3A5016A3"/>
    <w:rsid w:val="3A6DA8FD"/>
    <w:rsid w:val="3AB5A7D3"/>
    <w:rsid w:val="3B0F3F3F"/>
    <w:rsid w:val="3B1AAC75"/>
    <w:rsid w:val="3BF3AC51"/>
    <w:rsid w:val="3C4AB9A1"/>
    <w:rsid w:val="3C9E319A"/>
    <w:rsid w:val="3CABC77F"/>
    <w:rsid w:val="3CE596C7"/>
    <w:rsid w:val="3E574F89"/>
    <w:rsid w:val="3EE75AA5"/>
    <w:rsid w:val="3EECFBD6"/>
    <w:rsid w:val="3F0A12E0"/>
    <w:rsid w:val="3F4B4440"/>
    <w:rsid w:val="3FA412FD"/>
    <w:rsid w:val="3FF31EB3"/>
    <w:rsid w:val="40B87D0A"/>
    <w:rsid w:val="40D0D826"/>
    <w:rsid w:val="41A03DF4"/>
    <w:rsid w:val="41F41808"/>
    <w:rsid w:val="41F9D63E"/>
    <w:rsid w:val="4249B5A1"/>
    <w:rsid w:val="42A83280"/>
    <w:rsid w:val="431DDFAE"/>
    <w:rsid w:val="435D245E"/>
    <w:rsid w:val="43E84983"/>
    <w:rsid w:val="45015B0E"/>
    <w:rsid w:val="4542E81A"/>
    <w:rsid w:val="4581CDC2"/>
    <w:rsid w:val="459AC13D"/>
    <w:rsid w:val="45D31484"/>
    <w:rsid w:val="46305E0E"/>
    <w:rsid w:val="467C3E20"/>
    <w:rsid w:val="476843DF"/>
    <w:rsid w:val="477235E9"/>
    <w:rsid w:val="4780D959"/>
    <w:rsid w:val="4781DEA2"/>
    <w:rsid w:val="47CE7737"/>
    <w:rsid w:val="483F768B"/>
    <w:rsid w:val="4891B092"/>
    <w:rsid w:val="48B958A8"/>
    <w:rsid w:val="4930E315"/>
    <w:rsid w:val="495844F3"/>
    <w:rsid w:val="49B10618"/>
    <w:rsid w:val="4A284FB2"/>
    <w:rsid w:val="4AB88A36"/>
    <w:rsid w:val="4C25E759"/>
    <w:rsid w:val="4C37A001"/>
    <w:rsid w:val="4C381544"/>
    <w:rsid w:val="4C40506B"/>
    <w:rsid w:val="4D3DB3B5"/>
    <w:rsid w:val="4D68D455"/>
    <w:rsid w:val="4D752F5D"/>
    <w:rsid w:val="4E019BB7"/>
    <w:rsid w:val="4E4EC8B0"/>
    <w:rsid w:val="4EC4B99D"/>
    <w:rsid w:val="4FA471AE"/>
    <w:rsid w:val="502CFE43"/>
    <w:rsid w:val="50673B52"/>
    <w:rsid w:val="5107C102"/>
    <w:rsid w:val="512872C1"/>
    <w:rsid w:val="51C9C1A0"/>
    <w:rsid w:val="52BB5C1A"/>
    <w:rsid w:val="5332904C"/>
    <w:rsid w:val="5355F993"/>
    <w:rsid w:val="538F8F5E"/>
    <w:rsid w:val="5395CC7E"/>
    <w:rsid w:val="54809CEB"/>
    <w:rsid w:val="54903F7A"/>
    <w:rsid w:val="54B99D99"/>
    <w:rsid w:val="54D2310E"/>
    <w:rsid w:val="552030F3"/>
    <w:rsid w:val="553750EF"/>
    <w:rsid w:val="566F3B0A"/>
    <w:rsid w:val="56DC1E52"/>
    <w:rsid w:val="56F6A021"/>
    <w:rsid w:val="57327590"/>
    <w:rsid w:val="57385F4C"/>
    <w:rsid w:val="576C71BD"/>
    <w:rsid w:val="577E452A"/>
    <w:rsid w:val="578E4720"/>
    <w:rsid w:val="579BC6A1"/>
    <w:rsid w:val="57E2DB30"/>
    <w:rsid w:val="58165964"/>
    <w:rsid w:val="58585929"/>
    <w:rsid w:val="5885D8E7"/>
    <w:rsid w:val="5897291F"/>
    <w:rsid w:val="5899E5C0"/>
    <w:rsid w:val="58CF1E6F"/>
    <w:rsid w:val="58E0072C"/>
    <w:rsid w:val="58EB126A"/>
    <w:rsid w:val="58FCAAE6"/>
    <w:rsid w:val="59A97562"/>
    <w:rsid w:val="59AF6140"/>
    <w:rsid w:val="5A0AE969"/>
    <w:rsid w:val="5A1E3907"/>
    <w:rsid w:val="5A564F80"/>
    <w:rsid w:val="5A9A89C9"/>
    <w:rsid w:val="5AB76067"/>
    <w:rsid w:val="5B40106C"/>
    <w:rsid w:val="5B4D3E46"/>
    <w:rsid w:val="5BFF0CE6"/>
    <w:rsid w:val="5C6C6B11"/>
    <w:rsid w:val="5D07CF46"/>
    <w:rsid w:val="5D73E720"/>
    <w:rsid w:val="5DB6ACEC"/>
    <w:rsid w:val="5E4FD486"/>
    <w:rsid w:val="5F082D38"/>
    <w:rsid w:val="5FA99833"/>
    <w:rsid w:val="6054F5C2"/>
    <w:rsid w:val="60D118B0"/>
    <w:rsid w:val="61ABABF5"/>
    <w:rsid w:val="61B20344"/>
    <w:rsid w:val="61B96062"/>
    <w:rsid w:val="6237B329"/>
    <w:rsid w:val="625F0CCE"/>
    <w:rsid w:val="63D49D04"/>
    <w:rsid w:val="654DD69A"/>
    <w:rsid w:val="65658CBE"/>
    <w:rsid w:val="65830B45"/>
    <w:rsid w:val="65E569E5"/>
    <w:rsid w:val="6600E857"/>
    <w:rsid w:val="6645E21C"/>
    <w:rsid w:val="66521CCD"/>
    <w:rsid w:val="6697B4B6"/>
    <w:rsid w:val="6713D3DA"/>
    <w:rsid w:val="675C263A"/>
    <w:rsid w:val="676D4A09"/>
    <w:rsid w:val="677CB5F9"/>
    <w:rsid w:val="6899BD18"/>
    <w:rsid w:val="6907149C"/>
    <w:rsid w:val="69283C13"/>
    <w:rsid w:val="69AC8929"/>
    <w:rsid w:val="69DFE654"/>
    <w:rsid w:val="6A0F3238"/>
    <w:rsid w:val="6A3A6924"/>
    <w:rsid w:val="6A59377C"/>
    <w:rsid w:val="6AAABD5A"/>
    <w:rsid w:val="6ABC1CC3"/>
    <w:rsid w:val="6B81ACB0"/>
    <w:rsid w:val="6C2C262A"/>
    <w:rsid w:val="6C6CB592"/>
    <w:rsid w:val="6C772F5A"/>
    <w:rsid w:val="6CA6B55B"/>
    <w:rsid w:val="6CC77961"/>
    <w:rsid w:val="6CD14378"/>
    <w:rsid w:val="6CE7BBFC"/>
    <w:rsid w:val="6D80DFB7"/>
    <w:rsid w:val="6DD212C6"/>
    <w:rsid w:val="6EF10253"/>
    <w:rsid w:val="6EFEDB3A"/>
    <w:rsid w:val="6F3C7AED"/>
    <w:rsid w:val="6F81D9D1"/>
    <w:rsid w:val="6FFB7343"/>
    <w:rsid w:val="7004A2E3"/>
    <w:rsid w:val="71467686"/>
    <w:rsid w:val="718090C1"/>
    <w:rsid w:val="71B14D3B"/>
    <w:rsid w:val="73071716"/>
    <w:rsid w:val="73C6D3EC"/>
    <w:rsid w:val="7538E04B"/>
    <w:rsid w:val="753E748D"/>
    <w:rsid w:val="759AB1C9"/>
    <w:rsid w:val="75B95410"/>
    <w:rsid w:val="75CAAC19"/>
    <w:rsid w:val="76316A9E"/>
    <w:rsid w:val="7645AF8A"/>
    <w:rsid w:val="7672A84D"/>
    <w:rsid w:val="76B0C48B"/>
    <w:rsid w:val="76B2626A"/>
    <w:rsid w:val="771B0707"/>
    <w:rsid w:val="773F06D6"/>
    <w:rsid w:val="7786E908"/>
    <w:rsid w:val="782F7325"/>
    <w:rsid w:val="786E85C2"/>
    <w:rsid w:val="78BDBA6A"/>
    <w:rsid w:val="78CD5D63"/>
    <w:rsid w:val="78F92B70"/>
    <w:rsid w:val="7973DB75"/>
    <w:rsid w:val="79829EE8"/>
    <w:rsid w:val="79A4A2D9"/>
    <w:rsid w:val="79AC9B5A"/>
    <w:rsid w:val="79B3F2C6"/>
    <w:rsid w:val="79E9DE8E"/>
    <w:rsid w:val="7A69C3E1"/>
    <w:rsid w:val="7A9F46BA"/>
    <w:rsid w:val="7AB2F79F"/>
    <w:rsid w:val="7AF530A2"/>
    <w:rsid w:val="7C14DB14"/>
    <w:rsid w:val="7C564CEF"/>
    <w:rsid w:val="7C8CB144"/>
    <w:rsid w:val="7C932C63"/>
    <w:rsid w:val="7D0DA5BD"/>
    <w:rsid w:val="7D120682"/>
    <w:rsid w:val="7D45F798"/>
    <w:rsid w:val="7DB55B2A"/>
    <w:rsid w:val="7E0795A1"/>
    <w:rsid w:val="7E39D6E8"/>
    <w:rsid w:val="7E8CFD75"/>
    <w:rsid w:val="7EB4E931"/>
    <w:rsid w:val="7EBA7981"/>
    <w:rsid w:val="7EFE4AB5"/>
    <w:rsid w:val="7F876C72"/>
    <w:rsid w:val="7FB4B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37941"/>
  <w15:chartTrackingRefBased/>
  <w15:docId w15:val="{95967E4E-196F-49D8-97D3-5A1C1E03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20C"/>
  </w:style>
  <w:style w:type="paragraph" w:styleId="1">
    <w:name w:val="heading 1"/>
    <w:basedOn w:val="a0"/>
    <w:next w:val="a"/>
    <w:link w:val="1Char"/>
    <w:uiPriority w:val="9"/>
    <w:qFormat/>
    <w:rsid w:val="00BE2EF3"/>
    <w:pPr>
      <w:numPr>
        <w:numId w:val="2"/>
      </w:numPr>
      <w:spacing w:line="480" w:lineRule="auto"/>
      <w:outlineLvl w:val="0"/>
    </w:pPr>
    <w:rPr>
      <w:rFonts w:ascii="Inter Medium" w:hAnsi="Inter Medium"/>
      <w:color w:val="659ADD" w:themeColor="accent1"/>
      <w:sz w:val="32"/>
      <w:szCs w:val="36"/>
    </w:rPr>
  </w:style>
  <w:style w:type="paragraph" w:styleId="2">
    <w:name w:val="heading 2"/>
    <w:basedOn w:val="1"/>
    <w:next w:val="a"/>
    <w:link w:val="2Char"/>
    <w:uiPriority w:val="9"/>
    <w:unhideWhenUsed/>
    <w:qFormat/>
    <w:rsid w:val="00891807"/>
    <w:pPr>
      <w:numPr>
        <w:ilvl w:val="1"/>
      </w:numPr>
      <w:spacing w:line="360" w:lineRule="auto"/>
      <w:ind w:left="993" w:hanging="709"/>
      <w:outlineLvl w:val="1"/>
    </w:pPr>
    <w:rPr>
      <w:rFonts w:asciiTheme="majorHAnsi" w:hAnsiTheme="majorHAnsi"/>
      <w:color w:val="auto"/>
      <w:sz w:val="24"/>
      <w:szCs w:val="24"/>
    </w:rPr>
  </w:style>
  <w:style w:type="paragraph" w:styleId="3">
    <w:name w:val="heading 3"/>
    <w:basedOn w:val="2"/>
    <w:next w:val="a"/>
    <w:link w:val="3Char"/>
    <w:uiPriority w:val="9"/>
    <w:unhideWhenUsed/>
    <w:qFormat/>
    <w:rsid w:val="009F4C87"/>
    <w:pPr>
      <w:numPr>
        <w:ilvl w:val="2"/>
      </w:numPr>
      <w:spacing w:before="240"/>
      <w:ind w:left="1701" w:hanging="992"/>
      <w:outlineLvl w:val="2"/>
    </w:pPr>
  </w:style>
  <w:style w:type="paragraph" w:styleId="4">
    <w:name w:val="heading 4"/>
    <w:basedOn w:val="3"/>
    <w:next w:val="a"/>
    <w:link w:val="4Char"/>
    <w:uiPriority w:val="9"/>
    <w:unhideWhenUsed/>
    <w:qFormat/>
    <w:rsid w:val="00D034BF"/>
    <w:pPr>
      <w:numPr>
        <w:ilvl w:val="3"/>
      </w:numPr>
      <w:outlineLvl w:val="3"/>
    </w:pPr>
    <w:rPr>
      <w:rFonts w:asciiTheme="minorHAnsi" w:hAnsiTheme="minorHAnsi"/>
      <w:sz w:val="20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5C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170D54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5C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170D54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5C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170D54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5C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170D54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5C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170D54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2EF3"/>
    <w:rPr>
      <w:rFonts w:ascii="Inter Medium" w:hAnsi="Inter Medium"/>
      <w:color w:val="659ADD" w:themeColor="accent1"/>
      <w:sz w:val="32"/>
      <w:szCs w:val="36"/>
    </w:rPr>
  </w:style>
  <w:style w:type="character" w:customStyle="1" w:styleId="2Char">
    <w:name w:val="제목 2 Char"/>
    <w:basedOn w:val="a1"/>
    <w:link w:val="2"/>
    <w:uiPriority w:val="9"/>
    <w:rsid w:val="00891807"/>
    <w:rPr>
      <w:rFonts w:asciiTheme="majorHAnsi" w:hAnsiTheme="majorHAnsi"/>
      <w:sz w:val="24"/>
      <w:szCs w:val="24"/>
    </w:rPr>
  </w:style>
  <w:style w:type="character" w:customStyle="1" w:styleId="3Char">
    <w:name w:val="제목 3 Char"/>
    <w:basedOn w:val="a1"/>
    <w:link w:val="3"/>
    <w:uiPriority w:val="9"/>
    <w:rsid w:val="009F4C87"/>
    <w:rPr>
      <w:rFonts w:asciiTheme="majorHAnsi" w:hAnsiTheme="majorHAnsi"/>
      <w:sz w:val="24"/>
      <w:szCs w:val="24"/>
    </w:rPr>
  </w:style>
  <w:style w:type="character" w:customStyle="1" w:styleId="4Char">
    <w:name w:val="제목 4 Char"/>
    <w:basedOn w:val="a1"/>
    <w:link w:val="4"/>
    <w:uiPriority w:val="9"/>
    <w:rsid w:val="00D034BF"/>
    <w:rPr>
      <w:szCs w:val="20"/>
    </w:rPr>
  </w:style>
  <w:style w:type="character" w:customStyle="1" w:styleId="5Char">
    <w:name w:val="제목 5 Char"/>
    <w:basedOn w:val="a1"/>
    <w:link w:val="5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6Char">
    <w:name w:val="제목 6 Char"/>
    <w:basedOn w:val="a1"/>
    <w:link w:val="6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7Char">
    <w:name w:val="제목 7 Char"/>
    <w:basedOn w:val="a1"/>
    <w:link w:val="7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8Char">
    <w:name w:val="제목 8 Char"/>
    <w:basedOn w:val="a1"/>
    <w:link w:val="8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9Char">
    <w:name w:val="제목 9 Char"/>
    <w:basedOn w:val="a1"/>
    <w:link w:val="9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paragraph" w:styleId="a4">
    <w:name w:val="Title"/>
    <w:basedOn w:val="a"/>
    <w:next w:val="a"/>
    <w:link w:val="Char"/>
    <w:uiPriority w:val="10"/>
    <w:qFormat/>
    <w:rsid w:val="00FB5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B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FB5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B5C14"/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FB5C14"/>
    <w:pPr>
      <w:spacing w:before="160"/>
      <w:jc w:val="center"/>
    </w:pPr>
    <w:rPr>
      <w:i/>
      <w:iCs/>
      <w:color w:val="2F1BAD" w:themeColor="text1" w:themeTint="BF"/>
    </w:rPr>
  </w:style>
  <w:style w:type="character" w:customStyle="1" w:styleId="Char1">
    <w:name w:val="인용 Char"/>
    <w:basedOn w:val="a1"/>
    <w:link w:val="a6"/>
    <w:uiPriority w:val="29"/>
    <w:rsid w:val="00FB5C14"/>
    <w:rPr>
      <w:i/>
      <w:iCs/>
      <w:color w:val="2F1BAD" w:themeColor="text1" w:themeTint="BF"/>
    </w:rPr>
  </w:style>
  <w:style w:type="paragraph" w:styleId="a0">
    <w:name w:val="List Paragraph"/>
    <w:basedOn w:val="a"/>
    <w:link w:val="Char2"/>
    <w:uiPriority w:val="34"/>
    <w:qFormat/>
    <w:rsid w:val="00FB5C14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FB5C14"/>
    <w:rPr>
      <w:i/>
      <w:iCs/>
      <w:color w:val="2B6FC5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FB5C14"/>
    <w:pPr>
      <w:pBdr>
        <w:top w:val="single" w:sz="4" w:space="10" w:color="2B6FC5" w:themeColor="accent1" w:themeShade="BF"/>
        <w:bottom w:val="single" w:sz="4" w:space="10" w:color="2B6FC5" w:themeColor="accent1" w:themeShade="BF"/>
      </w:pBdr>
      <w:spacing w:before="360" w:after="360"/>
      <w:ind w:left="864" w:right="864"/>
      <w:jc w:val="center"/>
    </w:pPr>
    <w:rPr>
      <w:i/>
      <w:iCs/>
      <w:color w:val="2B6FC5" w:themeColor="accent1" w:themeShade="BF"/>
    </w:rPr>
  </w:style>
  <w:style w:type="character" w:customStyle="1" w:styleId="Char3">
    <w:name w:val="강한 인용 Char"/>
    <w:basedOn w:val="a1"/>
    <w:link w:val="a8"/>
    <w:uiPriority w:val="30"/>
    <w:rsid w:val="00FB5C14"/>
    <w:rPr>
      <w:i/>
      <w:iCs/>
      <w:color w:val="2B6FC5" w:themeColor="accent1" w:themeShade="BF"/>
    </w:rPr>
  </w:style>
  <w:style w:type="character" w:styleId="a9">
    <w:name w:val="Intense Reference"/>
    <w:basedOn w:val="a1"/>
    <w:uiPriority w:val="32"/>
    <w:qFormat/>
    <w:rsid w:val="00FB5C14"/>
    <w:rPr>
      <w:b/>
      <w:bCs/>
      <w:smallCaps/>
      <w:color w:val="2B6FC5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FB5C14"/>
  </w:style>
  <w:style w:type="paragraph" w:styleId="ab">
    <w:name w:val="footer"/>
    <w:basedOn w:val="a"/>
    <w:link w:val="Char5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FB5C14"/>
  </w:style>
  <w:style w:type="table" w:styleId="ac">
    <w:name w:val="Table Grid"/>
    <w:basedOn w:val="a2"/>
    <w:uiPriority w:val="39"/>
    <w:rsid w:val="0009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Char6"/>
    <w:uiPriority w:val="1"/>
    <w:qFormat/>
    <w:rsid w:val="00704FBD"/>
    <w:pPr>
      <w:spacing w:after="0" w:line="240" w:lineRule="auto"/>
      <w:jc w:val="left"/>
    </w:pPr>
    <w:rPr>
      <w:kern w:val="0"/>
      <w:sz w:val="22"/>
      <w14:ligatures w14:val="none"/>
    </w:rPr>
  </w:style>
  <w:style w:type="character" w:customStyle="1" w:styleId="Char6">
    <w:name w:val="간격 없음 Char"/>
    <w:basedOn w:val="a1"/>
    <w:link w:val="ad"/>
    <w:uiPriority w:val="1"/>
    <w:rsid w:val="00704FBD"/>
    <w:rPr>
      <w:kern w:val="0"/>
      <w:sz w:val="22"/>
      <w14:ligatures w14:val="none"/>
    </w:rPr>
  </w:style>
  <w:style w:type="character" w:styleId="ae">
    <w:name w:val="Hyperlink"/>
    <w:basedOn w:val="a1"/>
    <w:uiPriority w:val="99"/>
    <w:unhideWhenUsed/>
    <w:rsid w:val="00061836"/>
    <w:rPr>
      <w:color w:val="60C4CA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061836"/>
    <w:rPr>
      <w:color w:val="605E5C"/>
      <w:shd w:val="clear" w:color="auto" w:fill="E1DFDD"/>
    </w:rPr>
  </w:style>
  <w:style w:type="paragraph" w:styleId="10">
    <w:name w:val="toc 1"/>
    <w:basedOn w:val="a"/>
    <w:next w:val="a"/>
    <w:autoRedefine/>
    <w:uiPriority w:val="39"/>
    <w:unhideWhenUsed/>
    <w:rsid w:val="00E24069"/>
    <w:pPr>
      <w:tabs>
        <w:tab w:val="left" w:pos="425"/>
        <w:tab w:val="right" w:leader="dot" w:pos="10082"/>
      </w:tabs>
    </w:pPr>
  </w:style>
  <w:style w:type="table" w:customStyle="1" w:styleId="AvikusTable">
    <w:name w:val="Avikus Table"/>
    <w:basedOn w:val="a2"/>
    <w:uiPriority w:val="99"/>
    <w:rsid w:val="00B0148C"/>
    <w:pPr>
      <w:spacing w:after="0" w:line="240" w:lineRule="auto"/>
      <w:jc w:val="center"/>
    </w:p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caps/>
        <w:smallCaps w:val="0"/>
        <w:sz w:val="16"/>
      </w:rPr>
      <w:tblPr/>
      <w:tcPr>
        <w:shd w:val="clear" w:color="auto" w:fill="EAEAEA"/>
      </w:tcPr>
    </w:tblStylePr>
    <w:tblStylePr w:type="firstCol">
      <w:pPr>
        <w:jc w:val="center"/>
      </w:pPr>
      <w:rPr>
        <w:rFonts w:asciiTheme="majorHAnsi" w:hAnsiTheme="majorHAnsi"/>
        <w:b/>
        <w:sz w:val="16"/>
      </w:rPr>
      <w:tblPr/>
      <w:tcPr>
        <w:vAlign w:val="center"/>
      </w:tcPr>
    </w:tblStylePr>
  </w:style>
  <w:style w:type="character" w:styleId="af0">
    <w:name w:val="Placeholder Text"/>
    <w:basedOn w:val="a1"/>
    <w:uiPriority w:val="99"/>
    <w:semiHidden/>
    <w:rsid w:val="00080DBA"/>
    <w:rPr>
      <w:color w:val="666666"/>
    </w:rPr>
  </w:style>
  <w:style w:type="paragraph" w:styleId="af1">
    <w:name w:val="caption"/>
    <w:basedOn w:val="a"/>
    <w:next w:val="a"/>
    <w:uiPriority w:val="35"/>
    <w:unhideWhenUsed/>
    <w:qFormat/>
    <w:rsid w:val="00F85EA2"/>
    <w:pPr>
      <w:spacing w:after="240" w:line="240" w:lineRule="auto"/>
      <w:ind w:leftChars="-65" w:left="-130"/>
      <w:jc w:val="center"/>
    </w:pPr>
    <w:rPr>
      <w:rFonts w:ascii="맑은 고딕" w:eastAsia="맑은 고딕" w:hAnsi="맑은 고딕"/>
      <w:color w:val="659ADD" w:themeColor="accent1"/>
    </w:rPr>
  </w:style>
  <w:style w:type="character" w:customStyle="1" w:styleId="Char2">
    <w:name w:val="목록 단락 Char"/>
    <w:basedOn w:val="a1"/>
    <w:link w:val="a0"/>
    <w:uiPriority w:val="34"/>
    <w:rsid w:val="00FC304C"/>
  </w:style>
  <w:style w:type="paragraph" w:styleId="TOC">
    <w:name w:val="TOC Heading"/>
    <w:basedOn w:val="a"/>
    <w:next w:val="a"/>
    <w:uiPriority w:val="39"/>
    <w:unhideWhenUsed/>
    <w:qFormat/>
    <w:rsid w:val="001402D7"/>
    <w:pPr>
      <w:tabs>
        <w:tab w:val="right" w:pos="9866"/>
      </w:tabs>
      <w:spacing w:after="0" w:line="360" w:lineRule="auto"/>
      <w:ind w:leftChars="-55" w:left="-110"/>
      <w:jc w:val="left"/>
    </w:pPr>
    <w:rPr>
      <w:rFonts w:ascii="Inter SemiBold" w:hAnsi="Inter SemiBold"/>
      <w:color w:val="659ADD" w:themeColor="accent1"/>
      <w:sz w:val="36"/>
      <w:szCs w:val="40"/>
    </w:rPr>
  </w:style>
  <w:style w:type="paragraph" w:styleId="20">
    <w:name w:val="toc 2"/>
    <w:basedOn w:val="a"/>
    <w:next w:val="a"/>
    <w:autoRedefine/>
    <w:uiPriority w:val="39"/>
    <w:unhideWhenUsed/>
    <w:rsid w:val="00FC304C"/>
    <w:pPr>
      <w:ind w:leftChars="200" w:left="425"/>
    </w:pPr>
    <w:rPr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C304C"/>
    <w:pPr>
      <w:ind w:leftChars="400" w:left="850"/>
    </w:pPr>
    <w:rPr>
      <w14:ligatures w14:val="none"/>
    </w:rPr>
  </w:style>
  <w:style w:type="paragraph" w:styleId="af2">
    <w:name w:val="table of figures"/>
    <w:basedOn w:val="a"/>
    <w:next w:val="a"/>
    <w:uiPriority w:val="99"/>
    <w:unhideWhenUsed/>
    <w:rsid w:val="00FC304C"/>
    <w:pPr>
      <w:ind w:leftChars="400" w:left="400" w:hangingChars="200" w:hanging="200"/>
    </w:pPr>
    <w:rPr>
      <w14:ligatures w14:val="none"/>
    </w:rPr>
  </w:style>
  <w:style w:type="table" w:customStyle="1" w:styleId="11">
    <w:name w:val="달력 1"/>
    <w:basedOn w:val="a2"/>
    <w:uiPriority w:val="99"/>
    <w:qFormat/>
    <w:rsid w:val="00FC304C"/>
    <w:pPr>
      <w:spacing w:after="0" w:line="240" w:lineRule="auto"/>
      <w:jc w:val="left"/>
    </w:pPr>
    <w:rPr>
      <w:kern w:val="0"/>
      <w:sz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170D54" w:themeColor="text1"/>
          <w:left w:val="nil"/>
          <w:bottom w:val="single" w:sz="24" w:space="0" w:color="170D54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af3">
    <w:name w:val="annotation reference"/>
    <w:basedOn w:val="a1"/>
    <w:uiPriority w:val="99"/>
    <w:semiHidden/>
    <w:unhideWhenUsed/>
    <w:rsid w:val="00FC304C"/>
    <w:rPr>
      <w:sz w:val="18"/>
      <w:szCs w:val="18"/>
    </w:rPr>
  </w:style>
  <w:style w:type="paragraph" w:styleId="af4">
    <w:name w:val="annotation text"/>
    <w:basedOn w:val="a"/>
    <w:link w:val="Char7"/>
    <w:uiPriority w:val="99"/>
    <w:unhideWhenUsed/>
    <w:rsid w:val="00FC304C"/>
    <w:pPr>
      <w:jc w:val="left"/>
    </w:pPr>
    <w:rPr>
      <w14:ligatures w14:val="none"/>
    </w:rPr>
  </w:style>
  <w:style w:type="character" w:customStyle="1" w:styleId="Char7">
    <w:name w:val="메모 텍스트 Char"/>
    <w:basedOn w:val="a1"/>
    <w:link w:val="af4"/>
    <w:uiPriority w:val="99"/>
    <w:rsid w:val="00FC304C"/>
    <w:rPr>
      <w14:ligatures w14:val="none"/>
    </w:rPr>
  </w:style>
  <w:style w:type="paragraph" w:styleId="af5">
    <w:name w:val="annotation subject"/>
    <w:basedOn w:val="af4"/>
    <w:next w:val="af4"/>
    <w:link w:val="Char8"/>
    <w:uiPriority w:val="99"/>
    <w:semiHidden/>
    <w:unhideWhenUsed/>
    <w:rsid w:val="00FC304C"/>
    <w:rPr>
      <w:b/>
      <w:bCs/>
    </w:rPr>
  </w:style>
  <w:style w:type="character" w:customStyle="1" w:styleId="Char8">
    <w:name w:val="메모 주제 Char"/>
    <w:basedOn w:val="Char7"/>
    <w:link w:val="af5"/>
    <w:uiPriority w:val="99"/>
    <w:semiHidden/>
    <w:rsid w:val="00FC304C"/>
    <w:rPr>
      <w:b/>
      <w:bCs/>
      <w14:ligatures w14:val="none"/>
    </w:rPr>
  </w:style>
  <w:style w:type="table" w:styleId="af6">
    <w:name w:val="Grid Table Light"/>
    <w:basedOn w:val="a2"/>
    <w:uiPriority w:val="40"/>
    <w:rsid w:val="00FC304C"/>
    <w:pPr>
      <w:spacing w:after="0" w:line="240" w:lineRule="auto"/>
    </w:pPr>
    <w:rPr>
      <w14:ligatures w14:val="none"/>
    </w:rPr>
    <w:tblPr>
      <w:tblBorders>
        <w:top w:val="single" w:sz="4" w:space="0" w:color="A5A59D" w:themeColor="background1" w:themeShade="BF"/>
        <w:left w:val="single" w:sz="4" w:space="0" w:color="A5A59D" w:themeColor="background1" w:themeShade="BF"/>
        <w:bottom w:val="single" w:sz="4" w:space="0" w:color="A5A59D" w:themeColor="background1" w:themeShade="BF"/>
        <w:right w:val="single" w:sz="4" w:space="0" w:color="A5A59D" w:themeColor="background1" w:themeShade="BF"/>
        <w:insideH w:val="single" w:sz="4" w:space="0" w:color="A5A59D" w:themeColor="background1" w:themeShade="BF"/>
        <w:insideV w:val="single" w:sz="4" w:space="0" w:color="A5A59D" w:themeColor="background1" w:themeShade="BF"/>
      </w:tblBorders>
    </w:tblPr>
  </w:style>
  <w:style w:type="character" w:styleId="af7">
    <w:name w:val="FollowedHyperlink"/>
    <w:basedOn w:val="a1"/>
    <w:uiPriority w:val="99"/>
    <w:semiHidden/>
    <w:unhideWhenUsed/>
    <w:rsid w:val="00FC304C"/>
    <w:rPr>
      <w:color w:val="954F72"/>
      <w:u w:val="single"/>
    </w:rPr>
  </w:style>
  <w:style w:type="paragraph" w:customStyle="1" w:styleId="msonormal0">
    <w:name w:val="msonormal"/>
    <w:basedOn w:val="a"/>
    <w:rsid w:val="00FC304C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font5">
    <w:name w:val="font5"/>
    <w:basedOn w:val="a"/>
    <w:rsid w:val="00FC304C"/>
    <w:pPr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  <w14:ligatures w14:val="none"/>
    </w:rPr>
  </w:style>
  <w:style w:type="paragraph" w:customStyle="1" w:styleId="xl65">
    <w:name w:val="xl65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6">
    <w:name w:val="xl66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7">
    <w:name w:val="xl67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8">
    <w:name w:val="xl68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9">
    <w:name w:val="xl69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0">
    <w:name w:val="xl70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1">
    <w:name w:val="xl71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2">
    <w:name w:val="xl7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3">
    <w:name w:val="xl73"/>
    <w:basedOn w:val="a"/>
    <w:rsid w:val="00FC304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4">
    <w:name w:val="xl74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7">
    <w:name w:val="xl77"/>
    <w:basedOn w:val="a"/>
    <w:rsid w:val="00FC30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8">
    <w:name w:val="xl78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9">
    <w:name w:val="xl79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0">
    <w:name w:val="xl80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1">
    <w:name w:val="xl81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82">
    <w:name w:val="xl8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Body">
    <w:name w:val="Body"/>
    <w:basedOn w:val="a"/>
    <w:link w:val="BodyChar"/>
    <w:qFormat/>
    <w:rsid w:val="0066097A"/>
    <w:pPr>
      <w:ind w:firstLine="142"/>
    </w:pPr>
  </w:style>
  <w:style w:type="character" w:customStyle="1" w:styleId="BodyChar">
    <w:name w:val="Body Char"/>
    <w:basedOn w:val="a1"/>
    <w:link w:val="Body"/>
    <w:rsid w:val="0066097A"/>
  </w:style>
  <w:style w:type="character" w:customStyle="1" w:styleId="selected-value1">
    <w:name w:val="selected-value1"/>
    <w:basedOn w:val="a1"/>
    <w:rsid w:val="00DB735A"/>
  </w:style>
  <w:style w:type="character" w:styleId="af8">
    <w:name w:val="Emphasis"/>
    <w:basedOn w:val="a1"/>
    <w:uiPriority w:val="20"/>
    <w:qFormat/>
    <w:rsid w:val="00DB735A"/>
    <w:rPr>
      <w:i/>
      <w:iCs/>
    </w:rPr>
  </w:style>
  <w:style w:type="paragraph" w:styleId="af9">
    <w:name w:val="Revision"/>
    <w:hidden/>
    <w:uiPriority w:val="99"/>
    <w:semiHidden/>
    <w:rsid w:val="00FF40D7"/>
    <w:pPr>
      <w:spacing w:after="0" w:line="240" w:lineRule="auto"/>
      <w:jc w:val="left"/>
    </w:pPr>
  </w:style>
  <w:style w:type="paragraph" w:styleId="40">
    <w:name w:val="toc 4"/>
    <w:basedOn w:val="a"/>
    <w:next w:val="a"/>
    <w:autoRedefine/>
    <w:uiPriority w:val="39"/>
    <w:unhideWhenUsed/>
    <w:rsid w:val="00534711"/>
    <w:pPr>
      <w:spacing w:after="100" w:line="278" w:lineRule="auto"/>
      <w:ind w:left="720"/>
      <w:jc w:val="left"/>
    </w:pPr>
    <w:rPr>
      <w:rFonts w:eastAsia="Noto Sans CJK KR Regular"/>
      <w:sz w:val="24"/>
      <w:szCs w:val="24"/>
    </w:rPr>
  </w:style>
  <w:style w:type="paragraph" w:styleId="50">
    <w:name w:val="toc 5"/>
    <w:basedOn w:val="a"/>
    <w:next w:val="a"/>
    <w:autoRedefine/>
    <w:uiPriority w:val="39"/>
    <w:unhideWhenUsed/>
    <w:rsid w:val="00534711"/>
    <w:pPr>
      <w:spacing w:after="100" w:line="278" w:lineRule="auto"/>
      <w:ind w:left="960"/>
      <w:jc w:val="left"/>
    </w:pPr>
    <w:rPr>
      <w:rFonts w:eastAsia="Noto Sans CJK KR Regular"/>
      <w:sz w:val="24"/>
      <w:szCs w:val="24"/>
    </w:rPr>
  </w:style>
  <w:style w:type="paragraph" w:styleId="60">
    <w:name w:val="toc 6"/>
    <w:basedOn w:val="a"/>
    <w:next w:val="a"/>
    <w:autoRedefine/>
    <w:uiPriority w:val="39"/>
    <w:unhideWhenUsed/>
    <w:rsid w:val="00534711"/>
    <w:pPr>
      <w:spacing w:after="100" w:line="278" w:lineRule="auto"/>
      <w:ind w:left="1200"/>
      <w:jc w:val="left"/>
    </w:pPr>
    <w:rPr>
      <w:rFonts w:eastAsia="Noto Sans CJK KR Regular"/>
      <w:sz w:val="24"/>
      <w:szCs w:val="24"/>
    </w:rPr>
  </w:style>
  <w:style w:type="paragraph" w:styleId="70">
    <w:name w:val="toc 7"/>
    <w:basedOn w:val="a"/>
    <w:next w:val="a"/>
    <w:autoRedefine/>
    <w:uiPriority w:val="39"/>
    <w:unhideWhenUsed/>
    <w:rsid w:val="00534711"/>
    <w:pPr>
      <w:spacing w:after="100" w:line="278" w:lineRule="auto"/>
      <w:ind w:left="1440"/>
      <w:jc w:val="left"/>
    </w:pPr>
    <w:rPr>
      <w:rFonts w:eastAsia="Noto Sans CJK KR Regular"/>
      <w:sz w:val="24"/>
      <w:szCs w:val="24"/>
    </w:rPr>
  </w:style>
  <w:style w:type="paragraph" w:styleId="80">
    <w:name w:val="toc 8"/>
    <w:basedOn w:val="a"/>
    <w:next w:val="a"/>
    <w:autoRedefine/>
    <w:uiPriority w:val="39"/>
    <w:unhideWhenUsed/>
    <w:rsid w:val="00534711"/>
    <w:pPr>
      <w:spacing w:after="100" w:line="278" w:lineRule="auto"/>
      <w:ind w:left="1680"/>
      <w:jc w:val="left"/>
    </w:pPr>
    <w:rPr>
      <w:rFonts w:eastAsia="Noto Sans CJK KR Regular"/>
      <w:sz w:val="24"/>
      <w:szCs w:val="24"/>
    </w:rPr>
  </w:style>
  <w:style w:type="paragraph" w:styleId="90">
    <w:name w:val="toc 9"/>
    <w:basedOn w:val="a"/>
    <w:next w:val="a"/>
    <w:autoRedefine/>
    <w:uiPriority w:val="39"/>
    <w:unhideWhenUsed/>
    <w:rsid w:val="00534711"/>
    <w:pPr>
      <w:spacing w:after="100" w:line="278" w:lineRule="auto"/>
      <w:ind w:left="1920"/>
      <w:jc w:val="left"/>
    </w:pPr>
    <w:rPr>
      <w:rFonts w:eastAsia="Noto Sans CJK KR Regular"/>
      <w:sz w:val="24"/>
      <w:szCs w:val="24"/>
    </w:rPr>
  </w:style>
  <w:style w:type="character" w:styleId="afa">
    <w:name w:val="Subtle Emphasis"/>
    <w:basedOn w:val="a1"/>
    <w:uiPriority w:val="19"/>
    <w:qFormat/>
    <w:rsid w:val="00204C89"/>
    <w:rPr>
      <w:i/>
      <w:iCs/>
      <w:color w:val="2F1BAD" w:themeColor="text1" w:themeTint="BF"/>
    </w:rPr>
  </w:style>
  <w:style w:type="character" w:styleId="afb">
    <w:name w:val="Mention"/>
    <w:basedOn w:val="a1"/>
    <w:uiPriority w:val="99"/>
    <w:unhideWhenUsed/>
    <w:rsid w:val="00CA1A67"/>
    <w:rPr>
      <w:color w:val="2B579A"/>
      <w:shd w:val="clear" w:color="auto" w:fill="E1DFDD"/>
    </w:rPr>
  </w:style>
  <w:style w:type="character" w:styleId="afc">
    <w:name w:val="Book Title"/>
    <w:basedOn w:val="a1"/>
    <w:uiPriority w:val="33"/>
    <w:qFormat/>
    <w:rsid w:val="00411460"/>
    <w:rPr>
      <w:b/>
      <w:bCs/>
      <w:i/>
      <w:iCs/>
      <w:spacing w:val="5"/>
    </w:rPr>
  </w:style>
  <w:style w:type="paragraph" w:styleId="afd">
    <w:name w:val="Normal (Web)"/>
    <w:basedOn w:val="a"/>
    <w:uiPriority w:val="99"/>
    <w:semiHidden/>
    <w:unhideWhenUsed/>
    <w:rsid w:val="00452E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normaltextrun">
    <w:name w:val="normaltextrun"/>
    <w:basedOn w:val="a1"/>
    <w:rsid w:val="009B6DFD"/>
  </w:style>
  <w:style w:type="character" w:customStyle="1" w:styleId="eop">
    <w:name w:val="eop"/>
    <w:basedOn w:val="a1"/>
    <w:rsid w:val="00EF5220"/>
  </w:style>
  <w:style w:type="paragraph" w:customStyle="1" w:styleId="paragraph">
    <w:name w:val="paragraph"/>
    <w:basedOn w:val="a"/>
    <w:rsid w:val="00A837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afe">
    <w:name w:val="Strong"/>
    <w:basedOn w:val="a1"/>
    <w:uiPriority w:val="22"/>
    <w:qFormat/>
    <w:rsid w:val="00952F9B"/>
    <w:rPr>
      <w:b/>
      <w:bCs/>
    </w:rPr>
  </w:style>
  <w:style w:type="paragraph" w:customStyle="1" w:styleId="Appendix">
    <w:name w:val="Appendix"/>
    <w:basedOn w:val="1"/>
    <w:link w:val="AppendixChar"/>
    <w:qFormat/>
    <w:rsid w:val="00287A00"/>
    <w:pPr>
      <w:numPr>
        <w:numId w:val="3"/>
      </w:numPr>
    </w:pPr>
  </w:style>
  <w:style w:type="character" w:customStyle="1" w:styleId="AppendixChar">
    <w:name w:val="Appendix Char"/>
    <w:basedOn w:val="1Char"/>
    <w:link w:val="Appendix"/>
    <w:rsid w:val="00287A00"/>
    <w:rPr>
      <w:rFonts w:ascii="Inter Medium" w:hAnsi="Inter Medium"/>
      <w:color w:val="659ADD" w:themeColor="accent1"/>
      <w:sz w:val="32"/>
      <w:szCs w:val="36"/>
    </w:rPr>
  </w:style>
  <w:style w:type="paragraph" w:customStyle="1" w:styleId="Avikustabletext">
    <w:name w:val="Avikus_table_text"/>
    <w:basedOn w:val="a"/>
    <w:link w:val="AvikustabletextChar"/>
    <w:qFormat/>
    <w:rsid w:val="00723BDD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Noto Sans CJK KR Regular" w:eastAsia="Noto Sans CJK KR Regular" w:hAnsi="Noto Sans CJK KR Regular"/>
    </w:rPr>
  </w:style>
  <w:style w:type="character" w:customStyle="1" w:styleId="AvikustabletextChar">
    <w:name w:val="Avikus_table_text Char"/>
    <w:basedOn w:val="a1"/>
    <w:link w:val="Avikustabletext"/>
    <w:rsid w:val="00723BDD"/>
    <w:rPr>
      <w:rFonts w:ascii="Noto Sans CJK KR Regular" w:eastAsia="Noto Sans CJK KR Regular" w:hAnsi="Noto Sans CJK KR Regul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2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7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2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7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7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0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1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9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0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6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9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@Work\09%20&#51064;&#49324;%20&#48143;%20&#54665;&#51221;\@DocsTemplates\HiNAS_Paper_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F4173628A94554988C114D658DE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A5413-118B-4C34-82C0-0D74D0219602}"/>
      </w:docPartPr>
      <w:docPartBody>
        <w:p w:rsidR="001E6D02" w:rsidRDefault="00982615">
          <w:r w:rsidRPr="000D7C9D">
            <w:rPr>
              <w:rStyle w:val="a3"/>
            </w:rPr>
            <w:t>[Title]</w:t>
          </w:r>
        </w:p>
      </w:docPartBody>
    </w:docPart>
    <w:docPart>
      <w:docPartPr>
        <w:name w:val="4C26D78DF4374120B552B4FB2D1A5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DDEE-4469-4C43-8FA6-966571D5A777}"/>
      </w:docPartPr>
      <w:docPartBody>
        <w:p w:rsidR="001E6D02" w:rsidRDefault="00982615">
          <w:r w:rsidRPr="000D7C9D">
            <w:rPr>
              <w:rStyle w:val="a3"/>
            </w:rPr>
            <w:t>[Subject]</w:t>
          </w:r>
        </w:p>
      </w:docPartBody>
    </w:docPart>
    <w:docPart>
      <w:docPartPr>
        <w:name w:val="CD11927DA13C4A8693207B0F76D27C2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B57920E-EA53-4B0D-8B38-3FD2D54FAA3C}"/>
      </w:docPartPr>
      <w:docPartBody>
        <w:p w:rsidR="0007578A" w:rsidRDefault="00C15776" w:rsidP="00C15776">
          <w:pPr>
            <w:pStyle w:val="CD11927DA13C4A8693207B0F76D27C2F"/>
          </w:pPr>
          <w:r w:rsidRPr="000D7C9D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Inter Medium">
    <w:charset w:val="00"/>
    <w:family w:val="auto"/>
    <w:pitch w:val="variable"/>
    <w:sig w:usb0="E00002FF" w:usb1="1200A1FF" w:usb2="00000001" w:usb3="00000000" w:csb0="0000019F" w:csb1="00000000"/>
  </w:font>
  <w:font w:name="Inter SemiBold">
    <w:charset w:val="00"/>
    <w:family w:val="auto"/>
    <w:pitch w:val="variable"/>
    <w:sig w:usb0="E00002FF" w:usb1="1200A1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15"/>
    <w:rsid w:val="00037B1E"/>
    <w:rsid w:val="0004048B"/>
    <w:rsid w:val="000466A9"/>
    <w:rsid w:val="00053A9F"/>
    <w:rsid w:val="00063C2A"/>
    <w:rsid w:val="00066AFB"/>
    <w:rsid w:val="0007578A"/>
    <w:rsid w:val="00077A40"/>
    <w:rsid w:val="000A6FB9"/>
    <w:rsid w:val="000C5DDA"/>
    <w:rsid w:val="000E4869"/>
    <w:rsid w:val="00127E8A"/>
    <w:rsid w:val="00133AFA"/>
    <w:rsid w:val="001409F7"/>
    <w:rsid w:val="001415B1"/>
    <w:rsid w:val="00145132"/>
    <w:rsid w:val="001567EB"/>
    <w:rsid w:val="001700BA"/>
    <w:rsid w:val="00191A4E"/>
    <w:rsid w:val="001B2F33"/>
    <w:rsid w:val="001B5E6D"/>
    <w:rsid w:val="001D6E9C"/>
    <w:rsid w:val="001E5E02"/>
    <w:rsid w:val="001E6D02"/>
    <w:rsid w:val="001F346A"/>
    <w:rsid w:val="00256B8C"/>
    <w:rsid w:val="002624BC"/>
    <w:rsid w:val="0026557B"/>
    <w:rsid w:val="002770DE"/>
    <w:rsid w:val="00281A49"/>
    <w:rsid w:val="00282216"/>
    <w:rsid w:val="00292C39"/>
    <w:rsid w:val="00297CF7"/>
    <w:rsid w:val="002C02AA"/>
    <w:rsid w:val="002C5732"/>
    <w:rsid w:val="002D0EE9"/>
    <w:rsid w:val="002E20B2"/>
    <w:rsid w:val="002E6098"/>
    <w:rsid w:val="002E6446"/>
    <w:rsid w:val="002F6247"/>
    <w:rsid w:val="00303B3F"/>
    <w:rsid w:val="003061E3"/>
    <w:rsid w:val="00332897"/>
    <w:rsid w:val="0035755E"/>
    <w:rsid w:val="00361552"/>
    <w:rsid w:val="00362EDC"/>
    <w:rsid w:val="00377F85"/>
    <w:rsid w:val="00400D5D"/>
    <w:rsid w:val="0045171C"/>
    <w:rsid w:val="004633AD"/>
    <w:rsid w:val="00487E16"/>
    <w:rsid w:val="00490EEB"/>
    <w:rsid w:val="00495C02"/>
    <w:rsid w:val="004970A2"/>
    <w:rsid w:val="004B13DB"/>
    <w:rsid w:val="004B431C"/>
    <w:rsid w:val="004B704E"/>
    <w:rsid w:val="004C7134"/>
    <w:rsid w:val="004D5AAA"/>
    <w:rsid w:val="004D68A4"/>
    <w:rsid w:val="004E1558"/>
    <w:rsid w:val="004F40AE"/>
    <w:rsid w:val="0050302B"/>
    <w:rsid w:val="005050DF"/>
    <w:rsid w:val="00513749"/>
    <w:rsid w:val="00533D0A"/>
    <w:rsid w:val="005354F0"/>
    <w:rsid w:val="005451A3"/>
    <w:rsid w:val="0054642E"/>
    <w:rsid w:val="00570BE4"/>
    <w:rsid w:val="005850E6"/>
    <w:rsid w:val="00587E9E"/>
    <w:rsid w:val="00595058"/>
    <w:rsid w:val="0059697E"/>
    <w:rsid w:val="005A623E"/>
    <w:rsid w:val="005E09B8"/>
    <w:rsid w:val="005E414D"/>
    <w:rsid w:val="005F1912"/>
    <w:rsid w:val="005F60EB"/>
    <w:rsid w:val="00600EBC"/>
    <w:rsid w:val="0061545E"/>
    <w:rsid w:val="00622EBD"/>
    <w:rsid w:val="00626C54"/>
    <w:rsid w:val="0063004A"/>
    <w:rsid w:val="00630B72"/>
    <w:rsid w:val="00631851"/>
    <w:rsid w:val="00655BA2"/>
    <w:rsid w:val="006572F0"/>
    <w:rsid w:val="00662424"/>
    <w:rsid w:val="00663F11"/>
    <w:rsid w:val="00677810"/>
    <w:rsid w:val="00694E41"/>
    <w:rsid w:val="006A0769"/>
    <w:rsid w:val="006A6D28"/>
    <w:rsid w:val="006C2A6B"/>
    <w:rsid w:val="006D3EDD"/>
    <w:rsid w:val="006E1D37"/>
    <w:rsid w:val="006E7032"/>
    <w:rsid w:val="00704C9A"/>
    <w:rsid w:val="00704F73"/>
    <w:rsid w:val="007171CC"/>
    <w:rsid w:val="00721A86"/>
    <w:rsid w:val="0072358F"/>
    <w:rsid w:val="00734F5D"/>
    <w:rsid w:val="0074573B"/>
    <w:rsid w:val="00793EBC"/>
    <w:rsid w:val="0079425A"/>
    <w:rsid w:val="007A3402"/>
    <w:rsid w:val="007B5BD3"/>
    <w:rsid w:val="007C5AEC"/>
    <w:rsid w:val="007E0EC8"/>
    <w:rsid w:val="007E658C"/>
    <w:rsid w:val="007F4964"/>
    <w:rsid w:val="008319DE"/>
    <w:rsid w:val="00833904"/>
    <w:rsid w:val="008571C4"/>
    <w:rsid w:val="0087137B"/>
    <w:rsid w:val="00893BBB"/>
    <w:rsid w:val="008A64AC"/>
    <w:rsid w:val="008B25A1"/>
    <w:rsid w:val="008B2D27"/>
    <w:rsid w:val="008B4CDD"/>
    <w:rsid w:val="008B4FEE"/>
    <w:rsid w:val="008C1427"/>
    <w:rsid w:val="008C3B82"/>
    <w:rsid w:val="008D7A64"/>
    <w:rsid w:val="008E3FD9"/>
    <w:rsid w:val="008F07E2"/>
    <w:rsid w:val="008F30A1"/>
    <w:rsid w:val="008F77CE"/>
    <w:rsid w:val="00927198"/>
    <w:rsid w:val="00936D92"/>
    <w:rsid w:val="00953345"/>
    <w:rsid w:val="009744FA"/>
    <w:rsid w:val="00982615"/>
    <w:rsid w:val="009C38A8"/>
    <w:rsid w:val="009C3ED1"/>
    <w:rsid w:val="009C4BDD"/>
    <w:rsid w:val="009E3395"/>
    <w:rsid w:val="009E4882"/>
    <w:rsid w:val="009F007C"/>
    <w:rsid w:val="00A05907"/>
    <w:rsid w:val="00A05E0D"/>
    <w:rsid w:val="00A2428D"/>
    <w:rsid w:val="00A3271E"/>
    <w:rsid w:val="00A61EA2"/>
    <w:rsid w:val="00A63647"/>
    <w:rsid w:val="00A63A90"/>
    <w:rsid w:val="00A71356"/>
    <w:rsid w:val="00A765A6"/>
    <w:rsid w:val="00A861AA"/>
    <w:rsid w:val="00A92932"/>
    <w:rsid w:val="00A92BF0"/>
    <w:rsid w:val="00AA54EA"/>
    <w:rsid w:val="00AD583D"/>
    <w:rsid w:val="00AE16F9"/>
    <w:rsid w:val="00AF3A0E"/>
    <w:rsid w:val="00AF5096"/>
    <w:rsid w:val="00B04529"/>
    <w:rsid w:val="00B141BD"/>
    <w:rsid w:val="00B16677"/>
    <w:rsid w:val="00B177CE"/>
    <w:rsid w:val="00B25984"/>
    <w:rsid w:val="00B30618"/>
    <w:rsid w:val="00B33DF8"/>
    <w:rsid w:val="00B417E1"/>
    <w:rsid w:val="00B451E0"/>
    <w:rsid w:val="00B77A66"/>
    <w:rsid w:val="00B905BB"/>
    <w:rsid w:val="00BB1872"/>
    <w:rsid w:val="00BB31B8"/>
    <w:rsid w:val="00BF1B2C"/>
    <w:rsid w:val="00C1000A"/>
    <w:rsid w:val="00C15776"/>
    <w:rsid w:val="00C2029F"/>
    <w:rsid w:val="00C236F3"/>
    <w:rsid w:val="00C45873"/>
    <w:rsid w:val="00C52E6B"/>
    <w:rsid w:val="00C53169"/>
    <w:rsid w:val="00C54E27"/>
    <w:rsid w:val="00C5596C"/>
    <w:rsid w:val="00CC5EEB"/>
    <w:rsid w:val="00CD1020"/>
    <w:rsid w:val="00CE7C05"/>
    <w:rsid w:val="00CF3B47"/>
    <w:rsid w:val="00D137AF"/>
    <w:rsid w:val="00D300B7"/>
    <w:rsid w:val="00D4497A"/>
    <w:rsid w:val="00D51F65"/>
    <w:rsid w:val="00D5206B"/>
    <w:rsid w:val="00D545B4"/>
    <w:rsid w:val="00D60388"/>
    <w:rsid w:val="00D63C3A"/>
    <w:rsid w:val="00D70139"/>
    <w:rsid w:val="00DB0A0C"/>
    <w:rsid w:val="00DB1E6C"/>
    <w:rsid w:val="00DB536F"/>
    <w:rsid w:val="00DB6D18"/>
    <w:rsid w:val="00DC405D"/>
    <w:rsid w:val="00DC4955"/>
    <w:rsid w:val="00DD190C"/>
    <w:rsid w:val="00DD4343"/>
    <w:rsid w:val="00DE09C9"/>
    <w:rsid w:val="00DE0B3C"/>
    <w:rsid w:val="00DE1409"/>
    <w:rsid w:val="00DF76FE"/>
    <w:rsid w:val="00E122F3"/>
    <w:rsid w:val="00E204CB"/>
    <w:rsid w:val="00E27F9A"/>
    <w:rsid w:val="00E328D0"/>
    <w:rsid w:val="00E37934"/>
    <w:rsid w:val="00E42628"/>
    <w:rsid w:val="00E45F45"/>
    <w:rsid w:val="00E522F6"/>
    <w:rsid w:val="00E627A7"/>
    <w:rsid w:val="00E80901"/>
    <w:rsid w:val="00EA6A9C"/>
    <w:rsid w:val="00EC367F"/>
    <w:rsid w:val="00EC7F4D"/>
    <w:rsid w:val="00ED45F5"/>
    <w:rsid w:val="00EE0898"/>
    <w:rsid w:val="00EF5E49"/>
    <w:rsid w:val="00EF6240"/>
    <w:rsid w:val="00F02647"/>
    <w:rsid w:val="00F132A6"/>
    <w:rsid w:val="00F25426"/>
    <w:rsid w:val="00F27C2C"/>
    <w:rsid w:val="00F31C1D"/>
    <w:rsid w:val="00F61BF8"/>
    <w:rsid w:val="00F85139"/>
    <w:rsid w:val="00F930F0"/>
    <w:rsid w:val="00F9625B"/>
    <w:rsid w:val="00FA6D24"/>
    <w:rsid w:val="00FB2CC5"/>
    <w:rsid w:val="00FD61D4"/>
    <w:rsid w:val="00FE5DEA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ans CJK KR Regular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615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15776"/>
    <w:rPr>
      <w:color w:val="666666"/>
    </w:rPr>
  </w:style>
  <w:style w:type="paragraph" w:customStyle="1" w:styleId="CD11927DA13C4A8693207B0F76D27C2F">
    <w:name w:val="CD11927DA13C4A8693207B0F76D27C2F"/>
    <w:rsid w:val="00C15776"/>
    <w:pPr>
      <w:widowControl w:val="0"/>
      <w:wordWrap w:val="0"/>
      <w:autoSpaceDE w:val="0"/>
      <w:autoSpaceDN w:val="0"/>
      <w:spacing w:line="240" w:lineRule="auto"/>
    </w:pPr>
    <w:rPr>
      <w:rFonts w:eastAsiaTheme="minorEastAsia"/>
      <w:sz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Avikus_2024">
      <a:dk1>
        <a:srgbClr val="170D54"/>
      </a:dk1>
      <a:lt1>
        <a:srgbClr val="D9D9D6"/>
      </a:lt1>
      <a:dk2>
        <a:srgbClr val="00BBC0"/>
      </a:dk2>
      <a:lt2>
        <a:srgbClr val="E9E8E8"/>
      </a:lt2>
      <a:accent1>
        <a:srgbClr val="659ADD"/>
      </a:accent1>
      <a:accent2>
        <a:srgbClr val="60C4CA"/>
      </a:accent2>
      <a:accent3>
        <a:srgbClr val="8AD1D3"/>
      </a:accent3>
      <a:accent4>
        <a:srgbClr val="B5E0E4"/>
      </a:accent4>
      <a:accent5>
        <a:srgbClr val="659ADD"/>
      </a:accent5>
      <a:accent6>
        <a:srgbClr val="F4F4F4"/>
      </a:accent6>
      <a:hlink>
        <a:srgbClr val="60C4CA"/>
      </a:hlink>
      <a:folHlink>
        <a:srgbClr val="B5E0E4"/>
      </a:folHlink>
    </a:clrScheme>
    <a:fontScheme name="사용자 지정 2">
      <a:majorFont>
        <a:latin typeface="Inter SemiBold"/>
        <a:ea typeface="맑은 고딕"/>
        <a:cs typeface=""/>
      </a:majorFont>
      <a:minorFont>
        <a:latin typeface="Inter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18a57ead5f081f6caef73fe7c8c90119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0da3ca81ab5836fd408cda0bb74f2f46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axCatchAll xmlns="f1fa6c51-b02d-4139-aafb-3ade645604da" xsi:nil="true"/>
    <Thumbnail xmlns="24019410-d1d0-42fe-b6da-bfb21a3ee566" xsi:nil="true"/>
    <AS_xc5c5__xccb4__xbe0c__xb85c__xc154_ xmlns="24019410-d1d0-42fe-b6da-bfb21a3ee566" xsi:nil="true"/>
    <_Flow_SignoffStatus xmlns="24019410-d1d0-42fe-b6da-bfb21a3ee56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5E76B-66DD-435F-A425-15D32E5F8F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2B7EE8-A22B-45CF-8A58-A4FF2E6D9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8DAB8D-8DDD-431C-8D27-8173EDE2D015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customXml/itemProps4.xml><?xml version="1.0" encoding="utf-8"?>
<ds:datastoreItem xmlns:ds="http://schemas.openxmlformats.org/officeDocument/2006/customXml" ds:itemID="{49B5D400-D31E-4783-91A8-75B8D30022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HiNAS_Paper_Form.dotx</Template>
  <TotalTime>559</TotalTime>
  <Pages>12</Pages>
  <Words>1660</Words>
  <Characters>8487</Characters>
  <Application>Microsoft Office Word</Application>
  <DocSecurity>0</DocSecurity>
  <Lines>1060</Lines>
  <Paragraphs>922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Factory Acceptance Test</vt:lpstr>
    </vt:vector>
  </TitlesOfParts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Acceptance Test</dc:title>
  <dc:subject/>
  <dc:creator>Wonchul Yoo</dc:creator>
  <cp:keywords/>
  <dc:description/>
  <cp:lastModifiedBy>Seunghyun Woo(우승현)</cp:lastModifiedBy>
  <cp:revision>41</cp:revision>
  <cp:lastPrinted>2026-03-09T02:22:00Z</cp:lastPrinted>
  <dcterms:created xsi:type="dcterms:W3CDTF">2025-10-28T07:38:00Z</dcterms:created>
  <dcterms:modified xsi:type="dcterms:W3CDTF">2026-06-01T00:03:00Z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0x010100FD90D0F94733F44B8E92DD98AE1F1581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416982c3,55bff8a3,68b8dae,759ef507,52cac2c5,2a35bc58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Confidential | AVIKUS – Unauthorized distribution is strictly prohibited</vt:lpwstr>
  </property>
</Properties>
</file>