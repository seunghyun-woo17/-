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DB0" w14:textId="77777777" w:rsidR="00A00803" w:rsidRPr="00A00803" w:rsidRDefault="00A00803" w:rsidP="00A00803">
      <w:pPr>
        <w:rPr>
          <w:rFonts w:ascii="Times New Roman" w:hAnsi="Times New Roman" w:cs="Times New Roman"/>
          <w:color w:val="659ADD" w:themeColor="accent1"/>
          <w:sz w:val="36"/>
          <w:szCs w:val="40"/>
        </w:rPr>
      </w:pPr>
      <w:r w:rsidRPr="00A00803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Final Inspection Report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A00803" w:rsidRPr="00A00803" w14:paraId="19304F13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476B3EC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53B94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/>
              </w:rPr>
              <w:t>HiNAS</w:t>
            </w:r>
            <w:proofErr w:type="spellEnd"/>
            <w:r w:rsidRPr="00A00803">
              <w:rPr>
                <w:rFonts w:ascii="Times New Roman" w:hAnsi="Times New Roman" w:cs="Times New Roman"/>
              </w:rPr>
              <w:t xml:space="preserve"> 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EF784A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A7D20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RMS26-0006</w:t>
            </w:r>
          </w:p>
        </w:tc>
      </w:tr>
      <w:tr w:rsidR="00A00803" w:rsidRPr="00A00803" w14:paraId="076AA800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D565627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34169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HMM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7D53ABF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DF83DE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LEAF</w:t>
            </w:r>
          </w:p>
        </w:tc>
      </w:tr>
      <w:tr w:rsidR="00A00803" w:rsidRPr="00A00803" w14:paraId="5DB68F39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21BBB18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95BA3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6314CE3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378A0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2026-05-04</w:t>
            </w:r>
          </w:p>
        </w:tc>
      </w:tr>
      <w:tr w:rsidR="00A00803" w:rsidRPr="00A00803" w14:paraId="50A61404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3FA15A6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5A29E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Seunghyun.woo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50C5DA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671390A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0E5AC010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p w14:paraId="4A86DAC9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25448D2" wp14:editId="367A84D8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EF2CD" w14:textId="77777777" w:rsidR="00A00803" w:rsidRPr="00061836" w:rsidRDefault="00A00803" w:rsidP="00A0080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57B55ECA" w14:textId="77777777" w:rsidR="00A00803" w:rsidRPr="003214FD" w:rsidRDefault="00A00803" w:rsidP="00A0080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>This document cotains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Restricted to use only by Avikus employees or other persons authorized by Avikus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Since it cotains Avikus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without the prior written approval of Avikus.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448D2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8FEF2CD" w14:textId="77777777" w:rsidR="00A00803" w:rsidRPr="00061836" w:rsidRDefault="00A00803" w:rsidP="00A0080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57B55ECA" w14:textId="77777777" w:rsidR="00A00803" w:rsidRPr="003214FD" w:rsidRDefault="00A00803" w:rsidP="00A0080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 xml:space="preserve">This document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Restricted to use only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employees or other persons authorized by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Since it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cotains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 xml:space="preserve">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 xml:space="preserve">without the prior written approval of </w:t>
                      </w:r>
                      <w:proofErr w:type="spellStart"/>
                      <w:r w:rsidRPr="003214FD">
                        <w:rPr>
                          <w:sz w:val="19"/>
                          <w:szCs w:val="19"/>
                        </w:rPr>
                        <w:t>Avikus</w:t>
                      </w:r>
                      <w:proofErr w:type="spellEnd"/>
                      <w:r w:rsidRPr="003214FD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A00803">
        <w:rPr>
          <w:rFonts w:ascii="Times New Roman" w:hAnsi="Times New Roman" w:cs="Times New Roman"/>
        </w:rPr>
        <w:br w:type="page"/>
      </w:r>
    </w:p>
    <w:p w14:paraId="32843AF8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15D70FCB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General</w:t>
      </w:r>
    </w:p>
    <w:p w14:paraId="76858E19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is an inspection report for the product verification of</w:t>
      </w:r>
      <w:r w:rsidRPr="00A00803">
        <w:rPr>
          <w:rFonts w:ascii="Times New Roman" w:hAnsi="Times New Roman" w:cs="Times New Roman" w:hint="eastAsia"/>
        </w:rPr>
        <w:t xml:space="preserve"> </w:t>
      </w:r>
      <w:proofErr w:type="spellStart"/>
      <w:r w:rsidRPr="00A00803">
        <w:rPr>
          <w:rFonts w:ascii="Times New Roman" w:hAnsi="Times New Roman" w:cs="Times New Roman"/>
        </w:rPr>
        <w:t>HiNAS</w:t>
      </w:r>
      <w:proofErr w:type="spellEnd"/>
      <w:r w:rsidRPr="00A00803">
        <w:rPr>
          <w:rFonts w:ascii="Times New Roman" w:hAnsi="Times New Roman" w:cs="Times New Roman"/>
        </w:rPr>
        <w:t xml:space="preserve"> Control</w:t>
      </w:r>
      <w:r w:rsidRPr="00A00803">
        <w:rPr>
          <w:rFonts w:ascii="Times New Roman" w:hAnsi="Times New Roman" w:cs="Times New Roman" w:hint="eastAsia"/>
        </w:rPr>
        <w:t xml:space="preserve"> Standard</w:t>
      </w:r>
      <w:r w:rsidRPr="00A00803">
        <w:rPr>
          <w:rFonts w:ascii="Times New Roman" w:hAnsi="Times New Roman" w:cs="Times New Roman"/>
        </w:rPr>
        <w:t>.</w:t>
      </w:r>
    </w:p>
    <w:p w14:paraId="7CA94D7D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</w:p>
    <w:p w14:paraId="060EB0B8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Purpose</w:t>
      </w:r>
    </w:p>
    <w:p w14:paraId="7C9E4381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verifies whether the product has been manufactured in accordance with the type specified in the EC-Type Examination Certificate</w:t>
      </w:r>
    </w:p>
    <w:p w14:paraId="5E90A2B3" w14:textId="77777777" w:rsidR="00A00803" w:rsidRPr="00A00803" w:rsidRDefault="00A00803" w:rsidP="00A00803">
      <w:pPr>
        <w:ind w:left="425"/>
        <w:contextualSpacing/>
        <w:rPr>
          <w:rFonts w:ascii="Times New Roman" w:hAnsi="Times New Roman" w:cs="Times New Roman"/>
          <w:b/>
          <w:bCs/>
        </w:rPr>
      </w:pPr>
    </w:p>
    <w:p w14:paraId="6DBE8A29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Final Inspection</w:t>
      </w:r>
    </w:p>
    <w:p w14:paraId="41C73EA1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 xml:space="preserve">Inspection List of </w:t>
      </w:r>
      <w:proofErr w:type="spellStart"/>
      <w:r w:rsidRPr="00A00803">
        <w:rPr>
          <w:rFonts w:ascii="Times New Roman" w:hAnsi="Times New Roman" w:cs="Times New Roman" w:hint="eastAsia"/>
          <w:b/>
          <w:bCs/>
        </w:rPr>
        <w:t>HiNAS</w:t>
      </w:r>
      <w:proofErr w:type="spellEnd"/>
      <w:r w:rsidRPr="00A00803">
        <w:rPr>
          <w:rFonts w:ascii="Times New Roman" w:hAnsi="Times New Roman" w:cs="Times New Roman" w:hint="eastAsia"/>
          <w:b/>
          <w:bCs/>
        </w:rPr>
        <w:t xml:space="preserve"> Control Standard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551"/>
        <w:gridCol w:w="2707"/>
        <w:gridCol w:w="1134"/>
        <w:gridCol w:w="1984"/>
      </w:tblGrid>
      <w:tr w:rsidR="00A00803" w:rsidRPr="00A00803" w14:paraId="08F747D0" w14:textId="77777777" w:rsidTr="00A93213">
        <w:trPr>
          <w:trHeight w:val="451"/>
          <w:jc w:val="center"/>
        </w:trPr>
        <w:tc>
          <w:tcPr>
            <w:tcW w:w="691" w:type="dxa"/>
            <w:shd w:val="clear" w:color="auto" w:fill="D9D9D6" w:themeFill="background1"/>
            <w:vAlign w:val="center"/>
          </w:tcPr>
          <w:p w14:paraId="13BA8A8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Cs w:val="20"/>
              </w:rPr>
              <w:t>No.</w:t>
            </w:r>
          </w:p>
        </w:tc>
        <w:tc>
          <w:tcPr>
            <w:tcW w:w="2551" w:type="dxa"/>
            <w:shd w:val="clear" w:color="auto" w:fill="D9D9D6" w:themeFill="background1"/>
            <w:vAlign w:val="center"/>
          </w:tcPr>
          <w:p w14:paraId="7660D6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Type</w:t>
            </w:r>
          </w:p>
        </w:tc>
        <w:tc>
          <w:tcPr>
            <w:tcW w:w="2707" w:type="dxa"/>
            <w:shd w:val="clear" w:color="auto" w:fill="D9D9D6" w:themeFill="background1"/>
            <w:vAlign w:val="center"/>
          </w:tcPr>
          <w:p w14:paraId="7C1593F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Model</w:t>
            </w:r>
          </w:p>
        </w:tc>
        <w:tc>
          <w:tcPr>
            <w:tcW w:w="1134" w:type="dxa"/>
            <w:shd w:val="clear" w:color="auto" w:fill="D9D9D6" w:themeFill="background1"/>
            <w:vAlign w:val="center"/>
          </w:tcPr>
          <w:p w14:paraId="62D9F8E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Quantity</w:t>
            </w:r>
          </w:p>
        </w:tc>
        <w:tc>
          <w:tcPr>
            <w:tcW w:w="1984" w:type="dxa"/>
            <w:shd w:val="clear" w:color="auto" w:fill="D9D9D6" w:themeFill="background1"/>
            <w:vAlign w:val="center"/>
          </w:tcPr>
          <w:p w14:paraId="5F2E29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S/N</w:t>
            </w:r>
          </w:p>
        </w:tc>
      </w:tr>
      <w:tr w:rsidR="00A00803" w:rsidRPr="00A00803" w14:paraId="0C5EAD9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118A9F8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0E17A5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Server</w:t>
            </w:r>
          </w:p>
        </w:tc>
        <w:tc>
          <w:tcPr>
            <w:tcW w:w="2707" w:type="dxa"/>
            <w:vAlign w:val="center"/>
          </w:tcPr>
          <w:p w14:paraId="3C3188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</w:t>
            </w:r>
          </w:p>
          <w:p w14:paraId="533C81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-TH</w:t>
            </w:r>
          </w:p>
        </w:tc>
        <w:tc>
          <w:tcPr>
            <w:tcW w:w="1134" w:type="dxa"/>
            <w:vAlign w:val="center"/>
          </w:tcPr>
          <w:p w14:paraId="533D5F3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747A215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765F4G4</w:t>
            </w:r>
          </w:p>
        </w:tc>
      </w:tr>
      <w:tr w:rsidR="00A00803" w:rsidRPr="00A00803" w14:paraId="353346F3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736A5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766758E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Client</w:t>
            </w:r>
          </w:p>
        </w:tc>
        <w:tc>
          <w:tcPr>
            <w:tcW w:w="2707" w:type="dxa"/>
            <w:vAlign w:val="center"/>
          </w:tcPr>
          <w:p w14:paraId="75C9E2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 </w:t>
            </w:r>
            <w:r w:rsidRPr="00A00803">
              <w:rPr>
                <w:spacing w:val="-2"/>
                <w:sz w:val="16"/>
                <w:szCs w:val="24"/>
              </w:rPr>
              <w:br/>
              <w:t xml:space="preserve">with </w:t>
            </w:r>
            <w:proofErr w:type="gramStart"/>
            <w:r w:rsidRPr="00A00803">
              <w:rPr>
                <w:spacing w:val="-2"/>
                <w:sz w:val="16"/>
                <w:szCs w:val="24"/>
              </w:rPr>
              <w:t>damping</w:t>
            </w:r>
            <w:proofErr w:type="gramEnd"/>
            <w:r w:rsidRPr="00A00803">
              <w:rPr>
                <w:spacing w:val="-2"/>
                <w:sz w:val="16"/>
                <w:szCs w:val="24"/>
              </w:rPr>
              <w:t xml:space="preserve">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</w:p>
        </w:tc>
        <w:tc>
          <w:tcPr>
            <w:tcW w:w="1134" w:type="dxa"/>
            <w:vAlign w:val="center"/>
          </w:tcPr>
          <w:p w14:paraId="5D122A5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CEFC3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7K163G4</w:t>
            </w:r>
          </w:p>
        </w:tc>
      </w:tr>
      <w:tr w:rsidR="00A00803" w:rsidRPr="00A00803" w14:paraId="3916360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B35B67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26A5B3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2707" w:type="dxa"/>
            <w:vAlign w:val="center"/>
          </w:tcPr>
          <w:p w14:paraId="3DD38A1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TIMX-W320(32”)</w:t>
            </w:r>
          </w:p>
          <w:p w14:paraId="776551F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1134" w:type="dxa"/>
            <w:vAlign w:val="center"/>
          </w:tcPr>
          <w:p w14:paraId="0505969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26F0B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TM260313-071</w:t>
            </w:r>
          </w:p>
        </w:tc>
      </w:tr>
      <w:tr w:rsidR="00A00803" w:rsidRPr="00A00803" w14:paraId="341860C9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422A3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5FDF7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2707" w:type="dxa"/>
            <w:vAlign w:val="center"/>
          </w:tcPr>
          <w:p w14:paraId="1B4F48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1134" w:type="dxa"/>
            <w:vAlign w:val="center"/>
          </w:tcPr>
          <w:p w14:paraId="4B94406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17798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2026.42300.005</w:t>
            </w:r>
          </w:p>
        </w:tc>
      </w:tr>
      <w:tr w:rsidR="00A00803" w:rsidRPr="00A00803" w14:paraId="0358E685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645C5D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5DC322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07" w:type="dxa"/>
            <w:vAlign w:val="center"/>
          </w:tcPr>
          <w:p w14:paraId="220D2D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1134" w:type="dxa"/>
            <w:vAlign w:val="center"/>
          </w:tcPr>
          <w:p w14:paraId="6E92C4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F852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TBELE1037982</w:t>
            </w:r>
          </w:p>
        </w:tc>
      </w:tr>
      <w:tr w:rsidR="00A00803" w:rsidRPr="00A00803" w14:paraId="215450B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4902E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2A4FB2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2707" w:type="dxa"/>
            <w:vAlign w:val="center"/>
          </w:tcPr>
          <w:p w14:paraId="4E8E165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1134" w:type="dxa"/>
            <w:vAlign w:val="center"/>
          </w:tcPr>
          <w:p w14:paraId="3BFBCEB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63604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TBFCD1051403</w:t>
            </w:r>
            <w:r w:rsidRPr="00A00803">
              <w:rPr>
                <w:spacing w:val="-2"/>
                <w:sz w:val="16"/>
                <w:szCs w:val="24"/>
              </w:rPr>
              <w:br/>
              <w:t>TBFCD1009077</w:t>
            </w:r>
          </w:p>
        </w:tc>
      </w:tr>
      <w:tr w:rsidR="00A00803" w:rsidRPr="00A00803" w14:paraId="119553D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3AA9602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0ED9E8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2707" w:type="dxa"/>
            <w:vAlign w:val="center"/>
          </w:tcPr>
          <w:p w14:paraId="58BA0CE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1134" w:type="dxa"/>
            <w:vAlign w:val="center"/>
          </w:tcPr>
          <w:p w14:paraId="748F05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DDCFAF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LNSBFJDJBR</w:t>
            </w:r>
          </w:p>
        </w:tc>
      </w:tr>
      <w:tr w:rsidR="00A00803" w:rsidRPr="00A00803" w14:paraId="2286203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8BD2A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C09E0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2707" w:type="dxa"/>
            <w:vAlign w:val="center"/>
          </w:tcPr>
          <w:p w14:paraId="220375E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1134" w:type="dxa"/>
            <w:vAlign w:val="center"/>
          </w:tcPr>
          <w:p w14:paraId="79CF7BB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CA9A1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1098</w:t>
            </w:r>
          </w:p>
        </w:tc>
      </w:tr>
      <w:tr w:rsidR="00A00803" w:rsidRPr="00A00803" w14:paraId="75057D5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E8F09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206ED7D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2707" w:type="dxa"/>
            <w:vAlign w:val="center"/>
          </w:tcPr>
          <w:p w14:paraId="575C31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  <w:tc>
          <w:tcPr>
            <w:tcW w:w="1134" w:type="dxa"/>
            <w:vAlign w:val="center"/>
          </w:tcPr>
          <w:p w14:paraId="06E2AF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183B6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12108</w:t>
            </w:r>
          </w:p>
        </w:tc>
      </w:tr>
      <w:tr w:rsidR="00A00803" w:rsidRPr="00A00803" w14:paraId="09D5780C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6EA6844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052D02B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2707" w:type="dxa"/>
            <w:vAlign w:val="center"/>
          </w:tcPr>
          <w:p w14:paraId="2ACEE5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1134" w:type="dxa"/>
            <w:vAlign w:val="center"/>
          </w:tcPr>
          <w:p w14:paraId="5E3410C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E73C190" w14:textId="206091F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GC46T50016</w:t>
            </w:r>
          </w:p>
        </w:tc>
      </w:tr>
      <w:tr w:rsidR="00A00803" w:rsidRPr="00A00803" w14:paraId="1F94B16B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5D6B29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73301F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Camera unit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EO cameras and IR cameras</w:t>
            </w:r>
          </w:p>
        </w:tc>
        <w:tc>
          <w:tcPr>
            <w:tcW w:w="2707" w:type="dxa"/>
            <w:vMerge w:val="restart"/>
            <w:vAlign w:val="center"/>
          </w:tcPr>
          <w:p w14:paraId="183087A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18D1138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E6A6D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569B51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SC0004-NCH01-25132</w:t>
            </w:r>
          </w:p>
        </w:tc>
      </w:tr>
      <w:tr w:rsidR="00A00803" w:rsidRPr="00A00803" w14:paraId="21B97EBA" w14:textId="77777777" w:rsidTr="00A93213">
        <w:trPr>
          <w:trHeight w:val="1692"/>
          <w:jc w:val="center"/>
        </w:trPr>
        <w:tc>
          <w:tcPr>
            <w:tcW w:w="691" w:type="dxa"/>
            <w:vAlign w:val="center"/>
          </w:tcPr>
          <w:p w14:paraId="266720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5D6504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Single Board Computer</w:t>
            </w:r>
          </w:p>
        </w:tc>
        <w:tc>
          <w:tcPr>
            <w:tcW w:w="2707" w:type="dxa"/>
            <w:vMerge/>
            <w:vAlign w:val="center"/>
          </w:tcPr>
          <w:p w14:paraId="07667A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735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01DE9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568909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SC0005-NJB01-26044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NAS-HUCX08250040</w:t>
            </w:r>
          </w:p>
          <w:p w14:paraId="622BFDE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4CB84E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SZ0014-EMC01-143</w:t>
            </w:r>
          </w:p>
          <w:p w14:paraId="55B2E33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4AC2796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2025-160</w:t>
            </w:r>
          </w:p>
        </w:tc>
      </w:tr>
    </w:tbl>
    <w:p w14:paraId="7119470F" w14:textId="70D11FBE" w:rsidR="00A00803" w:rsidRPr="000171FD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br w:type="page"/>
      </w:r>
    </w:p>
    <w:p w14:paraId="71C7F61E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Inspection</w:t>
      </w:r>
    </w:p>
    <w:p w14:paraId="1F39DD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Server</w:t>
      </w:r>
    </w:p>
    <w:tbl>
      <w:tblPr>
        <w:tblStyle w:val="ac"/>
        <w:tblW w:w="981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720"/>
        <w:gridCol w:w="682"/>
        <w:gridCol w:w="1661"/>
        <w:gridCol w:w="1629"/>
        <w:gridCol w:w="567"/>
        <w:gridCol w:w="567"/>
        <w:gridCol w:w="7"/>
      </w:tblGrid>
      <w:tr w:rsidR="00A00803" w:rsidRPr="00A00803" w14:paraId="00983283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00BE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gridSpan w:val="2"/>
            <w:vAlign w:val="center"/>
          </w:tcPr>
          <w:p w14:paraId="59A85B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erver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ABA690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770" w:type="dxa"/>
            <w:gridSpan w:val="4"/>
            <w:vAlign w:val="center"/>
          </w:tcPr>
          <w:p w14:paraId="4C5C00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09A13850" w14:textId="77777777" w:rsidTr="00A93213"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9D684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gridSpan w:val="2"/>
            <w:vAlign w:val="center"/>
          </w:tcPr>
          <w:p w14:paraId="659BD7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6B774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770" w:type="dxa"/>
            <w:gridSpan w:val="4"/>
            <w:vAlign w:val="center"/>
          </w:tcPr>
          <w:p w14:paraId="66EF692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765F4G4</w:t>
            </w:r>
          </w:p>
        </w:tc>
      </w:tr>
      <w:tr w:rsidR="00A00803" w:rsidRPr="00A00803" w14:paraId="4969ADD5" w14:textId="77777777" w:rsidTr="00A93213">
        <w:trPr>
          <w:gridAfter w:val="1"/>
          <w:wAfter w:w="7" w:type="dxa"/>
        </w:trPr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8FA0B5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80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B90C3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972" w:type="dxa"/>
            <w:gridSpan w:val="3"/>
            <w:vMerge w:val="restart"/>
            <w:shd w:val="clear" w:color="auto" w:fill="C4C4C0" w:themeFill="background1" w:themeFillShade="E6"/>
            <w:vAlign w:val="center"/>
          </w:tcPr>
          <w:p w14:paraId="7B96712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580CD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82810DE" w14:textId="77777777" w:rsidTr="00A93213">
        <w:trPr>
          <w:gridAfter w:val="1"/>
          <w:wAfter w:w="7" w:type="dxa"/>
        </w:trPr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3E93F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0" w:type="dxa"/>
            <w:gridSpan w:val="2"/>
            <w:vMerge/>
            <w:shd w:val="clear" w:color="auto" w:fill="C4C4C0" w:themeFill="background1" w:themeFillShade="E6"/>
            <w:vAlign w:val="center"/>
          </w:tcPr>
          <w:p w14:paraId="59BECD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2" w:type="dxa"/>
            <w:gridSpan w:val="3"/>
            <w:vMerge/>
            <w:shd w:val="clear" w:color="auto" w:fill="C4C4C0" w:themeFill="background1" w:themeFillShade="E6"/>
            <w:vAlign w:val="center"/>
          </w:tcPr>
          <w:p w14:paraId="07E773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55606C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04F2A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C0B2364" w14:textId="77777777" w:rsidTr="00A93213">
        <w:trPr>
          <w:gridAfter w:val="1"/>
          <w:wAfter w:w="7" w:type="dxa"/>
          <w:trHeight w:val="774"/>
        </w:trPr>
        <w:tc>
          <w:tcPr>
            <w:tcW w:w="905" w:type="dxa"/>
            <w:vAlign w:val="center"/>
          </w:tcPr>
          <w:p w14:paraId="141BFD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287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5BC14B7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A15D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63A39BC3" w14:textId="33CD96AA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765F4G4</w:t>
            </w:r>
          </w:p>
          <w:p w14:paraId="169B6175" w14:textId="7119C5F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F682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F076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BCC7A44" w14:textId="77777777" w:rsidTr="00A93213">
        <w:trPr>
          <w:gridAfter w:val="1"/>
          <w:wAfter w:w="7" w:type="dxa"/>
          <w:trHeight w:val="784"/>
        </w:trPr>
        <w:tc>
          <w:tcPr>
            <w:tcW w:w="905" w:type="dxa"/>
            <w:vMerge w:val="restart"/>
            <w:vAlign w:val="center"/>
          </w:tcPr>
          <w:p w14:paraId="625989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62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1684B1C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972" w:type="dxa"/>
            <w:gridSpan w:val="3"/>
            <w:tcBorders>
              <w:top w:val="nil"/>
              <w:left w:val="single" w:sz="4" w:space="0" w:color="auto"/>
            </w:tcBorders>
            <w:vAlign w:val="center"/>
          </w:tcPr>
          <w:p w14:paraId="7BA4DB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E9551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162F1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BC96905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3E7B27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0DD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1B490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719828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B250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5B3AEC7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78CED4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BF54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7BFD1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4CB9F5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AD19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577CD2D2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5944CA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8CC3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7896E8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4F86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5E399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327C64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6AB0B6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C19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4DC0D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EC986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A08C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A6A0A5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27ED4E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A3B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174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3FA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769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11AA57B" w14:textId="77777777" w:rsidR="00A00803" w:rsidRPr="00A00803" w:rsidRDefault="00A00803" w:rsidP="00A00803">
      <w:r w:rsidRPr="00A00803">
        <w:br w:type="page"/>
      </w:r>
    </w:p>
    <w:p w14:paraId="564B5AA4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Client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EE222B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3E1223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EE978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Client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DCA84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D57083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4952A17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45A4A9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76ECC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5DDC4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7C2055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7K163G4</w:t>
            </w:r>
          </w:p>
        </w:tc>
      </w:tr>
      <w:tr w:rsidR="00A00803" w:rsidRPr="00A00803" w14:paraId="6949083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208E5B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A6159A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3B909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CB5108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A605AD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CC8CF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F4853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4AD58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92403D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25B4F6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D53A19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D89F6F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74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186BF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A79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24C08F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7K163G4</w:t>
            </w:r>
          </w:p>
          <w:p w14:paraId="0A500F55" w14:textId="04CD204E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C68F410" w14:textId="4C5CF606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167EE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B447BF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506FA57" w14:textId="77777777" w:rsidTr="00A93213">
        <w:trPr>
          <w:trHeight w:val="784"/>
        </w:trPr>
        <w:tc>
          <w:tcPr>
            <w:tcW w:w="905" w:type="dxa"/>
            <w:vMerge w:val="restart"/>
            <w:vAlign w:val="center"/>
          </w:tcPr>
          <w:p w14:paraId="0C6B24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8C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42B4E5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nil"/>
              <w:left w:val="single" w:sz="4" w:space="0" w:color="auto"/>
            </w:tcBorders>
            <w:vAlign w:val="center"/>
          </w:tcPr>
          <w:p w14:paraId="2C685E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3AFE55F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A352C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2D60390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27BED691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2E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5629E0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FA6BA5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4778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1B3D052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75367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88DE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142997B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AAD05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ABB623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44238AE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A4B8279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4D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44923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795790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C50D6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20233DA6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3B854400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736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334B92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5445A0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3E39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8B66A15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0300D0CA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93CC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70DE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21CE8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A15FD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9105B7A" w14:textId="77777777" w:rsidR="00A00803" w:rsidRPr="00A00803" w:rsidRDefault="00A00803" w:rsidP="00A00803"/>
    <w:p w14:paraId="63924BD5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Monitor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0F7FAC7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E74158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66AAC2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55AC1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5C44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</w:t>
            </w:r>
          </w:p>
          <w:p w14:paraId="572708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 TIMX-UW584</w:t>
            </w:r>
          </w:p>
        </w:tc>
      </w:tr>
      <w:tr w:rsidR="00A00803" w:rsidRPr="00A00803" w14:paraId="5B2C640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0072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1E4D1A2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EF0C7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612D2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TM260313-071</w:t>
            </w:r>
          </w:p>
        </w:tc>
      </w:tr>
      <w:tr w:rsidR="00A00803" w:rsidRPr="00A00803" w14:paraId="3CECE6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106043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EDC50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13AED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F286D1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82DA75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759D8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7CC64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5E7384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B9B21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EF2E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5A48B24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A791C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A1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3C8E6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TIMX-W320, TIMX-UW584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2D70C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TIMX-W320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, </w:t>
            </w:r>
            <w:r w:rsidRPr="00A00803">
              <w:rPr>
                <w:spacing w:val="-2"/>
                <w:sz w:val="16"/>
                <w:szCs w:val="24"/>
              </w:rPr>
              <w:t>TIMX-UW584</w:t>
            </w:r>
          </w:p>
          <w:p w14:paraId="634CAB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0F5B6D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TM260313-071</w:t>
            </w:r>
          </w:p>
          <w:p w14:paraId="417407C8" w14:textId="25572C0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B5B5EFF" w14:textId="1C40FF4F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B5820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ED8FE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EA01B5" w14:textId="34E1BA71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</w:p>
    <w:p w14:paraId="78505CBC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365450C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E028C4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2CCAD4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1F5D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2B47250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RKTE85B2448-W-MC1</w:t>
            </w:r>
          </w:p>
        </w:tc>
      </w:tr>
      <w:tr w:rsidR="00A00803" w:rsidRPr="00A00803" w14:paraId="4D8E4E5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F16C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818634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AA63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66D637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2026.42300.005</w:t>
            </w:r>
          </w:p>
        </w:tc>
      </w:tr>
      <w:tr w:rsidR="00A00803" w:rsidRPr="00A00803" w14:paraId="52DEEB8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760EF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CDA41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C0D31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12BA8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52F89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4CFEBA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3557C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18983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38D0F3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58E62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BB1BE73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04186B9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31F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EB99E1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3241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  <w:p w14:paraId="1A56F9D0" w14:textId="78274B23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br/>
              <w:t>2026.42300.005</w:t>
            </w:r>
          </w:p>
        </w:tc>
        <w:tc>
          <w:tcPr>
            <w:tcW w:w="567" w:type="dxa"/>
            <w:vAlign w:val="center"/>
          </w:tcPr>
          <w:p w14:paraId="15BA64A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AB4F8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E43CCF" w14:textId="1D887498" w:rsidR="00D24CDA" w:rsidRDefault="00D24CDA" w:rsidP="00A00803"/>
    <w:p w14:paraId="16EDA956" w14:textId="77777777" w:rsidR="00D24CDA" w:rsidRDefault="00D24CDA">
      <w:r>
        <w:br w:type="page"/>
      </w:r>
    </w:p>
    <w:p w14:paraId="0AFDB4EF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lastRenderedPageBreak/>
        <w:t>Serial to Ethernet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267"/>
        <w:gridCol w:w="2796"/>
        <w:gridCol w:w="1457"/>
        <w:gridCol w:w="567"/>
        <w:gridCol w:w="567"/>
      </w:tblGrid>
      <w:tr w:rsidR="00A00803" w:rsidRPr="00A00803" w14:paraId="79F5FC4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212DF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267" w:type="dxa"/>
            <w:vAlign w:val="center"/>
          </w:tcPr>
          <w:p w14:paraId="690DB32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4D9F277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6DB954C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</w:tr>
      <w:tr w:rsidR="00A00803" w:rsidRPr="00A00803" w14:paraId="2E8232B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CDC3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267" w:type="dxa"/>
            <w:vAlign w:val="center"/>
          </w:tcPr>
          <w:p w14:paraId="56B4152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559D39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BBEB714" w14:textId="77777777" w:rsidR="00A00803" w:rsidRPr="00A00803" w:rsidRDefault="00A00803" w:rsidP="00A00803">
            <w:pPr>
              <w:jc w:val="center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spacing w:val="-2"/>
                <w:sz w:val="16"/>
                <w:szCs w:val="24"/>
              </w:rPr>
              <w:t>TBELE1037982</w:t>
            </w:r>
          </w:p>
        </w:tc>
      </w:tr>
      <w:tr w:rsidR="00A00803" w:rsidRPr="00A00803" w14:paraId="04F915BB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3DF5B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347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AB909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4253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7BB3DB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53A9F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0568AA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2C369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47" w:type="dxa"/>
            <w:gridSpan w:val="2"/>
            <w:vMerge/>
            <w:shd w:val="clear" w:color="auto" w:fill="C4C4C0" w:themeFill="background1" w:themeFillShade="E6"/>
            <w:vAlign w:val="center"/>
          </w:tcPr>
          <w:p w14:paraId="7DC624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3" w:type="dxa"/>
            <w:gridSpan w:val="2"/>
            <w:vMerge/>
            <w:shd w:val="clear" w:color="auto" w:fill="C4C4C0" w:themeFill="background1" w:themeFillShade="E6"/>
            <w:vAlign w:val="center"/>
          </w:tcPr>
          <w:p w14:paraId="358317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12C31E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7833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2EDA642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311A8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92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7C9AF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5FCC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  <w:p w14:paraId="2924BC5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</w:p>
          <w:p w14:paraId="4E7564F3" w14:textId="3CC507E1" w:rsidR="00A00803" w:rsidRPr="00F6591B" w:rsidRDefault="00A00803" w:rsidP="00F6591B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TBELE1037982</w:t>
            </w:r>
          </w:p>
        </w:tc>
        <w:tc>
          <w:tcPr>
            <w:tcW w:w="567" w:type="dxa"/>
            <w:vAlign w:val="center"/>
          </w:tcPr>
          <w:p w14:paraId="08AEA36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EC0A08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B403C14" w14:textId="77777777" w:rsidR="00A00803" w:rsidRPr="00A00803" w:rsidRDefault="00A00803" w:rsidP="00A00803"/>
    <w:p w14:paraId="4B8AFF1B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Network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781ADDF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E69972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23D9C0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3C9A3F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19A55E2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</w:tr>
      <w:tr w:rsidR="00A00803" w:rsidRPr="00A00803" w14:paraId="1660B82E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9C1D2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ACB25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B4308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A06C1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TBFCD1051403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TBFCD1009077</w:t>
            </w:r>
          </w:p>
        </w:tc>
      </w:tr>
      <w:tr w:rsidR="00A00803" w:rsidRPr="00A00803" w14:paraId="5C6812B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17868B2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F9584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0AFB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53B5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BFA08B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FA327C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13934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AA15D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B92F9D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8727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CAC482C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22DF4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DB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1D3286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4DDB8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  <w:p w14:paraId="63EB50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</w:p>
          <w:p w14:paraId="5DDE86CA" w14:textId="00359612" w:rsidR="00A00803" w:rsidRPr="00F6591B" w:rsidRDefault="00A00803" w:rsidP="00A00803">
            <w:pPr>
              <w:jc w:val="left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TBFCD1051403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TBFCD1009077</w:t>
            </w:r>
          </w:p>
        </w:tc>
        <w:tc>
          <w:tcPr>
            <w:tcW w:w="567" w:type="dxa"/>
            <w:vAlign w:val="center"/>
          </w:tcPr>
          <w:p w14:paraId="3CE5ED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BDE5D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59BDB6" w14:textId="77777777" w:rsidR="00A00803" w:rsidRPr="00A00803" w:rsidRDefault="00A00803" w:rsidP="00A00803"/>
    <w:p w14:paraId="25CFE7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Firewall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2B6E650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3F1FB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55CD9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3610CD0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D9580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</w:tr>
      <w:tr w:rsidR="00A00803" w:rsidRPr="00A00803" w14:paraId="2CC6ED4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263A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68F9D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E91C8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9D6B4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LNSBFJDJBR</w:t>
            </w:r>
          </w:p>
        </w:tc>
      </w:tr>
      <w:tr w:rsidR="00A00803" w:rsidRPr="00A00803" w14:paraId="549FE38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68AB03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196F08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95DD2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E5316D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12DEA12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4E7F5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21BF32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EFFA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0B16F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21D234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70BDCB9" w14:textId="77777777" w:rsidTr="00A93213">
        <w:trPr>
          <w:trHeight w:val="2311"/>
        </w:trPr>
        <w:tc>
          <w:tcPr>
            <w:tcW w:w="905" w:type="dxa"/>
            <w:vAlign w:val="center"/>
          </w:tcPr>
          <w:p w14:paraId="01D9FB0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71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48543B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3E5C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5D78989A" w14:textId="4C2617C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LNSBFJDJBR</w:t>
            </w:r>
          </w:p>
        </w:tc>
        <w:tc>
          <w:tcPr>
            <w:tcW w:w="567" w:type="dxa"/>
            <w:vAlign w:val="center"/>
          </w:tcPr>
          <w:p w14:paraId="768332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27AC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2B4092" w14:textId="506C4D1B" w:rsidR="00A00803" w:rsidRPr="00A00803" w:rsidRDefault="00A00803" w:rsidP="00A00803"/>
    <w:p w14:paraId="4958FB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4CA5ACD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5C2B9B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A5C05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73CFCC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9BA56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</w:tr>
      <w:tr w:rsidR="00A00803" w:rsidRPr="00A00803" w14:paraId="4898A30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E5B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A35A79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676B951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444F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1098</w:t>
            </w:r>
          </w:p>
        </w:tc>
      </w:tr>
      <w:tr w:rsidR="00A00803" w:rsidRPr="00A00803" w14:paraId="4169A3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22B3E5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7BB0B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3734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EC7C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51F5E71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0CB876B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B023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4F4FB6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02B72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DE213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0D41C5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F76F8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C2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211226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12F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  <w:p w14:paraId="5599FBB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1098</w:t>
            </w:r>
          </w:p>
          <w:p w14:paraId="0F5A0D2C" w14:textId="6C6B209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B8103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C5340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50B1BE" w14:textId="77777777" w:rsidR="00A00803" w:rsidRPr="00A00803" w:rsidRDefault="00A00803" w:rsidP="00A00803"/>
    <w:p w14:paraId="76BF820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Selector Switch Dimmer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C633BD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BECA6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30B999E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B52523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028E8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</w:tr>
      <w:tr w:rsidR="00A00803" w:rsidRPr="00A00803" w14:paraId="639A69F7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FB77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1EB4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4006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EF1216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12108</w:t>
            </w:r>
          </w:p>
        </w:tc>
      </w:tr>
      <w:tr w:rsidR="00A00803" w:rsidRPr="00A00803" w14:paraId="2828172C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35E01F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2335A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71616C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73D7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C11E01F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250DBE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5564E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60C8E5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ABC8D33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E8193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311565C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4CFDB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C05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DF30F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MKD002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A7DD6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MKD002</w:t>
            </w:r>
          </w:p>
          <w:p w14:paraId="14240C92" w14:textId="6C03E38B" w:rsidR="00A00803" w:rsidRPr="00F6591B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12108</w:t>
            </w:r>
          </w:p>
        </w:tc>
        <w:tc>
          <w:tcPr>
            <w:tcW w:w="567" w:type="dxa"/>
            <w:vAlign w:val="center"/>
          </w:tcPr>
          <w:p w14:paraId="4602EA5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8E62B3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EE5A23" w14:textId="77777777" w:rsidR="00A00803" w:rsidRPr="00A00803" w:rsidRDefault="00A00803" w:rsidP="00A00803"/>
    <w:p w14:paraId="7F04B831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UPS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BC7545A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31B3A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6B1153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2883EA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FD7FB0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</w:tr>
      <w:tr w:rsidR="00A00803" w:rsidRPr="00A00803" w14:paraId="156E93B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FBF2B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449C01A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FF8E2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7A07B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GC46T50016</w:t>
            </w:r>
          </w:p>
        </w:tc>
      </w:tr>
      <w:tr w:rsidR="00A00803" w:rsidRPr="00A00803" w14:paraId="32110DDE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E264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E5BE14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DD6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9425DB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F20148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34DCA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A6ADDF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20D11F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1B226C7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A8659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0BE9FD0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CC0C96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5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638781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418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  <w:p w14:paraId="5E12494E" w14:textId="6C3D33F2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GC46T50016</w:t>
            </w:r>
          </w:p>
        </w:tc>
        <w:tc>
          <w:tcPr>
            <w:tcW w:w="567" w:type="dxa"/>
            <w:vAlign w:val="center"/>
          </w:tcPr>
          <w:p w14:paraId="7E932D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F490E8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05E1E1" w14:textId="77777777" w:rsidR="00A00803" w:rsidRPr="00A00803" w:rsidRDefault="00A00803" w:rsidP="00A00803"/>
    <w:p w14:paraId="58B73D1E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Camera Unit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44C5EC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B093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91A228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Camera Unit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AAC653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2B4FCA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374E6C1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0DC5A7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87A28E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7410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5A07251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SC0004-NCH01-25132</w:t>
            </w:r>
          </w:p>
        </w:tc>
      </w:tr>
      <w:tr w:rsidR="00A00803" w:rsidRPr="00A00803" w14:paraId="329038F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69465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F74E4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B826C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98D0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Judgment</w:t>
            </w:r>
          </w:p>
        </w:tc>
      </w:tr>
      <w:tr w:rsidR="00A00803" w:rsidRPr="00A00803" w14:paraId="05B1E07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1E667C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F27DD1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75889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A963F4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10772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Fail</w:t>
            </w:r>
          </w:p>
        </w:tc>
      </w:tr>
      <w:tr w:rsidR="00A00803" w:rsidRPr="00A00803" w14:paraId="065B04F9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FDCA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32D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p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roduct model and verify the serial number.</w:t>
            </w:r>
          </w:p>
          <w:p w14:paraId="4DE911CA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C53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  <w:p w14:paraId="4DFBCBD5" w14:textId="77777777" w:rsidR="00A00803" w:rsidRPr="00A00803" w:rsidRDefault="00A00803" w:rsidP="00A00803">
            <w:pPr>
              <w:jc w:val="left"/>
              <w:rPr>
                <w:noProof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SC0004-NCH01-25132</w:t>
            </w:r>
          </w:p>
          <w:p w14:paraId="4FC79A06" w14:textId="02FEACD9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76CAFD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FA2DF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0C399DF1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CDA87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4215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1088DB8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Items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975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1C108F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6A89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F2597D2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96CE8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F763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1.Visual 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B526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0A41C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ECBD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346B32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3E1D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187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2.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36A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3C1980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4F274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1880A1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F8406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5C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3.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5F2D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685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D3411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602496D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2AF7F5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18C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4.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F43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6D97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48DBC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</w:tbl>
    <w:p w14:paraId="76BBBABA" w14:textId="77777777" w:rsidR="00A00803" w:rsidRPr="00A00803" w:rsidRDefault="00A00803" w:rsidP="00A00803"/>
    <w:p w14:paraId="1AF75EBE" w14:textId="0D190B17" w:rsidR="00D24CDA" w:rsidRDefault="00D24CDA">
      <w:r>
        <w:br w:type="page"/>
      </w:r>
    </w:p>
    <w:p w14:paraId="14CB39AA" w14:textId="77777777" w:rsidR="00A00803" w:rsidRPr="00A00803" w:rsidRDefault="00A00803" w:rsidP="00A00803"/>
    <w:p w14:paraId="1EFA6B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Junction box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81BA04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7FBDE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4A5FAD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E957B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7BC26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4E9CC16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6DFCA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2620E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16C877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39963F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SC0005-NJB01-26044</w:t>
            </w:r>
          </w:p>
        </w:tc>
      </w:tr>
      <w:tr w:rsidR="00A00803" w:rsidRPr="00A00803" w14:paraId="65E77A02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EB3D7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46B59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5553E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250194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6A3F273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C4093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45A967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24A1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FF9F64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36A25F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BB20C5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D0EC9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DE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5A15A0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6852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72FB44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NO.(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>REF. NO.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) :</w:t>
            </w:r>
            <w:proofErr w:type="gramEnd"/>
          </w:p>
          <w:p w14:paraId="3C24436A" w14:textId="7F39C3E4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SC0005-NJB01-26044</w:t>
            </w:r>
          </w:p>
        </w:tc>
        <w:tc>
          <w:tcPr>
            <w:tcW w:w="567" w:type="dxa"/>
            <w:vAlign w:val="center"/>
          </w:tcPr>
          <w:p w14:paraId="563B0C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651A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6575F9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89192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E0E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70993AA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B2E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47E389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F16BCD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1ADE474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FB1B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F35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1.Visual 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926FA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0D33D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DA099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9F21CB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7221BB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2D8E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2.</w:t>
            </w:r>
            <w:r w:rsidRPr="00A00803">
              <w:rPr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358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C01D3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D156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FFF327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684360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FEE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3.</w:t>
            </w:r>
            <w:r w:rsidRPr="00A00803">
              <w:rPr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2E87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01290E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34CAF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7B2328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C3EDCC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C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4.</w:t>
            </w:r>
            <w:r w:rsidRPr="00A00803">
              <w:rPr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B90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625AE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9A28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308873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EDC93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11B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completion of the silicone sealing work.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12613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072867DB" w14:textId="661CF179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424ED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7A93F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6DD6D82D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937BB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5A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installation of the ferrite core.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5EAF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6A6EDB44" w14:textId="7F68923C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9DEB3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F97CE6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97B482" w14:textId="77777777" w:rsidR="00D24CDA" w:rsidRPr="00A00803" w:rsidRDefault="00D24CDA" w:rsidP="00A00803">
      <w:pPr>
        <w:rPr>
          <w:rFonts w:hint="eastAsia"/>
        </w:rPr>
      </w:pP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118BBE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F20800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CDD02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55BCC19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Single board Computer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55B019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F59BC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09C8EA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00AB5E5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CEEACE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B6C9F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2403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D9D90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NAS-HUCX08250040</w:t>
            </w:r>
          </w:p>
        </w:tc>
      </w:tr>
      <w:tr w:rsidR="00A00803" w:rsidRPr="00A00803" w14:paraId="2B889398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94E45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5AD8DD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CC02C5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037145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915A048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92F5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DEE7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7093703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344FAC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8553D1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475CE9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DB2A6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52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FC5BA2B" w14:textId="08F28698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F4273" w:rsidRPr="000F4273">
              <w:rPr>
                <w:spacing w:val="-2"/>
                <w:sz w:val="16"/>
                <w:szCs w:val="24"/>
              </w:rPr>
              <w:t>NAS-HUCX08250040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83D7B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NAS-HUCX08250040</w:t>
            </w:r>
          </w:p>
          <w:p w14:paraId="1FF67380" w14:textId="69BEFB7C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CB9B2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129F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DDB91F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684837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BCD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E61BF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E97D4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677E6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0D4C6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79AF76B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B7CB04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D9C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or rust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596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BB1B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F1304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313ABC2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F128DF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7BF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Boots normally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E8E1B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D28B5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DCA9E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218D5DF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3550A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6D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02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2DDAA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CED99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E255C89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DD16C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30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GMSL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A337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8536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86819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49832E3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A5BCA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502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5. LAN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EBDA6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02688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141CE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639125D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DE516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8A73C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12C949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EMC-Filter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F0B15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7745C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ABB1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5BA4B0C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568223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99C65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FF6319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2D90BC2" w14:textId="77777777" w:rsidR="00A00803" w:rsidRPr="00A00803" w:rsidRDefault="00A00803" w:rsidP="00A00803">
            <w:pPr>
              <w:jc w:val="center"/>
              <w:rPr>
                <w:color w:val="EE0000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SZ0014-EMC01-143</w:t>
            </w:r>
          </w:p>
        </w:tc>
      </w:tr>
      <w:tr w:rsidR="00A00803" w:rsidRPr="00A00803" w14:paraId="68715B4F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81F591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lastRenderedPageBreak/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5AA2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BA1E6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D05F41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06AA3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FC8E0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3865296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BF179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9D5E354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D7EBC3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656AC2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4BD21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63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1B003874" w14:textId="1F60CD9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F4273" w:rsidRPr="000F4273">
              <w:rPr>
                <w:spacing w:val="-2"/>
                <w:sz w:val="16"/>
                <w:szCs w:val="24"/>
              </w:rPr>
              <w:t>SZ0014-EMC01-143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826E2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SZ0014-EMC01-143</w:t>
            </w:r>
          </w:p>
          <w:p w14:paraId="10C8372B" w14:textId="5EC2AF45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6BF92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AFE0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E83521" w14:textId="65D6E1DE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576DA0B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14AEA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21C0D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693FEF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SMPS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4C66F5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BAAB4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EE5E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39F0AF2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B9791B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BD07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E4B8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7927DC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SMPS(R) 2025-160</w:t>
            </w:r>
          </w:p>
        </w:tc>
      </w:tr>
      <w:tr w:rsidR="00A00803" w:rsidRPr="00A00803" w14:paraId="4489D520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17D812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CFAD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84A562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6D7EC1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0885B92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C1F6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A0C31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0C44F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61D07B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2BE10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6512BE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A2DB8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2C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CC88D57" w14:textId="066596BE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 xml:space="preserve">SMPS(R) </w:t>
            </w:r>
            <w:r w:rsidR="000171FD" w:rsidRPr="000171FD">
              <w:rPr>
                <w:spacing w:val="-2"/>
                <w:sz w:val="16"/>
                <w:szCs w:val="24"/>
              </w:rPr>
              <w:t>2025-160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E3052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SMPS(R) 2025-160</w:t>
            </w:r>
          </w:p>
          <w:p w14:paraId="44491B4E" w14:textId="6DCAC121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3A968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5194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0E0AD8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 w:hint="eastAsia"/>
        </w:rPr>
        <w:t>`</w:t>
      </w:r>
    </w:p>
    <w:p w14:paraId="3CC2D6B6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19B3E095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Interface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4252"/>
      </w:tblGrid>
      <w:tr w:rsidR="00A00803" w:rsidRPr="00A00803" w14:paraId="05507E6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4BB6D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654" w:type="dxa"/>
            <w:gridSpan w:val="2"/>
            <w:vAlign w:val="center"/>
          </w:tcPr>
          <w:p w14:paraId="45572D6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Heading Control System</w:t>
            </w:r>
          </w:p>
          <w:p w14:paraId="3C75F07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Remote Control System</w:t>
            </w:r>
          </w:p>
          <w:p w14:paraId="139788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</w:p>
          <w:p w14:paraId="376182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Position Sensor</w:t>
            </w:r>
          </w:p>
          <w:p w14:paraId="32DA0A9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Heading Sensor</w:t>
            </w:r>
          </w:p>
          <w:p w14:paraId="71D4A1CF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Speed Sensor</w:t>
            </w:r>
          </w:p>
        </w:tc>
      </w:tr>
      <w:tr w:rsidR="00A00803" w:rsidRPr="00A00803" w14:paraId="2B37FF74" w14:textId="77777777" w:rsidTr="00A93213">
        <w:trPr>
          <w:trHeight w:val="470"/>
        </w:trPr>
        <w:tc>
          <w:tcPr>
            <w:tcW w:w="905" w:type="dxa"/>
            <w:shd w:val="clear" w:color="auto" w:fill="C4C4C0" w:themeFill="background1" w:themeFillShade="E6"/>
            <w:vAlign w:val="center"/>
          </w:tcPr>
          <w:p w14:paraId="7C0F22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shd w:val="clear" w:color="auto" w:fill="C4C4C0" w:themeFill="background1" w:themeFillShade="E6"/>
            <w:vAlign w:val="center"/>
          </w:tcPr>
          <w:p w14:paraId="6B9BCE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Test</w:t>
            </w:r>
            <w:r w:rsidRPr="00A00803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4252" w:type="dxa"/>
            <w:shd w:val="clear" w:color="auto" w:fill="C4C4C0" w:themeFill="background1" w:themeFillShade="E6"/>
            <w:vAlign w:val="center"/>
          </w:tcPr>
          <w:p w14:paraId="534578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A00803" w:rsidRPr="00A00803" w14:paraId="24D3D2F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E4FDAB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3C3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Control System.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15B2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The interface is verified during the on-board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test</w:t>
            </w:r>
          </w:p>
        </w:tc>
      </w:tr>
      <w:tr w:rsidR="00A00803" w:rsidRPr="00A00803" w14:paraId="76524C3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D50629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D1B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16"/>
              </w:rPr>
              <w:t>Remote</w:t>
            </w:r>
            <w:r w:rsidRPr="00A00803">
              <w:rPr>
                <w:spacing w:val="-2"/>
                <w:sz w:val="16"/>
                <w:szCs w:val="16"/>
              </w:rPr>
              <w:t xml:space="preserve"> Control</w:t>
            </w:r>
            <w:proofErr w:type="gramEnd"/>
            <w:r w:rsidRPr="00A00803">
              <w:rPr>
                <w:spacing w:val="-2"/>
                <w:sz w:val="16"/>
                <w:szCs w:val="16"/>
              </w:rPr>
              <w:t xml:space="preserve"> System.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7B93F60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680505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E4407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06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  <w:r w:rsidRPr="00A00803">
              <w:rPr>
                <w:spacing w:val="-2"/>
                <w:sz w:val="16"/>
                <w:szCs w:val="16"/>
              </w:rPr>
              <w:t>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3A4AE6A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5EBB76F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396FD1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FD67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Position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69E374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85876D6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8D0735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C47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30C424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261092E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4D3D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ECA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Speed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32346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</w:tbl>
    <w:p w14:paraId="64E0990F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279" w:tblpY="62"/>
        <w:tblW w:w="9493" w:type="dxa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A00803" w:rsidRPr="00A00803" w14:paraId="408AC373" w14:textId="77777777" w:rsidTr="00A93213">
        <w:trPr>
          <w:trHeight w:val="1408"/>
        </w:trPr>
        <w:tc>
          <w:tcPr>
            <w:tcW w:w="4746" w:type="dxa"/>
            <w:gridSpan w:val="2"/>
            <w:shd w:val="clear" w:color="auto" w:fill="EAEAEA"/>
            <w:vAlign w:val="center"/>
          </w:tcPr>
          <w:p w14:paraId="175CB8E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5B2F4C3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A00803">
              <w:rPr>
                <w:rFonts w:ascii="Times New Roman" w:hAnsi="Times New Roman" w:cs="Times New Roman" w:hint="eastAsia"/>
                <w:sz w:val="30"/>
                <w:szCs w:val="30"/>
              </w:rPr>
              <w:t>PASS</w:t>
            </w:r>
          </w:p>
        </w:tc>
      </w:tr>
      <w:tr w:rsidR="00A00803" w:rsidRPr="00A00803" w14:paraId="0895D583" w14:textId="77777777" w:rsidTr="00A93213">
        <w:trPr>
          <w:trHeight w:val="510"/>
        </w:trPr>
        <w:tc>
          <w:tcPr>
            <w:tcW w:w="9493" w:type="dxa"/>
            <w:gridSpan w:val="4"/>
            <w:shd w:val="clear" w:color="auto" w:fill="EAEAEA"/>
            <w:vAlign w:val="center"/>
          </w:tcPr>
          <w:p w14:paraId="2678EF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A00803" w:rsidRPr="00A00803" w14:paraId="1EBB3436" w14:textId="77777777" w:rsidTr="00A93213">
        <w:trPr>
          <w:trHeight w:val="1040"/>
        </w:trPr>
        <w:tc>
          <w:tcPr>
            <w:tcW w:w="2373" w:type="dxa"/>
            <w:vMerge w:val="restart"/>
            <w:shd w:val="clear" w:color="auto" w:fill="EAEAEA"/>
            <w:vAlign w:val="center"/>
          </w:tcPr>
          <w:p w14:paraId="772CC4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0B70C36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066AF29" wp14:editId="4E5A7FC0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635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00053AA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63A7282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2199905" w14:textId="77777777" w:rsidTr="00A93213">
        <w:trPr>
          <w:trHeight w:val="510"/>
        </w:trPr>
        <w:tc>
          <w:tcPr>
            <w:tcW w:w="2373" w:type="dxa"/>
            <w:vMerge/>
            <w:shd w:val="clear" w:color="auto" w:fill="EAEAEA"/>
            <w:vAlign w:val="center"/>
          </w:tcPr>
          <w:p w14:paraId="0ECEC22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2CFA1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1225CEF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F80FA92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4B101075" w14:textId="77777777" w:rsidR="00A00803" w:rsidRPr="00A00803" w:rsidRDefault="00A00803" w:rsidP="00A00803">
      <w:pPr>
        <w:tabs>
          <w:tab w:val="left" w:pos="1778"/>
        </w:tabs>
      </w:pPr>
    </w:p>
    <w:p w14:paraId="63FA7B9F" w14:textId="1576C958" w:rsidR="00EA7EA3" w:rsidRPr="00A00803" w:rsidRDefault="00EA7EA3" w:rsidP="00A00803"/>
    <w:sectPr w:rsidR="00EA7EA3" w:rsidRPr="00A00803" w:rsidSect="00436EDC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6427" w14:textId="77777777" w:rsidR="008E27C2" w:rsidRDefault="008E27C2" w:rsidP="00FB5C14">
      <w:pPr>
        <w:spacing w:after="0" w:line="240" w:lineRule="auto"/>
      </w:pPr>
      <w:r>
        <w:separator/>
      </w:r>
    </w:p>
    <w:p w14:paraId="01BF12F9" w14:textId="77777777" w:rsidR="008E27C2" w:rsidRDefault="008E27C2"/>
    <w:p w14:paraId="1A479607" w14:textId="77777777" w:rsidR="008E27C2" w:rsidRDefault="008E27C2" w:rsidP="00FC304C"/>
  </w:endnote>
  <w:endnote w:type="continuationSeparator" w:id="0">
    <w:p w14:paraId="61D233B8" w14:textId="77777777" w:rsidR="008E27C2" w:rsidRDefault="008E27C2" w:rsidP="00FB5C14">
      <w:pPr>
        <w:spacing w:after="0" w:line="240" w:lineRule="auto"/>
      </w:pPr>
      <w:r>
        <w:continuationSeparator/>
      </w:r>
    </w:p>
    <w:p w14:paraId="58170776" w14:textId="77777777" w:rsidR="008E27C2" w:rsidRDefault="008E27C2"/>
    <w:p w14:paraId="0686301C" w14:textId="77777777" w:rsidR="008E27C2" w:rsidRDefault="008E27C2" w:rsidP="00FC304C"/>
  </w:endnote>
  <w:endnote w:type="continuationNotice" w:id="1">
    <w:p w14:paraId="70F06B8C" w14:textId="77777777" w:rsidR="008E27C2" w:rsidRDefault="008E27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37D467-2D58-4CAC-915F-938929C45D17}"/>
    <w:embedBold r:id="rId2" w:fontKey="{9AB0E94C-9515-4CD2-BFBE-F683BBCFD92E}"/>
    <w:embedItalic r:id="rId3" w:fontKey="{3FCDE31B-5BAC-4585-900A-E1E3D25F2EDB}"/>
    <w:embedBoldItalic r:id="rId4" w:fontKey="{8E234E93-6278-4D83-B792-4EE19A3E1032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5" w:fontKey="{662C538B-7572-47AC-9A2A-067149A6217F}"/>
    <w:embedBold r:id="rId6" w:fontKey="{725FC6B9-83F1-4C13-AA3C-89688FB8E93E}"/>
    <w:embedItalic r:id="rId7" w:fontKey="{55E5080F-7997-4A2B-8060-CD15B40AB4E0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565FB008-19BA-47D4-BBE7-B81D8F041423}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  <w:embedRegular r:id="rId9" w:fontKey="{41AD2732-A4FF-4C26-832A-D718957C47D4}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  <w:embedRegular r:id="rId10" w:fontKey="{9B19F6E0-162B-419D-B356-A9B931107536}"/>
    <w:embedBold r:id="rId11" w:fontKey="{9C22B9C9-6E71-48DF-B074-D9731143C2F3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338063EB-9C56-48D7-AEAF-8424D286798E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ACA" w14:textId="368FB2EB" w:rsidR="002E7B5F" w:rsidRDefault="002E7B5F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FTR-002-B</w:t>
                          </w:r>
                        </w:p>
                        <w:p w14:paraId="6222B55F" w14:textId="6E7A393D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61F2BACA" w14:textId="368FB2EB" w:rsidR="002E7B5F" w:rsidRDefault="002E7B5F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FTR-002-B</w:t>
                    </w:r>
                  </w:p>
                  <w:p w14:paraId="6222B55F" w14:textId="6E7A393D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C9C8B1" id="직선 연결선 3" o:spid="_x0000_s1026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4.35pt,-17.6pt" to="959.9pt,-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 strokecolor="#170d54 [3213]" strokeweight=".5pt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85CC" w14:textId="77777777" w:rsidR="008E27C2" w:rsidRDefault="008E27C2" w:rsidP="00FB5C14">
      <w:pPr>
        <w:spacing w:after="0" w:line="240" w:lineRule="auto"/>
      </w:pPr>
      <w:r>
        <w:separator/>
      </w:r>
    </w:p>
    <w:p w14:paraId="6281CBEF" w14:textId="77777777" w:rsidR="008E27C2" w:rsidRDefault="008E27C2"/>
    <w:p w14:paraId="28796E29" w14:textId="77777777" w:rsidR="008E27C2" w:rsidRDefault="008E27C2" w:rsidP="00FC304C"/>
  </w:footnote>
  <w:footnote w:type="continuationSeparator" w:id="0">
    <w:p w14:paraId="4081D6CA" w14:textId="77777777" w:rsidR="008E27C2" w:rsidRDefault="008E27C2" w:rsidP="00FB5C14">
      <w:pPr>
        <w:spacing w:after="0" w:line="240" w:lineRule="auto"/>
      </w:pPr>
      <w:r>
        <w:continuationSeparator/>
      </w:r>
    </w:p>
    <w:p w14:paraId="5019E816" w14:textId="77777777" w:rsidR="008E27C2" w:rsidRDefault="008E27C2"/>
    <w:p w14:paraId="0CE972A1" w14:textId="77777777" w:rsidR="008E27C2" w:rsidRDefault="008E27C2" w:rsidP="00FC304C"/>
  </w:footnote>
  <w:footnote w:type="continuationNotice" w:id="1">
    <w:p w14:paraId="7BB7831C" w14:textId="77777777" w:rsidR="008E27C2" w:rsidRDefault="008E27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21D4DA15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92BA72" id="Straight Connector 9" o:spid="_x0000_s1026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Final Inspection </w:t>
        </w:r>
        <w:r>
          <w:rPr>
            <w:rFonts w:ascii="Times New Roman" w:hAnsi="Times New Roman" w:cs="Times New Roman" w:hint="eastAsia"/>
            <w:sz w:val="24"/>
            <w:szCs w:val="24"/>
          </w:rPr>
          <w:t>Report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21B6D26F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7E739A" id="Straight Connector 9" o:spid="_x0000_s1026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B43CE">
          <w:rPr>
            <w:rFonts w:ascii="Inter Medium" w:hAnsi="Inter Medium"/>
            <w:sz w:val="24"/>
            <w:szCs w:val="24"/>
          </w:rPr>
          <w:t>Final Inspection Report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0298357">
    <w:abstractNumId w:val="1"/>
  </w:num>
  <w:num w:numId="2" w16cid:durableId="1166481288">
    <w:abstractNumId w:val="2"/>
  </w:num>
  <w:num w:numId="3" w16cid:durableId="15262083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942"/>
    <w:rsid w:val="00002A02"/>
    <w:rsid w:val="000031C9"/>
    <w:rsid w:val="0000337B"/>
    <w:rsid w:val="0000376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5DFD"/>
    <w:rsid w:val="000171FD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37D88"/>
    <w:rsid w:val="000406BC"/>
    <w:rsid w:val="00040AED"/>
    <w:rsid w:val="00041245"/>
    <w:rsid w:val="00041614"/>
    <w:rsid w:val="00041F1A"/>
    <w:rsid w:val="00042653"/>
    <w:rsid w:val="0004285F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709"/>
    <w:rsid w:val="00047F89"/>
    <w:rsid w:val="0005009B"/>
    <w:rsid w:val="000504BB"/>
    <w:rsid w:val="00050D4C"/>
    <w:rsid w:val="0005184D"/>
    <w:rsid w:val="00051A36"/>
    <w:rsid w:val="00051DFD"/>
    <w:rsid w:val="0005221B"/>
    <w:rsid w:val="00052A94"/>
    <w:rsid w:val="0005317F"/>
    <w:rsid w:val="00053805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DF9"/>
    <w:rsid w:val="000612CE"/>
    <w:rsid w:val="0006148A"/>
    <w:rsid w:val="00061836"/>
    <w:rsid w:val="00061E2A"/>
    <w:rsid w:val="00062090"/>
    <w:rsid w:val="00062758"/>
    <w:rsid w:val="00062C8E"/>
    <w:rsid w:val="00063EAD"/>
    <w:rsid w:val="000642F1"/>
    <w:rsid w:val="000648DF"/>
    <w:rsid w:val="00065977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51F"/>
    <w:rsid w:val="0008572A"/>
    <w:rsid w:val="0008591C"/>
    <w:rsid w:val="00085D5A"/>
    <w:rsid w:val="00085E7D"/>
    <w:rsid w:val="000860D7"/>
    <w:rsid w:val="000879C9"/>
    <w:rsid w:val="0009057C"/>
    <w:rsid w:val="00090978"/>
    <w:rsid w:val="0009146B"/>
    <w:rsid w:val="00091634"/>
    <w:rsid w:val="00091AC3"/>
    <w:rsid w:val="00091B81"/>
    <w:rsid w:val="00091D48"/>
    <w:rsid w:val="00092E5A"/>
    <w:rsid w:val="000934E8"/>
    <w:rsid w:val="0009364E"/>
    <w:rsid w:val="00093C39"/>
    <w:rsid w:val="0009507A"/>
    <w:rsid w:val="00095796"/>
    <w:rsid w:val="00096997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20"/>
    <w:rsid w:val="000B164E"/>
    <w:rsid w:val="000B166D"/>
    <w:rsid w:val="000B2DFC"/>
    <w:rsid w:val="000B2F94"/>
    <w:rsid w:val="000B3426"/>
    <w:rsid w:val="000B42C6"/>
    <w:rsid w:val="000B5AB6"/>
    <w:rsid w:val="000B63EB"/>
    <w:rsid w:val="000B7528"/>
    <w:rsid w:val="000B7A18"/>
    <w:rsid w:val="000B7A5D"/>
    <w:rsid w:val="000B7AE6"/>
    <w:rsid w:val="000B7C72"/>
    <w:rsid w:val="000C120B"/>
    <w:rsid w:val="000C1B09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29C"/>
    <w:rsid w:val="000D07EA"/>
    <w:rsid w:val="000D0AA2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4273"/>
    <w:rsid w:val="000F5376"/>
    <w:rsid w:val="000F550D"/>
    <w:rsid w:val="000F5BE0"/>
    <w:rsid w:val="000F5C46"/>
    <w:rsid w:val="000F5E7F"/>
    <w:rsid w:val="000F623F"/>
    <w:rsid w:val="000F6337"/>
    <w:rsid w:val="000F6AD3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3206"/>
    <w:rsid w:val="00143473"/>
    <w:rsid w:val="00143CB2"/>
    <w:rsid w:val="00143D18"/>
    <w:rsid w:val="00144046"/>
    <w:rsid w:val="00144638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508"/>
    <w:rsid w:val="00154BE6"/>
    <w:rsid w:val="00155C88"/>
    <w:rsid w:val="00155EEA"/>
    <w:rsid w:val="0015673E"/>
    <w:rsid w:val="00156A84"/>
    <w:rsid w:val="00156A9D"/>
    <w:rsid w:val="001570BA"/>
    <w:rsid w:val="00157177"/>
    <w:rsid w:val="001605CC"/>
    <w:rsid w:val="00160E7D"/>
    <w:rsid w:val="00161020"/>
    <w:rsid w:val="00161DC5"/>
    <w:rsid w:val="001624E4"/>
    <w:rsid w:val="001628D1"/>
    <w:rsid w:val="00162D13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3BFE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77FFB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7B49"/>
    <w:rsid w:val="001A0EBA"/>
    <w:rsid w:val="001A1110"/>
    <w:rsid w:val="001A1ECA"/>
    <w:rsid w:val="001A1EF9"/>
    <w:rsid w:val="001A2B44"/>
    <w:rsid w:val="001A3548"/>
    <w:rsid w:val="001A35E5"/>
    <w:rsid w:val="001A3DEB"/>
    <w:rsid w:val="001A40DA"/>
    <w:rsid w:val="001A4243"/>
    <w:rsid w:val="001A4AC6"/>
    <w:rsid w:val="001A5573"/>
    <w:rsid w:val="001A595C"/>
    <w:rsid w:val="001A689E"/>
    <w:rsid w:val="001A6AF0"/>
    <w:rsid w:val="001A7303"/>
    <w:rsid w:val="001B0EAB"/>
    <w:rsid w:val="001B0F0B"/>
    <w:rsid w:val="001B1091"/>
    <w:rsid w:val="001B17F2"/>
    <w:rsid w:val="001B2A40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5ED"/>
    <w:rsid w:val="001C4634"/>
    <w:rsid w:val="001C52B7"/>
    <w:rsid w:val="001C6467"/>
    <w:rsid w:val="001C6800"/>
    <w:rsid w:val="001C6D41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EDB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06"/>
    <w:rsid w:val="001F5871"/>
    <w:rsid w:val="001F59B5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4C89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1EE"/>
    <w:rsid w:val="002129DC"/>
    <w:rsid w:val="00212CB9"/>
    <w:rsid w:val="00213007"/>
    <w:rsid w:val="0021394E"/>
    <w:rsid w:val="00213D54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3F93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458B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A81"/>
    <w:rsid w:val="00273AEE"/>
    <w:rsid w:val="00274319"/>
    <w:rsid w:val="00274504"/>
    <w:rsid w:val="0027465A"/>
    <w:rsid w:val="002746E6"/>
    <w:rsid w:val="00274DAA"/>
    <w:rsid w:val="00276A39"/>
    <w:rsid w:val="00276B44"/>
    <w:rsid w:val="00276F04"/>
    <w:rsid w:val="002770BC"/>
    <w:rsid w:val="002774BA"/>
    <w:rsid w:val="002779C8"/>
    <w:rsid w:val="00277BE1"/>
    <w:rsid w:val="002800D5"/>
    <w:rsid w:val="00280791"/>
    <w:rsid w:val="00281A49"/>
    <w:rsid w:val="00281B8C"/>
    <w:rsid w:val="00281DD4"/>
    <w:rsid w:val="00281ED8"/>
    <w:rsid w:val="00282216"/>
    <w:rsid w:val="0028258B"/>
    <w:rsid w:val="00282C75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4BE"/>
    <w:rsid w:val="002917BF"/>
    <w:rsid w:val="002921EF"/>
    <w:rsid w:val="00292C18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A02AB"/>
    <w:rsid w:val="002A04D9"/>
    <w:rsid w:val="002A0C14"/>
    <w:rsid w:val="002A1929"/>
    <w:rsid w:val="002A24FF"/>
    <w:rsid w:val="002A277B"/>
    <w:rsid w:val="002A2805"/>
    <w:rsid w:val="002A316D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E7B5F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DEE"/>
    <w:rsid w:val="002F4E3C"/>
    <w:rsid w:val="002F59F4"/>
    <w:rsid w:val="002F6CC9"/>
    <w:rsid w:val="002F6FE1"/>
    <w:rsid w:val="002F7207"/>
    <w:rsid w:val="002F776D"/>
    <w:rsid w:val="00300701"/>
    <w:rsid w:val="003014A6"/>
    <w:rsid w:val="003016A9"/>
    <w:rsid w:val="00301C4B"/>
    <w:rsid w:val="00302008"/>
    <w:rsid w:val="00302166"/>
    <w:rsid w:val="00302EDA"/>
    <w:rsid w:val="003031DF"/>
    <w:rsid w:val="003034FC"/>
    <w:rsid w:val="00303D35"/>
    <w:rsid w:val="00303FDA"/>
    <w:rsid w:val="0030442E"/>
    <w:rsid w:val="00304570"/>
    <w:rsid w:val="003045EB"/>
    <w:rsid w:val="00304D65"/>
    <w:rsid w:val="00305103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99F"/>
    <w:rsid w:val="00313667"/>
    <w:rsid w:val="0031402D"/>
    <w:rsid w:val="0031466D"/>
    <w:rsid w:val="00314E87"/>
    <w:rsid w:val="00315CAD"/>
    <w:rsid w:val="00315F6F"/>
    <w:rsid w:val="003164F2"/>
    <w:rsid w:val="003167D4"/>
    <w:rsid w:val="00317158"/>
    <w:rsid w:val="00317A8C"/>
    <w:rsid w:val="00317EBA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802"/>
    <w:rsid w:val="003351FE"/>
    <w:rsid w:val="003361C7"/>
    <w:rsid w:val="00336AD4"/>
    <w:rsid w:val="0033792F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1F4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6F54"/>
    <w:rsid w:val="0035714C"/>
    <w:rsid w:val="003577A3"/>
    <w:rsid w:val="00357BB5"/>
    <w:rsid w:val="0036095D"/>
    <w:rsid w:val="00361673"/>
    <w:rsid w:val="00361740"/>
    <w:rsid w:val="0036242C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664"/>
    <w:rsid w:val="0037492C"/>
    <w:rsid w:val="00374AF6"/>
    <w:rsid w:val="00377315"/>
    <w:rsid w:val="00377F85"/>
    <w:rsid w:val="003804F0"/>
    <w:rsid w:val="003806EA"/>
    <w:rsid w:val="00380A6D"/>
    <w:rsid w:val="00381297"/>
    <w:rsid w:val="00382569"/>
    <w:rsid w:val="003828C7"/>
    <w:rsid w:val="00382DC0"/>
    <w:rsid w:val="00383C0C"/>
    <w:rsid w:val="0038450A"/>
    <w:rsid w:val="00384BFA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1F00"/>
    <w:rsid w:val="003A3A29"/>
    <w:rsid w:val="003A3C0C"/>
    <w:rsid w:val="003A44AA"/>
    <w:rsid w:val="003A456E"/>
    <w:rsid w:val="003A4806"/>
    <w:rsid w:val="003A494F"/>
    <w:rsid w:val="003A5BA0"/>
    <w:rsid w:val="003A5FEE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2F"/>
    <w:rsid w:val="003C25BE"/>
    <w:rsid w:val="003C26A1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3F2E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E7DBC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34C"/>
    <w:rsid w:val="003F65DE"/>
    <w:rsid w:val="003F73BD"/>
    <w:rsid w:val="003F7B27"/>
    <w:rsid w:val="0040000F"/>
    <w:rsid w:val="004002AB"/>
    <w:rsid w:val="004008ED"/>
    <w:rsid w:val="00401318"/>
    <w:rsid w:val="00401FD0"/>
    <w:rsid w:val="0040235B"/>
    <w:rsid w:val="004024F5"/>
    <w:rsid w:val="0040348A"/>
    <w:rsid w:val="004049EE"/>
    <w:rsid w:val="00404D8B"/>
    <w:rsid w:val="00404EB4"/>
    <w:rsid w:val="004054A4"/>
    <w:rsid w:val="0040602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425D"/>
    <w:rsid w:val="00444AFF"/>
    <w:rsid w:val="00445A69"/>
    <w:rsid w:val="004460EB"/>
    <w:rsid w:val="00446A27"/>
    <w:rsid w:val="004473ED"/>
    <w:rsid w:val="00447575"/>
    <w:rsid w:val="00450311"/>
    <w:rsid w:val="0045125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7686"/>
    <w:rsid w:val="004608C2"/>
    <w:rsid w:val="00462D2F"/>
    <w:rsid w:val="0046428D"/>
    <w:rsid w:val="00464475"/>
    <w:rsid w:val="00464B9F"/>
    <w:rsid w:val="00465652"/>
    <w:rsid w:val="00465C67"/>
    <w:rsid w:val="0046615B"/>
    <w:rsid w:val="004663C1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2ACF"/>
    <w:rsid w:val="00483100"/>
    <w:rsid w:val="0048337B"/>
    <w:rsid w:val="004840EC"/>
    <w:rsid w:val="004857C8"/>
    <w:rsid w:val="004866A0"/>
    <w:rsid w:val="004869C0"/>
    <w:rsid w:val="00486AD3"/>
    <w:rsid w:val="0048736D"/>
    <w:rsid w:val="00487D70"/>
    <w:rsid w:val="00487E16"/>
    <w:rsid w:val="00490224"/>
    <w:rsid w:val="00490634"/>
    <w:rsid w:val="004913ED"/>
    <w:rsid w:val="00491A94"/>
    <w:rsid w:val="00491CD9"/>
    <w:rsid w:val="00491F27"/>
    <w:rsid w:val="00492C85"/>
    <w:rsid w:val="00492DEC"/>
    <w:rsid w:val="00492E74"/>
    <w:rsid w:val="0049319D"/>
    <w:rsid w:val="004935AA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8C5"/>
    <w:rsid w:val="004B7011"/>
    <w:rsid w:val="004B7070"/>
    <w:rsid w:val="004B764F"/>
    <w:rsid w:val="004C0A9C"/>
    <w:rsid w:val="004C106F"/>
    <w:rsid w:val="004C13B8"/>
    <w:rsid w:val="004C1DB0"/>
    <w:rsid w:val="004C1DB8"/>
    <w:rsid w:val="004C2167"/>
    <w:rsid w:val="004C27A4"/>
    <w:rsid w:val="004C2DAD"/>
    <w:rsid w:val="004C3707"/>
    <w:rsid w:val="004C4417"/>
    <w:rsid w:val="004C4DD6"/>
    <w:rsid w:val="004C4F2B"/>
    <w:rsid w:val="004C6337"/>
    <w:rsid w:val="004C69CC"/>
    <w:rsid w:val="004C6CCF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2BE"/>
    <w:rsid w:val="005105D6"/>
    <w:rsid w:val="0051075F"/>
    <w:rsid w:val="00511852"/>
    <w:rsid w:val="00511B4B"/>
    <w:rsid w:val="00511DAF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20400"/>
    <w:rsid w:val="00521728"/>
    <w:rsid w:val="005218A5"/>
    <w:rsid w:val="00521ECE"/>
    <w:rsid w:val="00522727"/>
    <w:rsid w:val="00522C37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4711"/>
    <w:rsid w:val="0053697D"/>
    <w:rsid w:val="00536D4F"/>
    <w:rsid w:val="0053737A"/>
    <w:rsid w:val="00540130"/>
    <w:rsid w:val="0054235E"/>
    <w:rsid w:val="00542480"/>
    <w:rsid w:val="00542996"/>
    <w:rsid w:val="00543483"/>
    <w:rsid w:val="005437E3"/>
    <w:rsid w:val="00543A5D"/>
    <w:rsid w:val="00544381"/>
    <w:rsid w:val="0054459A"/>
    <w:rsid w:val="00544D3C"/>
    <w:rsid w:val="00545F63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714"/>
    <w:rsid w:val="005C55EB"/>
    <w:rsid w:val="005C57FF"/>
    <w:rsid w:val="005C58F5"/>
    <w:rsid w:val="005C5A6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C02"/>
    <w:rsid w:val="005D200A"/>
    <w:rsid w:val="005D266E"/>
    <w:rsid w:val="005D334B"/>
    <w:rsid w:val="005D3D57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DD"/>
    <w:rsid w:val="005E661F"/>
    <w:rsid w:val="005E66FF"/>
    <w:rsid w:val="005E6763"/>
    <w:rsid w:val="005E67AE"/>
    <w:rsid w:val="005E6CB0"/>
    <w:rsid w:val="005E6E79"/>
    <w:rsid w:val="005E7128"/>
    <w:rsid w:val="005E72F5"/>
    <w:rsid w:val="005E7347"/>
    <w:rsid w:val="005E747E"/>
    <w:rsid w:val="005E74BB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13B0"/>
    <w:rsid w:val="006019B6"/>
    <w:rsid w:val="00601B78"/>
    <w:rsid w:val="00601D60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2EBD"/>
    <w:rsid w:val="0062393B"/>
    <w:rsid w:val="006239E9"/>
    <w:rsid w:val="00623E6D"/>
    <w:rsid w:val="0062410E"/>
    <w:rsid w:val="006244C6"/>
    <w:rsid w:val="00625C77"/>
    <w:rsid w:val="00626BC9"/>
    <w:rsid w:val="006271C4"/>
    <w:rsid w:val="00627338"/>
    <w:rsid w:val="0062754A"/>
    <w:rsid w:val="0062783D"/>
    <w:rsid w:val="00627A5F"/>
    <w:rsid w:val="00627C3C"/>
    <w:rsid w:val="0063086F"/>
    <w:rsid w:val="006308A9"/>
    <w:rsid w:val="00630A1E"/>
    <w:rsid w:val="00630B72"/>
    <w:rsid w:val="00630B88"/>
    <w:rsid w:val="0063120A"/>
    <w:rsid w:val="00631851"/>
    <w:rsid w:val="0063242F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2C3"/>
    <w:rsid w:val="006374B0"/>
    <w:rsid w:val="006375E5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7266"/>
    <w:rsid w:val="006772BC"/>
    <w:rsid w:val="006774AB"/>
    <w:rsid w:val="0067759E"/>
    <w:rsid w:val="00677CAD"/>
    <w:rsid w:val="00677F6F"/>
    <w:rsid w:val="006805D9"/>
    <w:rsid w:val="006805DD"/>
    <w:rsid w:val="00680663"/>
    <w:rsid w:val="006806C6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D98"/>
    <w:rsid w:val="00690057"/>
    <w:rsid w:val="006901A2"/>
    <w:rsid w:val="00690E52"/>
    <w:rsid w:val="00691259"/>
    <w:rsid w:val="0069174E"/>
    <w:rsid w:val="00691B2E"/>
    <w:rsid w:val="00692709"/>
    <w:rsid w:val="006929CC"/>
    <w:rsid w:val="00692C66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6D4"/>
    <w:rsid w:val="006A0F45"/>
    <w:rsid w:val="006A1307"/>
    <w:rsid w:val="006A1599"/>
    <w:rsid w:val="006A2BE6"/>
    <w:rsid w:val="006A40C7"/>
    <w:rsid w:val="006A419F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4F50"/>
    <w:rsid w:val="006D5F1B"/>
    <w:rsid w:val="006D63E4"/>
    <w:rsid w:val="006D689A"/>
    <w:rsid w:val="006D6B2A"/>
    <w:rsid w:val="006D70B6"/>
    <w:rsid w:val="006D7840"/>
    <w:rsid w:val="006E0307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6A2D"/>
    <w:rsid w:val="006E72C1"/>
    <w:rsid w:val="006F0240"/>
    <w:rsid w:val="006F06F8"/>
    <w:rsid w:val="006F15C9"/>
    <w:rsid w:val="006F1C87"/>
    <w:rsid w:val="006F1DA0"/>
    <w:rsid w:val="006F1DEA"/>
    <w:rsid w:val="006F2581"/>
    <w:rsid w:val="006F2B4E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404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FE"/>
    <w:rsid w:val="0072484E"/>
    <w:rsid w:val="00724A31"/>
    <w:rsid w:val="007250B6"/>
    <w:rsid w:val="0072569A"/>
    <w:rsid w:val="00725EC8"/>
    <w:rsid w:val="007261C8"/>
    <w:rsid w:val="00726677"/>
    <w:rsid w:val="00726A00"/>
    <w:rsid w:val="00726D31"/>
    <w:rsid w:val="00727FF6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6586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146"/>
    <w:rsid w:val="00772630"/>
    <w:rsid w:val="00773DBF"/>
    <w:rsid w:val="00773F91"/>
    <w:rsid w:val="007741AB"/>
    <w:rsid w:val="007742CF"/>
    <w:rsid w:val="007743F3"/>
    <w:rsid w:val="007753F9"/>
    <w:rsid w:val="00775B76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A4"/>
    <w:rsid w:val="00787949"/>
    <w:rsid w:val="00787B1C"/>
    <w:rsid w:val="00787B4C"/>
    <w:rsid w:val="00787C4C"/>
    <w:rsid w:val="00790074"/>
    <w:rsid w:val="00790132"/>
    <w:rsid w:val="00790D11"/>
    <w:rsid w:val="00790F21"/>
    <w:rsid w:val="007913B4"/>
    <w:rsid w:val="007916FB"/>
    <w:rsid w:val="0079310B"/>
    <w:rsid w:val="0079314B"/>
    <w:rsid w:val="0079378A"/>
    <w:rsid w:val="0079411F"/>
    <w:rsid w:val="007944AF"/>
    <w:rsid w:val="0079498E"/>
    <w:rsid w:val="00795B3E"/>
    <w:rsid w:val="00795B40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7C9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B0B6F"/>
    <w:rsid w:val="007B0B74"/>
    <w:rsid w:val="007B21B5"/>
    <w:rsid w:val="007B2984"/>
    <w:rsid w:val="007B2CB7"/>
    <w:rsid w:val="007B414D"/>
    <w:rsid w:val="007B455D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265A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117D"/>
    <w:rsid w:val="007E13BA"/>
    <w:rsid w:val="007E20EC"/>
    <w:rsid w:val="007E2AF5"/>
    <w:rsid w:val="007E31B6"/>
    <w:rsid w:val="007E33AE"/>
    <w:rsid w:val="007E4870"/>
    <w:rsid w:val="007E501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612"/>
    <w:rsid w:val="00806727"/>
    <w:rsid w:val="00807065"/>
    <w:rsid w:val="0080728D"/>
    <w:rsid w:val="00807342"/>
    <w:rsid w:val="0080765D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12A4"/>
    <w:rsid w:val="00831A03"/>
    <w:rsid w:val="00831C1E"/>
    <w:rsid w:val="00831FB6"/>
    <w:rsid w:val="0083238E"/>
    <w:rsid w:val="00832394"/>
    <w:rsid w:val="00832CE5"/>
    <w:rsid w:val="00832F8E"/>
    <w:rsid w:val="008330C0"/>
    <w:rsid w:val="008332D3"/>
    <w:rsid w:val="008334CB"/>
    <w:rsid w:val="0083375D"/>
    <w:rsid w:val="0083386A"/>
    <w:rsid w:val="00833E2D"/>
    <w:rsid w:val="008352DF"/>
    <w:rsid w:val="00835AFA"/>
    <w:rsid w:val="00835E65"/>
    <w:rsid w:val="008374C0"/>
    <w:rsid w:val="00837653"/>
    <w:rsid w:val="008377E6"/>
    <w:rsid w:val="00837F94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3D5A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0246"/>
    <w:rsid w:val="00881056"/>
    <w:rsid w:val="00881329"/>
    <w:rsid w:val="00881E49"/>
    <w:rsid w:val="00881ED6"/>
    <w:rsid w:val="0088202A"/>
    <w:rsid w:val="008821EB"/>
    <w:rsid w:val="00882D0A"/>
    <w:rsid w:val="00882D78"/>
    <w:rsid w:val="00883089"/>
    <w:rsid w:val="0088335E"/>
    <w:rsid w:val="008844A6"/>
    <w:rsid w:val="00885659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255E"/>
    <w:rsid w:val="0089376A"/>
    <w:rsid w:val="00893A23"/>
    <w:rsid w:val="00893A36"/>
    <w:rsid w:val="00893A6B"/>
    <w:rsid w:val="00893AD8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BF9"/>
    <w:rsid w:val="008B34B6"/>
    <w:rsid w:val="008B4164"/>
    <w:rsid w:val="008B4270"/>
    <w:rsid w:val="008B49C9"/>
    <w:rsid w:val="008B4CDD"/>
    <w:rsid w:val="008B4D40"/>
    <w:rsid w:val="008B5126"/>
    <w:rsid w:val="008B560A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43A4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50B5"/>
    <w:rsid w:val="008D5114"/>
    <w:rsid w:val="008D513A"/>
    <w:rsid w:val="008D5475"/>
    <w:rsid w:val="008D54CC"/>
    <w:rsid w:val="008D5D23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5A1"/>
    <w:rsid w:val="008E27C2"/>
    <w:rsid w:val="008E2C44"/>
    <w:rsid w:val="008E3E6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12BD"/>
    <w:rsid w:val="008F21E9"/>
    <w:rsid w:val="008F2772"/>
    <w:rsid w:val="008F2ADA"/>
    <w:rsid w:val="008F3003"/>
    <w:rsid w:val="008F3483"/>
    <w:rsid w:val="008F3654"/>
    <w:rsid w:val="008F41DA"/>
    <w:rsid w:val="008F4488"/>
    <w:rsid w:val="008F45A8"/>
    <w:rsid w:val="008F488F"/>
    <w:rsid w:val="008F50E3"/>
    <w:rsid w:val="008F58FE"/>
    <w:rsid w:val="008F5B3D"/>
    <w:rsid w:val="008F5D58"/>
    <w:rsid w:val="008F63A8"/>
    <w:rsid w:val="008F6767"/>
    <w:rsid w:val="008F6768"/>
    <w:rsid w:val="008F6946"/>
    <w:rsid w:val="008F6B11"/>
    <w:rsid w:val="008F6B7B"/>
    <w:rsid w:val="008F6E3F"/>
    <w:rsid w:val="008F72B3"/>
    <w:rsid w:val="008F7506"/>
    <w:rsid w:val="008F783A"/>
    <w:rsid w:val="008F7887"/>
    <w:rsid w:val="009002ED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D7E"/>
    <w:rsid w:val="00925645"/>
    <w:rsid w:val="00925AA7"/>
    <w:rsid w:val="009266AD"/>
    <w:rsid w:val="00926CCF"/>
    <w:rsid w:val="00926D87"/>
    <w:rsid w:val="00926EAF"/>
    <w:rsid w:val="00927007"/>
    <w:rsid w:val="009272B6"/>
    <w:rsid w:val="00927408"/>
    <w:rsid w:val="00927DEA"/>
    <w:rsid w:val="009301C1"/>
    <w:rsid w:val="0093056C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7B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5AAE"/>
    <w:rsid w:val="009662EF"/>
    <w:rsid w:val="00966C28"/>
    <w:rsid w:val="00966E75"/>
    <w:rsid w:val="0096718E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D96"/>
    <w:rsid w:val="0098604B"/>
    <w:rsid w:val="0098613E"/>
    <w:rsid w:val="009861BF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332"/>
    <w:rsid w:val="009A539B"/>
    <w:rsid w:val="009A5711"/>
    <w:rsid w:val="009A5CEF"/>
    <w:rsid w:val="009A60B7"/>
    <w:rsid w:val="009A64AC"/>
    <w:rsid w:val="009A6864"/>
    <w:rsid w:val="009A6C7E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4161"/>
    <w:rsid w:val="009C4E31"/>
    <w:rsid w:val="009C4FC5"/>
    <w:rsid w:val="009C5C60"/>
    <w:rsid w:val="009C7476"/>
    <w:rsid w:val="009D04D7"/>
    <w:rsid w:val="009D1024"/>
    <w:rsid w:val="009D2428"/>
    <w:rsid w:val="009D2D0E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97B"/>
    <w:rsid w:val="009F4C87"/>
    <w:rsid w:val="009F4D32"/>
    <w:rsid w:val="009F5486"/>
    <w:rsid w:val="009F5FDC"/>
    <w:rsid w:val="009F6AEF"/>
    <w:rsid w:val="009F707A"/>
    <w:rsid w:val="009F7144"/>
    <w:rsid w:val="009F7292"/>
    <w:rsid w:val="00A00803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82F"/>
    <w:rsid w:val="00A0563F"/>
    <w:rsid w:val="00A05C27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B20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2787"/>
    <w:rsid w:val="00A7302F"/>
    <w:rsid w:val="00A73C15"/>
    <w:rsid w:val="00A74392"/>
    <w:rsid w:val="00A75725"/>
    <w:rsid w:val="00A75B55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75C"/>
    <w:rsid w:val="00A83AB4"/>
    <w:rsid w:val="00A83ABF"/>
    <w:rsid w:val="00A83D86"/>
    <w:rsid w:val="00A84759"/>
    <w:rsid w:val="00A84B6E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D2D"/>
    <w:rsid w:val="00AA0F44"/>
    <w:rsid w:val="00AA1B10"/>
    <w:rsid w:val="00AA231D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B8D"/>
    <w:rsid w:val="00AC1CE3"/>
    <w:rsid w:val="00AC2B18"/>
    <w:rsid w:val="00AC3200"/>
    <w:rsid w:val="00AC3407"/>
    <w:rsid w:val="00AC3589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0CA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D6C"/>
    <w:rsid w:val="00AF3F06"/>
    <w:rsid w:val="00AF3F53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168"/>
    <w:rsid w:val="00B01309"/>
    <w:rsid w:val="00B0148C"/>
    <w:rsid w:val="00B02A78"/>
    <w:rsid w:val="00B03FED"/>
    <w:rsid w:val="00B04A10"/>
    <w:rsid w:val="00B05415"/>
    <w:rsid w:val="00B05FEE"/>
    <w:rsid w:val="00B06CA2"/>
    <w:rsid w:val="00B071C3"/>
    <w:rsid w:val="00B07583"/>
    <w:rsid w:val="00B076FF"/>
    <w:rsid w:val="00B10D0F"/>
    <w:rsid w:val="00B11320"/>
    <w:rsid w:val="00B11717"/>
    <w:rsid w:val="00B11A59"/>
    <w:rsid w:val="00B12F41"/>
    <w:rsid w:val="00B141C0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E38"/>
    <w:rsid w:val="00B84EB0"/>
    <w:rsid w:val="00B85349"/>
    <w:rsid w:val="00B858CE"/>
    <w:rsid w:val="00B878C9"/>
    <w:rsid w:val="00B87B41"/>
    <w:rsid w:val="00B87B6B"/>
    <w:rsid w:val="00B902EF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68E"/>
    <w:rsid w:val="00B97AEB"/>
    <w:rsid w:val="00B97B2B"/>
    <w:rsid w:val="00BA1174"/>
    <w:rsid w:val="00BA1487"/>
    <w:rsid w:val="00BA14BB"/>
    <w:rsid w:val="00BA17D5"/>
    <w:rsid w:val="00BA1D7E"/>
    <w:rsid w:val="00BA1EA9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C3A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3ECF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C95"/>
    <w:rsid w:val="00C05BFF"/>
    <w:rsid w:val="00C05C73"/>
    <w:rsid w:val="00C0657F"/>
    <w:rsid w:val="00C065CB"/>
    <w:rsid w:val="00C06D49"/>
    <w:rsid w:val="00C07D93"/>
    <w:rsid w:val="00C10B2C"/>
    <w:rsid w:val="00C10E62"/>
    <w:rsid w:val="00C11D1E"/>
    <w:rsid w:val="00C11EF1"/>
    <w:rsid w:val="00C11F43"/>
    <w:rsid w:val="00C12D51"/>
    <w:rsid w:val="00C12E26"/>
    <w:rsid w:val="00C137E5"/>
    <w:rsid w:val="00C14DDB"/>
    <w:rsid w:val="00C1503B"/>
    <w:rsid w:val="00C15088"/>
    <w:rsid w:val="00C15516"/>
    <w:rsid w:val="00C15905"/>
    <w:rsid w:val="00C17DDA"/>
    <w:rsid w:val="00C20CF3"/>
    <w:rsid w:val="00C20FB0"/>
    <w:rsid w:val="00C212CA"/>
    <w:rsid w:val="00C215B9"/>
    <w:rsid w:val="00C22132"/>
    <w:rsid w:val="00C22373"/>
    <w:rsid w:val="00C22410"/>
    <w:rsid w:val="00C2260C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56"/>
    <w:rsid w:val="00C26AF7"/>
    <w:rsid w:val="00C26D87"/>
    <w:rsid w:val="00C27515"/>
    <w:rsid w:val="00C27713"/>
    <w:rsid w:val="00C27F4D"/>
    <w:rsid w:val="00C27F4F"/>
    <w:rsid w:val="00C31394"/>
    <w:rsid w:val="00C31CB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6E"/>
    <w:rsid w:val="00C35998"/>
    <w:rsid w:val="00C359EC"/>
    <w:rsid w:val="00C35FB3"/>
    <w:rsid w:val="00C362D2"/>
    <w:rsid w:val="00C36488"/>
    <w:rsid w:val="00C364B9"/>
    <w:rsid w:val="00C3695A"/>
    <w:rsid w:val="00C37634"/>
    <w:rsid w:val="00C376C9"/>
    <w:rsid w:val="00C377BF"/>
    <w:rsid w:val="00C37B46"/>
    <w:rsid w:val="00C37C66"/>
    <w:rsid w:val="00C413BB"/>
    <w:rsid w:val="00C41DBA"/>
    <w:rsid w:val="00C41E88"/>
    <w:rsid w:val="00C41F32"/>
    <w:rsid w:val="00C42AAB"/>
    <w:rsid w:val="00C43519"/>
    <w:rsid w:val="00C43AB9"/>
    <w:rsid w:val="00C43BC7"/>
    <w:rsid w:val="00C448EE"/>
    <w:rsid w:val="00C44FA2"/>
    <w:rsid w:val="00C45873"/>
    <w:rsid w:val="00C45AB6"/>
    <w:rsid w:val="00C46688"/>
    <w:rsid w:val="00C46A60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205"/>
    <w:rsid w:val="00C6142A"/>
    <w:rsid w:val="00C6295E"/>
    <w:rsid w:val="00C63471"/>
    <w:rsid w:val="00C639B9"/>
    <w:rsid w:val="00C642BE"/>
    <w:rsid w:val="00C64E46"/>
    <w:rsid w:val="00C654D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5E0"/>
    <w:rsid w:val="00C8409F"/>
    <w:rsid w:val="00C844A3"/>
    <w:rsid w:val="00C845A5"/>
    <w:rsid w:val="00C8518B"/>
    <w:rsid w:val="00C85D1F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0C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6FC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D713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E8A"/>
    <w:rsid w:val="00CF4578"/>
    <w:rsid w:val="00CF46FF"/>
    <w:rsid w:val="00CF485B"/>
    <w:rsid w:val="00CF485C"/>
    <w:rsid w:val="00CF4B7D"/>
    <w:rsid w:val="00CF6739"/>
    <w:rsid w:val="00CF7757"/>
    <w:rsid w:val="00D002B4"/>
    <w:rsid w:val="00D0061C"/>
    <w:rsid w:val="00D01A08"/>
    <w:rsid w:val="00D01A14"/>
    <w:rsid w:val="00D01D46"/>
    <w:rsid w:val="00D01FDF"/>
    <w:rsid w:val="00D023C8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CDA"/>
    <w:rsid w:val="00D24F95"/>
    <w:rsid w:val="00D24FFB"/>
    <w:rsid w:val="00D255B9"/>
    <w:rsid w:val="00D25813"/>
    <w:rsid w:val="00D261A6"/>
    <w:rsid w:val="00D26664"/>
    <w:rsid w:val="00D273E5"/>
    <w:rsid w:val="00D276B6"/>
    <w:rsid w:val="00D304B7"/>
    <w:rsid w:val="00D309C3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36E9"/>
    <w:rsid w:val="00D53748"/>
    <w:rsid w:val="00D5428E"/>
    <w:rsid w:val="00D543AB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B8A"/>
    <w:rsid w:val="00D61BBB"/>
    <w:rsid w:val="00D62077"/>
    <w:rsid w:val="00D626B0"/>
    <w:rsid w:val="00D6288B"/>
    <w:rsid w:val="00D651A2"/>
    <w:rsid w:val="00D65F37"/>
    <w:rsid w:val="00D6644F"/>
    <w:rsid w:val="00D66D8F"/>
    <w:rsid w:val="00D6703D"/>
    <w:rsid w:val="00D700FF"/>
    <w:rsid w:val="00D70ECC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08B"/>
    <w:rsid w:val="00D82167"/>
    <w:rsid w:val="00D823BD"/>
    <w:rsid w:val="00D837BF"/>
    <w:rsid w:val="00D83CA5"/>
    <w:rsid w:val="00D84B3B"/>
    <w:rsid w:val="00D85A4A"/>
    <w:rsid w:val="00D85E7F"/>
    <w:rsid w:val="00D86404"/>
    <w:rsid w:val="00D87077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83F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1409"/>
    <w:rsid w:val="00DE1524"/>
    <w:rsid w:val="00DE191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54B"/>
    <w:rsid w:val="00DE6E48"/>
    <w:rsid w:val="00DE722F"/>
    <w:rsid w:val="00DE7A47"/>
    <w:rsid w:val="00DF0103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7CE2"/>
    <w:rsid w:val="00E200CC"/>
    <w:rsid w:val="00E20763"/>
    <w:rsid w:val="00E216CA"/>
    <w:rsid w:val="00E216CF"/>
    <w:rsid w:val="00E21A4E"/>
    <w:rsid w:val="00E21C4E"/>
    <w:rsid w:val="00E21C9A"/>
    <w:rsid w:val="00E222EB"/>
    <w:rsid w:val="00E225CF"/>
    <w:rsid w:val="00E22D40"/>
    <w:rsid w:val="00E230D4"/>
    <w:rsid w:val="00E23BA7"/>
    <w:rsid w:val="00E24069"/>
    <w:rsid w:val="00E250DA"/>
    <w:rsid w:val="00E26019"/>
    <w:rsid w:val="00E26700"/>
    <w:rsid w:val="00E27A4F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D85"/>
    <w:rsid w:val="00E43F7B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472"/>
    <w:rsid w:val="00E55148"/>
    <w:rsid w:val="00E55705"/>
    <w:rsid w:val="00E56460"/>
    <w:rsid w:val="00E56D9F"/>
    <w:rsid w:val="00E56E9C"/>
    <w:rsid w:val="00E576A5"/>
    <w:rsid w:val="00E57A3D"/>
    <w:rsid w:val="00E57E96"/>
    <w:rsid w:val="00E6094F"/>
    <w:rsid w:val="00E60C67"/>
    <w:rsid w:val="00E610C3"/>
    <w:rsid w:val="00E61354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1F"/>
    <w:rsid w:val="00E6558A"/>
    <w:rsid w:val="00E65C13"/>
    <w:rsid w:val="00E66D42"/>
    <w:rsid w:val="00E66EA0"/>
    <w:rsid w:val="00E66F40"/>
    <w:rsid w:val="00E674D5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3F9A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DAF"/>
    <w:rsid w:val="00E841BB"/>
    <w:rsid w:val="00E85754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5C7D"/>
    <w:rsid w:val="00E9626B"/>
    <w:rsid w:val="00E96A00"/>
    <w:rsid w:val="00E973ED"/>
    <w:rsid w:val="00EA094D"/>
    <w:rsid w:val="00EA0B7E"/>
    <w:rsid w:val="00EA0B9A"/>
    <w:rsid w:val="00EA0DC1"/>
    <w:rsid w:val="00EA0FFD"/>
    <w:rsid w:val="00EA1166"/>
    <w:rsid w:val="00EA13BA"/>
    <w:rsid w:val="00EA1CFA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147E"/>
    <w:rsid w:val="00EC171F"/>
    <w:rsid w:val="00EC1B1D"/>
    <w:rsid w:val="00EC2AD7"/>
    <w:rsid w:val="00EC2CC8"/>
    <w:rsid w:val="00EC5244"/>
    <w:rsid w:val="00EC540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9D2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62F"/>
    <w:rsid w:val="00EE27F4"/>
    <w:rsid w:val="00EE283B"/>
    <w:rsid w:val="00EE2938"/>
    <w:rsid w:val="00EE2A2F"/>
    <w:rsid w:val="00EE2ECF"/>
    <w:rsid w:val="00EE33CD"/>
    <w:rsid w:val="00EE36E1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69B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D82"/>
    <w:rsid w:val="00F022AC"/>
    <w:rsid w:val="00F0252A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6F69"/>
    <w:rsid w:val="00F2741D"/>
    <w:rsid w:val="00F30162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B7"/>
    <w:rsid w:val="00F448EC"/>
    <w:rsid w:val="00F453B9"/>
    <w:rsid w:val="00F453DD"/>
    <w:rsid w:val="00F454ED"/>
    <w:rsid w:val="00F45558"/>
    <w:rsid w:val="00F4587F"/>
    <w:rsid w:val="00F46573"/>
    <w:rsid w:val="00F47334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F38"/>
    <w:rsid w:val="00F60F86"/>
    <w:rsid w:val="00F61017"/>
    <w:rsid w:val="00F61A24"/>
    <w:rsid w:val="00F61B02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91B"/>
    <w:rsid w:val="00F65DA0"/>
    <w:rsid w:val="00F6650E"/>
    <w:rsid w:val="00F66DD2"/>
    <w:rsid w:val="00F677BB"/>
    <w:rsid w:val="00F67910"/>
    <w:rsid w:val="00F70282"/>
    <w:rsid w:val="00F70321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4FA5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A7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A5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D7FC1"/>
    <w:rsid w:val="00FE0A9E"/>
    <w:rsid w:val="00FE0EF1"/>
    <w:rsid w:val="00FE1472"/>
    <w:rsid w:val="00FE22B1"/>
    <w:rsid w:val="00FE233C"/>
    <w:rsid w:val="00FE32C8"/>
    <w:rsid w:val="00FE34BB"/>
    <w:rsid w:val="00FE3BD9"/>
    <w:rsid w:val="00FE4789"/>
    <w:rsid w:val="00FE4D2A"/>
    <w:rsid w:val="00FE52C6"/>
    <w:rsid w:val="00FE5DEA"/>
    <w:rsid w:val="00FE7517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2C0B13D"/>
    <w:rsid w:val="05193741"/>
    <w:rsid w:val="052C0466"/>
    <w:rsid w:val="052E3BD4"/>
    <w:rsid w:val="06080212"/>
    <w:rsid w:val="0627DC4E"/>
    <w:rsid w:val="06D8A686"/>
    <w:rsid w:val="06FA0000"/>
    <w:rsid w:val="09609777"/>
    <w:rsid w:val="0BA6786F"/>
    <w:rsid w:val="0C8B1FD8"/>
    <w:rsid w:val="0DBEF66F"/>
    <w:rsid w:val="111E8CBF"/>
    <w:rsid w:val="116ECC2A"/>
    <w:rsid w:val="1187FE27"/>
    <w:rsid w:val="139F5CEF"/>
    <w:rsid w:val="14AC0CAE"/>
    <w:rsid w:val="153AEF2D"/>
    <w:rsid w:val="15DE9957"/>
    <w:rsid w:val="176DE0B4"/>
    <w:rsid w:val="18952C13"/>
    <w:rsid w:val="19732B53"/>
    <w:rsid w:val="19C69C96"/>
    <w:rsid w:val="1BD1A3B2"/>
    <w:rsid w:val="1CE9E3E4"/>
    <w:rsid w:val="1D9F23ED"/>
    <w:rsid w:val="1E771E26"/>
    <w:rsid w:val="1EB7DDB0"/>
    <w:rsid w:val="1EF6FCED"/>
    <w:rsid w:val="21CF191B"/>
    <w:rsid w:val="225D3BA4"/>
    <w:rsid w:val="2327F4AF"/>
    <w:rsid w:val="27FCF7B1"/>
    <w:rsid w:val="2866C9EA"/>
    <w:rsid w:val="29430ECF"/>
    <w:rsid w:val="2A2569B2"/>
    <w:rsid w:val="2A975518"/>
    <w:rsid w:val="2BA6CB41"/>
    <w:rsid w:val="2EEC48E4"/>
    <w:rsid w:val="308AF4BD"/>
    <w:rsid w:val="30BEC85A"/>
    <w:rsid w:val="3147733F"/>
    <w:rsid w:val="31CC9316"/>
    <w:rsid w:val="31F96C16"/>
    <w:rsid w:val="32253C36"/>
    <w:rsid w:val="32477048"/>
    <w:rsid w:val="33595E31"/>
    <w:rsid w:val="3435FFB7"/>
    <w:rsid w:val="34F13E7E"/>
    <w:rsid w:val="3642E47A"/>
    <w:rsid w:val="36FB1E42"/>
    <w:rsid w:val="3840C3AC"/>
    <w:rsid w:val="3A6DA8FD"/>
    <w:rsid w:val="3AB5A7D3"/>
    <w:rsid w:val="3B1AAC75"/>
    <w:rsid w:val="3BF3AC51"/>
    <w:rsid w:val="3F4B4440"/>
    <w:rsid w:val="40B87D0A"/>
    <w:rsid w:val="40D0D826"/>
    <w:rsid w:val="41A03DF4"/>
    <w:rsid w:val="41F41808"/>
    <w:rsid w:val="41F9D63E"/>
    <w:rsid w:val="4581CDC2"/>
    <w:rsid w:val="467C3E20"/>
    <w:rsid w:val="4780D959"/>
    <w:rsid w:val="483F768B"/>
    <w:rsid w:val="4930E315"/>
    <w:rsid w:val="495844F3"/>
    <w:rsid w:val="4C25E759"/>
    <w:rsid w:val="4C37A001"/>
    <w:rsid w:val="4C40506B"/>
    <w:rsid w:val="502CFE43"/>
    <w:rsid w:val="51C9C1A0"/>
    <w:rsid w:val="5332904C"/>
    <w:rsid w:val="5395CC7E"/>
    <w:rsid w:val="54B99D99"/>
    <w:rsid w:val="552030F3"/>
    <w:rsid w:val="56F6A021"/>
    <w:rsid w:val="5899E5C0"/>
    <w:rsid w:val="58EB126A"/>
    <w:rsid w:val="58FCAAE6"/>
    <w:rsid w:val="5A1E3907"/>
    <w:rsid w:val="5AB76067"/>
    <w:rsid w:val="5B40106C"/>
    <w:rsid w:val="5DB6ACEC"/>
    <w:rsid w:val="5E4FD486"/>
    <w:rsid w:val="5F082D38"/>
    <w:rsid w:val="6600E857"/>
    <w:rsid w:val="6645E21C"/>
    <w:rsid w:val="6713D3DA"/>
    <w:rsid w:val="6907149C"/>
    <w:rsid w:val="69283C13"/>
    <w:rsid w:val="6A59377C"/>
    <w:rsid w:val="6ABC1CC3"/>
    <w:rsid w:val="6C2C262A"/>
    <w:rsid w:val="6CC77961"/>
    <w:rsid w:val="6D80DFB7"/>
    <w:rsid w:val="6EFEDB3A"/>
    <w:rsid w:val="6F3C7AED"/>
    <w:rsid w:val="71B14D3B"/>
    <w:rsid w:val="76316A9E"/>
    <w:rsid w:val="7645AF8A"/>
    <w:rsid w:val="782F7325"/>
    <w:rsid w:val="78BDBA6A"/>
    <w:rsid w:val="78F92B70"/>
    <w:rsid w:val="79829EE8"/>
    <w:rsid w:val="79A4A2D9"/>
    <w:rsid w:val="79B3F2C6"/>
    <w:rsid w:val="7AF530A2"/>
    <w:rsid w:val="7C564CEF"/>
    <w:rsid w:val="7D0DA5BD"/>
    <w:rsid w:val="7EB4E931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67796931-AF8E-440E-B91B-FCEBD900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221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1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2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6901"/>
    <w:rsid w:val="000466A9"/>
    <w:rsid w:val="000504BB"/>
    <w:rsid w:val="000651C4"/>
    <w:rsid w:val="0007578A"/>
    <w:rsid w:val="000B51A8"/>
    <w:rsid w:val="000C5DDA"/>
    <w:rsid w:val="000D029C"/>
    <w:rsid w:val="00133AFA"/>
    <w:rsid w:val="001409F7"/>
    <w:rsid w:val="001415B1"/>
    <w:rsid w:val="00145132"/>
    <w:rsid w:val="001700BA"/>
    <w:rsid w:val="00191A4E"/>
    <w:rsid w:val="00197B49"/>
    <w:rsid w:val="001A40DA"/>
    <w:rsid w:val="001B5E6D"/>
    <w:rsid w:val="001C45ED"/>
    <w:rsid w:val="001E6D02"/>
    <w:rsid w:val="00211E2B"/>
    <w:rsid w:val="002121EE"/>
    <w:rsid w:val="00213D54"/>
    <w:rsid w:val="00256B8C"/>
    <w:rsid w:val="0026557B"/>
    <w:rsid w:val="002770DE"/>
    <w:rsid w:val="00281A49"/>
    <w:rsid w:val="00282216"/>
    <w:rsid w:val="00297CF7"/>
    <w:rsid w:val="002A02AB"/>
    <w:rsid w:val="002A08D8"/>
    <w:rsid w:val="002C5732"/>
    <w:rsid w:val="002D0EE9"/>
    <w:rsid w:val="002D2E2E"/>
    <w:rsid w:val="00302D58"/>
    <w:rsid w:val="00332897"/>
    <w:rsid w:val="00361552"/>
    <w:rsid w:val="00362EDC"/>
    <w:rsid w:val="00375A20"/>
    <w:rsid w:val="00377F85"/>
    <w:rsid w:val="003E755A"/>
    <w:rsid w:val="003E7DBC"/>
    <w:rsid w:val="00400D5D"/>
    <w:rsid w:val="004024F5"/>
    <w:rsid w:val="00487E16"/>
    <w:rsid w:val="00490EEB"/>
    <w:rsid w:val="00495C02"/>
    <w:rsid w:val="004B13DB"/>
    <w:rsid w:val="004B431C"/>
    <w:rsid w:val="004C7134"/>
    <w:rsid w:val="004D1B35"/>
    <w:rsid w:val="004D5AAA"/>
    <w:rsid w:val="004E1558"/>
    <w:rsid w:val="004F40AE"/>
    <w:rsid w:val="0050302B"/>
    <w:rsid w:val="005102BE"/>
    <w:rsid w:val="00533D0A"/>
    <w:rsid w:val="005354F0"/>
    <w:rsid w:val="0054642E"/>
    <w:rsid w:val="00570BE4"/>
    <w:rsid w:val="005850E6"/>
    <w:rsid w:val="00587E9E"/>
    <w:rsid w:val="0059697E"/>
    <w:rsid w:val="005A623E"/>
    <w:rsid w:val="005E09B8"/>
    <w:rsid w:val="005E414D"/>
    <w:rsid w:val="005F1912"/>
    <w:rsid w:val="005F2111"/>
    <w:rsid w:val="005F60EB"/>
    <w:rsid w:val="00601D60"/>
    <w:rsid w:val="00622EBD"/>
    <w:rsid w:val="00626C54"/>
    <w:rsid w:val="00630B72"/>
    <w:rsid w:val="00631851"/>
    <w:rsid w:val="006372C3"/>
    <w:rsid w:val="00663F11"/>
    <w:rsid w:val="006752C0"/>
    <w:rsid w:val="00694E41"/>
    <w:rsid w:val="006A6D28"/>
    <w:rsid w:val="006C2A6B"/>
    <w:rsid w:val="006D3EDD"/>
    <w:rsid w:val="006E1D37"/>
    <w:rsid w:val="006E6A2D"/>
    <w:rsid w:val="006E7032"/>
    <w:rsid w:val="00704C9A"/>
    <w:rsid w:val="00704F73"/>
    <w:rsid w:val="00710EB0"/>
    <w:rsid w:val="007171CC"/>
    <w:rsid w:val="0072358F"/>
    <w:rsid w:val="00734F5D"/>
    <w:rsid w:val="0074573B"/>
    <w:rsid w:val="00767116"/>
    <w:rsid w:val="00784F6C"/>
    <w:rsid w:val="0079425A"/>
    <w:rsid w:val="0079525F"/>
    <w:rsid w:val="007A3402"/>
    <w:rsid w:val="007B5BD3"/>
    <w:rsid w:val="007C5AEC"/>
    <w:rsid w:val="007E658C"/>
    <w:rsid w:val="0080765D"/>
    <w:rsid w:val="0087137B"/>
    <w:rsid w:val="008A64AC"/>
    <w:rsid w:val="008B2D27"/>
    <w:rsid w:val="008B4CDD"/>
    <w:rsid w:val="008B4FEE"/>
    <w:rsid w:val="008C1427"/>
    <w:rsid w:val="008C3F37"/>
    <w:rsid w:val="008D7A64"/>
    <w:rsid w:val="008F01C0"/>
    <w:rsid w:val="008F07E2"/>
    <w:rsid w:val="008F12BD"/>
    <w:rsid w:val="008F6946"/>
    <w:rsid w:val="008F77CE"/>
    <w:rsid w:val="009212A8"/>
    <w:rsid w:val="00936D92"/>
    <w:rsid w:val="00942DEB"/>
    <w:rsid w:val="0094777B"/>
    <w:rsid w:val="00965AAE"/>
    <w:rsid w:val="009744FA"/>
    <w:rsid w:val="00982615"/>
    <w:rsid w:val="009C38A8"/>
    <w:rsid w:val="009C3ED1"/>
    <w:rsid w:val="009C4BDD"/>
    <w:rsid w:val="009F007C"/>
    <w:rsid w:val="009F4C36"/>
    <w:rsid w:val="00A05907"/>
    <w:rsid w:val="00A05E0D"/>
    <w:rsid w:val="00A2428D"/>
    <w:rsid w:val="00A3271E"/>
    <w:rsid w:val="00A63647"/>
    <w:rsid w:val="00A63A90"/>
    <w:rsid w:val="00A71356"/>
    <w:rsid w:val="00A861AA"/>
    <w:rsid w:val="00AA231D"/>
    <w:rsid w:val="00AA54EA"/>
    <w:rsid w:val="00AC3407"/>
    <w:rsid w:val="00AE16F9"/>
    <w:rsid w:val="00AF5096"/>
    <w:rsid w:val="00B04529"/>
    <w:rsid w:val="00B141BD"/>
    <w:rsid w:val="00B16677"/>
    <w:rsid w:val="00B177CE"/>
    <w:rsid w:val="00B30618"/>
    <w:rsid w:val="00B417E1"/>
    <w:rsid w:val="00B451E0"/>
    <w:rsid w:val="00B77A66"/>
    <w:rsid w:val="00B9768E"/>
    <w:rsid w:val="00C15776"/>
    <w:rsid w:val="00C2029F"/>
    <w:rsid w:val="00C236F3"/>
    <w:rsid w:val="00C36488"/>
    <w:rsid w:val="00C43AB9"/>
    <w:rsid w:val="00C45873"/>
    <w:rsid w:val="00C53169"/>
    <w:rsid w:val="00C5596C"/>
    <w:rsid w:val="00C5732D"/>
    <w:rsid w:val="00C903C9"/>
    <w:rsid w:val="00CD1334"/>
    <w:rsid w:val="00D137AF"/>
    <w:rsid w:val="00D2796A"/>
    <w:rsid w:val="00D415C2"/>
    <w:rsid w:val="00D4497A"/>
    <w:rsid w:val="00D51F65"/>
    <w:rsid w:val="00D60388"/>
    <w:rsid w:val="00D63C3A"/>
    <w:rsid w:val="00D70ECC"/>
    <w:rsid w:val="00DB0A0C"/>
    <w:rsid w:val="00DB1E6C"/>
    <w:rsid w:val="00DB536F"/>
    <w:rsid w:val="00DC405D"/>
    <w:rsid w:val="00DC4955"/>
    <w:rsid w:val="00DD190C"/>
    <w:rsid w:val="00DE0B3C"/>
    <w:rsid w:val="00DE1409"/>
    <w:rsid w:val="00E204CB"/>
    <w:rsid w:val="00E27F9A"/>
    <w:rsid w:val="00E37934"/>
    <w:rsid w:val="00E45F45"/>
    <w:rsid w:val="00E522F6"/>
    <w:rsid w:val="00E610C3"/>
    <w:rsid w:val="00E627A7"/>
    <w:rsid w:val="00EA6A9C"/>
    <w:rsid w:val="00EC367F"/>
    <w:rsid w:val="00EC7F4D"/>
    <w:rsid w:val="00EE0898"/>
    <w:rsid w:val="00EF5E49"/>
    <w:rsid w:val="00EF6240"/>
    <w:rsid w:val="00F25426"/>
    <w:rsid w:val="00F27C2C"/>
    <w:rsid w:val="00F35730"/>
    <w:rsid w:val="00F448B7"/>
    <w:rsid w:val="00F85139"/>
    <w:rsid w:val="00F9625B"/>
    <w:rsid w:val="00FA4FA5"/>
    <w:rsid w:val="00FA6D24"/>
    <w:rsid w:val="00FD61D4"/>
    <w:rsid w:val="00FD7164"/>
    <w:rsid w:val="00FD7AEA"/>
    <w:rsid w:val="00FE5DEA"/>
    <w:rsid w:val="00FF2847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humbnail xmlns="24019410-d1d0-42fe-b6da-bfb21a3ee566" xsi:nil="true"/>
    <_Flow_SignoffStatus xmlns="24019410-d1d0-42fe-b6da-bfb21a3ee566" xsi:nil="true"/>
    <TaxCatchAll xmlns="f1fa6c51-b02d-4139-aafb-3ade645604da" xsi:nil="true"/>
    <AS_xc5c5__xccb4__xbe0c__xb85c__xc154_ xmlns="24019410-d1d0-42fe-b6da-bfb21a3ee5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F672DA-06DE-4681-B65B-005863A8D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3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1505</TotalTime>
  <Pages>9</Pages>
  <Words>1213</Words>
  <Characters>6238</Characters>
  <Application>Microsoft Office Word</Application>
  <DocSecurity>0</DocSecurity>
  <Lines>779</Lines>
  <Paragraphs>677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Final Inspection Report</vt:lpstr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Inspection Report</dc:title>
  <dc:subject/>
  <dc:creator>Wonchul Yoo</dc:creator>
  <cp:keywords/>
  <dc:description/>
  <cp:lastModifiedBy>Seunghyun Woo(우승현)</cp:lastModifiedBy>
  <cp:revision>10</cp:revision>
  <cp:lastPrinted>2025-12-17T02:31:00Z</cp:lastPrinted>
  <dcterms:created xsi:type="dcterms:W3CDTF">2025-07-11T08:00:00Z</dcterms:created>
  <dcterms:modified xsi:type="dcterms:W3CDTF">2026-05-06T09:41:00Z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  <property fmtid="{D5CDD505-2E9C-101B-9397-08002B2CF9AE}" pid="7" name="lcf76f155ced4ddcb4097134ff3c332f">
    <vt:lpwstr/>
  </property>
  <property fmtid="{D5CDD505-2E9C-101B-9397-08002B2CF9AE}" pid="8" name="Thumbnail">
    <vt:lpwstr/>
  </property>
  <property fmtid="{D5CDD505-2E9C-101B-9397-08002B2CF9AE}" pid="9" name="사인 오프 상태">
    <vt:lpwstr/>
  </property>
  <property fmtid="{D5CDD505-2E9C-101B-9397-08002B2CF9AE}" pid="10" name="TaxCatchAll">
    <vt:lpwstr/>
  </property>
  <property fmtid="{D5CDD505-2E9C-101B-9397-08002B2CF9AE}" pid="11" name="AS업체브로셔">
    <vt:lpwstr/>
  </property>
</Properties>
</file>