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5DA" w14:textId="27C45663" w:rsidR="00727FF6" w:rsidRPr="003C38DB" w:rsidRDefault="003C38DB" w:rsidP="00E83132">
      <w:pPr>
        <w:ind w:firstLineChars="50" w:firstLine="180"/>
        <w:rPr>
          <w:rFonts w:ascii="Times New Roman" w:hAnsi="Times New Roman" w:cs="Times New Roman"/>
          <w:color w:val="659ADD" w:themeColor="accent1"/>
          <w:sz w:val="36"/>
          <w:szCs w:val="40"/>
        </w:rPr>
      </w:pPr>
      <w:r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</w:t>
      </w:r>
      <w:r w:rsidR="004C5C58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actory Acceptance Test</w:t>
      </w:r>
      <w:r w:rsidR="004C3B7D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 xml:space="preserve"> Procedure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C76DDB" w:rsidRPr="00C76DDB" w14:paraId="74E3FFEA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176938FE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C2B1C" w14:textId="0FBC74F1" w:rsidR="00C76DDB" w:rsidRPr="00C76DDB" w:rsidRDefault="000039E4" w:rsidP="00095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HiNAS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FCEABE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A5E236" w14:textId="484D9B31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MS25-0013</w:t>
            </w:r>
          </w:p>
        </w:tc>
      </w:tr>
      <w:tr w:rsidR="00C76DDB" w:rsidRPr="00C76DDB" w14:paraId="7DEBFC78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9DDAD17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463992" w14:textId="6FBD56E8" w:rsidR="00C76DDB" w:rsidRPr="00C76DDB" w:rsidRDefault="00800DB8" w:rsidP="00095070">
            <w:pPr>
              <w:rPr>
                <w:rFonts w:ascii="Times New Roman" w:hAnsi="Times New Roman" w:cs="Times New Roman"/>
              </w:rPr>
            </w:pPr>
            <w:r w:rsidRPr="00800DB8">
              <w:rPr>
                <w:rFonts w:ascii="Times New Roman" w:hAnsi="Times New Roman" w:cs="Times New Roman"/>
              </w:rPr>
              <w:t>HSHI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91B9DA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7C2D8A" w14:textId="1B6AC75E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8</w:t>
            </w:r>
            <w:r w:rsidR="00BB2BC1">
              <w:rPr>
                <w:rFonts w:ascii="Times New Roman" w:hAnsi="Times New Roman" w:cs="Times New Roman" w:hint="eastAsia"/>
              </w:rPr>
              <w:t>2</w:t>
            </w:r>
            <w:r w:rsidRPr="00626692">
              <w:rPr>
                <w:rFonts w:ascii="Times New Roman" w:hAnsi="Times New Roman" w:cs="Times New Roman"/>
              </w:rPr>
              <w:t>83</w:t>
            </w:r>
          </w:p>
        </w:tc>
      </w:tr>
      <w:tr w:rsidR="00626692" w:rsidRPr="00C76DDB" w14:paraId="27580121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14172D0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E9312" w14:textId="002FBC02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43BCD688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E7EF3B3" w14:textId="1B5D8375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2026-05-04</w:t>
            </w:r>
          </w:p>
        </w:tc>
      </w:tr>
      <w:tr w:rsidR="00626692" w:rsidRPr="00C76DDB" w14:paraId="6B04D7C0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7630266D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3F22D4" w14:textId="21502D99" w:rsidR="00626692" w:rsidRPr="00C76DDB" w:rsidRDefault="00BB2BC1" w:rsidP="0062669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Chong Sangok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0127E2FB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3B60FE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</w:tr>
    </w:tbl>
    <w:p w14:paraId="2939D92F" w14:textId="77777777" w:rsidR="00C261E1" w:rsidRDefault="00C261E1" w:rsidP="00C76DDB">
      <w:pPr>
        <w:rPr>
          <w:rFonts w:ascii="Times New Roman" w:hAnsi="Times New Roman" w:cs="Times New Roman"/>
        </w:rPr>
      </w:pPr>
    </w:p>
    <w:p w14:paraId="5AC0C5C4" w14:textId="77777777" w:rsidR="005D1711" w:rsidRDefault="00E5428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7A694AB" wp14:editId="5B469E97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BB96" w14:textId="77777777" w:rsidR="00E54283" w:rsidRPr="00061836" w:rsidRDefault="00E54283" w:rsidP="00E5428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723E437A" w14:textId="77777777" w:rsidR="00E54283" w:rsidRPr="003214FD" w:rsidRDefault="00E54283" w:rsidP="00E5428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>This document cotains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Restricted to use only by Avikus employees or other persons authorized by Avikus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Since it cotains Avikus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without the prior written approval of Avikus.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694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C19BB96" w14:textId="77777777" w:rsidR="00E54283" w:rsidRPr="00061836" w:rsidRDefault="00E54283" w:rsidP="00E5428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723E437A" w14:textId="77777777" w:rsidR="00E54283" w:rsidRPr="003214FD" w:rsidRDefault="00E54283" w:rsidP="00E5428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4320"/>
        <w:gridCol w:w="1740"/>
        <w:gridCol w:w="1815"/>
        <w:gridCol w:w="1260"/>
      </w:tblGrid>
      <w:tr w:rsidR="005D1711" w:rsidRPr="005D1711" w14:paraId="204D4E7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306FE5EB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lastRenderedPageBreak/>
              <w:t>Version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4FD4298F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Description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194B2DD7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Author/EDITED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742A513E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Revised/Approved 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EAEA"/>
            <w:vAlign w:val="center"/>
            <w:hideMark/>
          </w:tcPr>
          <w:p w14:paraId="167BA3F3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</w:tr>
      <w:tr w:rsidR="005D1711" w:rsidRPr="005D1711" w14:paraId="05CB011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CCA6" w14:textId="06C585C0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1.0 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D69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First Draft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5A57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Dongheun Kang, </w:t>
            </w:r>
          </w:p>
          <w:p w14:paraId="00697C46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Jinhwan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38A" w14:textId="0457E2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B3121F" w14:textId="7902427D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7672A84D" w:rsidRPr="213C49BD">
              <w:rPr>
                <w:rFonts w:ascii="Times New Roman" w:hAnsi="Times New Roman" w:cs="Times New Roman"/>
              </w:rPr>
              <w:t>7</w:t>
            </w:r>
            <w:r w:rsidRPr="213C49BD">
              <w:rPr>
                <w:rFonts w:ascii="Times New Roman" w:hAnsi="Times New Roman" w:cs="Times New Roman"/>
              </w:rPr>
              <w:t>-</w:t>
            </w:r>
            <w:r w:rsidR="7672A84D" w:rsidRPr="213C49BD">
              <w:rPr>
                <w:rFonts w:ascii="Times New Roman" w:hAnsi="Times New Roman" w:cs="Times New Roman"/>
              </w:rPr>
              <w:t>02</w:t>
            </w: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25FB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69F4" w14:textId="64BFFF23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A1FC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Minor Update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336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Dongheun Kang, </w:t>
            </w:r>
          </w:p>
          <w:p w14:paraId="66C62E84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Jinhwan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F5" w14:textId="125640D9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282527" w14:textId="3D733EDB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1CF49005" w:rsidRPr="213C49BD">
              <w:rPr>
                <w:rFonts w:ascii="Times New Roman" w:hAnsi="Times New Roman" w:cs="Times New Roman"/>
              </w:rPr>
              <w:t>7-03</w:t>
            </w:r>
          </w:p>
        </w:tc>
      </w:tr>
      <w:tr w:rsidR="005D1711" w:rsidRPr="005D1711" w14:paraId="5CCD02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38C8" w14:textId="66B5F611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0268" w14:textId="20DCE11B" w:rsidR="005D1711" w:rsidRPr="005D1711" w:rsidRDefault="459AC13D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Comment Update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4100" w14:textId="35AA0C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Dongheun Kang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215" w14:textId="331A1E9F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  <w:r w:rsidR="459AC13D"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9DAB9A" w14:textId="093F2197" w:rsidR="005D1711" w:rsidRPr="005D1711" w:rsidRDefault="1CF490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2025-07-10</w:t>
            </w:r>
          </w:p>
        </w:tc>
      </w:tr>
      <w:tr w:rsidR="005D1711" w:rsidRPr="005D1711" w14:paraId="2B0B43A4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BDA2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04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78F7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6875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DE2A59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C3ACE9F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3F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CF5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488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C87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A4AAD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5AC378E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A5C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541B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1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43D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12A0F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57CF79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42F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D333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43B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1A847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0DCDD40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286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4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BE58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FB5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C88D2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1574ECD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BB4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D3F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423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D94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58F261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615D706" w14:textId="7FB25437" w:rsidR="009855CB" w:rsidRDefault="009855CB">
      <w:pPr>
        <w:rPr>
          <w:rFonts w:ascii="Times New Roman" w:hAnsi="Times New Roman" w:cs="Times New Roman"/>
        </w:rPr>
      </w:pPr>
    </w:p>
    <w:p w14:paraId="0EB98F12" w14:textId="1CAAD497" w:rsidR="009855CB" w:rsidRDefault="009855CB">
      <w:pPr>
        <w:rPr>
          <w:rFonts w:ascii="Times New Roman" w:hAnsi="Times New Roman" w:cs="Times New Roman"/>
        </w:rPr>
      </w:pPr>
      <w:r w:rsidRPr="009855CB">
        <w:rPr>
          <w:rFonts w:ascii="Times New Roman" w:hAnsi="Times New Roman" w:cs="Times New Roman"/>
        </w:rPr>
        <w:t>Note: In this document, ‘HiNAS Control’ is used to denote both HiNAS Control and HiNAS Control Standard.</w:t>
      </w:r>
    </w:p>
    <w:p w14:paraId="6094B7AC" w14:textId="057B1EFB" w:rsidR="00E54283" w:rsidRDefault="0098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653D" w14:textId="539120F5" w:rsidR="00CC684D" w:rsidRDefault="00CC684D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7A0F3567" w14:textId="2A047D15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Purpose</w:t>
      </w:r>
    </w:p>
    <w:p w14:paraId="2442AA94" w14:textId="79F3FBB9" w:rsidR="00A13409" w:rsidRPr="009855CB" w:rsidRDefault="00E54283" w:rsidP="009855CB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This document provides a comprehensive description of the Factory Acceptance Test (FAT) for HiNAS Control</w:t>
      </w:r>
      <w:r w:rsidR="009855CB">
        <w:rPr>
          <w:rFonts w:ascii="Times New Roman" w:hAnsi="Times New Roman" w:cs="Times New Roman" w:hint="eastAsia"/>
        </w:rPr>
        <w:t xml:space="preserve"> </w:t>
      </w:r>
      <w:r w:rsidR="009855CB">
        <w:rPr>
          <w:rFonts w:ascii="Times New Roman" w:hAnsi="Times New Roman" w:cs="Times New Roman"/>
        </w:rPr>
        <w:t>Standard</w:t>
      </w:r>
      <w:r w:rsidR="000C1B77">
        <w:rPr>
          <w:rFonts w:ascii="Times New Roman" w:hAnsi="Times New Roman" w:cs="Times New Roman" w:hint="eastAsia"/>
        </w:rPr>
        <w:t xml:space="preserve">. </w:t>
      </w:r>
      <w:r w:rsidR="00A13409" w:rsidRPr="009855CB">
        <w:rPr>
          <w:rFonts w:ascii="Times New Roman" w:hAnsi="Times New Roman" w:cs="Times New Roman"/>
        </w:rPr>
        <w:t>The following items are verified through this document:</w:t>
      </w:r>
    </w:p>
    <w:p w14:paraId="51C93CD5" w14:textId="77777777" w:rsidR="00A13409" w:rsidRPr="00A13409" w:rsidRDefault="00A13409" w:rsidP="00A13409">
      <w:pPr>
        <w:pStyle w:val="a0"/>
        <w:ind w:left="992"/>
        <w:rPr>
          <w:rFonts w:ascii="Times New Roman" w:hAnsi="Times New Roman" w:cs="Times New Roman"/>
        </w:rPr>
      </w:pPr>
    </w:p>
    <w:p w14:paraId="2C96BD78" w14:textId="42EC64E8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configuration and quantity of the </w:t>
      </w:r>
      <w:r w:rsidR="000039E4">
        <w:rPr>
          <w:rFonts w:ascii="Times New Roman" w:hAnsi="Times New Roman" w:cs="Times New Roman"/>
        </w:rPr>
        <w:t>HiNAS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A13409">
        <w:rPr>
          <w:rFonts w:ascii="Times New Roman" w:hAnsi="Times New Roman" w:cs="Times New Roman"/>
        </w:rPr>
        <w:t>hardware are the same as those shown in the drawings (Appendix A) submitted with the MED-B certificate.</w:t>
      </w:r>
    </w:p>
    <w:p w14:paraId="2DEF65EF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Serial Numbers of the hardware listed in the DoC document match those of the hardware actually installed onboard.</w:t>
      </w:r>
    </w:p>
    <w:p w14:paraId="54264449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software version recorded in the SW install package used for installation matches the version in the actual product.</w:t>
      </w:r>
    </w:p>
    <w:p w14:paraId="5B1682C7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data from all navigation equipment connected to the overall system are received correctly and that the software functions operate properly.</w:t>
      </w:r>
    </w:p>
    <w:p w14:paraId="09A3F978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connected hardware performs its functions correctly.</w:t>
      </w:r>
    </w:p>
    <w:p w14:paraId="419BAEFB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</w:p>
    <w:p w14:paraId="2B982661" w14:textId="77777777" w:rsidR="00A13409" w:rsidRPr="00A13409" w:rsidRDefault="00A13409" w:rsidP="00E54283">
      <w:pPr>
        <w:pStyle w:val="a0"/>
        <w:ind w:left="992"/>
        <w:rPr>
          <w:rFonts w:ascii="Times New Roman" w:hAnsi="Times New Roman" w:cs="Times New Roman"/>
        </w:rPr>
      </w:pPr>
    </w:p>
    <w:p w14:paraId="268C9B0B" w14:textId="70EBE585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Environment</w:t>
      </w:r>
    </w:p>
    <w:p w14:paraId="37B71B35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Unless otherwise specified, the following test conditions shall be applied uniformly during the Factory Acceptance Test (FAT):</w:t>
      </w:r>
    </w:p>
    <w:p w14:paraId="0567F5C4" w14:textId="070528B0" w:rsidR="00A830AB" w:rsidRDefault="00E54283" w:rsidP="00A13409">
      <w:pPr>
        <w:pStyle w:val="a0"/>
        <w:ind w:left="187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∙ Temperature: 25 °C ± 10 °C</w:t>
      </w:r>
      <w:r w:rsidRPr="00E54283">
        <w:rPr>
          <w:rFonts w:ascii="Times New Roman" w:hAnsi="Times New Roman" w:cs="Times New Roman"/>
        </w:rPr>
        <w:br/>
        <w:t>∙ Atmospheric Pressure: Normal ambient pressure</w:t>
      </w:r>
      <w:r w:rsidRPr="00E54283">
        <w:rPr>
          <w:rFonts w:ascii="Times New Roman" w:hAnsi="Times New Roman" w:cs="Times New Roman"/>
        </w:rPr>
        <w:br/>
        <w:t>∙ Humidity: 20% to 80%</w:t>
      </w:r>
    </w:p>
    <w:p w14:paraId="714185D2" w14:textId="77777777" w:rsidR="00A13409" w:rsidRPr="00A13409" w:rsidRDefault="00A13409" w:rsidP="00A13409">
      <w:pPr>
        <w:pStyle w:val="a0"/>
        <w:ind w:left="1872"/>
        <w:rPr>
          <w:rFonts w:ascii="Times New Roman" w:hAnsi="Times New Roman" w:cs="Times New Roman"/>
        </w:rPr>
      </w:pPr>
    </w:p>
    <w:p w14:paraId="3E980315" w14:textId="3B033729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Site</w:t>
      </w:r>
    </w:p>
    <w:p w14:paraId="343B2319" w14:textId="564D7651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The test shall be conducted </w:t>
      </w:r>
      <w:r w:rsidR="00790837">
        <w:rPr>
          <w:rFonts w:ascii="Times New Roman" w:hAnsi="Times New Roman" w:cs="Times New Roman" w:hint="eastAsia"/>
        </w:rPr>
        <w:t>on</w:t>
      </w:r>
      <w:r w:rsidRPr="00E54283">
        <w:rPr>
          <w:rFonts w:ascii="Times New Roman" w:hAnsi="Times New Roman" w:cs="Times New Roman"/>
        </w:rPr>
        <w:t xml:space="preserve"> board</w:t>
      </w:r>
    </w:p>
    <w:p w14:paraId="789233F5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187512A6" w14:textId="77777777" w:rsidR="00A13409" w:rsidRPr="00790837" w:rsidRDefault="00A13409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5EDA094F" w14:textId="172EC6ED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Applicable Document</w:t>
      </w:r>
    </w:p>
    <w:p w14:paraId="292025C6" w14:textId="6A23B11A" w:rsidR="00EC0CEE" w:rsidRDefault="00EC0CEE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EC0CEE">
        <w:rPr>
          <w:rFonts w:ascii="Times New Roman" w:hAnsi="Times New Roman" w:cs="Times New Roman"/>
          <w:b/>
          <w:bCs/>
        </w:rPr>
        <w:t xml:space="preserve">EC-TYPE EXAMINATION </w:t>
      </w:r>
      <w:r w:rsidR="000C0024" w:rsidRPr="00EC0CEE">
        <w:rPr>
          <w:rFonts w:ascii="Times New Roman" w:hAnsi="Times New Roman" w:cs="Times New Roman"/>
          <w:b/>
          <w:bCs/>
        </w:rPr>
        <w:t>CERTIFICATE</w:t>
      </w:r>
      <w:r w:rsidR="000C002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MODULE B)</w:t>
      </w:r>
    </w:p>
    <w:p w14:paraId="67C23ED3" w14:textId="44B95329" w:rsidR="00EC0CEE" w:rsidRPr="00EC0CEE" w:rsidRDefault="00EC0CEE" w:rsidP="00EC0CEE">
      <w:pPr>
        <w:pStyle w:val="a0"/>
        <w:ind w:left="1418"/>
        <w:rPr>
          <w:rFonts w:ascii="Times New Roman" w:hAnsi="Times New Roman" w:cs="Times New Roman"/>
        </w:rPr>
      </w:pPr>
      <w:r w:rsidRPr="00EC0CEE">
        <w:rPr>
          <w:rFonts w:ascii="Times New Roman" w:hAnsi="Times New Roman" w:cs="Times New Roman"/>
        </w:rPr>
        <w:t>MEDB0000</w:t>
      </w:r>
      <w:r w:rsidR="00D209D1">
        <w:rPr>
          <w:rFonts w:ascii="Times New Roman" w:hAnsi="Times New Roman" w:cs="Times New Roman" w:hint="eastAsia"/>
        </w:rPr>
        <w:t>B</w:t>
      </w:r>
      <w:r w:rsidRPr="00EC0CEE">
        <w:rPr>
          <w:rFonts w:ascii="Times New Roman" w:hAnsi="Times New Roman" w:cs="Times New Roman"/>
        </w:rPr>
        <w:t>W</w:t>
      </w:r>
      <w:r w:rsidR="000E5F29">
        <w:rPr>
          <w:rFonts w:ascii="Times New Roman" w:hAnsi="Times New Roman" w:cs="Times New Roman" w:hint="eastAsia"/>
        </w:rPr>
        <w:t>N</w:t>
      </w:r>
      <w:r w:rsidR="00081AE0">
        <w:rPr>
          <w:rFonts w:ascii="Times New Roman" w:hAnsi="Times New Roman" w:cs="Times New Roman" w:hint="eastAsia"/>
        </w:rPr>
        <w:t xml:space="preserve"> (Revision no. </w:t>
      </w:r>
      <w:r w:rsidR="00D209D1">
        <w:rPr>
          <w:rFonts w:ascii="Times New Roman" w:hAnsi="Times New Roman" w:cs="Times New Roman" w:hint="eastAsia"/>
        </w:rPr>
        <w:t>1</w:t>
      </w:r>
      <w:r w:rsidR="00081AE0">
        <w:rPr>
          <w:rFonts w:ascii="Times New Roman" w:hAnsi="Times New Roman" w:cs="Times New Roman" w:hint="eastAsia"/>
        </w:rPr>
        <w:t>)</w:t>
      </w:r>
    </w:p>
    <w:p w14:paraId="12D6D33F" w14:textId="30C5A38D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Drawing</w:t>
      </w:r>
    </w:p>
    <w:p w14:paraId="492578FD" w14:textId="536B8330" w:rsid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Approval Drawing of the vessel subject to FAT</w:t>
      </w:r>
      <w:r w:rsidR="00A830AB">
        <w:rPr>
          <w:rFonts w:ascii="Times New Roman" w:hAnsi="Times New Roman" w:cs="Times New Roman" w:hint="eastAsia"/>
        </w:rPr>
        <w:t>. (Appendix A.)</w:t>
      </w:r>
    </w:p>
    <w:p w14:paraId="35562440" w14:textId="77777777" w:rsidR="00A830AB" w:rsidRPr="00E54283" w:rsidRDefault="00A830AB" w:rsidP="00E54283">
      <w:pPr>
        <w:pStyle w:val="a0"/>
        <w:ind w:left="1418"/>
        <w:rPr>
          <w:rFonts w:ascii="Times New Roman" w:hAnsi="Times New Roman" w:cs="Times New Roman"/>
        </w:rPr>
      </w:pPr>
    </w:p>
    <w:p w14:paraId="4D085090" w14:textId="08E01AE4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Inspection Report</w:t>
      </w:r>
    </w:p>
    <w:p w14:paraId="1007B621" w14:textId="1372A494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 w:hint="eastAsia"/>
        </w:rPr>
        <w:t>I</w:t>
      </w:r>
      <w:r w:rsidRPr="00E54283">
        <w:rPr>
          <w:rFonts w:ascii="Times New Roman" w:hAnsi="Times New Roman" w:cs="Times New Roman"/>
        </w:rPr>
        <w:t>nspection Report for the item subject to inspection</w:t>
      </w:r>
    </w:p>
    <w:p w14:paraId="42842323" w14:textId="2EF80F7A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SW Installation Report</w:t>
      </w:r>
    </w:p>
    <w:p w14:paraId="689A990E" w14:textId="6ACDF2CB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SW Installation Report for the item subject to software installation</w:t>
      </w:r>
    </w:p>
    <w:p w14:paraId="02CDFF74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0A161B0D" w14:textId="58D6FC86" w:rsidR="00D66DDA" w:rsidRDefault="00D66DDA">
      <w:pPr>
        <w:rPr>
          <w:rFonts w:ascii="Times New Roman" w:hAnsi="Times New Roman" w:cs="Times New Roman"/>
          <w:b/>
          <w:bCs/>
        </w:rPr>
      </w:pPr>
    </w:p>
    <w:p w14:paraId="20B47A41" w14:textId="77777777" w:rsidR="00A830AB" w:rsidRDefault="00A830AB">
      <w:pPr>
        <w:rPr>
          <w:rFonts w:ascii="Times New Roman" w:hAnsi="Times New Roman" w:cs="Times New Roman"/>
          <w:b/>
          <w:bCs/>
        </w:rPr>
      </w:pPr>
    </w:p>
    <w:p w14:paraId="3A66C825" w14:textId="48452AFF" w:rsidR="00A830AB" w:rsidRDefault="00A830AB">
      <w:pPr>
        <w:rPr>
          <w:rFonts w:ascii="Times New Roman" w:hAnsi="Times New Roman" w:cs="Times New Roman"/>
          <w:b/>
          <w:bCs/>
        </w:rPr>
      </w:pPr>
    </w:p>
    <w:p w14:paraId="3C4BDB62" w14:textId="77777777" w:rsidR="00374502" w:rsidRDefault="003745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1241CD" w14:textId="05AF974B" w:rsidR="00C261E1" w:rsidRDefault="008946EF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Information about the test setup</w:t>
      </w:r>
    </w:p>
    <w:p w14:paraId="3BEB457F" w14:textId="2D728A24" w:rsidR="0062134B" w:rsidRDefault="008946EF" w:rsidP="0062134B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Components List</w:t>
      </w:r>
      <w:r w:rsidR="008A4E36">
        <w:rPr>
          <w:rFonts w:ascii="Times New Roman" w:hAnsi="Times New Roman" w:cs="Times New Roman" w:hint="eastAsia"/>
          <w:b/>
          <w:bCs/>
        </w:rPr>
        <w:t xml:space="preserve"> </w:t>
      </w:r>
      <w:r w:rsidR="00D63AB2">
        <w:rPr>
          <w:rFonts w:ascii="Times New Roman" w:hAnsi="Times New Roman" w:cs="Times New Roman" w:hint="eastAsia"/>
          <w:b/>
          <w:bCs/>
        </w:rPr>
        <w:t>(</w:t>
      </w:r>
      <w:r w:rsidR="00D63AB2" w:rsidRPr="00D63AB2">
        <w:rPr>
          <w:rFonts w:ascii="Times New Roman" w:hAnsi="Times New Roman" w:cs="Times New Roman"/>
          <w:b/>
          <w:bCs/>
        </w:rPr>
        <w:t>MEDB0000</w:t>
      </w:r>
      <w:r w:rsidR="008A4E36">
        <w:rPr>
          <w:rFonts w:ascii="Times New Roman" w:hAnsi="Times New Roman" w:cs="Times New Roman" w:hint="eastAsia"/>
          <w:b/>
          <w:bCs/>
        </w:rPr>
        <w:t>BWN</w:t>
      </w:r>
      <w:r w:rsidR="00D63AB2">
        <w:rPr>
          <w:rFonts w:ascii="Times New Roman" w:hAnsi="Times New Roman" w:cs="Times New Roman" w:hint="eastAsia"/>
          <w:b/>
          <w:bCs/>
        </w:rPr>
        <w:t>)</w:t>
      </w:r>
    </w:p>
    <w:p w14:paraId="62FE99D5" w14:textId="77777777" w:rsidR="001B3BFC" w:rsidRPr="00D63AB2" w:rsidRDefault="001B3BFC" w:rsidP="001B3BFC">
      <w:pPr>
        <w:pStyle w:val="a0"/>
        <w:ind w:left="425"/>
        <w:rPr>
          <w:rFonts w:ascii="Times New Roman" w:hAnsi="Times New Roman" w:cs="Times New Roman"/>
        </w:rPr>
      </w:pPr>
      <w:r w:rsidRPr="00374502">
        <w:rPr>
          <w:rFonts w:ascii="Times New Roman" w:hAnsi="Times New Roman" w:cs="Times New Roman"/>
        </w:rPr>
        <w:t>The components list specified in the EC-Type Examination Certificate is as follows.</w:t>
      </w:r>
    </w:p>
    <w:tbl>
      <w:tblPr>
        <w:tblStyle w:val="ac"/>
        <w:tblW w:w="8937" w:type="dxa"/>
        <w:tblInd w:w="988" w:type="dxa"/>
        <w:tblLook w:val="04A0" w:firstRow="1" w:lastRow="0" w:firstColumn="1" w:lastColumn="0" w:noHBand="0" w:noVBand="1"/>
      </w:tblPr>
      <w:tblGrid>
        <w:gridCol w:w="708"/>
        <w:gridCol w:w="1701"/>
        <w:gridCol w:w="2401"/>
        <w:gridCol w:w="1168"/>
        <w:gridCol w:w="2959"/>
      </w:tblGrid>
      <w:tr w:rsidR="001B3BFC" w14:paraId="4B457AD2" w14:textId="77777777" w:rsidTr="213C49BD">
        <w:tc>
          <w:tcPr>
            <w:tcW w:w="708" w:type="dxa"/>
            <w:shd w:val="clear" w:color="auto" w:fill="D9D9D6" w:themeFill="background1"/>
            <w:vAlign w:val="center"/>
          </w:tcPr>
          <w:p w14:paraId="5C605B0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No.</w:t>
            </w:r>
          </w:p>
        </w:tc>
        <w:tc>
          <w:tcPr>
            <w:tcW w:w="1701" w:type="dxa"/>
            <w:shd w:val="clear" w:color="auto" w:fill="D9D9D6" w:themeFill="background1"/>
            <w:vAlign w:val="center"/>
          </w:tcPr>
          <w:p w14:paraId="77918697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2401" w:type="dxa"/>
            <w:shd w:val="clear" w:color="auto" w:fill="D9D9D6" w:themeFill="background1"/>
            <w:vAlign w:val="center"/>
          </w:tcPr>
          <w:p w14:paraId="24E547A4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68" w:type="dxa"/>
            <w:shd w:val="clear" w:color="auto" w:fill="D9D9D6" w:themeFill="background1"/>
            <w:vAlign w:val="center"/>
          </w:tcPr>
          <w:p w14:paraId="0AFA30EE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Maker</w:t>
            </w:r>
          </w:p>
        </w:tc>
        <w:tc>
          <w:tcPr>
            <w:tcW w:w="2959" w:type="dxa"/>
            <w:shd w:val="clear" w:color="auto" w:fill="D9D9D6" w:themeFill="background1"/>
            <w:vAlign w:val="center"/>
          </w:tcPr>
          <w:p w14:paraId="3B33BF7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6A0F">
              <w:rPr>
                <w:rFonts w:ascii="Times New Roman" w:hAnsi="Times New Roman" w:cs="Times New Roman"/>
                <w:b/>
                <w:bCs/>
              </w:rPr>
              <w:t>Note/description/limitation</w:t>
            </w:r>
          </w:p>
        </w:tc>
      </w:tr>
      <w:tr w:rsidR="001B3BFC" w14:paraId="5F7897B7" w14:textId="77777777" w:rsidTr="213C49BD">
        <w:tc>
          <w:tcPr>
            <w:tcW w:w="708" w:type="dxa"/>
            <w:vAlign w:val="center"/>
          </w:tcPr>
          <w:p w14:paraId="438599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75B4A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2401" w:type="dxa"/>
            <w:vAlign w:val="center"/>
          </w:tcPr>
          <w:p w14:paraId="0438A16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Optiplex XE4 Tower with damping kit TVK-XE4-TV or TVK-XE4-TH</w:t>
            </w:r>
          </w:p>
        </w:tc>
        <w:tc>
          <w:tcPr>
            <w:tcW w:w="1168" w:type="dxa"/>
            <w:vAlign w:val="center"/>
          </w:tcPr>
          <w:p w14:paraId="0B956B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Tetradyne</w:t>
            </w:r>
          </w:p>
        </w:tc>
        <w:tc>
          <w:tcPr>
            <w:tcW w:w="2959" w:type="dxa"/>
            <w:vAlign w:val="center"/>
          </w:tcPr>
          <w:p w14:paraId="7E46069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At least two per installation.</w:t>
            </w:r>
          </w:p>
        </w:tc>
      </w:tr>
      <w:tr w:rsidR="001B3BFC" w14:paraId="3105D154" w14:textId="77777777" w:rsidTr="213C49BD">
        <w:tc>
          <w:tcPr>
            <w:tcW w:w="708" w:type="dxa"/>
            <w:vAlign w:val="center"/>
          </w:tcPr>
          <w:p w14:paraId="306129D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A8FC9B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2401" w:type="dxa"/>
            <w:vAlign w:val="center"/>
          </w:tcPr>
          <w:p w14:paraId="193A67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Optiplex XE4 Tower with damping kit TVK-XE4-TV or TVK-XE4-TH</w:t>
            </w:r>
          </w:p>
        </w:tc>
        <w:tc>
          <w:tcPr>
            <w:tcW w:w="1168" w:type="dxa"/>
            <w:vAlign w:val="center"/>
          </w:tcPr>
          <w:p w14:paraId="70ACA95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Tetradyne</w:t>
            </w:r>
          </w:p>
        </w:tc>
        <w:tc>
          <w:tcPr>
            <w:tcW w:w="2959" w:type="dxa"/>
            <w:vAlign w:val="center"/>
          </w:tcPr>
          <w:p w14:paraId="2AE868B6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Optional. In server/client config, two per installation</w:t>
            </w:r>
          </w:p>
        </w:tc>
      </w:tr>
      <w:tr w:rsidR="001B3BFC" w14:paraId="639B7121" w14:textId="77777777" w:rsidTr="213C49BD">
        <w:tc>
          <w:tcPr>
            <w:tcW w:w="708" w:type="dxa"/>
            <w:vAlign w:val="center"/>
          </w:tcPr>
          <w:p w14:paraId="473C5AB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171A24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2401" w:type="dxa"/>
            <w:vAlign w:val="center"/>
          </w:tcPr>
          <w:p w14:paraId="2F6A8E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TIMX-W270 or TIMX-W320 or</w:t>
            </w:r>
          </w:p>
          <w:p w14:paraId="25DC2F6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 xml:space="preserve">TIMX-UW584 </w:t>
            </w:r>
          </w:p>
        </w:tc>
        <w:tc>
          <w:tcPr>
            <w:tcW w:w="1168" w:type="dxa"/>
            <w:vAlign w:val="center"/>
          </w:tcPr>
          <w:p w14:paraId="0B1470D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Tetradyne</w:t>
            </w:r>
          </w:p>
        </w:tc>
        <w:tc>
          <w:tcPr>
            <w:tcW w:w="2959" w:type="dxa"/>
            <w:vAlign w:val="center"/>
          </w:tcPr>
          <w:p w14:paraId="2A38E44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System may be installed with two monitors in same installation.</w:t>
            </w:r>
          </w:p>
        </w:tc>
      </w:tr>
      <w:tr w:rsidR="001B3BFC" w14:paraId="71BCAFA4" w14:textId="77777777" w:rsidTr="213C49BD">
        <w:tc>
          <w:tcPr>
            <w:tcW w:w="708" w:type="dxa"/>
            <w:vAlign w:val="center"/>
          </w:tcPr>
          <w:p w14:paraId="5D4FF54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5F825D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274B7D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2401" w:type="dxa"/>
            <w:vAlign w:val="center"/>
          </w:tcPr>
          <w:p w14:paraId="162524C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68" w:type="dxa"/>
            <w:vAlign w:val="center"/>
          </w:tcPr>
          <w:p w14:paraId="2A014FF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NSI</w:t>
            </w:r>
          </w:p>
        </w:tc>
        <w:tc>
          <w:tcPr>
            <w:tcW w:w="2959" w:type="dxa"/>
            <w:vAlign w:val="center"/>
          </w:tcPr>
          <w:p w14:paraId="0F66B1B9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To be installed with each delivery</w:t>
            </w:r>
          </w:p>
        </w:tc>
      </w:tr>
      <w:tr w:rsidR="001B3BFC" w14:paraId="207A15D8" w14:textId="77777777" w:rsidTr="213C49BD">
        <w:tc>
          <w:tcPr>
            <w:tcW w:w="708" w:type="dxa"/>
            <w:vAlign w:val="center"/>
          </w:tcPr>
          <w:p w14:paraId="6EAB11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33CE1CE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2401" w:type="dxa"/>
            <w:vAlign w:val="center"/>
          </w:tcPr>
          <w:p w14:paraId="053898E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68" w:type="dxa"/>
            <w:vAlign w:val="center"/>
          </w:tcPr>
          <w:p w14:paraId="674F73F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6E21C47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0FEE57D7" w14:textId="77777777" w:rsidTr="213C49BD">
        <w:tc>
          <w:tcPr>
            <w:tcW w:w="708" w:type="dxa"/>
            <w:vAlign w:val="center"/>
          </w:tcPr>
          <w:p w14:paraId="06A4BD7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79042D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2401" w:type="dxa"/>
            <w:vAlign w:val="center"/>
          </w:tcPr>
          <w:p w14:paraId="30519F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68" w:type="dxa"/>
            <w:vAlign w:val="center"/>
          </w:tcPr>
          <w:p w14:paraId="4663A6C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78026B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65942772" w14:textId="77777777" w:rsidTr="213C49BD">
        <w:tc>
          <w:tcPr>
            <w:tcW w:w="708" w:type="dxa"/>
            <w:vAlign w:val="center"/>
          </w:tcPr>
          <w:p w14:paraId="45AC87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6E1D1B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2401" w:type="dxa"/>
            <w:vAlign w:val="center"/>
          </w:tcPr>
          <w:p w14:paraId="2037D71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68" w:type="dxa"/>
            <w:vAlign w:val="center"/>
          </w:tcPr>
          <w:p w14:paraId="194447C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2959" w:type="dxa"/>
            <w:vAlign w:val="center"/>
          </w:tcPr>
          <w:p w14:paraId="6B81973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6DD6412E" w14:textId="77777777" w:rsidTr="213C49BD">
        <w:tc>
          <w:tcPr>
            <w:tcW w:w="708" w:type="dxa"/>
            <w:vAlign w:val="center"/>
          </w:tcPr>
          <w:p w14:paraId="7FBA3F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71FC12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2401" w:type="dxa"/>
            <w:vAlign w:val="center"/>
          </w:tcPr>
          <w:p w14:paraId="084150D5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68" w:type="dxa"/>
            <w:vAlign w:val="center"/>
          </w:tcPr>
          <w:p w14:paraId="4CC6AB2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7CA1FF9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06863F4E" w14:textId="77777777" w:rsidTr="213C49BD">
        <w:tc>
          <w:tcPr>
            <w:tcW w:w="708" w:type="dxa"/>
            <w:vAlign w:val="center"/>
          </w:tcPr>
          <w:p w14:paraId="4F8F63F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4AF9F37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2401" w:type="dxa"/>
            <w:vAlign w:val="center"/>
          </w:tcPr>
          <w:p w14:paraId="71FEBB3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68" w:type="dxa"/>
            <w:vAlign w:val="center"/>
          </w:tcPr>
          <w:p w14:paraId="5460ADF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1BFE516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16824F32" w14:textId="77777777" w:rsidTr="213C49BD">
        <w:tc>
          <w:tcPr>
            <w:tcW w:w="708" w:type="dxa"/>
            <w:vAlign w:val="center"/>
          </w:tcPr>
          <w:p w14:paraId="6737471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701" w:type="dxa"/>
            <w:vAlign w:val="center"/>
          </w:tcPr>
          <w:p w14:paraId="4EAFEAB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2401" w:type="dxa"/>
            <w:vAlign w:val="center"/>
          </w:tcPr>
          <w:p w14:paraId="4DCC5DC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9SX1000IM or 9SX3000IM or 9PX1500iRTM</w:t>
            </w:r>
          </w:p>
        </w:tc>
        <w:tc>
          <w:tcPr>
            <w:tcW w:w="1168" w:type="dxa"/>
            <w:vAlign w:val="center"/>
          </w:tcPr>
          <w:p w14:paraId="34355E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Eaton</w:t>
            </w:r>
          </w:p>
        </w:tc>
        <w:tc>
          <w:tcPr>
            <w:tcW w:w="2959" w:type="dxa"/>
            <w:vAlign w:val="center"/>
          </w:tcPr>
          <w:p w14:paraId="7E762BF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374502">
              <w:rPr>
                <w:rFonts w:ascii="Times New Roman" w:hAnsi="Times New Roman" w:cs="Times New Roman"/>
              </w:rPr>
              <w:t>Minimum one UPS per installation.</w:t>
            </w:r>
          </w:p>
        </w:tc>
      </w:tr>
      <w:tr w:rsidR="001B3BFC" w14:paraId="312F4A92" w14:textId="77777777" w:rsidTr="213C49BD">
        <w:tc>
          <w:tcPr>
            <w:tcW w:w="708" w:type="dxa"/>
            <w:vAlign w:val="center"/>
          </w:tcPr>
          <w:p w14:paraId="2024F35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44979FE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Pr="00374502">
              <w:rPr>
                <w:rFonts w:ascii="Times New Roman" w:hAnsi="Times New Roman" w:cs="Times New Roman"/>
              </w:rPr>
              <w:t>, incl. EO cameras and IR cameras</w:t>
            </w:r>
          </w:p>
        </w:tc>
        <w:tc>
          <w:tcPr>
            <w:tcW w:w="2401" w:type="dxa"/>
            <w:vMerge w:val="restart"/>
            <w:vAlign w:val="center"/>
          </w:tcPr>
          <w:p w14:paraId="07DE38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HiNAS Navigation</w:t>
            </w:r>
          </w:p>
        </w:tc>
        <w:tc>
          <w:tcPr>
            <w:tcW w:w="1168" w:type="dxa"/>
            <w:vMerge w:val="restart"/>
            <w:vAlign w:val="center"/>
          </w:tcPr>
          <w:p w14:paraId="731F3A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Avikus</w:t>
            </w:r>
          </w:p>
        </w:tc>
        <w:tc>
          <w:tcPr>
            <w:tcW w:w="2959" w:type="dxa"/>
            <w:vMerge w:val="restart"/>
            <w:vAlign w:val="center"/>
          </w:tcPr>
          <w:p w14:paraId="1015D8E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</w:t>
            </w:r>
          </w:p>
        </w:tc>
      </w:tr>
      <w:tr w:rsidR="001B3BFC" w14:paraId="7D8A1D98" w14:textId="77777777" w:rsidTr="213C49BD">
        <w:tc>
          <w:tcPr>
            <w:tcW w:w="708" w:type="dxa"/>
            <w:vAlign w:val="center"/>
          </w:tcPr>
          <w:p w14:paraId="7E4C9A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01" w:type="dxa"/>
            <w:vAlign w:val="center"/>
          </w:tcPr>
          <w:p w14:paraId="5BCC59A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Pr="00374502">
              <w:t xml:space="preserve"> </w:t>
            </w:r>
            <w:r w:rsidRPr="00374502">
              <w:rPr>
                <w:rFonts w:ascii="Times New Roman" w:hAnsi="Times New Roman" w:cs="Times New Roman"/>
              </w:rPr>
              <w:t>incl. Single Board Computer</w:t>
            </w:r>
          </w:p>
        </w:tc>
        <w:tc>
          <w:tcPr>
            <w:tcW w:w="2401" w:type="dxa"/>
            <w:vMerge/>
            <w:vAlign w:val="center"/>
          </w:tcPr>
          <w:p w14:paraId="499930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vAlign w:val="center"/>
          </w:tcPr>
          <w:p w14:paraId="14DB9D2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9" w:type="dxa"/>
            <w:vMerge/>
            <w:vAlign w:val="center"/>
          </w:tcPr>
          <w:p w14:paraId="4829901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01F41C" w14:textId="77777777" w:rsidR="001B3BFC" w:rsidRPr="00E55D57" w:rsidRDefault="001B3BFC" w:rsidP="00E55D57">
      <w:pPr>
        <w:rPr>
          <w:rFonts w:ascii="Times New Roman" w:hAnsi="Times New Roman" w:cs="Times New Roman"/>
          <w:b/>
          <w:bCs/>
        </w:rPr>
      </w:pPr>
    </w:p>
    <w:p w14:paraId="6B09EB62" w14:textId="09D29BA9" w:rsidR="00493AD2" w:rsidRPr="00E55D57" w:rsidRDefault="1CF49005" w:rsidP="00E55D57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  <w:b/>
          <w:bCs/>
        </w:rPr>
        <w:t>Components</w:t>
      </w:r>
      <w:r w:rsidR="37769046" w:rsidRPr="213C49BD">
        <w:rPr>
          <w:rFonts w:ascii="Times New Roman" w:hAnsi="Times New Roman" w:cs="Times New Roman"/>
          <w:b/>
          <w:bCs/>
        </w:rPr>
        <w:t>’</w:t>
      </w:r>
      <w:r w:rsidRPr="213C49BD">
        <w:rPr>
          <w:rFonts w:ascii="Times New Roman" w:hAnsi="Times New Roman" w:cs="Times New Roman"/>
          <w:b/>
          <w:bCs/>
        </w:rPr>
        <w:t xml:space="preserve"> Software Version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036"/>
        <w:gridCol w:w="2490"/>
        <w:gridCol w:w="2711"/>
        <w:gridCol w:w="2404"/>
      </w:tblGrid>
      <w:tr w:rsidR="00C46B43" w:rsidRPr="0059224A" w14:paraId="3D4658E9" w14:textId="77777777" w:rsidTr="007247CE">
        <w:trPr>
          <w:trHeight w:val="251"/>
        </w:trPr>
        <w:tc>
          <w:tcPr>
            <w:tcW w:w="1036" w:type="dxa"/>
            <w:shd w:val="clear" w:color="auto" w:fill="D9D9D6" w:themeFill="background1"/>
            <w:vAlign w:val="center"/>
          </w:tcPr>
          <w:p w14:paraId="6617311B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490" w:type="dxa"/>
            <w:shd w:val="clear" w:color="auto" w:fill="D9D9D6" w:themeFill="background1"/>
            <w:vAlign w:val="center"/>
          </w:tcPr>
          <w:p w14:paraId="22C3C7B4" w14:textId="44D6A130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11" w:type="dxa"/>
            <w:shd w:val="clear" w:color="auto" w:fill="D9D9D6" w:themeFill="background1"/>
            <w:vAlign w:val="center"/>
          </w:tcPr>
          <w:p w14:paraId="4BD117A3" w14:textId="446DAFF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 Designation</w:t>
            </w:r>
          </w:p>
        </w:tc>
        <w:tc>
          <w:tcPr>
            <w:tcW w:w="2404" w:type="dxa"/>
            <w:shd w:val="clear" w:color="auto" w:fill="D9D9D6" w:themeFill="background1"/>
            <w:vAlign w:val="center"/>
          </w:tcPr>
          <w:p w14:paraId="2F849A7D" w14:textId="1FCF8F8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Software Version</w:t>
            </w:r>
          </w:p>
        </w:tc>
      </w:tr>
      <w:tr w:rsidR="00C46B43" w:rsidRPr="0059224A" w14:paraId="2567D5A6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ECDB165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0" w:type="dxa"/>
            <w:vAlign w:val="center"/>
          </w:tcPr>
          <w:p w14:paraId="441B45DC" w14:textId="23B3E940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Heading Control System</w:t>
            </w:r>
          </w:p>
        </w:tc>
        <w:tc>
          <w:tcPr>
            <w:tcW w:w="2711" w:type="dxa"/>
            <w:vAlign w:val="center"/>
          </w:tcPr>
          <w:p w14:paraId="6553DE6A" w14:textId="4F00790F" w:rsidR="00C46B43" w:rsidRPr="0059224A" w:rsidRDefault="00BB2BC1" w:rsidP="213C49BD">
            <w:pPr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T.B.D</w:t>
            </w:r>
          </w:p>
        </w:tc>
        <w:tc>
          <w:tcPr>
            <w:tcW w:w="2404" w:type="dxa"/>
            <w:vAlign w:val="center"/>
          </w:tcPr>
          <w:p w14:paraId="5D886C03" w14:textId="7395BA0D" w:rsidR="00C46B43" w:rsidRPr="0059224A" w:rsidRDefault="00BB2BC1" w:rsidP="75CAAC19">
            <w:pPr>
              <w:jc w:val="left"/>
              <w:rPr>
                <w:rFonts w:ascii="Times New Roman" w:hAnsi="Times New Roman" w:cs="Times New Roman"/>
              </w:rPr>
            </w:pPr>
            <w:r w:rsidRPr="00BB2BC1">
              <w:rPr>
                <w:rFonts w:ascii="Times New Roman" w:hAnsi="Times New Roman" w:cs="Times New Roman"/>
              </w:rPr>
              <w:t>T.B.D</w:t>
            </w:r>
          </w:p>
        </w:tc>
      </w:tr>
      <w:tr w:rsidR="00C46B43" w:rsidRPr="0059224A" w14:paraId="15FE9EA4" w14:textId="77777777" w:rsidTr="007247CE">
        <w:trPr>
          <w:trHeight w:val="239"/>
        </w:trPr>
        <w:tc>
          <w:tcPr>
            <w:tcW w:w="1036" w:type="dxa"/>
            <w:vAlign w:val="center"/>
          </w:tcPr>
          <w:p w14:paraId="1B7C197F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0" w:type="dxa"/>
            <w:vAlign w:val="center"/>
          </w:tcPr>
          <w:p w14:paraId="02EAEEF6" w14:textId="67936FF2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Remote Control System</w:t>
            </w:r>
          </w:p>
        </w:tc>
        <w:tc>
          <w:tcPr>
            <w:tcW w:w="2711" w:type="dxa"/>
            <w:vAlign w:val="center"/>
          </w:tcPr>
          <w:p w14:paraId="09DE1455" w14:textId="07F5BF7A" w:rsidR="00C46B43" w:rsidRPr="00840751" w:rsidRDefault="00BB2BC1" w:rsidP="00840751">
            <w:pPr>
              <w:jc w:val="left"/>
              <w:rPr>
                <w:rFonts w:ascii="Calibri" w:eastAsia="맑은 고딕" w:hAnsi="Calibri" w:cs="Arial"/>
                <w:spacing w:val="-2"/>
                <w:kern w:val="0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</w:rPr>
              <w:t>T.B.D</w:t>
            </w:r>
          </w:p>
        </w:tc>
        <w:tc>
          <w:tcPr>
            <w:tcW w:w="2404" w:type="dxa"/>
            <w:vAlign w:val="center"/>
          </w:tcPr>
          <w:p w14:paraId="27BEC6DE" w14:textId="1085BC88" w:rsidR="00C46B43" w:rsidRPr="0059224A" w:rsidRDefault="00BB2BC1" w:rsidP="75CAAC19">
            <w:pPr>
              <w:jc w:val="left"/>
              <w:rPr>
                <w:rFonts w:ascii="Times New Roman" w:hAnsi="Times New Roman" w:cs="Times New Roman"/>
              </w:rPr>
            </w:pPr>
            <w:r w:rsidRPr="00BB2BC1">
              <w:rPr>
                <w:rFonts w:ascii="Times New Roman" w:hAnsi="Times New Roman" w:cs="Times New Roman"/>
              </w:rPr>
              <w:t>T.B.D</w:t>
            </w:r>
          </w:p>
        </w:tc>
      </w:tr>
      <w:tr w:rsidR="00C46B43" w:rsidRPr="0059224A" w14:paraId="7007AD2C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6418C69A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0" w:type="dxa"/>
            <w:vAlign w:val="center"/>
          </w:tcPr>
          <w:p w14:paraId="2587F7A9" w14:textId="55AC1C2D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ECDIS</w:t>
            </w:r>
          </w:p>
        </w:tc>
        <w:tc>
          <w:tcPr>
            <w:tcW w:w="2711" w:type="dxa"/>
            <w:vAlign w:val="center"/>
          </w:tcPr>
          <w:p w14:paraId="410C6204" w14:textId="58B4EC53" w:rsidR="00C46B43" w:rsidRPr="0059224A" w:rsidRDefault="00BB2BC1" w:rsidP="213C49BD">
            <w:pPr>
              <w:jc w:val="left"/>
              <w:rPr>
                <w:rFonts w:ascii="Times New Roman" w:hAnsi="Times New Roman" w:cs="Times New Roman"/>
              </w:rPr>
            </w:pPr>
            <w:r w:rsidRPr="00BB2BC1">
              <w:rPr>
                <w:rFonts w:ascii="Times New Roman" w:hAnsi="Times New Roman" w:cs="Times New Roman"/>
              </w:rPr>
              <w:t>T.B.D</w:t>
            </w:r>
          </w:p>
        </w:tc>
        <w:tc>
          <w:tcPr>
            <w:tcW w:w="2404" w:type="dxa"/>
            <w:vAlign w:val="center"/>
          </w:tcPr>
          <w:p w14:paraId="13191A08" w14:textId="311EDB33" w:rsidR="00C46B43" w:rsidRPr="009855CB" w:rsidRDefault="00BB2BC1" w:rsidP="0593783F">
            <w:pPr>
              <w:jc w:val="left"/>
              <w:rPr>
                <w:rFonts w:ascii="Times New Roman" w:hAnsi="Times New Roman" w:cs="Times New Roman"/>
              </w:rPr>
            </w:pPr>
            <w:r w:rsidRPr="00BB2BC1">
              <w:rPr>
                <w:rFonts w:ascii="Times New Roman" w:hAnsi="Times New Roman" w:cs="Times New Roman"/>
              </w:rPr>
              <w:t>T.B.D</w:t>
            </w:r>
          </w:p>
        </w:tc>
      </w:tr>
      <w:tr w:rsidR="00C46B43" w:rsidRPr="0059224A" w14:paraId="061A804D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718B5888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0" w:type="dxa"/>
            <w:vAlign w:val="center"/>
          </w:tcPr>
          <w:p w14:paraId="1938855A" w14:textId="6C4C9D46" w:rsidR="00C46B43" w:rsidRPr="0059224A" w:rsidRDefault="037B9769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HiNAS Control</w:t>
            </w:r>
            <w:r w:rsidR="009855CB">
              <w:rPr>
                <w:rFonts w:ascii="Times New Roman" w:hAnsi="Times New Roman" w:cs="Times New Roman" w:hint="eastAsia"/>
              </w:rPr>
              <w:t xml:space="preserve"> Standard</w:t>
            </w:r>
          </w:p>
        </w:tc>
        <w:tc>
          <w:tcPr>
            <w:tcW w:w="2711" w:type="dxa"/>
            <w:vAlign w:val="center"/>
          </w:tcPr>
          <w:p w14:paraId="2860927B" w14:textId="5A759538" w:rsidR="00C46B43" w:rsidRPr="0059224A" w:rsidRDefault="00C46B43" w:rsidP="213C49BD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vAlign w:val="center"/>
          </w:tcPr>
          <w:p w14:paraId="1BE048C9" w14:textId="78038625" w:rsidR="00C46B43" w:rsidRPr="0059224A" w:rsidRDefault="5885D8E7" w:rsidP="213C49BD">
            <w:pPr>
              <w:jc w:val="left"/>
              <w:rPr>
                <w:rFonts w:ascii="Times New Roman" w:hAnsi="Times New Roman" w:cs="Times New Roman"/>
              </w:rPr>
            </w:pPr>
            <w:r w:rsidRPr="58165964">
              <w:rPr>
                <w:rFonts w:ascii="Times New Roman" w:hAnsi="Times New Roman" w:cs="Times New Roman"/>
              </w:rPr>
              <w:t>V</w:t>
            </w:r>
            <w:r w:rsidR="009855CB">
              <w:rPr>
                <w:rFonts w:ascii="Times New Roman" w:hAnsi="Times New Roman" w:cs="Times New Roman" w:hint="eastAsia"/>
              </w:rPr>
              <w:t>2.0.</w:t>
            </w:r>
            <w:r w:rsidR="00BB2BC1">
              <w:rPr>
                <w:rFonts w:ascii="Times New Roman" w:hAnsi="Times New Roman" w:cs="Times New Roman" w:hint="eastAsia"/>
              </w:rPr>
              <w:t>4</w:t>
            </w:r>
          </w:p>
        </w:tc>
      </w:tr>
      <w:tr w:rsidR="00C46B43" w14:paraId="472908FB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1B8CDDC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0" w:type="dxa"/>
            <w:vAlign w:val="center"/>
          </w:tcPr>
          <w:p w14:paraId="69BE3A20" w14:textId="12DB766C" w:rsidR="00C46B43" w:rsidRPr="0059224A" w:rsidRDefault="26A615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711" w:type="dxa"/>
            <w:vAlign w:val="center"/>
          </w:tcPr>
          <w:p w14:paraId="41C8C939" w14:textId="649CF78F" w:rsidR="00C46B43" w:rsidRPr="0059224A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2404" w:type="dxa"/>
            <w:vAlign w:val="center"/>
          </w:tcPr>
          <w:p w14:paraId="4EDC6340" w14:textId="0974CC56" w:rsidR="00C46B43" w:rsidRPr="008946EF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22.04</w:t>
            </w:r>
          </w:p>
        </w:tc>
      </w:tr>
    </w:tbl>
    <w:p w14:paraId="0EE44426" w14:textId="77777777" w:rsidR="006513AA" w:rsidRPr="00E55D57" w:rsidRDefault="006513AA" w:rsidP="00E55D57">
      <w:pPr>
        <w:rPr>
          <w:rFonts w:ascii="Times New Roman" w:hAnsi="Times New Roman" w:cs="Times New Roman"/>
          <w:b/>
          <w:bCs/>
        </w:rPr>
      </w:pPr>
    </w:p>
    <w:p w14:paraId="2D00B526" w14:textId="1E558532" w:rsidR="00885685" w:rsidRDefault="00CF3DAC" w:rsidP="00CF3DAC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Test Preparation </w:t>
      </w:r>
    </w:p>
    <w:p w14:paraId="7BC3F2CC" w14:textId="589CBB8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Verification</w:t>
      </w:r>
    </w:p>
    <w:p w14:paraId="30D51DE8" w14:textId="5484744E" w:rsidR="00CF3DAC" w:rsidRPr="007B45C1" w:rsidRDefault="007B45C1" w:rsidP="00CF3DAC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Verify whether there are any non-compliant components by comparing the drawings of the FAT target vessel with the EC-Type Examination Certificate.</w:t>
      </w:r>
    </w:p>
    <w:p w14:paraId="5050EFD1" w14:textId="7555E876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Installation</w:t>
      </w:r>
    </w:p>
    <w:p w14:paraId="4C0CF9F8" w14:textId="06657404" w:rsidR="00E55D57" w:rsidRDefault="00CF3DAC" w:rsidP="00CF3DAC">
      <w:pPr>
        <w:pStyle w:val="a0"/>
        <w:ind w:left="1418"/>
        <w:rPr>
          <w:rFonts w:ascii="Times New Roman" w:hAnsi="Times New Roman" w:cs="Times New Roman"/>
        </w:rPr>
      </w:pPr>
      <w:r w:rsidRPr="00E67888">
        <w:rPr>
          <w:rFonts w:ascii="Times New Roman" w:hAnsi="Times New Roman" w:cs="Times New Roman"/>
        </w:rPr>
        <w:t>All components shall be fully installed on the test bed prior to testing.</w:t>
      </w:r>
    </w:p>
    <w:p w14:paraId="480BC3DB" w14:textId="1FDAE0B9" w:rsidR="00CF3DAC" w:rsidRPr="00E55D57" w:rsidRDefault="00E55D57" w:rsidP="00E5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E7F27" w14:textId="7777777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Wiring</w:t>
      </w:r>
    </w:p>
    <w:p w14:paraId="7EA662FF" w14:textId="77777777" w:rsidR="007B45C1" w:rsidRPr="007B45C1" w:rsidRDefault="007B45C1" w:rsidP="007B45C1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The test items shall be wired according to the wiring diagram of the FAT target vessel.</w:t>
      </w:r>
      <w:r w:rsidRPr="007B45C1">
        <w:rPr>
          <w:rFonts w:ascii="Times New Roman" w:hAnsi="Times New Roman" w:cs="Times New Roman"/>
        </w:rPr>
        <w:br/>
        <w:t>The selector switch and dimmer box are excluded from the wiring, as there are no external interface devices.</w:t>
      </w:r>
    </w:p>
    <w:p w14:paraId="58E374D3" w14:textId="71DB21A3" w:rsidR="00CF3DAC" w:rsidRDefault="00CF3DAC" w:rsidP="007B45C1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 w:hint="eastAsia"/>
          <w:b/>
          <w:bCs/>
        </w:rPr>
        <w:t>Power Input</w:t>
      </w:r>
    </w:p>
    <w:p w14:paraId="4E3B3444" w14:textId="188246D1" w:rsidR="00CF3DAC" w:rsidRPr="00CF3DAC" w:rsidRDefault="00CF3DAC" w:rsidP="00CF3DAC">
      <w:pPr>
        <w:pStyle w:val="a0"/>
        <w:ind w:left="1418"/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/>
        </w:rPr>
        <w:t>After verifying that there are no wiring errors, system power shall be applied.</w:t>
      </w:r>
    </w:p>
    <w:p w14:paraId="1D7DCAB6" w14:textId="17B288B8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</w:t>
      </w:r>
      <w:r w:rsidR="008822CF">
        <w:rPr>
          <w:rFonts w:ascii="Times New Roman" w:hAnsi="Times New Roman" w:cs="Times New Roman" w:hint="eastAsia"/>
          <w:b/>
          <w:bCs/>
        </w:rPr>
        <w:t>oftware</w:t>
      </w:r>
      <w:r w:rsidR="00D615CA">
        <w:rPr>
          <w:rFonts w:ascii="Times New Roman" w:hAnsi="Times New Roman" w:cs="Times New Roman" w:hint="eastAsia"/>
          <w:b/>
          <w:bCs/>
        </w:rPr>
        <w:t xml:space="preserve"> Installa</w:t>
      </w:r>
      <w:r w:rsidR="007E5A3F">
        <w:rPr>
          <w:rFonts w:ascii="Times New Roman" w:hAnsi="Times New Roman" w:cs="Times New Roman" w:hint="eastAsia"/>
          <w:b/>
          <w:bCs/>
        </w:rPr>
        <w:t>t</w:t>
      </w:r>
      <w:r w:rsidR="00D615CA">
        <w:rPr>
          <w:rFonts w:ascii="Times New Roman" w:hAnsi="Times New Roman" w:cs="Times New Roman" w:hint="eastAsia"/>
          <w:b/>
          <w:bCs/>
        </w:rPr>
        <w:t>ion</w:t>
      </w:r>
    </w:p>
    <w:p w14:paraId="7DD6572B" w14:textId="01E7E72F" w:rsidR="00F931A5" w:rsidRPr="00775D6C" w:rsidRDefault="00775D6C" w:rsidP="00F931A5">
      <w:pPr>
        <w:pStyle w:val="a0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SW is installed by </w:t>
      </w:r>
      <w:r>
        <w:rPr>
          <w:rFonts w:ascii="Times New Roman" w:hAnsi="Times New Roman" w:cs="Times New Roman"/>
        </w:rPr>
        <w:t>‘</w:t>
      </w:r>
      <w:r w:rsidRPr="00775D6C">
        <w:rPr>
          <w:rFonts w:ascii="Times New Roman" w:hAnsi="Times New Roman" w:cs="Times New Roman"/>
        </w:rPr>
        <w:t xml:space="preserve">Manual: </w:t>
      </w:r>
      <w:r w:rsidR="000039E4">
        <w:rPr>
          <w:rFonts w:ascii="Times New Roman" w:hAnsi="Times New Roman" w:cs="Times New Roman"/>
        </w:rPr>
        <w:t>HiNAS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775D6C">
        <w:rPr>
          <w:rFonts w:ascii="Times New Roman" w:hAnsi="Times New Roman" w:cs="Times New Roman"/>
        </w:rPr>
        <w:t>Installation Manual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on MED-B cert.</w:t>
      </w:r>
    </w:p>
    <w:p w14:paraId="61553922" w14:textId="77777777" w:rsidR="00F931A5" w:rsidRPr="00F931A5" w:rsidRDefault="00F931A5" w:rsidP="00CF3DAC">
      <w:pPr>
        <w:pStyle w:val="a0"/>
        <w:ind w:left="425"/>
        <w:rPr>
          <w:rFonts w:ascii="Times New Roman" w:hAnsi="Times New Roman" w:cs="Times New Roman"/>
          <w:b/>
          <w:bCs/>
        </w:rPr>
      </w:pPr>
    </w:p>
    <w:p w14:paraId="71582D6B" w14:textId="77777777" w:rsidR="001E2642" w:rsidRDefault="001E26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9BBE" w14:textId="2036CCB6" w:rsidR="001E2642" w:rsidRDefault="001C6A0F" w:rsidP="001E2642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Factory Acceptance Test </w:t>
      </w:r>
    </w:p>
    <w:p w14:paraId="446BB8C0" w14:textId="5AF90B53" w:rsidR="001C6A0F" w:rsidRDefault="001E2642" w:rsidP="001E2642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 Test</w:t>
      </w:r>
    </w:p>
    <w:p w14:paraId="30B2853B" w14:textId="02032BD7" w:rsidR="00AF3FF1" w:rsidRPr="00CF72C8" w:rsidRDefault="00093507" w:rsidP="00CF72C8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842"/>
        <w:gridCol w:w="2325"/>
        <w:gridCol w:w="682"/>
        <w:gridCol w:w="679"/>
      </w:tblGrid>
      <w:tr w:rsidR="00446133" w:rsidRPr="00C76DDB" w14:paraId="419A3619" w14:textId="77777777" w:rsidTr="351DB201">
        <w:tc>
          <w:tcPr>
            <w:tcW w:w="567" w:type="dxa"/>
            <w:vMerge w:val="restart"/>
            <w:shd w:val="clear" w:color="auto" w:fill="C4C4C0" w:themeFill="background1" w:themeFillShade="E6"/>
            <w:vAlign w:val="center"/>
          </w:tcPr>
          <w:p w14:paraId="68666BB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3A3C7BBF" w14:textId="00B37EE0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C4046FE" w14:textId="56A6BC8D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25" w:type="dxa"/>
            <w:vMerge w:val="restart"/>
            <w:shd w:val="clear" w:color="auto" w:fill="C4C4C0" w:themeFill="background1" w:themeFillShade="E6"/>
            <w:vAlign w:val="center"/>
          </w:tcPr>
          <w:p w14:paraId="08F0587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61" w:type="dxa"/>
            <w:gridSpan w:val="2"/>
            <w:shd w:val="clear" w:color="auto" w:fill="C4C4C0" w:themeFill="background1" w:themeFillShade="E6"/>
            <w:vAlign w:val="center"/>
          </w:tcPr>
          <w:p w14:paraId="077F8190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446133" w:rsidRPr="00C76DDB" w14:paraId="767023A6" w14:textId="77777777" w:rsidTr="351DB201">
        <w:tc>
          <w:tcPr>
            <w:tcW w:w="567" w:type="dxa"/>
            <w:vMerge/>
            <w:vAlign w:val="center"/>
          </w:tcPr>
          <w:p w14:paraId="541A2D2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0B09EED8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0B441E39" w14:textId="3DCA0AB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25" w:type="dxa"/>
            <w:vMerge/>
            <w:vAlign w:val="center"/>
          </w:tcPr>
          <w:p w14:paraId="4F482262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2" w:type="dxa"/>
            <w:shd w:val="clear" w:color="auto" w:fill="C4C4C0" w:themeFill="background1" w:themeFillShade="E6"/>
            <w:vAlign w:val="center"/>
          </w:tcPr>
          <w:p w14:paraId="1D5BF3DA" w14:textId="77777777" w:rsidR="00446133" w:rsidRPr="00C76DDB" w:rsidRDefault="00446133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79" w:type="dxa"/>
            <w:shd w:val="clear" w:color="auto" w:fill="C4C4C0" w:themeFill="background1" w:themeFillShade="E6"/>
            <w:vAlign w:val="center"/>
          </w:tcPr>
          <w:p w14:paraId="6BA6BB66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46133" w:rsidRPr="00C76DDB" w14:paraId="06D8B518" w14:textId="77777777" w:rsidTr="351DB201">
        <w:trPr>
          <w:trHeight w:val="774"/>
        </w:trPr>
        <w:tc>
          <w:tcPr>
            <w:tcW w:w="567" w:type="dxa"/>
            <w:vAlign w:val="center"/>
          </w:tcPr>
          <w:p w14:paraId="47149137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33D9D59" w14:textId="7F22B9C3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Visually inspect the prepared test items for any visible damage or deformation</w:t>
            </w:r>
          </w:p>
        </w:tc>
        <w:tc>
          <w:tcPr>
            <w:tcW w:w="1842" w:type="dxa"/>
            <w:vAlign w:val="center"/>
          </w:tcPr>
          <w:p w14:paraId="3DC09D00" w14:textId="155DEB54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No damage or deformation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94A48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936A6D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96688E6" w14:textId="77777777" w:rsidR="00446133" w:rsidRPr="005C1A8C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7D9ECD52" w14:textId="4B548F12" w:rsidR="00446133" w:rsidRPr="005C1A8C" w:rsidRDefault="676D4A09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351DB201">
              <w:rPr>
                <w:sz w:val="16"/>
                <w:szCs w:val="16"/>
              </w:rPr>
              <w:t>v</w:t>
            </w:r>
          </w:p>
        </w:tc>
        <w:tc>
          <w:tcPr>
            <w:tcW w:w="679" w:type="dxa"/>
            <w:vAlign w:val="center"/>
          </w:tcPr>
          <w:p w14:paraId="5037C6F6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070DE4FB" w14:textId="77777777" w:rsid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5C4F9024" w14:textId="77777777" w:rsidR="00CF72C8" w:rsidRP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0F2C875A" w14:textId="4EB5955F" w:rsidR="001E2642" w:rsidRDefault="005C4EE8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Verification of conformity</w:t>
      </w:r>
    </w:p>
    <w:p w14:paraId="3797A835" w14:textId="0EBC2D6E" w:rsidR="00503C69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that the FAT items conform to the Type Designation specified in the EC-Type Examination Certificate</w:t>
      </w:r>
    </w:p>
    <w:p w14:paraId="16872628" w14:textId="03255474" w:rsidR="005C4EE8" w:rsidRPr="005C4EE8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 w:hint="eastAsia"/>
        </w:rPr>
        <w:t>※</w:t>
      </w:r>
      <w:r w:rsidRPr="005C4EE8">
        <w:rPr>
          <w:rFonts w:ascii="Times New Roman" w:hAnsi="Times New Roman" w:cs="Times New Roman" w:hint="eastAsia"/>
        </w:rPr>
        <w:t xml:space="preserve"> For items not applicable, indicate "N/A" in the Result column and skip the test.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01"/>
        <w:gridCol w:w="1134"/>
        <w:gridCol w:w="1275"/>
        <w:gridCol w:w="2425"/>
        <w:gridCol w:w="628"/>
        <w:gridCol w:w="634"/>
      </w:tblGrid>
      <w:tr w:rsidR="00093507" w:rsidRPr="00C76DDB" w14:paraId="23765F23" w14:textId="77777777" w:rsidTr="00800DB8">
        <w:tc>
          <w:tcPr>
            <w:tcW w:w="709" w:type="dxa"/>
            <w:vMerge w:val="restart"/>
            <w:shd w:val="clear" w:color="auto" w:fill="C4C4C0" w:themeFill="background1" w:themeFillShade="E6"/>
            <w:vAlign w:val="center"/>
          </w:tcPr>
          <w:p w14:paraId="4DE7045A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03998FA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3528C6FF" w14:textId="6364E9D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7B69B9FE" w14:textId="480DBA2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329EC13F" w14:textId="6877960B" w:rsidR="00093507" w:rsidRPr="00C76DDB" w:rsidRDefault="005C4EE8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25" w:type="dxa"/>
            <w:vMerge w:val="restart"/>
            <w:shd w:val="clear" w:color="auto" w:fill="C4C4C0" w:themeFill="background1" w:themeFillShade="E6"/>
            <w:vAlign w:val="center"/>
          </w:tcPr>
          <w:p w14:paraId="0F684B7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62" w:type="dxa"/>
            <w:gridSpan w:val="2"/>
            <w:shd w:val="clear" w:color="auto" w:fill="C4C4C0" w:themeFill="background1" w:themeFillShade="E6"/>
            <w:vAlign w:val="center"/>
          </w:tcPr>
          <w:p w14:paraId="2F246D00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093507" w:rsidRPr="00C76DDB" w14:paraId="6B14869E" w14:textId="77777777" w:rsidTr="00800DB8">
        <w:tc>
          <w:tcPr>
            <w:tcW w:w="709" w:type="dxa"/>
            <w:vMerge/>
            <w:vAlign w:val="center"/>
          </w:tcPr>
          <w:p w14:paraId="0F2C75C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6C617695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720F3194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47796CEC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7AFA970" w14:textId="40E5B5BA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5" w:type="dxa"/>
            <w:vMerge/>
            <w:vAlign w:val="center"/>
          </w:tcPr>
          <w:p w14:paraId="69040C7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28" w:type="dxa"/>
            <w:shd w:val="clear" w:color="auto" w:fill="C4C4C0" w:themeFill="background1" w:themeFillShade="E6"/>
            <w:vAlign w:val="center"/>
          </w:tcPr>
          <w:p w14:paraId="5B5F4F2E" w14:textId="77777777" w:rsidR="00093507" w:rsidRPr="00C76DDB" w:rsidRDefault="00093507" w:rsidP="00554BA4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4" w:type="dxa"/>
            <w:shd w:val="clear" w:color="auto" w:fill="C4C4C0" w:themeFill="background1" w:themeFillShade="E6"/>
            <w:vAlign w:val="center"/>
          </w:tcPr>
          <w:p w14:paraId="726D6DA7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6A6318DE" w14:textId="77777777" w:rsidTr="00800DB8">
        <w:trPr>
          <w:trHeight w:val="774"/>
        </w:trPr>
        <w:tc>
          <w:tcPr>
            <w:tcW w:w="709" w:type="dxa"/>
            <w:vAlign w:val="center"/>
          </w:tcPr>
          <w:p w14:paraId="0D7D4B6B" w14:textId="2DF4BFA4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E8B0937" w14:textId="43D58F7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1701" w:type="dxa"/>
            <w:vAlign w:val="center"/>
          </w:tcPr>
          <w:p w14:paraId="16ED5EFF" w14:textId="7C69E02A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Optiplex XE4 Tower with damping kit TVK-XE4-TV or TVK-XE4-TH</w:t>
            </w:r>
          </w:p>
        </w:tc>
        <w:tc>
          <w:tcPr>
            <w:tcW w:w="1134" w:type="dxa"/>
            <w:vAlign w:val="center"/>
          </w:tcPr>
          <w:p w14:paraId="093E94F8" w14:textId="3C0B1848" w:rsidR="00093507" w:rsidRPr="005C1A8C" w:rsidRDefault="00385B60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385B60">
              <w:rPr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4861B246" w14:textId="5205D6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13B3" w14:textId="13F0F3EC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Type Designation</w:t>
            </w:r>
            <w:r w:rsidR="00851700">
              <w:rPr>
                <w:rFonts w:hint="eastAsia"/>
                <w:spacing w:val="-2"/>
                <w:sz w:val="16"/>
                <w:szCs w:val="24"/>
              </w:rPr>
              <w:t xml:space="preserve"> :</w:t>
            </w:r>
          </w:p>
          <w:p w14:paraId="44D0712E" w14:textId="694B0568" w:rsidR="00093507" w:rsidRDefault="00851700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00851700">
              <w:rPr>
                <w:spacing w:val="-2"/>
                <w:sz w:val="16"/>
                <w:szCs w:val="16"/>
              </w:rPr>
              <w:t>Optiplex XE4 Tower with damping kit</w:t>
            </w:r>
            <w:r w:rsidR="0969D353" w:rsidRPr="00851700">
              <w:rPr>
                <w:spacing w:val="-2"/>
                <w:sz w:val="16"/>
                <w:szCs w:val="16"/>
              </w:rPr>
              <w:t xml:space="preserve"> </w:t>
            </w:r>
            <w:r w:rsidR="0969D353" w:rsidRPr="3F0A12E0">
              <w:rPr>
                <w:rFonts w:ascii="Times New Roman" w:hAnsi="Times New Roman" w:cs="Times New Roman"/>
              </w:rPr>
              <w:t>TVK-XE4-TH</w:t>
            </w:r>
          </w:p>
          <w:p w14:paraId="1BD4DCB6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F5DA5ED" w14:textId="0A73E996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36B33E27" w14:textId="7B6ABA04" w:rsidR="00093507" w:rsidRPr="005C1A8C" w:rsidRDefault="00800DB8" w:rsidP="008F5122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6K163G4</w:t>
            </w:r>
            <w:r w:rsidRPr="00800DB8">
              <w:rPr>
                <w:spacing w:val="-2"/>
                <w:sz w:val="16"/>
                <w:szCs w:val="24"/>
              </w:rPr>
              <w:br/>
              <w:t>B85F4G4</w:t>
            </w:r>
          </w:p>
        </w:tc>
        <w:tc>
          <w:tcPr>
            <w:tcW w:w="628" w:type="dxa"/>
            <w:vAlign w:val="center"/>
          </w:tcPr>
          <w:p w14:paraId="15643BD5" w14:textId="1381D3A6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41580FC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323C98D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76BDDDFA" w14:textId="6EC649A6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40BAA1" w14:textId="72EDF23D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1701" w:type="dxa"/>
            <w:vAlign w:val="center"/>
          </w:tcPr>
          <w:p w14:paraId="2244A61B" w14:textId="04C9B1E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Optiplex XE4 Tower with damping kit TVK-XE4-TV or TVK-XE4-TH</w:t>
            </w:r>
          </w:p>
        </w:tc>
        <w:tc>
          <w:tcPr>
            <w:tcW w:w="1134" w:type="dxa"/>
            <w:vAlign w:val="center"/>
          </w:tcPr>
          <w:p w14:paraId="24CB52B4" w14:textId="1EF08178" w:rsidR="00093507" w:rsidRPr="005C1A8C" w:rsidRDefault="00800DB8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44009B3C" w14:textId="47078CE6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D5C" w14:textId="2FE0AC9F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3611F95E" w:rsidRPr="3F0A12E0">
              <w:rPr>
                <w:spacing w:val="-2"/>
                <w:sz w:val="16"/>
                <w:szCs w:val="16"/>
              </w:rPr>
              <w:t xml:space="preserve"> : </w:t>
            </w:r>
            <w:r>
              <w:br/>
            </w:r>
            <w:r w:rsidR="01A29EB2" w:rsidRPr="3F0A12E0">
              <w:rPr>
                <w:sz w:val="16"/>
                <w:szCs w:val="16"/>
              </w:rPr>
              <w:t xml:space="preserve">Optiplex XE4 Tower with damping kit </w:t>
            </w:r>
            <w:r w:rsidR="01A29EB2" w:rsidRPr="3F0A12E0">
              <w:rPr>
                <w:rFonts w:ascii="Times New Roman" w:hAnsi="Times New Roman" w:cs="Times New Roman"/>
              </w:rPr>
              <w:t>TVK-XE4-T</w:t>
            </w:r>
            <w:r w:rsidR="00E219F7">
              <w:rPr>
                <w:rFonts w:ascii="Times New Roman" w:hAnsi="Times New Roman" w:cs="Times New Roman" w:hint="eastAsia"/>
              </w:rPr>
              <w:t>V</w:t>
            </w:r>
          </w:p>
          <w:p w14:paraId="6AB859D8" w14:textId="73E0F27E" w:rsidR="00093507" w:rsidRPr="00E55D5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D5BB49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6502822" w14:textId="0D78CC1A" w:rsidR="00093507" w:rsidRPr="005C1A8C" w:rsidRDefault="00800DB8" w:rsidP="008F5122">
            <w:pPr>
              <w:jc w:val="left"/>
              <w:rPr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24"/>
              </w:rPr>
              <w:t>D7W8VF4</w:t>
            </w:r>
            <w:r w:rsidRPr="00800DB8">
              <w:rPr>
                <w:spacing w:val="-2"/>
                <w:sz w:val="16"/>
                <w:szCs w:val="24"/>
              </w:rPr>
              <w:br/>
              <w:t>5FV8VF4</w:t>
            </w:r>
          </w:p>
        </w:tc>
        <w:tc>
          <w:tcPr>
            <w:tcW w:w="628" w:type="dxa"/>
            <w:vAlign w:val="center"/>
          </w:tcPr>
          <w:p w14:paraId="2C208A4D" w14:textId="4972FB29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77667FAA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03F1010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4169189D" w14:textId="7C7F3E9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E2077D" w14:textId="2D7313D5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1701" w:type="dxa"/>
            <w:vAlign w:val="center"/>
          </w:tcPr>
          <w:p w14:paraId="48BAD47E" w14:textId="23540792" w:rsidR="00093507" w:rsidRPr="008946EF" w:rsidRDefault="00093507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TIMX-W320 or</w:t>
            </w:r>
          </w:p>
          <w:p w14:paraId="3546390D" w14:textId="032348EE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TIMX-UW584</w:t>
            </w:r>
          </w:p>
        </w:tc>
        <w:tc>
          <w:tcPr>
            <w:tcW w:w="1134" w:type="dxa"/>
            <w:vAlign w:val="center"/>
          </w:tcPr>
          <w:p w14:paraId="71710624" w14:textId="5074146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2077E43" w14:textId="270272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73C22" w14:textId="4191B1AE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</w:t>
            </w:r>
            <w:r w:rsidR="0B98DC87" w:rsidRPr="3F0A12E0">
              <w:rPr>
                <w:spacing w:val="-2"/>
                <w:sz w:val="16"/>
                <w:szCs w:val="16"/>
              </w:rPr>
              <w:t xml:space="preserve"> </w:t>
            </w:r>
            <w:r w:rsidR="3EE75AA5" w:rsidRPr="3F0A12E0">
              <w:rPr>
                <w:spacing w:val="-2"/>
                <w:sz w:val="16"/>
                <w:szCs w:val="16"/>
              </w:rPr>
              <w:t>:</w:t>
            </w:r>
          </w:p>
          <w:p w14:paraId="2C4A8995" w14:textId="77777777" w:rsidR="007247CE" w:rsidRPr="002D5E16" w:rsidRDefault="007247CE" w:rsidP="007247CE">
            <w:pPr>
              <w:rPr>
                <w:spacing w:val="-2"/>
                <w:sz w:val="16"/>
                <w:szCs w:val="24"/>
              </w:rPr>
            </w:pPr>
            <w:r w:rsidRPr="002D5E16">
              <w:rPr>
                <w:spacing w:val="-2"/>
                <w:sz w:val="16"/>
                <w:szCs w:val="24"/>
              </w:rPr>
              <w:t>TIMX-W320(32”)</w:t>
            </w:r>
          </w:p>
          <w:p w14:paraId="4CF18FDB" w14:textId="794E1B64" w:rsidR="00093507" w:rsidRDefault="007247CE" w:rsidP="007247CE">
            <w:pPr>
              <w:jc w:val="left"/>
              <w:rPr>
                <w:spacing w:val="-2"/>
                <w:sz w:val="16"/>
                <w:szCs w:val="16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  <w:r>
              <w:rPr>
                <w:spacing w:val="-2"/>
                <w:sz w:val="16"/>
                <w:szCs w:val="24"/>
              </w:rPr>
              <w:br/>
            </w:r>
          </w:p>
          <w:p w14:paraId="6A28B061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5483C8AC" w14:textId="6A140768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TM260408-019</w:t>
            </w:r>
            <w:r w:rsidRPr="00800DB8">
              <w:rPr>
                <w:spacing w:val="-2"/>
                <w:sz w:val="16"/>
                <w:szCs w:val="24"/>
              </w:rPr>
              <w:br/>
              <w:t>TM260410-019</w:t>
            </w:r>
          </w:p>
        </w:tc>
        <w:tc>
          <w:tcPr>
            <w:tcW w:w="628" w:type="dxa"/>
            <w:vAlign w:val="center"/>
          </w:tcPr>
          <w:p w14:paraId="5EB663BF" w14:textId="7EDB315D" w:rsidR="00093507" w:rsidRPr="005C1A8C" w:rsidRDefault="1759F533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161D7A7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35FFDA8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0DBEFE21" w14:textId="3356911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CAE04" w14:textId="77777777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73280277" w14:textId="713CAEE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1701" w:type="dxa"/>
            <w:vAlign w:val="center"/>
          </w:tcPr>
          <w:p w14:paraId="60F37E33" w14:textId="603D203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34" w:type="dxa"/>
            <w:vAlign w:val="center"/>
          </w:tcPr>
          <w:p w14:paraId="5D8AACC6" w14:textId="49C138B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83D44D0" w14:textId="35E8819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9287" w14:textId="2109AC75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793DD517" w14:textId="72510402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RKTE85B2448-W-MC1</w:t>
            </w:r>
          </w:p>
          <w:p w14:paraId="39C9E20E" w14:textId="345AF191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10F1FA32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185DB0B" w14:textId="39CC5399" w:rsidR="00800DB8" w:rsidRPr="005C1A8C" w:rsidRDefault="00800DB8" w:rsidP="00800DB8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2026.42300.038</w:t>
            </w:r>
            <w:r w:rsidRPr="00800DB8">
              <w:rPr>
                <w:spacing w:val="-2"/>
                <w:sz w:val="16"/>
                <w:szCs w:val="24"/>
              </w:rPr>
              <w:br/>
              <w:t>2026.42300.019</w:t>
            </w:r>
          </w:p>
        </w:tc>
        <w:tc>
          <w:tcPr>
            <w:tcW w:w="628" w:type="dxa"/>
            <w:vAlign w:val="center"/>
          </w:tcPr>
          <w:p w14:paraId="67311C05" w14:textId="2866C48A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620CE2A7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1F201DBE" w14:textId="53C1EBFC" w:rsidR="00F60E3D" w:rsidRDefault="00F60E3D"/>
    <w:p w14:paraId="5186F857" w14:textId="5D0141B5" w:rsidR="00E65633" w:rsidRDefault="00E65633">
      <w:r>
        <w:br w:type="page"/>
      </w:r>
    </w:p>
    <w:p w14:paraId="1442A7C1" w14:textId="77777777" w:rsidR="00F60E3D" w:rsidRDefault="00F60E3D"/>
    <w:tbl>
      <w:tblPr>
        <w:tblStyle w:val="ac"/>
        <w:tblW w:w="96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2"/>
        <w:gridCol w:w="1250"/>
        <w:gridCol w:w="1702"/>
        <w:gridCol w:w="1133"/>
        <w:gridCol w:w="1275"/>
        <w:gridCol w:w="2400"/>
        <w:gridCol w:w="642"/>
        <w:gridCol w:w="644"/>
      </w:tblGrid>
      <w:tr w:rsidR="00F60E3D" w:rsidRPr="00C76DDB" w14:paraId="0F7D69D6" w14:textId="77777777" w:rsidTr="00800DB8">
        <w:tc>
          <w:tcPr>
            <w:tcW w:w="592" w:type="dxa"/>
            <w:vMerge w:val="restart"/>
            <w:shd w:val="clear" w:color="auto" w:fill="C4C4C0" w:themeFill="background1" w:themeFillShade="E6"/>
            <w:vAlign w:val="center"/>
          </w:tcPr>
          <w:p w14:paraId="1CDE1D84" w14:textId="00F80EE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05E68872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50" w:type="dxa"/>
            <w:vMerge w:val="restart"/>
            <w:shd w:val="clear" w:color="auto" w:fill="C4C4C0" w:themeFill="background1" w:themeFillShade="E6"/>
            <w:vAlign w:val="center"/>
          </w:tcPr>
          <w:p w14:paraId="101F0D93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2" w:type="dxa"/>
            <w:vMerge w:val="restart"/>
            <w:shd w:val="clear" w:color="auto" w:fill="C4C4C0" w:themeFill="background1" w:themeFillShade="E6"/>
            <w:vAlign w:val="center"/>
          </w:tcPr>
          <w:p w14:paraId="125871D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3" w:type="dxa"/>
            <w:vMerge w:val="restart"/>
            <w:shd w:val="clear" w:color="auto" w:fill="C4C4C0" w:themeFill="background1" w:themeFillShade="E6"/>
            <w:vAlign w:val="center"/>
          </w:tcPr>
          <w:p w14:paraId="6614B3E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3467A7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1D5D18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02D3B96E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67029256" w14:textId="77777777" w:rsidTr="00800DB8">
        <w:tc>
          <w:tcPr>
            <w:tcW w:w="592" w:type="dxa"/>
            <w:vMerge/>
            <w:vAlign w:val="center"/>
          </w:tcPr>
          <w:p w14:paraId="5951FC0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0" w:type="dxa"/>
            <w:vMerge/>
            <w:vAlign w:val="center"/>
          </w:tcPr>
          <w:p w14:paraId="393F2B4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vMerge/>
            <w:vAlign w:val="center"/>
          </w:tcPr>
          <w:p w14:paraId="476B042D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6F8C089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6A32655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2A65B3F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2" w:type="dxa"/>
            <w:shd w:val="clear" w:color="auto" w:fill="C4C4C0" w:themeFill="background1" w:themeFillShade="E6"/>
            <w:vAlign w:val="center"/>
          </w:tcPr>
          <w:p w14:paraId="1AB5AE8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4" w:type="dxa"/>
            <w:shd w:val="clear" w:color="auto" w:fill="C4C4C0" w:themeFill="background1" w:themeFillShade="E6"/>
            <w:vAlign w:val="center"/>
          </w:tcPr>
          <w:p w14:paraId="46F603F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7EEADCEE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6E99FFC2" w14:textId="1B082F91" w:rsidR="00093507" w:rsidRPr="005C1A8C" w:rsidRDefault="00390898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24F5AD5D" w14:textId="400F0A3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1702" w:type="dxa"/>
            <w:vAlign w:val="center"/>
          </w:tcPr>
          <w:p w14:paraId="0008943E" w14:textId="240A6DF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33" w:type="dxa"/>
            <w:vAlign w:val="center"/>
          </w:tcPr>
          <w:p w14:paraId="3882FDA4" w14:textId="50E619F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42BBEA0" w14:textId="21ABD1AA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1E517" w14:textId="7964EDC0" w:rsidR="0009350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058E660E" w:rsidRPr="3F0A12E0">
              <w:rPr>
                <w:spacing w:val="-2"/>
                <w:sz w:val="16"/>
                <w:szCs w:val="16"/>
              </w:rPr>
              <w:t xml:space="preserve"> :</w:t>
            </w:r>
          </w:p>
          <w:p w14:paraId="34BACF29" w14:textId="2790CB24" w:rsidR="00093507" w:rsidRDefault="058E660E" w:rsidP="3F0A12E0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Nport5450i</w:t>
            </w:r>
          </w:p>
          <w:p w14:paraId="451B22C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D2F2FC1" w14:textId="77777777" w:rsidR="007247CE" w:rsidRDefault="00093507" w:rsidP="007247CE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7D3CF17D" w14:textId="2BE7CF15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TBFBE1072358</w:t>
            </w:r>
            <w:r w:rsidRPr="00800DB8">
              <w:rPr>
                <w:spacing w:val="-2"/>
                <w:sz w:val="16"/>
                <w:szCs w:val="24"/>
              </w:rPr>
              <w:br/>
              <w:t>TBFBE1072336</w:t>
            </w:r>
          </w:p>
        </w:tc>
        <w:tc>
          <w:tcPr>
            <w:tcW w:w="642" w:type="dxa"/>
            <w:vAlign w:val="center"/>
          </w:tcPr>
          <w:p w14:paraId="26094F6F" w14:textId="78FE9DDB" w:rsidR="00093507" w:rsidRPr="005C1A8C" w:rsidRDefault="30D5F2D1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4E391516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12305B0B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54168F31" w14:textId="241580D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1250" w:type="dxa"/>
            <w:vAlign w:val="center"/>
          </w:tcPr>
          <w:p w14:paraId="00802C49" w14:textId="1C07DDA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1702" w:type="dxa"/>
            <w:vAlign w:val="center"/>
          </w:tcPr>
          <w:p w14:paraId="502FAC0F" w14:textId="3F29AA9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33" w:type="dxa"/>
            <w:vAlign w:val="center"/>
          </w:tcPr>
          <w:p w14:paraId="6DA60A63" w14:textId="5D1A8C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FE8967D" w14:textId="105AC0D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7578" w14:textId="686E401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64FB6AA9" w14:textId="51B26B69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EDS-G508E</w:t>
            </w:r>
          </w:p>
          <w:p w14:paraId="04DCA469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77D7438A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28E212F4" w14:textId="14E83ED6" w:rsidR="00800DB8" w:rsidRPr="005C1A8C" w:rsidRDefault="00800DB8" w:rsidP="00800DB8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TBFCD1051368</w:t>
            </w:r>
            <w:r w:rsidRPr="00800DB8">
              <w:rPr>
                <w:spacing w:val="-2"/>
                <w:sz w:val="16"/>
                <w:szCs w:val="24"/>
              </w:rPr>
              <w:br/>
              <w:t>TBFCD1051364</w:t>
            </w:r>
          </w:p>
        </w:tc>
        <w:tc>
          <w:tcPr>
            <w:tcW w:w="642" w:type="dxa"/>
            <w:vAlign w:val="center"/>
          </w:tcPr>
          <w:p w14:paraId="03FDD071" w14:textId="5CCC1528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3B324290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80CAA2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07583DE8" w14:textId="67FD075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4BAACC" w14:textId="74CE8124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4E432D1" w14:textId="3C8176F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33" w:type="dxa"/>
            <w:vAlign w:val="center"/>
          </w:tcPr>
          <w:p w14:paraId="62CC4520" w14:textId="19E077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17E6C8A" w14:textId="44942E1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AAD291" w14:textId="02D53300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Type Designation : </w:t>
            </w:r>
          </w:p>
          <w:p w14:paraId="396A152D" w14:textId="727D8A16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FGR-60F</w:t>
            </w:r>
          </w:p>
          <w:p w14:paraId="71471612" w14:textId="7451296B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F2699D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1A16EAA3" w14:textId="6F88C2F5" w:rsidR="00800DB8" w:rsidRPr="005C1A8C" w:rsidRDefault="00800DB8" w:rsidP="00800DB8">
            <w:pPr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LNSBFJDJ8S</w:t>
            </w:r>
          </w:p>
        </w:tc>
        <w:tc>
          <w:tcPr>
            <w:tcW w:w="642" w:type="dxa"/>
            <w:vAlign w:val="center"/>
          </w:tcPr>
          <w:p w14:paraId="7C343678" w14:textId="05D7E75F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A1A8FD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0EA9A5D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7F3B4B9D" w14:textId="711017E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0D0B5D5" w14:textId="1D4AFBCC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01DC6029" w14:textId="4DBD7FA0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33" w:type="dxa"/>
            <w:vAlign w:val="center"/>
          </w:tcPr>
          <w:p w14:paraId="020D5FBB" w14:textId="08EAB3B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E61A5B6" w14:textId="692D56E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DD1ED1B" w14:textId="5A4AED8F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Designation : </w:t>
            </w:r>
          </w:p>
          <w:p w14:paraId="7A933AB3" w14:textId="2A64E4D8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MPH 731  </w:t>
            </w:r>
          </w:p>
          <w:p w14:paraId="0EF72BB1" w14:textId="77777777" w:rsidR="00800DB8" w:rsidRPr="00142CC3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7D3FEDC5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031F2664" w14:textId="0399825B" w:rsidR="00800DB8" w:rsidRPr="005C1A8C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YOKOGAWA</w:t>
            </w:r>
            <w:r w:rsidRPr="00800DB8">
              <w:rPr>
                <w:spacing w:val="-2"/>
                <w:sz w:val="16"/>
                <w:szCs w:val="24"/>
              </w:rPr>
              <w:t>에서</w:t>
            </w:r>
            <w:r w:rsidRPr="00800DB8">
              <w:rPr>
                <w:spacing w:val="-2"/>
                <w:sz w:val="16"/>
                <w:szCs w:val="24"/>
              </w:rPr>
              <w:t xml:space="preserve"> </w:t>
            </w:r>
            <w:r w:rsidRPr="00800DB8">
              <w:rPr>
                <w:spacing w:val="-2"/>
                <w:sz w:val="16"/>
                <w:szCs w:val="24"/>
              </w:rPr>
              <w:t>일괄</w:t>
            </w:r>
            <w:r w:rsidRPr="00800DB8">
              <w:rPr>
                <w:spacing w:val="-2"/>
                <w:sz w:val="16"/>
                <w:szCs w:val="24"/>
              </w:rPr>
              <w:t xml:space="preserve"> </w:t>
            </w:r>
            <w:r w:rsidRPr="00800DB8">
              <w:rPr>
                <w:spacing w:val="-2"/>
                <w:sz w:val="16"/>
                <w:szCs w:val="24"/>
              </w:rPr>
              <w:t>공급</w:t>
            </w:r>
          </w:p>
        </w:tc>
        <w:tc>
          <w:tcPr>
            <w:tcW w:w="642" w:type="dxa"/>
            <w:vAlign w:val="center"/>
          </w:tcPr>
          <w:p w14:paraId="5D108AB1" w14:textId="771994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5EA5834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D0499CF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70644A6" w14:textId="1172F88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66844F32" w14:textId="35B599ED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Selector Switch </w:t>
            </w: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CDF2885" w14:textId="79D6092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33" w:type="dxa"/>
            <w:vAlign w:val="center"/>
          </w:tcPr>
          <w:p w14:paraId="2BDFB187" w14:textId="66BD4F8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18228415" w14:textId="6106601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4E6B7388" w14:textId="41065B9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0B3C06E5" w14:textId="5DA4AFDA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MKD002  </w:t>
            </w:r>
          </w:p>
          <w:p w14:paraId="12A9789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A82EB68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7F31E694" w14:textId="4BB268A8" w:rsidR="00800DB8" w:rsidRPr="00834DDE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YOKOGAWA</w:t>
            </w:r>
            <w:r w:rsidRPr="00800DB8">
              <w:rPr>
                <w:spacing w:val="-2"/>
                <w:sz w:val="16"/>
                <w:szCs w:val="16"/>
              </w:rPr>
              <w:t>에서</w:t>
            </w:r>
            <w:r w:rsidRPr="00800DB8">
              <w:rPr>
                <w:spacing w:val="-2"/>
                <w:sz w:val="16"/>
                <w:szCs w:val="16"/>
              </w:rPr>
              <w:t xml:space="preserve"> </w:t>
            </w:r>
            <w:r w:rsidRPr="00800DB8">
              <w:rPr>
                <w:spacing w:val="-2"/>
                <w:sz w:val="16"/>
                <w:szCs w:val="16"/>
              </w:rPr>
              <w:t>일괄</w:t>
            </w:r>
            <w:r w:rsidRPr="00800DB8">
              <w:rPr>
                <w:spacing w:val="-2"/>
                <w:sz w:val="16"/>
                <w:szCs w:val="16"/>
              </w:rPr>
              <w:t xml:space="preserve"> </w:t>
            </w:r>
            <w:r w:rsidRPr="00800DB8">
              <w:rPr>
                <w:spacing w:val="-2"/>
                <w:sz w:val="16"/>
                <w:szCs w:val="16"/>
              </w:rPr>
              <w:t>공급</w:t>
            </w:r>
          </w:p>
        </w:tc>
        <w:tc>
          <w:tcPr>
            <w:tcW w:w="642" w:type="dxa"/>
            <w:vAlign w:val="center"/>
          </w:tcPr>
          <w:p w14:paraId="3867AA83" w14:textId="173DD00E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C05290C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21DF780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927FC0E" w14:textId="1E061E7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DFD5CFC" w14:textId="72AC9BA0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BE4F65A" w14:textId="516022A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9PX</w:t>
            </w:r>
            <w:r w:rsidR="00276B1C">
              <w:rPr>
                <w:rFonts w:ascii="Times New Roman" w:hAnsi="Times New Roman" w:cs="Times New Roman" w:hint="eastAsia"/>
              </w:rPr>
              <w:t>30</w:t>
            </w:r>
            <w:r w:rsidRPr="008946EF">
              <w:rPr>
                <w:rFonts w:ascii="Times New Roman" w:hAnsi="Times New Roman" w:cs="Times New Roman"/>
              </w:rPr>
              <w:t>00iRTM</w:t>
            </w:r>
          </w:p>
        </w:tc>
        <w:tc>
          <w:tcPr>
            <w:tcW w:w="1133" w:type="dxa"/>
            <w:vAlign w:val="center"/>
          </w:tcPr>
          <w:p w14:paraId="3613358D" w14:textId="0538943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49CBCD7C" w14:textId="5DBC558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ED9AECF" w14:textId="0F46C46D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4B39920F" w14:textId="77AF50EB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z w:val="16"/>
                <w:szCs w:val="16"/>
              </w:rPr>
              <w:t>9PX1500iRTM</w:t>
            </w:r>
          </w:p>
          <w:p w14:paraId="7AA5152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A28580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2A96F261" w14:textId="6DD9753E" w:rsidR="00800DB8" w:rsidRPr="005C1A8C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GA41T45040</w:t>
            </w:r>
          </w:p>
        </w:tc>
        <w:tc>
          <w:tcPr>
            <w:tcW w:w="642" w:type="dxa"/>
            <w:vAlign w:val="center"/>
          </w:tcPr>
          <w:p w14:paraId="7BDD2F07" w14:textId="194875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6F621DCB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F57809E" w14:textId="77777777" w:rsidR="00924954" w:rsidRDefault="00924954"/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80"/>
        <w:gridCol w:w="1263"/>
        <w:gridCol w:w="1701"/>
        <w:gridCol w:w="1134"/>
        <w:gridCol w:w="1275"/>
        <w:gridCol w:w="2450"/>
        <w:gridCol w:w="598"/>
        <w:gridCol w:w="639"/>
      </w:tblGrid>
      <w:tr w:rsidR="00F60E3D" w:rsidRPr="00C76DDB" w14:paraId="10704213" w14:textId="77777777" w:rsidTr="00800DB8">
        <w:tc>
          <w:tcPr>
            <w:tcW w:w="580" w:type="dxa"/>
            <w:vMerge w:val="restart"/>
            <w:shd w:val="clear" w:color="auto" w:fill="C4C4C0" w:themeFill="background1" w:themeFillShade="E6"/>
            <w:vAlign w:val="center"/>
          </w:tcPr>
          <w:p w14:paraId="4F01C288" w14:textId="2F9E1FA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2A130F01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63" w:type="dxa"/>
            <w:vMerge w:val="restart"/>
            <w:shd w:val="clear" w:color="auto" w:fill="C4C4C0" w:themeFill="background1" w:themeFillShade="E6"/>
            <w:vAlign w:val="center"/>
          </w:tcPr>
          <w:p w14:paraId="1190B087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76D0EBB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47EF4F3A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2BF4135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50" w:type="dxa"/>
            <w:vMerge w:val="restart"/>
            <w:shd w:val="clear" w:color="auto" w:fill="C4C4C0" w:themeFill="background1" w:themeFillShade="E6"/>
            <w:vAlign w:val="center"/>
          </w:tcPr>
          <w:p w14:paraId="3E355FA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37" w:type="dxa"/>
            <w:gridSpan w:val="2"/>
            <w:shd w:val="clear" w:color="auto" w:fill="C4C4C0" w:themeFill="background1" w:themeFillShade="E6"/>
            <w:vAlign w:val="center"/>
          </w:tcPr>
          <w:p w14:paraId="20A26102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1050E1D8" w14:textId="77777777" w:rsidTr="00800DB8">
        <w:tc>
          <w:tcPr>
            <w:tcW w:w="580" w:type="dxa"/>
            <w:vMerge/>
            <w:vAlign w:val="center"/>
          </w:tcPr>
          <w:p w14:paraId="3DA39D2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3" w:type="dxa"/>
            <w:vMerge/>
            <w:vAlign w:val="center"/>
          </w:tcPr>
          <w:p w14:paraId="48D0E19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106B6AC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3ECE12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185CB1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0" w:type="dxa"/>
            <w:vMerge/>
            <w:vAlign w:val="center"/>
          </w:tcPr>
          <w:p w14:paraId="74CC0C5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8" w:type="dxa"/>
            <w:shd w:val="clear" w:color="auto" w:fill="C4C4C0" w:themeFill="background1" w:themeFillShade="E6"/>
            <w:vAlign w:val="center"/>
          </w:tcPr>
          <w:p w14:paraId="530326A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9" w:type="dxa"/>
            <w:shd w:val="clear" w:color="auto" w:fill="C4C4C0" w:themeFill="background1" w:themeFillShade="E6"/>
            <w:vAlign w:val="center"/>
          </w:tcPr>
          <w:p w14:paraId="3AEF7B1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773D1" w:rsidRPr="00C76DDB" w14:paraId="745C54C3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536E454A" w14:textId="18D031E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8650A30" w14:textId="32EFC2E4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="001B6CEE">
              <w:rPr>
                <w:rFonts w:ascii="Times New Roman" w:hAnsi="Times New Roman" w:cs="Times New Roman" w:hint="eastAsia"/>
              </w:rPr>
              <w:t>, incl. EO cameras and IR cameras</w:t>
            </w:r>
          </w:p>
        </w:tc>
        <w:tc>
          <w:tcPr>
            <w:tcW w:w="1701" w:type="dxa"/>
            <w:vMerge w:val="restart"/>
            <w:vAlign w:val="center"/>
          </w:tcPr>
          <w:p w14:paraId="6744B943" w14:textId="38475350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HiNAS Navigation</w:t>
            </w:r>
          </w:p>
        </w:tc>
        <w:tc>
          <w:tcPr>
            <w:tcW w:w="1134" w:type="dxa"/>
            <w:vAlign w:val="center"/>
          </w:tcPr>
          <w:p w14:paraId="378523F0" w14:textId="68EAAF4D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528439C6" w14:textId="5E1DC1E5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2B857208" w14:textId="1E71B01C" w:rsidR="003773D1" w:rsidRDefault="79E9DE8E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249881C3" w:rsidRPr="3F0A12E0">
              <w:rPr>
                <w:spacing w:val="-2"/>
                <w:sz w:val="16"/>
                <w:szCs w:val="16"/>
              </w:rPr>
              <w:t>:</w:t>
            </w:r>
          </w:p>
          <w:p w14:paraId="486094A6" w14:textId="25059075" w:rsidR="003773D1" w:rsidRDefault="249881C3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>HiNAS Navigation</w:t>
            </w:r>
          </w:p>
          <w:p w14:paraId="652C36E1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4231D3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67BA107" w14:textId="68CDC25C" w:rsidR="003773D1" w:rsidRDefault="5BFF0CE6" w:rsidP="3F0A12E0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Camera unit : </w:t>
            </w:r>
          </w:p>
          <w:p w14:paraId="35A93321" w14:textId="3C4623B6" w:rsidR="003773D1" w:rsidRPr="00142CC3" w:rsidRDefault="00800DB8" w:rsidP="00834DDE">
            <w:pPr>
              <w:jc w:val="left"/>
              <w:rPr>
                <w:rFonts w:hint="eastAsia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SC0004-NCH01-2</w:t>
            </w:r>
            <w:r w:rsidR="00BB2BC1">
              <w:rPr>
                <w:rFonts w:hint="eastAsia"/>
                <w:sz w:val="16"/>
                <w:szCs w:val="16"/>
              </w:rPr>
              <w:t>5157</w:t>
            </w:r>
          </w:p>
        </w:tc>
        <w:tc>
          <w:tcPr>
            <w:tcW w:w="598" w:type="dxa"/>
            <w:vAlign w:val="center"/>
          </w:tcPr>
          <w:p w14:paraId="371B366E" w14:textId="4F475A61" w:rsidR="003773D1" w:rsidRPr="005C1A8C" w:rsidRDefault="7F876C72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2A03F1B4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3773D1" w:rsidRPr="00C76DDB" w14:paraId="3A664B30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2D707214" w14:textId="6BE24E0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DD526A2" w14:textId="1E84D9DF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="00EE2352">
              <w:rPr>
                <w:rFonts w:ascii="Times New Roman" w:hAnsi="Times New Roman" w:cs="Times New Roman" w:hint="eastAsia"/>
              </w:rPr>
              <w:t>, incl. Single Board C</w:t>
            </w:r>
            <w:r w:rsidR="00142CC3">
              <w:rPr>
                <w:rFonts w:ascii="Times New Roman" w:hAnsi="Times New Roman" w:cs="Times New Roman" w:hint="eastAsia"/>
              </w:rPr>
              <w:t>omputer</w:t>
            </w:r>
          </w:p>
        </w:tc>
        <w:tc>
          <w:tcPr>
            <w:tcW w:w="1701" w:type="dxa"/>
            <w:vMerge/>
            <w:vAlign w:val="center"/>
          </w:tcPr>
          <w:p w14:paraId="0537E5A1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4C8E1C" w14:textId="7F9F4AE0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C70FD9F" w14:textId="023F7679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60779249" w14:textId="6B4A0D2F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47CE7737" w:rsidRPr="3F0A12E0">
              <w:rPr>
                <w:spacing w:val="-2"/>
                <w:sz w:val="16"/>
                <w:szCs w:val="16"/>
              </w:rPr>
              <w:t>:</w:t>
            </w:r>
          </w:p>
          <w:p w14:paraId="2CCCE946" w14:textId="78E14146" w:rsidR="003773D1" w:rsidRDefault="47CE7737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>HiNAS Navigation</w:t>
            </w:r>
          </w:p>
          <w:p w14:paraId="237C3188" w14:textId="77777777" w:rsidR="00834DDE" w:rsidRPr="00834DDE" w:rsidRDefault="00834DDE" w:rsidP="005C4EE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C1DDFCC" w14:textId="77777777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</w:t>
            </w:r>
          </w:p>
          <w:p w14:paraId="4D6DCD63" w14:textId="77777777" w:rsidR="008F5122" w:rsidRDefault="34C6E21C" w:rsidP="008F5122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Junction box : </w:t>
            </w:r>
          </w:p>
          <w:p w14:paraId="18E20DE4" w14:textId="485BDF52" w:rsidR="00060C32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SC0005-NJB01-26021</w:t>
            </w:r>
          </w:p>
          <w:p w14:paraId="34B64F38" w14:textId="77777777" w:rsidR="00800DB8" w:rsidRDefault="00800DB8" w:rsidP="0593783F">
            <w:pPr>
              <w:jc w:val="left"/>
              <w:rPr>
                <w:sz w:val="16"/>
                <w:szCs w:val="16"/>
              </w:rPr>
            </w:pPr>
          </w:p>
          <w:p w14:paraId="20D6C513" w14:textId="64E9DF60" w:rsidR="003773D1" w:rsidRPr="008F5122" w:rsidRDefault="34C6E21C" w:rsidP="00060C32">
            <w:pPr>
              <w:spacing w:after="160" w:line="259" w:lineRule="auto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Single board computer : </w:t>
            </w:r>
            <w:r w:rsidRPr="75CAAC19">
              <w:rPr>
                <w:sz w:val="16"/>
                <w:szCs w:val="16"/>
              </w:rPr>
              <w:br/>
              <w:t>NAS-HUCX11250017</w:t>
            </w:r>
          </w:p>
          <w:p w14:paraId="1233371E" w14:textId="386B9232" w:rsidR="005E67F1" w:rsidRDefault="151F19FD" w:rsidP="3F0A12E0">
            <w:pPr>
              <w:jc w:val="left"/>
              <w:rPr>
                <w:sz w:val="16"/>
                <w:szCs w:val="16"/>
              </w:rPr>
            </w:pPr>
            <w:r w:rsidRPr="0593783F">
              <w:rPr>
                <w:sz w:val="16"/>
                <w:szCs w:val="16"/>
              </w:rPr>
              <w:t xml:space="preserve">EMC -filter : </w:t>
            </w:r>
          </w:p>
          <w:p w14:paraId="4EF232E3" w14:textId="032BDBBB" w:rsid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SZ0014-EMC01-116</w:t>
            </w:r>
          </w:p>
          <w:p w14:paraId="454B2F0A" w14:textId="77777777" w:rsidR="00800DB8" w:rsidRP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38B9E21" w14:textId="29EB3137" w:rsidR="003773D1" w:rsidRDefault="151F19FD" w:rsidP="3F0A12E0">
            <w:pPr>
              <w:jc w:val="left"/>
            </w:pPr>
            <w:r w:rsidRPr="0593783F">
              <w:rPr>
                <w:sz w:val="16"/>
                <w:szCs w:val="16"/>
              </w:rPr>
              <w:t xml:space="preserve">SMPS : </w:t>
            </w:r>
          </w:p>
          <w:p w14:paraId="25BE9614" w14:textId="5AE124FC" w:rsidR="003773D1" w:rsidRPr="005C1A8C" w:rsidRDefault="00800DB8" w:rsidP="00E65633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z w:val="16"/>
                <w:szCs w:val="16"/>
              </w:rPr>
              <w:t>2025-131</w:t>
            </w:r>
          </w:p>
        </w:tc>
        <w:tc>
          <w:tcPr>
            <w:tcW w:w="598" w:type="dxa"/>
            <w:vAlign w:val="center"/>
          </w:tcPr>
          <w:p w14:paraId="1B904486" w14:textId="407AEC7F" w:rsidR="003773D1" w:rsidRPr="005C1A8C" w:rsidRDefault="6C772F5A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08A1988F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7DC996D" w14:textId="3AB5A50F" w:rsidR="00E67888" w:rsidRDefault="00E67888" w:rsidP="5B4D3E46">
      <w:pPr>
        <w:ind w:left="851"/>
        <w:rPr>
          <w:rFonts w:ascii="Times New Roman" w:hAnsi="Times New Roman" w:cs="Times New Roman"/>
          <w:b/>
          <w:bCs/>
        </w:rPr>
      </w:pPr>
    </w:p>
    <w:p w14:paraId="6B475CB5" w14:textId="6702DF1C" w:rsidR="00BA1EAF" w:rsidRPr="00BA1EAF" w:rsidRDefault="1AA037E2" w:rsidP="5B4D3E46">
      <w:pPr>
        <w:ind w:left="851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lastRenderedPageBreak/>
        <w:t>Verify that the types and quantities of equipment installed on board the vessel match those specified in the Declaration of Conformity and the submitted drawings.</w:t>
      </w:r>
    </w:p>
    <w:p w14:paraId="7A10163B" w14:textId="77777777" w:rsidR="00BA1EAF" w:rsidRDefault="00BA1EAF" w:rsidP="5B4D3E46">
      <w:pPr>
        <w:ind w:left="851"/>
        <w:rPr>
          <w:rFonts w:ascii="Times New Roman" w:hAnsi="Times New Roman" w:cs="Times New Roman"/>
          <w:b/>
          <w:bCs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5"/>
        <w:gridCol w:w="3516"/>
        <w:gridCol w:w="1842"/>
        <w:gridCol w:w="2400"/>
        <w:gridCol w:w="705"/>
        <w:gridCol w:w="581"/>
      </w:tblGrid>
      <w:tr w:rsidR="00DE220C" w:rsidRPr="00C76DDB" w14:paraId="1E5C7311" w14:textId="77777777" w:rsidTr="123D9E66">
        <w:tc>
          <w:tcPr>
            <w:tcW w:w="595" w:type="dxa"/>
            <w:vMerge w:val="restart"/>
            <w:shd w:val="clear" w:color="auto" w:fill="C4C4C0" w:themeFill="background1" w:themeFillShade="E6"/>
            <w:vAlign w:val="center"/>
          </w:tcPr>
          <w:p w14:paraId="3E601CF9" w14:textId="56D42970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566F3B0A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516" w:type="dxa"/>
            <w:vMerge w:val="restart"/>
            <w:shd w:val="clear" w:color="auto" w:fill="C4C4C0" w:themeFill="background1" w:themeFillShade="E6"/>
            <w:vAlign w:val="center"/>
          </w:tcPr>
          <w:p w14:paraId="0844510E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FE63C56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7EA57632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2CB45CE4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220C" w:rsidRPr="00C76DDB" w14:paraId="670637DC" w14:textId="77777777" w:rsidTr="123D9E66">
        <w:tc>
          <w:tcPr>
            <w:tcW w:w="595" w:type="dxa"/>
            <w:vMerge/>
            <w:vAlign w:val="center"/>
          </w:tcPr>
          <w:p w14:paraId="5BB71DA7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516" w:type="dxa"/>
            <w:vMerge/>
            <w:vAlign w:val="center"/>
          </w:tcPr>
          <w:p w14:paraId="1AF97EA4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842" w:type="dxa"/>
            <w:vMerge/>
            <w:vAlign w:val="center"/>
          </w:tcPr>
          <w:p w14:paraId="707C0D6D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2400" w:type="dxa"/>
            <w:vMerge/>
            <w:vAlign w:val="center"/>
          </w:tcPr>
          <w:p w14:paraId="621C031C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705" w:type="dxa"/>
            <w:shd w:val="clear" w:color="auto" w:fill="C4C4C0" w:themeFill="background1" w:themeFillShade="E6"/>
            <w:vAlign w:val="center"/>
          </w:tcPr>
          <w:p w14:paraId="67B03464" w14:textId="77777777" w:rsidR="00DE220C" w:rsidRPr="00BA1EAF" w:rsidRDefault="576C71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81" w:type="dxa"/>
            <w:shd w:val="clear" w:color="auto" w:fill="C4C4C0" w:themeFill="background1" w:themeFillShade="E6"/>
            <w:vAlign w:val="center"/>
          </w:tcPr>
          <w:p w14:paraId="6DD6DDC1" w14:textId="2821D76E" w:rsidR="00DE220C" w:rsidRPr="00BA1EAF" w:rsidRDefault="718090C1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220C" w:rsidRPr="00C76DDB" w14:paraId="57978330" w14:textId="77777777" w:rsidTr="00142CC3">
        <w:trPr>
          <w:trHeight w:val="774"/>
        </w:trPr>
        <w:tc>
          <w:tcPr>
            <w:tcW w:w="595" w:type="dxa"/>
            <w:vAlign w:val="center"/>
          </w:tcPr>
          <w:p w14:paraId="7499F1C6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3516" w:type="dxa"/>
            <w:vAlign w:val="center"/>
          </w:tcPr>
          <w:p w14:paraId="50DD26A0" w14:textId="389CB3D1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configuration and quantity of the </w:t>
            </w:r>
            <w:r w:rsidR="000039E4">
              <w:rPr>
                <w:spacing w:val="-2"/>
                <w:sz w:val="16"/>
                <w:szCs w:val="16"/>
              </w:rPr>
              <w:t>HiNAS Control Standard</w:t>
            </w:r>
            <w:r w:rsidR="000039E4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213C49BD">
              <w:rPr>
                <w:spacing w:val="-2"/>
                <w:sz w:val="16"/>
                <w:szCs w:val="16"/>
              </w:rPr>
              <w:t>hardware are the same as those shown in the drawings</w:t>
            </w:r>
          </w:p>
        </w:tc>
        <w:tc>
          <w:tcPr>
            <w:tcW w:w="1842" w:type="dxa"/>
            <w:vAlign w:val="center"/>
          </w:tcPr>
          <w:p w14:paraId="4F1F9EF7" w14:textId="77777777" w:rsidR="00DE220C" w:rsidRPr="00BA1EAF" w:rsidRDefault="00DE220C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25794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F86872E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26FCD551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4C904397" w14:textId="1C6E29CF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557DD66A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E220C" w:rsidRPr="00C76DDB" w14:paraId="3D21AC65" w14:textId="77777777" w:rsidTr="123D9E66">
        <w:trPr>
          <w:trHeight w:val="774"/>
        </w:trPr>
        <w:tc>
          <w:tcPr>
            <w:tcW w:w="595" w:type="dxa"/>
            <w:vAlign w:val="center"/>
          </w:tcPr>
          <w:p w14:paraId="6A90AABE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3516" w:type="dxa"/>
            <w:vAlign w:val="center"/>
          </w:tcPr>
          <w:p w14:paraId="4AF320DA" w14:textId="09524703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Verify that the Serial Numbers of the hardware listed in the DoC document match those of the hardware actually installed onboard.</w:t>
            </w:r>
          </w:p>
        </w:tc>
        <w:tc>
          <w:tcPr>
            <w:tcW w:w="1842" w:type="dxa"/>
            <w:vAlign w:val="center"/>
          </w:tcPr>
          <w:p w14:paraId="6C401F43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45E6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53126C6F" w14:textId="44706221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04D6BD1D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</w:tbl>
    <w:p w14:paraId="43025DF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0F97EFC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72ADF7D2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2508185E" w14:textId="0AE96906" w:rsidR="00FC79CF" w:rsidRDefault="005C4EE8" w:rsidP="00FC79CF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Functional Test</w:t>
      </w:r>
    </w:p>
    <w:p w14:paraId="4A6B4683" w14:textId="01294333" w:rsidR="00093507" w:rsidRDefault="00093507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Dimmer</w:t>
      </w:r>
    </w:p>
    <w:p w14:paraId="429BA5F7" w14:textId="70BC4ADB" w:rsidR="00FC79CF" w:rsidRDefault="005C4EE8" w:rsidP="00FC79CF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the operation of the monitor's dimming function</w:t>
      </w:r>
    </w:p>
    <w:p w14:paraId="4806BC41" w14:textId="54BC0E11" w:rsidR="00320B5E" w:rsidRPr="00320B5E" w:rsidRDefault="02B880CD" w:rsidP="00320B5E">
      <w:pPr>
        <w:pStyle w:val="a0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</w:rPr>
        <w:t xml:space="preserve">For monitors not applicable, indicate "N/A" in the Result field and omit the test </w:t>
      </w:r>
      <w:r w:rsidR="005C4EE8">
        <w:br/>
      </w:r>
    </w:p>
    <w:tbl>
      <w:tblPr>
        <w:tblStyle w:val="ac"/>
        <w:tblW w:w="981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00"/>
        <w:gridCol w:w="1419"/>
        <w:gridCol w:w="1530"/>
        <w:gridCol w:w="1590"/>
        <w:gridCol w:w="2464"/>
        <w:gridCol w:w="1104"/>
        <w:gridCol w:w="1104"/>
      </w:tblGrid>
      <w:tr w:rsidR="00320B5E" w:rsidRPr="00C76DDB" w14:paraId="11571C67" w14:textId="77777777" w:rsidTr="123D9E66">
        <w:trPr>
          <w:trHeight w:val="300"/>
        </w:trPr>
        <w:tc>
          <w:tcPr>
            <w:tcW w:w="600" w:type="dxa"/>
            <w:vMerge w:val="restart"/>
            <w:shd w:val="clear" w:color="auto" w:fill="C4C4C0" w:themeFill="background1" w:themeFillShade="E6"/>
            <w:vAlign w:val="center"/>
          </w:tcPr>
          <w:p w14:paraId="6A195EFD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9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5DFEA7" w14:textId="467EF537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590" w:type="dxa"/>
            <w:vMerge w:val="restart"/>
            <w:shd w:val="clear" w:color="auto" w:fill="C4C4C0" w:themeFill="background1" w:themeFillShade="E6"/>
            <w:vAlign w:val="center"/>
          </w:tcPr>
          <w:p w14:paraId="32FF3857" w14:textId="3EFE068D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64" w:type="dxa"/>
            <w:vMerge w:val="restart"/>
            <w:shd w:val="clear" w:color="auto" w:fill="C4C4C0" w:themeFill="background1" w:themeFillShade="E6"/>
            <w:vAlign w:val="center"/>
          </w:tcPr>
          <w:p w14:paraId="04213C1F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208" w:type="dxa"/>
            <w:gridSpan w:val="2"/>
            <w:shd w:val="clear" w:color="auto" w:fill="C4C4C0" w:themeFill="background1" w:themeFillShade="E6"/>
            <w:vAlign w:val="center"/>
          </w:tcPr>
          <w:p w14:paraId="4E7B7669" w14:textId="77777777" w:rsidR="0083791D" w:rsidRDefault="0083791D"/>
        </w:tc>
      </w:tr>
      <w:tr w:rsidR="00320B5E" w:rsidRPr="00C76DDB" w14:paraId="2756F5B7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5E946A7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9" w:type="dxa"/>
            <w:gridSpan w:val="2"/>
            <w:vMerge/>
            <w:vAlign w:val="center"/>
          </w:tcPr>
          <w:p w14:paraId="71484716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vMerge/>
            <w:vAlign w:val="center"/>
          </w:tcPr>
          <w:p w14:paraId="7CDC0FB3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4" w:type="dxa"/>
            <w:vMerge/>
            <w:vAlign w:val="center"/>
          </w:tcPr>
          <w:p w14:paraId="215337D8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10923004" w14:textId="3D1E8D8B" w:rsidR="00320B5E" w:rsidRPr="00C76DDB" w:rsidRDefault="0B4451C1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735B371B" w14:textId="06A88E22" w:rsidR="0B4451C1" w:rsidRDefault="0B4451C1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20B5E" w:rsidRPr="00C76DDB" w14:paraId="4C14F08D" w14:textId="77777777" w:rsidTr="123D9E66">
        <w:trPr>
          <w:trHeight w:val="300"/>
        </w:trPr>
        <w:tc>
          <w:tcPr>
            <w:tcW w:w="600" w:type="dxa"/>
            <w:vMerge w:val="restart"/>
            <w:vAlign w:val="center"/>
          </w:tcPr>
          <w:p w14:paraId="4E1D2B39" w14:textId="77777777" w:rsidR="00320B5E" w:rsidRPr="005C1A8C" w:rsidRDefault="00320B5E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949" w:type="dxa"/>
            <w:gridSpan w:val="2"/>
            <w:vAlign w:val="center"/>
          </w:tcPr>
          <w:p w14:paraId="500FF6F5" w14:textId="06069889" w:rsidR="00320B5E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Verify whether the brightness can be adjusted by pressing the “-” and “+” buttons on the OSD Remote Control Unit of model TIMX-UW584.</w:t>
            </w:r>
          </w:p>
        </w:tc>
        <w:tc>
          <w:tcPr>
            <w:tcW w:w="1590" w:type="dxa"/>
            <w:vAlign w:val="center"/>
          </w:tcPr>
          <w:p w14:paraId="0F81F943" w14:textId="29EA45EE" w:rsidR="00320B5E" w:rsidRPr="005C1A8C" w:rsidRDefault="001C75B0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1C75B0">
              <w:rPr>
                <w:spacing w:val="-2"/>
                <w:sz w:val="16"/>
                <w:szCs w:val="24"/>
              </w:rPr>
              <w:t>Brightness adjustable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4342B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B920B45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C73200" w14:textId="77777777" w:rsidR="00320B5E" w:rsidRPr="005C1A8C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0D62555" w14:textId="178B5EEC" w:rsidR="00320B5E" w:rsidRPr="005C1A8C" w:rsidRDefault="280D7765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104" w:type="dxa"/>
            <w:vAlign w:val="center"/>
          </w:tcPr>
          <w:p w14:paraId="0E03263A" w14:textId="6978124E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320B5E" w:rsidRPr="00E87B47" w14:paraId="023ED50F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E8CD115" w14:textId="602EA51B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9" w:type="dxa"/>
            <w:shd w:val="clear" w:color="auto" w:fill="C4C4C0" w:themeFill="background1" w:themeFillShade="E6"/>
            <w:vAlign w:val="center"/>
          </w:tcPr>
          <w:p w14:paraId="15B5816E" w14:textId="7A55B955" w:rsidR="00320B5E" w:rsidRPr="00C76DDB" w:rsidRDefault="00F60E3D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792" w:type="dxa"/>
            <w:gridSpan w:val="5"/>
            <w:vAlign w:val="center"/>
          </w:tcPr>
          <w:p w14:paraId="52AF1F3B" w14:textId="57E34E3F" w:rsidR="0083791D" w:rsidRDefault="3433A462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F6B8C4" wp14:editId="02E6A417">
                  <wp:extent cx="3306420" cy="1300284"/>
                  <wp:effectExtent l="0" t="0" r="0" b="0"/>
                  <wp:docPr id="762150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50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20" cy="130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3DA1" w14:textId="3C340094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635"/>
        <w:gridCol w:w="1704"/>
        <w:gridCol w:w="1772"/>
        <w:gridCol w:w="1842"/>
        <w:gridCol w:w="1604"/>
        <w:gridCol w:w="1041"/>
        <w:gridCol w:w="1041"/>
      </w:tblGrid>
      <w:tr w:rsidR="213C49BD" w14:paraId="76781C27" w14:textId="77777777" w:rsidTr="123D9E66">
        <w:trPr>
          <w:trHeight w:val="300"/>
        </w:trPr>
        <w:tc>
          <w:tcPr>
            <w:tcW w:w="635" w:type="dxa"/>
            <w:vMerge w:val="restart"/>
            <w:shd w:val="clear" w:color="auto" w:fill="C4C4C0" w:themeFill="background1" w:themeFillShade="E6"/>
            <w:vAlign w:val="center"/>
          </w:tcPr>
          <w:p w14:paraId="6D8D1AA1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476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A36B6B6" w14:textId="5C1D46E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4E45F4F1" w14:textId="792D559D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604" w:type="dxa"/>
            <w:vMerge w:val="restart"/>
            <w:shd w:val="clear" w:color="auto" w:fill="C4C4C0" w:themeFill="background1" w:themeFillShade="E6"/>
            <w:vAlign w:val="center"/>
          </w:tcPr>
          <w:p w14:paraId="7240953F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082" w:type="dxa"/>
            <w:gridSpan w:val="2"/>
            <w:shd w:val="clear" w:color="auto" w:fill="C4C4C0" w:themeFill="background1" w:themeFillShade="E6"/>
            <w:vAlign w:val="center"/>
          </w:tcPr>
          <w:p w14:paraId="0272024E" w14:textId="0741215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213C49BD" w14:paraId="0AAEAA0D" w14:textId="77777777" w:rsidTr="123D9E66">
        <w:trPr>
          <w:trHeight w:val="300"/>
        </w:trPr>
        <w:tc>
          <w:tcPr>
            <w:tcW w:w="635" w:type="dxa"/>
            <w:vMerge/>
            <w:vAlign w:val="center"/>
          </w:tcPr>
          <w:p w14:paraId="31BD7BD1" w14:textId="77777777" w:rsidR="0083791D" w:rsidRDefault="0083791D"/>
        </w:tc>
        <w:tc>
          <w:tcPr>
            <w:tcW w:w="3476" w:type="dxa"/>
            <w:gridSpan w:val="2"/>
            <w:vMerge/>
            <w:vAlign w:val="center"/>
          </w:tcPr>
          <w:p w14:paraId="4E66E7BC" w14:textId="77777777" w:rsidR="0083791D" w:rsidRDefault="0083791D"/>
        </w:tc>
        <w:tc>
          <w:tcPr>
            <w:tcW w:w="1842" w:type="dxa"/>
            <w:vMerge/>
            <w:vAlign w:val="center"/>
          </w:tcPr>
          <w:p w14:paraId="215E23F9" w14:textId="77777777" w:rsidR="0083791D" w:rsidRDefault="0083791D"/>
        </w:tc>
        <w:tc>
          <w:tcPr>
            <w:tcW w:w="1604" w:type="dxa"/>
            <w:vMerge/>
            <w:vAlign w:val="center"/>
          </w:tcPr>
          <w:p w14:paraId="18D6906E" w14:textId="77777777" w:rsidR="0083791D" w:rsidRDefault="0083791D"/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6FB86F53" w14:textId="0C3E7635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102015D4" w14:textId="2C0E80A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213C49BD" w14:paraId="58C7FF59" w14:textId="77777777" w:rsidTr="123D9E66">
        <w:trPr>
          <w:trHeight w:val="300"/>
        </w:trPr>
        <w:tc>
          <w:tcPr>
            <w:tcW w:w="635" w:type="dxa"/>
            <w:vMerge w:val="restart"/>
            <w:vAlign w:val="center"/>
          </w:tcPr>
          <w:p w14:paraId="2BA626F5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2</w:t>
            </w:r>
          </w:p>
        </w:tc>
        <w:tc>
          <w:tcPr>
            <w:tcW w:w="3476" w:type="dxa"/>
            <w:gridSpan w:val="2"/>
            <w:vAlign w:val="center"/>
          </w:tcPr>
          <w:p w14:paraId="1B6A61CE" w14:textId="7CC99C5D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whether the brightness can be adjusted by pressing the “-” and “+” buttons located at the lower right corner of models TIMX-W270 and TIMX-W320</w:t>
            </w:r>
          </w:p>
        </w:tc>
        <w:tc>
          <w:tcPr>
            <w:tcW w:w="1842" w:type="dxa"/>
            <w:vAlign w:val="center"/>
          </w:tcPr>
          <w:p w14:paraId="67974E99" w14:textId="3140DCE2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Brightness adjustable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B8C07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7A2AF3F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1F6D2FC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671B6734" w14:textId="0654D27C" w:rsidR="213C49BD" w:rsidRDefault="21269277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041" w:type="dxa"/>
            <w:vAlign w:val="center"/>
          </w:tcPr>
          <w:p w14:paraId="0610CC32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213C49BD" w14:paraId="1FF9E59B" w14:textId="77777777" w:rsidTr="123D9E66">
        <w:trPr>
          <w:trHeight w:val="300"/>
        </w:trPr>
        <w:tc>
          <w:tcPr>
            <w:tcW w:w="635" w:type="dxa"/>
            <w:vMerge/>
          </w:tcPr>
          <w:p w14:paraId="6644F0F5" w14:textId="77777777" w:rsidR="0083791D" w:rsidRDefault="0083791D"/>
        </w:tc>
        <w:tc>
          <w:tcPr>
            <w:tcW w:w="1704" w:type="dxa"/>
            <w:shd w:val="clear" w:color="auto" w:fill="C4C4C0" w:themeFill="background1" w:themeFillShade="E6"/>
            <w:vAlign w:val="center"/>
          </w:tcPr>
          <w:p w14:paraId="59EC089F" w14:textId="200DC76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300" w:type="dxa"/>
            <w:gridSpan w:val="5"/>
            <w:vAlign w:val="center"/>
          </w:tcPr>
          <w:p w14:paraId="5572BEFC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7A668C" wp14:editId="2D446312">
                  <wp:extent cx="3171825" cy="1873120"/>
                  <wp:effectExtent l="0" t="0" r="0" b="0"/>
                  <wp:docPr id="1429494411" name="그림 1" descr="텍스트, 스크린샷, 주방가전, 가전용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4952" name="그림 1" descr="텍스트, 스크린샷, 주방가전, 가전용품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465" cy="18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633E" w14:textId="3FD206C8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p w14:paraId="3A35C360" w14:textId="5237B0DC" w:rsidR="00DE6185" w:rsidRDefault="00DE618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55"/>
        <w:gridCol w:w="3556"/>
        <w:gridCol w:w="1842"/>
        <w:gridCol w:w="2390"/>
        <w:gridCol w:w="650"/>
        <w:gridCol w:w="646"/>
      </w:tblGrid>
      <w:tr w:rsidR="00DE6185" w:rsidRPr="00C76DDB" w14:paraId="64E94486" w14:textId="77777777" w:rsidTr="123D9E66">
        <w:tc>
          <w:tcPr>
            <w:tcW w:w="555" w:type="dxa"/>
            <w:vMerge w:val="restart"/>
            <w:shd w:val="clear" w:color="auto" w:fill="C4C4C0" w:themeFill="background1" w:themeFillShade="E6"/>
            <w:vAlign w:val="center"/>
          </w:tcPr>
          <w:p w14:paraId="3D85C1A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56" w:type="dxa"/>
            <w:vMerge w:val="restart"/>
            <w:shd w:val="clear" w:color="auto" w:fill="C4C4C0" w:themeFill="background1" w:themeFillShade="E6"/>
            <w:vAlign w:val="center"/>
          </w:tcPr>
          <w:p w14:paraId="4F61DD8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787D86E5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90" w:type="dxa"/>
            <w:vMerge w:val="restart"/>
            <w:shd w:val="clear" w:color="auto" w:fill="C4C4C0" w:themeFill="background1" w:themeFillShade="E6"/>
            <w:vAlign w:val="center"/>
          </w:tcPr>
          <w:p w14:paraId="02ACF82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6" w:type="dxa"/>
            <w:gridSpan w:val="2"/>
            <w:shd w:val="clear" w:color="auto" w:fill="C4C4C0" w:themeFill="background1" w:themeFillShade="E6"/>
            <w:vAlign w:val="center"/>
          </w:tcPr>
          <w:p w14:paraId="40B7C40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6185" w:rsidRPr="00C76DDB" w14:paraId="58EC2BC8" w14:textId="77777777" w:rsidTr="123D9E66">
        <w:tc>
          <w:tcPr>
            <w:tcW w:w="555" w:type="dxa"/>
            <w:vMerge/>
            <w:vAlign w:val="center"/>
          </w:tcPr>
          <w:p w14:paraId="63F6A7B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vAlign w:val="center"/>
          </w:tcPr>
          <w:p w14:paraId="088BF112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7BABE2C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0" w:type="dxa"/>
            <w:vMerge/>
            <w:vAlign w:val="center"/>
          </w:tcPr>
          <w:p w14:paraId="0C26EE3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0" w:type="dxa"/>
            <w:shd w:val="clear" w:color="auto" w:fill="C4C4C0" w:themeFill="background1" w:themeFillShade="E6"/>
            <w:vAlign w:val="center"/>
          </w:tcPr>
          <w:p w14:paraId="4C8C8CD1" w14:textId="77777777" w:rsidR="00DE6185" w:rsidRPr="00C76DDB" w:rsidRDefault="00DE6185" w:rsidP="00E00F7C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6" w:type="dxa"/>
            <w:shd w:val="clear" w:color="auto" w:fill="C4C4C0" w:themeFill="background1" w:themeFillShade="E6"/>
            <w:vAlign w:val="center"/>
          </w:tcPr>
          <w:p w14:paraId="4702FE8C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6185" w:rsidRPr="00C76DDB" w14:paraId="3B0982A0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77587936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56" w:type="dxa"/>
            <w:vAlign w:val="center"/>
          </w:tcPr>
          <w:p w14:paraId="182EF97E" w14:textId="7A81E89E" w:rsidR="00DE6185" w:rsidRPr="00DE6185" w:rsidRDefault="00DE6185" w:rsidP="00DE6185">
            <w:pPr>
              <w:jc w:val="center"/>
              <w:rPr>
                <w:spacing w:val="-2"/>
                <w:sz w:val="16"/>
              </w:rPr>
            </w:pPr>
            <w:r w:rsidRPr="00DE6185">
              <w:rPr>
                <w:spacing w:val="-2"/>
                <w:sz w:val="16"/>
              </w:rPr>
              <w:t>Verify that the keyboard inputs function correctly.</w:t>
            </w:r>
          </w:p>
        </w:tc>
        <w:tc>
          <w:tcPr>
            <w:tcW w:w="1842" w:type="dxa"/>
            <w:vAlign w:val="center"/>
          </w:tcPr>
          <w:p w14:paraId="5D260767" w14:textId="7DC14506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CFD7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15902148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55598725" w14:textId="77777777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6A274ED" w14:textId="3E7DBC48" w:rsidR="00DE6185" w:rsidRPr="005C1A8C" w:rsidRDefault="3FA412FD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016C83D0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DE6185" w:rsidRPr="00C76DDB" w14:paraId="1D86D087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5E184891" w14:textId="2A44953A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3556" w:type="dxa"/>
            <w:vAlign w:val="center"/>
          </w:tcPr>
          <w:p w14:paraId="64A4CAAD" w14:textId="229ADE08" w:rsidR="00DE6185" w:rsidRPr="00DE6185" w:rsidRDefault="00DE6185" w:rsidP="00DE6185">
            <w:pPr>
              <w:jc w:val="center"/>
              <w:rPr>
                <w:spacing w:val="-2"/>
                <w:sz w:val="16"/>
                <w:szCs w:val="24"/>
              </w:rPr>
            </w:pPr>
            <w:r w:rsidRPr="00DE6185">
              <w:rPr>
                <w:spacing w:val="-2"/>
                <w:sz w:val="16"/>
                <w:szCs w:val="24"/>
              </w:rPr>
              <w:t>Verify that the mouse clicks function correctly.</w:t>
            </w:r>
          </w:p>
        </w:tc>
        <w:tc>
          <w:tcPr>
            <w:tcW w:w="1842" w:type="dxa"/>
            <w:vAlign w:val="center"/>
          </w:tcPr>
          <w:p w14:paraId="21002D2F" w14:textId="77777777" w:rsidR="00DE6185" w:rsidRPr="001C75B0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31DA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00CF4081" w14:textId="74F8C957" w:rsidR="00DE6185" w:rsidRPr="005C1A8C" w:rsidRDefault="311A3FCB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29EA5335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60D5E84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5E424642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0CDE3923" w14:textId="23DE8673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5B4D3E46">
        <w:rPr>
          <w:rFonts w:ascii="Times New Roman" w:hAnsi="Times New Roman" w:cs="Times New Roman"/>
          <w:b/>
          <w:bCs/>
        </w:rPr>
        <w:t xml:space="preserve">Software </w:t>
      </w:r>
      <w:r w:rsidR="00DF6576">
        <w:rPr>
          <w:rFonts w:ascii="Times New Roman" w:hAnsi="Times New Roman" w:cs="Times New Roman" w:hint="eastAsia"/>
          <w:b/>
          <w:bCs/>
        </w:rPr>
        <w:t>Installation Check</w:t>
      </w:r>
      <w:r w:rsidRPr="5B4D3E46">
        <w:rPr>
          <w:rFonts w:ascii="Times New Roman" w:hAnsi="Times New Roman" w:cs="Times New Roman"/>
          <w:b/>
          <w:bCs/>
        </w:rPr>
        <w:t xml:space="preserve"> Test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31"/>
        <w:gridCol w:w="1079"/>
        <w:gridCol w:w="1811"/>
        <w:gridCol w:w="1719"/>
        <w:gridCol w:w="1500"/>
        <w:gridCol w:w="1500"/>
        <w:gridCol w:w="1500"/>
      </w:tblGrid>
      <w:tr w:rsidR="00F931A5" w:rsidRPr="00C76DDB" w14:paraId="5560B285" w14:textId="77777777" w:rsidTr="123D9E66">
        <w:trPr>
          <w:trHeight w:val="600"/>
        </w:trPr>
        <w:tc>
          <w:tcPr>
            <w:tcW w:w="531" w:type="dxa"/>
            <w:vMerge w:val="restart"/>
            <w:shd w:val="clear" w:color="auto" w:fill="C4C4C0" w:themeFill="background1" w:themeFillShade="E6"/>
            <w:vAlign w:val="center"/>
          </w:tcPr>
          <w:p w14:paraId="5015FBD5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9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66B0932" w14:textId="7C0F6998" w:rsidR="00F931A5" w:rsidRPr="00C76DDB" w:rsidRDefault="001C75B0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719" w:type="dxa"/>
            <w:vMerge w:val="restart"/>
            <w:shd w:val="clear" w:color="auto" w:fill="C4C4C0" w:themeFill="background1" w:themeFillShade="E6"/>
            <w:vAlign w:val="center"/>
          </w:tcPr>
          <w:p w14:paraId="034CB5CF" w14:textId="5579A4B2" w:rsidR="00F931A5" w:rsidRPr="00C76DDB" w:rsidRDefault="5A0AE969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</w:t>
            </w:r>
            <w:r w:rsidR="0B1760CA" w:rsidRPr="213C49BD">
              <w:rPr>
                <w:rFonts w:ascii="Times New Roman" w:hAnsi="Times New Roman" w:cs="Times New Roman"/>
                <w:b/>
                <w:bCs/>
              </w:rPr>
              <w:t>i</w:t>
            </w:r>
            <w:r w:rsidRPr="213C49BD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00" w:type="dxa"/>
            <w:vMerge w:val="restart"/>
            <w:shd w:val="clear" w:color="auto" w:fill="C4C4C0" w:themeFill="background1" w:themeFillShade="E6"/>
            <w:vAlign w:val="center"/>
          </w:tcPr>
          <w:p w14:paraId="50265CA3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3000" w:type="dxa"/>
            <w:gridSpan w:val="2"/>
            <w:shd w:val="clear" w:color="auto" w:fill="C4C4C0" w:themeFill="background1" w:themeFillShade="E6"/>
            <w:vAlign w:val="center"/>
          </w:tcPr>
          <w:p w14:paraId="500844AE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931A5" w:rsidRPr="00C76DDB" w14:paraId="67D95F5C" w14:textId="77777777" w:rsidTr="123D9E66">
        <w:tc>
          <w:tcPr>
            <w:tcW w:w="531" w:type="dxa"/>
            <w:vMerge/>
            <w:vAlign w:val="center"/>
          </w:tcPr>
          <w:p w14:paraId="79AD735A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90" w:type="dxa"/>
            <w:gridSpan w:val="2"/>
            <w:vMerge/>
            <w:vAlign w:val="center"/>
          </w:tcPr>
          <w:p w14:paraId="0E2F3823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9" w:type="dxa"/>
            <w:vMerge/>
            <w:vAlign w:val="center"/>
          </w:tcPr>
          <w:p w14:paraId="448954AE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vMerge/>
            <w:vAlign w:val="center"/>
          </w:tcPr>
          <w:p w14:paraId="6382795D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7A060A30" w14:textId="77777777" w:rsidR="213C49BD" w:rsidRDefault="213C49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356C10B2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F931A5" w:rsidRPr="00C76DDB" w14:paraId="09DD7590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6A38306E" w14:textId="45834D56" w:rsidR="00F931A5" w:rsidRPr="005C1A8C" w:rsidRDefault="086846CA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2890" w:type="dxa"/>
            <w:gridSpan w:val="2"/>
            <w:vAlign w:val="center"/>
          </w:tcPr>
          <w:p w14:paraId="08A6EECA" w14:textId="6EAB262D" w:rsidR="00F931A5" w:rsidRPr="5B4D3E46" w:rsidRDefault="43E84983" w:rsidP="00C1475A">
            <w:pPr>
              <w:jc w:val="center"/>
              <w:rPr>
                <w:rFonts w:ascii="Inter" w:eastAsia="Inter" w:hAnsi="Inter" w:cs="Inter"/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Verify that </w:t>
            </w:r>
            <w:r w:rsidR="000039E4">
              <w:rPr>
                <w:sz w:val="16"/>
                <w:szCs w:val="16"/>
              </w:rPr>
              <w:t>HiNAS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SW is running on the monitor.</w:t>
            </w:r>
          </w:p>
        </w:tc>
        <w:tc>
          <w:tcPr>
            <w:tcW w:w="1719" w:type="dxa"/>
            <w:vAlign w:val="center"/>
          </w:tcPr>
          <w:p w14:paraId="07237468" w14:textId="36E4879B" w:rsidR="00F931A5" w:rsidRDefault="000039E4" w:rsidP="00C1475A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HiNAS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43E84983" w:rsidRPr="213C49BD">
              <w:rPr>
                <w:sz w:val="16"/>
                <w:szCs w:val="16"/>
              </w:rPr>
              <w:t>SW</w:t>
            </w:r>
            <w:r w:rsidR="43E84983" w:rsidRPr="5B4D3E46">
              <w:rPr>
                <w:sz w:val="16"/>
                <w:szCs w:val="16"/>
              </w:rPr>
              <w:t xml:space="preserve"> is running on the monitor.</w:t>
            </w:r>
            <w:r w:rsidR="43E84983" w:rsidRPr="213C49BD">
              <w:rPr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50F57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6F21DB6D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151B9488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01041239" w14:textId="2FB7E2C8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9B95C19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51A0A49B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7D742ABB" w14:textId="1AD7B5A3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2890" w:type="dxa"/>
            <w:gridSpan w:val="2"/>
            <w:vAlign w:val="center"/>
          </w:tcPr>
          <w:p w14:paraId="6C98486F" w14:textId="08B2C23E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Double-click ‘Avikus HiNAS’ </w:t>
            </w:r>
            <w:r w:rsidR="396DD2C5" w:rsidRPr="213C49BD">
              <w:rPr>
                <w:sz w:val="16"/>
                <w:szCs w:val="16"/>
              </w:rPr>
              <w:t>Icon</w:t>
            </w:r>
            <w:r w:rsidRPr="213C49BD">
              <w:rPr>
                <w:sz w:val="16"/>
                <w:szCs w:val="16"/>
              </w:rPr>
              <w:t xml:space="preserve"> on the desktop to open the login screen, log in with the provided default account</w:t>
            </w:r>
          </w:p>
        </w:tc>
        <w:tc>
          <w:tcPr>
            <w:tcW w:w="1719" w:type="dxa"/>
            <w:vAlign w:val="center"/>
          </w:tcPr>
          <w:p w14:paraId="291FB7F2" w14:textId="0829F497" w:rsidR="00DF6576" w:rsidRPr="006328FA" w:rsidRDefault="396DD2C5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Login</w:t>
            </w:r>
            <w:r w:rsidR="6899BD18" w:rsidRPr="213C49BD">
              <w:rPr>
                <w:sz w:val="16"/>
                <w:szCs w:val="16"/>
              </w:rPr>
              <w:t xml:space="preserve"> operates normally.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B925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A454E08" w14:textId="6DCD3E45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28C32951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4BA10EFC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243AF7DC" w14:textId="3098A6CE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2890" w:type="dxa"/>
            <w:gridSpan w:val="2"/>
            <w:vAlign w:val="center"/>
          </w:tcPr>
          <w:p w14:paraId="05436DF8" w14:textId="78331780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Reboot the </w:t>
            </w:r>
            <w:r w:rsidR="000039E4">
              <w:rPr>
                <w:sz w:val="16"/>
                <w:szCs w:val="16"/>
              </w:rPr>
              <w:t>HiNAS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client PC and verify that the web browser automatically launches upon boot.</w:t>
            </w:r>
          </w:p>
        </w:tc>
        <w:tc>
          <w:tcPr>
            <w:tcW w:w="1719" w:type="dxa"/>
            <w:vAlign w:val="center"/>
          </w:tcPr>
          <w:p w14:paraId="06DE7BAB" w14:textId="5B1993AB" w:rsidR="00DF6576" w:rsidRPr="006328FA" w:rsidRDefault="000039E4" w:rsidP="213C49B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HiNAS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6899BD18" w:rsidRPr="213C49BD">
              <w:rPr>
                <w:sz w:val="16"/>
                <w:szCs w:val="16"/>
              </w:rPr>
              <w:t>automatically launches after reboot.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07EB" w14:textId="77777777" w:rsidR="00DF6576" w:rsidRDefault="00DF6576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13AB9013" w14:textId="383B9EE1" w:rsidR="00DF6576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7C2EA3E" w14:textId="77777777" w:rsidR="00DF6576" w:rsidRPr="005C1A8C" w:rsidRDefault="00DF6576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5FCC688B" w14:textId="77777777" w:rsidTr="00142CC3">
        <w:trPr>
          <w:trHeight w:val="774"/>
        </w:trPr>
        <w:tc>
          <w:tcPr>
            <w:tcW w:w="531" w:type="dxa"/>
            <w:vMerge w:val="restart"/>
            <w:vAlign w:val="center"/>
          </w:tcPr>
          <w:p w14:paraId="4EAABD9F" w14:textId="0388F74D" w:rsidR="009152B3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2890" w:type="dxa"/>
            <w:gridSpan w:val="2"/>
            <w:vAlign w:val="center"/>
          </w:tcPr>
          <w:p w14:paraId="07394A9E" w14:textId="0DF37102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the Ubuntu OS version of the server and client PCs using the ‘lsb_release -a’ command in the terminal.</w:t>
            </w:r>
          </w:p>
        </w:tc>
        <w:tc>
          <w:tcPr>
            <w:tcW w:w="1719" w:type="dxa"/>
            <w:vAlign w:val="center"/>
          </w:tcPr>
          <w:p w14:paraId="3BF0384F" w14:textId="498355EC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Ubuntu 22.xx</w:t>
            </w:r>
            <w:r w:rsidR="0028108A">
              <w:br/>
            </w:r>
            <w:r w:rsidRPr="213C49BD">
              <w:rPr>
                <w:sz w:val="16"/>
                <w:szCs w:val="16"/>
              </w:rPr>
              <w:t>(x is 04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D0F49" w14:textId="77777777" w:rsidR="009152B3" w:rsidRDefault="009152B3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F301C2A" w14:textId="77C907A5" w:rsidR="009152B3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03B55D64" w14:textId="77777777" w:rsidR="009152B3" w:rsidRPr="005C1A8C" w:rsidRDefault="009152B3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3342CEE6" w14:textId="77777777" w:rsidTr="123D9E66">
        <w:trPr>
          <w:trHeight w:val="774"/>
        </w:trPr>
        <w:tc>
          <w:tcPr>
            <w:tcW w:w="531" w:type="dxa"/>
            <w:vMerge/>
            <w:vAlign w:val="center"/>
          </w:tcPr>
          <w:p w14:paraId="0A17FE5C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5585C153" w14:textId="00ABC40E" w:rsidR="009152B3" w:rsidRPr="006328FA" w:rsidRDefault="59A97562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18814BBA" w14:textId="35E34277" w:rsidR="009152B3" w:rsidRPr="005C1A8C" w:rsidRDefault="23D273BD" w:rsidP="009152B3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A79A552" wp14:editId="65B6B855">
                  <wp:extent cx="3081225" cy="910707"/>
                  <wp:effectExtent l="0" t="0" r="5080" b="3810"/>
                  <wp:docPr id="583107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07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5" cy="9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2B3" w:rsidRPr="00C76DDB" w14:paraId="11CD3960" w14:textId="77777777" w:rsidTr="123D9E66">
        <w:trPr>
          <w:trHeight w:val="774"/>
        </w:trPr>
        <w:tc>
          <w:tcPr>
            <w:tcW w:w="531" w:type="dxa"/>
            <w:vMerge w:val="restart"/>
            <w:vAlign w:val="center"/>
          </w:tcPr>
          <w:p w14:paraId="192C3746" w14:textId="37164586" w:rsidR="009152B3" w:rsidRPr="005C1A8C" w:rsidRDefault="00DF6576" w:rsidP="009152B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2890" w:type="dxa"/>
            <w:gridSpan w:val="2"/>
            <w:vAlign w:val="center"/>
          </w:tcPr>
          <w:p w14:paraId="50512CA7" w14:textId="7F42DEDC" w:rsidR="009152B3" w:rsidRPr="00533A91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Verify that the Version text at the lower left corner of </w:t>
            </w:r>
            <w:r w:rsidR="000039E4">
              <w:rPr>
                <w:rFonts w:ascii="Inter" w:eastAsia="Inter" w:hAnsi="Inter" w:cs="Inter"/>
                <w:sz w:val="16"/>
                <w:szCs w:val="16"/>
              </w:rPr>
              <w:t>HiNAS Control Standard</w:t>
            </w:r>
            <w:r w:rsidR="000039E4">
              <w:rPr>
                <w:rFonts w:ascii="Inter" w:hAnsi="Inter" w:cs="Inter" w:hint="eastAsia"/>
                <w:sz w:val="16"/>
                <w:szCs w:val="16"/>
              </w:rPr>
              <w:t xml:space="preserve"> </w:t>
            </w: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matches the SW </w:t>
            </w:r>
            <w:r>
              <w:rPr>
                <w:rFonts w:ascii="Inter" w:hAnsi="Inter" w:cs="Inter" w:hint="eastAsia"/>
                <w:sz w:val="16"/>
                <w:szCs w:val="16"/>
              </w:rPr>
              <w:t>installation package.</w:t>
            </w:r>
          </w:p>
        </w:tc>
        <w:tc>
          <w:tcPr>
            <w:tcW w:w="1719" w:type="dxa"/>
            <w:vAlign w:val="center"/>
          </w:tcPr>
          <w:p w14:paraId="552AF3A9" w14:textId="49177B07" w:rsidR="009152B3" w:rsidRPr="005C1A8C" w:rsidRDefault="59A97562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Version v</w:t>
            </w:r>
            <w:r w:rsidR="23D273BD" w:rsidRPr="213C49BD">
              <w:rPr>
                <w:spacing w:val="-2"/>
                <w:sz w:val="16"/>
                <w:szCs w:val="16"/>
              </w:rPr>
              <w:t>1.</w:t>
            </w:r>
            <w:r w:rsidRPr="213C49BD">
              <w:rPr>
                <w:spacing w:val="-2"/>
                <w:sz w:val="16"/>
                <w:szCs w:val="16"/>
              </w:rPr>
              <w:t>x.</w:t>
            </w:r>
            <w:r w:rsidR="23D273BD" w:rsidRPr="213C49BD">
              <w:rPr>
                <w:spacing w:val="-2"/>
                <w:sz w:val="16"/>
                <w:szCs w:val="16"/>
              </w:rPr>
              <w:t>x</w:t>
            </w:r>
            <w:r w:rsidR="009152B3">
              <w:br/>
            </w:r>
            <w:r w:rsidR="5107C102" w:rsidRPr="213C49BD">
              <w:rPr>
                <w:sz w:val="16"/>
                <w:szCs w:val="16"/>
              </w:rPr>
              <w:t>(x is 0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70EF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43792A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E8BE8F1" w14:textId="77777777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68745798" w14:textId="5A134795" w:rsidR="009152B3" w:rsidRPr="005C1A8C" w:rsidRDefault="579BC6A1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52513E3B" w14:textId="77777777" w:rsidR="009152B3" w:rsidRPr="005C1A8C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9152B3" w:rsidRPr="00C76DDB" w14:paraId="79E080F3" w14:textId="77777777" w:rsidTr="123D9E66">
        <w:trPr>
          <w:trHeight w:val="2223"/>
        </w:trPr>
        <w:tc>
          <w:tcPr>
            <w:tcW w:w="531" w:type="dxa"/>
            <w:vMerge/>
            <w:vAlign w:val="center"/>
          </w:tcPr>
          <w:p w14:paraId="1B1CE8B0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3F1755DE" w14:textId="191EB552" w:rsidR="009152B3" w:rsidRPr="00FC7AC6" w:rsidRDefault="009152B3" w:rsidP="009152B3">
            <w:pPr>
              <w:jc w:val="center"/>
              <w:rPr>
                <w:rFonts w:ascii="Inter" w:hAnsi="Inter" w:cs="Inter"/>
                <w:sz w:val="16"/>
                <w:szCs w:val="16"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2FF234CE" w14:textId="382B13CF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48F88A22" wp14:editId="62C5B36E">
                  <wp:extent cx="2363470" cy="1207770"/>
                  <wp:effectExtent l="0" t="0" r="0" b="0"/>
                  <wp:docPr id="80672131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7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54F52FEB" wp14:editId="74032839">
                  <wp:extent cx="4632325" cy="673100"/>
                  <wp:effectExtent l="0" t="0" r="0" b="0"/>
                  <wp:docPr id="205246449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2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402E" w14:textId="4FB2DA30" w:rsidR="00E222CD" w:rsidRDefault="00E222CD">
      <w:pPr>
        <w:rPr>
          <w:rFonts w:ascii="Times New Roman" w:hAnsi="Times New Roman" w:cs="Times New Roman"/>
          <w:b/>
          <w:bCs/>
        </w:rPr>
      </w:pPr>
    </w:p>
    <w:p w14:paraId="140C0F29" w14:textId="67685640" w:rsidR="00AA05B0" w:rsidRPr="00163055" w:rsidRDefault="004B64C9" w:rsidP="5B4D3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F4E6D2" w14:textId="7BCA3CDF" w:rsidR="00AA05B0" w:rsidRDefault="00582DC6" w:rsidP="00582DC6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System Integration</w:t>
      </w:r>
      <w:r w:rsidR="00AA05B0" w:rsidRPr="5B4D3E46">
        <w:rPr>
          <w:rFonts w:ascii="Times New Roman" w:hAnsi="Times New Roman" w:cs="Times New Roman"/>
          <w:b/>
          <w:bCs/>
        </w:rPr>
        <w:t xml:space="preserve"> Test</w:t>
      </w:r>
    </w:p>
    <w:p w14:paraId="1B535400" w14:textId="436C92A9" w:rsidR="00582DC6" w:rsidRPr="00EF1346" w:rsidRDefault="3CABC77F" w:rsidP="213C49BD">
      <w:pPr>
        <w:ind w:left="720" w:firstLine="195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All</w:t>
      </w:r>
      <w:r w:rsidR="65830B45" w:rsidRPr="213C49BD">
        <w:rPr>
          <w:rFonts w:ascii="Times New Roman" w:hAnsi="Times New Roman" w:cs="Times New Roman"/>
        </w:rPr>
        <w:t xml:space="preserve"> signals are applied to the firewall, network switch, and Serial to Ethernet device to verify the proper operation of the </w:t>
      </w:r>
      <w:r w:rsidR="000039E4">
        <w:rPr>
          <w:rFonts w:ascii="Times New Roman" w:hAnsi="Times New Roman" w:cs="Times New Roman"/>
        </w:rPr>
        <w:t>HiNAS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="65830B45" w:rsidRPr="213C49BD">
        <w:rPr>
          <w:rFonts w:ascii="Times New Roman" w:hAnsi="Times New Roman" w:cs="Times New Roman"/>
        </w:rPr>
        <w:t>whole system.</w:t>
      </w:r>
      <w:r w:rsidR="288C365C" w:rsidRPr="213C49BD">
        <w:rPr>
          <w:rFonts w:ascii="Times New Roman" w:hAnsi="Times New Roman" w:cs="Times New Roman"/>
        </w:rPr>
        <w:t xml:space="preserve"> Software functions are being checked, and the related items can be verified in the ‘Onboard Test Procedure document.’</w:t>
      </w:r>
    </w:p>
    <w:p w14:paraId="517C10CD" w14:textId="315A6BA3" w:rsidR="00AA05B0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Performance Tests</w:t>
      </w:r>
    </w:p>
    <w:p w14:paraId="53B3D4B1" w14:textId="6B75355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System Health Check Test</w:t>
      </w:r>
    </w:p>
    <w:p w14:paraId="4BDDF447" w14:textId="2E3FA846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Basic Functionality Test</w:t>
      </w:r>
    </w:p>
    <w:p w14:paraId="1078EC00" w14:textId="58AC2A4A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Route Planning Test</w:t>
      </w:r>
    </w:p>
    <w:p w14:paraId="14C2E5AE" w14:textId="31E8386B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Autopilot fail test</w:t>
      </w:r>
    </w:p>
    <w:p w14:paraId="51FA66FB" w14:textId="0E4D7A8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Sensor interface fail test</w:t>
      </w:r>
    </w:p>
    <w:p w14:paraId="11ED8AF1" w14:textId="60F7ECA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BMS Fail Test</w:t>
      </w:r>
    </w:p>
    <w:p w14:paraId="6682060C" w14:textId="2A4FF16C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Power Fail Test</w:t>
      </w:r>
    </w:p>
    <w:p w14:paraId="3D6CB1C5" w14:textId="0DECA1D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Mode Selection Unit</w:t>
      </w:r>
    </w:p>
    <w:p w14:paraId="639C8252" w14:textId="0C4A3E7C" w:rsidR="001A79AD" w:rsidRP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SW Button</w:t>
      </w:r>
    </w:p>
    <w:p w14:paraId="6A215774" w14:textId="4EBD5A47" w:rsidR="003E1867" w:rsidRDefault="003E1867"/>
    <w:p w14:paraId="371875C3" w14:textId="47ED9456" w:rsidR="00E44995" w:rsidRDefault="00E44995" w:rsidP="00E4499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failure test</w:t>
      </w:r>
    </w:p>
    <w:p w14:paraId="406A9AB9" w14:textId="72ED9AA9" w:rsidR="00E44995" w:rsidRDefault="00437929" w:rsidP="00E44995">
      <w:pPr>
        <w:pStyle w:val="a0"/>
        <w:ind w:left="992"/>
        <w:rPr>
          <w:rFonts w:ascii="Times New Roman" w:hAnsi="Times New Roman" w:cs="Times New Roman"/>
        </w:rPr>
      </w:pPr>
      <w:r w:rsidRPr="00437929">
        <w:rPr>
          <w:rFonts w:ascii="Times New Roman" w:hAnsi="Times New Roman" w:cs="Times New Roman"/>
        </w:rPr>
        <w:t>Verify the operation of the UPS backup power when the input power is disconnected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370"/>
        <w:gridCol w:w="658"/>
        <w:gridCol w:w="658"/>
      </w:tblGrid>
      <w:tr w:rsidR="00E16BF0" w:rsidRPr="00C76DDB" w14:paraId="3948E558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2B36D83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7211810E" w14:textId="6595DBF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2490F671" w14:textId="307F4B05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70" w:type="dxa"/>
            <w:vMerge w:val="restart"/>
            <w:shd w:val="clear" w:color="auto" w:fill="C4C4C0" w:themeFill="background1" w:themeFillShade="E6"/>
            <w:vAlign w:val="center"/>
          </w:tcPr>
          <w:p w14:paraId="684B065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16" w:type="dxa"/>
            <w:gridSpan w:val="2"/>
            <w:shd w:val="clear" w:color="auto" w:fill="C4C4C0" w:themeFill="background1" w:themeFillShade="E6"/>
            <w:vAlign w:val="center"/>
          </w:tcPr>
          <w:p w14:paraId="214042A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0A130BAE" w14:textId="77777777" w:rsidTr="123D9E66">
        <w:trPr>
          <w:trHeight w:val="300"/>
        </w:trPr>
        <w:tc>
          <w:tcPr>
            <w:tcW w:w="851" w:type="dxa"/>
            <w:vMerge/>
            <w:vAlign w:val="center"/>
          </w:tcPr>
          <w:p w14:paraId="3C93260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7427ACB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3118F8B0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70" w:type="dxa"/>
            <w:vMerge/>
            <w:vAlign w:val="center"/>
          </w:tcPr>
          <w:p w14:paraId="2609517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E87917B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1E5058F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16BF0" w:rsidRPr="00C76DDB" w14:paraId="1262E852" w14:textId="77777777" w:rsidTr="123D9E66">
        <w:trPr>
          <w:trHeight w:val="300"/>
        </w:trPr>
        <w:tc>
          <w:tcPr>
            <w:tcW w:w="851" w:type="dxa"/>
            <w:vAlign w:val="center"/>
          </w:tcPr>
          <w:p w14:paraId="17B3C5B1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6B3C29B" w14:textId="0E4D05D5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Upon disconnection of the input power to the UPS, the system shall remain operational via the UPS backup power.</w:t>
            </w:r>
          </w:p>
        </w:tc>
        <w:tc>
          <w:tcPr>
            <w:tcW w:w="1842" w:type="dxa"/>
            <w:vAlign w:val="center"/>
          </w:tcPr>
          <w:p w14:paraId="193DB410" w14:textId="44CDADD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Normal Operation upon UPS Input Power Disconnection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19809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5CA28362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1973904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73364F" w14:textId="5D344C7D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58" w:type="dxa"/>
            <w:vAlign w:val="center"/>
          </w:tcPr>
          <w:p w14:paraId="3BF71EBC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1E55E5C" w14:textId="77777777" w:rsidR="00C76157" w:rsidRDefault="00C76157" w:rsidP="00C76DDB">
      <w:pPr>
        <w:rPr>
          <w:rFonts w:ascii="Times New Roman" w:hAnsi="Times New Roman" w:cs="Times New Roman"/>
        </w:rPr>
      </w:pPr>
    </w:p>
    <w:p w14:paraId="2DF8F8A7" w14:textId="5292BEDE" w:rsidR="00437929" w:rsidRDefault="00437929" w:rsidP="00437929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437929">
        <w:rPr>
          <w:rFonts w:ascii="Times New Roman" w:hAnsi="Times New Roman" w:cs="Times New Roman"/>
          <w:b/>
          <w:bCs/>
        </w:rPr>
        <w:t>Verification of Serial Number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400"/>
        <w:gridCol w:w="643"/>
        <w:gridCol w:w="643"/>
      </w:tblGrid>
      <w:tr w:rsidR="00E16BF0" w:rsidRPr="00C76DDB" w14:paraId="1F305B56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056DB3A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5C917D68" w14:textId="66BD528C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5484EF06" w14:textId="1A7DA62D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AD296C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4BEEB206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312005E4" w14:textId="77777777" w:rsidTr="123D9E66">
        <w:tc>
          <w:tcPr>
            <w:tcW w:w="851" w:type="dxa"/>
            <w:vMerge/>
            <w:vAlign w:val="center"/>
          </w:tcPr>
          <w:p w14:paraId="1D2CACD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55EF693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5CA4CDF4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397DFB7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31248DF9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62675475" w14:textId="7487EFF6" w:rsidR="00E16BF0" w:rsidRPr="00C76DDB" w:rsidRDefault="1B0341E1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</w:t>
            </w:r>
            <w:r w:rsidR="4EC4B99D" w:rsidRPr="213C49BD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</w:tr>
      <w:tr w:rsidR="00E16BF0" w:rsidRPr="00C76DDB" w14:paraId="53B551CB" w14:textId="77777777" w:rsidTr="123D9E66">
        <w:trPr>
          <w:trHeight w:val="774"/>
        </w:trPr>
        <w:tc>
          <w:tcPr>
            <w:tcW w:w="851" w:type="dxa"/>
            <w:vAlign w:val="center"/>
          </w:tcPr>
          <w:p w14:paraId="348EB932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26383EF" w14:textId="3743373C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Verify the</w:t>
            </w:r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039E4">
              <w:rPr>
                <w:rFonts w:hint="eastAsia"/>
                <w:spacing w:val="-2"/>
                <w:sz w:val="16"/>
                <w:szCs w:val="24"/>
              </w:rPr>
              <w:t xml:space="preserve">HiNAS Control Standard </w:t>
            </w:r>
            <w:r w:rsidRPr="00437929">
              <w:rPr>
                <w:spacing w:val="-2"/>
                <w:sz w:val="16"/>
                <w:szCs w:val="24"/>
              </w:rPr>
              <w:t>serial number and the presence of the Wheel Mark by inspecting the nameplate on the server.</w:t>
            </w:r>
          </w:p>
        </w:tc>
        <w:tc>
          <w:tcPr>
            <w:tcW w:w="1842" w:type="dxa"/>
            <w:vAlign w:val="center"/>
          </w:tcPr>
          <w:p w14:paraId="1EC960B0" w14:textId="2EF944C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437929">
              <w:rPr>
                <w:spacing w:val="-2"/>
                <w:sz w:val="16"/>
                <w:szCs w:val="24"/>
              </w:rPr>
              <w:t>erial Number and Wheel Mark Labeling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EF2E4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D08DC16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7F007DE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6A9B40" w14:textId="5473E00A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3" w:type="dxa"/>
            <w:vAlign w:val="center"/>
          </w:tcPr>
          <w:p w14:paraId="0AD2CAA8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7915865" w14:textId="193C5CBE" w:rsidR="001C6AC3" w:rsidRDefault="001C6AC3" w:rsidP="00C76DDB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-10" w:tblpY="62"/>
        <w:tblW w:w="9782" w:type="dxa"/>
        <w:tblLook w:val="04A0" w:firstRow="1" w:lastRow="0" w:firstColumn="1" w:lastColumn="0" w:noHBand="0" w:noVBand="1"/>
      </w:tblPr>
      <w:tblGrid>
        <w:gridCol w:w="2662"/>
        <w:gridCol w:w="2373"/>
        <w:gridCol w:w="2373"/>
        <w:gridCol w:w="2374"/>
      </w:tblGrid>
      <w:tr w:rsidR="001C6AC3" w:rsidRPr="00C76DDB" w14:paraId="619A4DD8" w14:textId="77777777" w:rsidTr="1F5C0137">
        <w:trPr>
          <w:trHeight w:val="1408"/>
        </w:trPr>
        <w:tc>
          <w:tcPr>
            <w:tcW w:w="5035" w:type="dxa"/>
            <w:gridSpan w:val="2"/>
            <w:shd w:val="clear" w:color="auto" w:fill="EAEAEA"/>
            <w:vAlign w:val="center"/>
          </w:tcPr>
          <w:p w14:paraId="4A9932E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7241CE75" w14:textId="2786CA01" w:rsidR="001C6AC3" w:rsidRPr="00AF1138" w:rsidRDefault="0AABDBF7" w:rsidP="00E00F7C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123D9E66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</w:tr>
      <w:tr w:rsidR="001C6AC3" w:rsidRPr="00C76DDB" w14:paraId="36223855" w14:textId="77777777" w:rsidTr="1F5C0137">
        <w:trPr>
          <w:trHeight w:val="510"/>
        </w:trPr>
        <w:tc>
          <w:tcPr>
            <w:tcW w:w="9782" w:type="dxa"/>
            <w:gridSpan w:val="4"/>
            <w:shd w:val="clear" w:color="auto" w:fill="EAEAEA"/>
            <w:vAlign w:val="center"/>
          </w:tcPr>
          <w:p w14:paraId="77A954AC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1C6AC3" w:rsidRPr="00C76DDB" w14:paraId="60F8009A" w14:textId="77777777" w:rsidTr="1F5C0137">
        <w:trPr>
          <w:trHeight w:val="690"/>
        </w:trPr>
        <w:tc>
          <w:tcPr>
            <w:tcW w:w="2662" w:type="dxa"/>
            <w:vMerge w:val="restart"/>
            <w:shd w:val="clear" w:color="auto" w:fill="EAEAEA"/>
            <w:vAlign w:val="center"/>
          </w:tcPr>
          <w:p w14:paraId="59D7D37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47D78997" w14:textId="7C661033" w:rsidR="001C6AC3" w:rsidRPr="00C76DDB" w:rsidRDefault="0C83C146" w:rsidP="123D9E66">
            <w:pPr>
              <w:jc w:val="center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Avikus</w:t>
            </w:r>
          </w:p>
        </w:tc>
        <w:tc>
          <w:tcPr>
            <w:tcW w:w="2373" w:type="dxa"/>
            <w:vAlign w:val="center"/>
          </w:tcPr>
          <w:p w14:paraId="32C64324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7B0A9B62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  <w:tr w:rsidR="001C6AC3" w:rsidRPr="00C76DDB" w14:paraId="104D3ED8" w14:textId="77777777" w:rsidTr="0063024C">
        <w:trPr>
          <w:trHeight w:val="1036"/>
        </w:trPr>
        <w:tc>
          <w:tcPr>
            <w:tcW w:w="2662" w:type="dxa"/>
            <w:vMerge/>
            <w:vAlign w:val="center"/>
          </w:tcPr>
          <w:p w14:paraId="253BF37B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07F87FDE" w14:textId="752C3C38" w:rsidR="001C6AC3" w:rsidRPr="00C76DDB" w:rsidRDefault="00E65633" w:rsidP="00E65633">
            <w:pPr>
              <w:jc w:val="center"/>
            </w:pPr>
            <w:r w:rsidRPr="00E6563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87F6D" wp14:editId="12359D9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-12700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634E1461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570B7F0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</w:tbl>
    <w:p w14:paraId="3BBEB187" w14:textId="77777777" w:rsidR="001C6AC3" w:rsidRDefault="001C6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FA7B9F" w14:textId="4F8FA97B" w:rsidR="00EA7EA3" w:rsidRDefault="001C6AC3" w:rsidP="00430DC8">
      <w:pPr>
        <w:tabs>
          <w:tab w:val="left" w:pos="17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Appendix A.</w:t>
      </w:r>
    </w:p>
    <w:p w14:paraId="325CE0CE" w14:textId="260F459F" w:rsidR="001A79AD" w:rsidRPr="001A79AD" w:rsidRDefault="001A79AD" w:rsidP="001A79AD">
      <w:pPr>
        <w:pStyle w:val="a0"/>
        <w:numPr>
          <w:ilvl w:val="0"/>
          <w:numId w:val="12"/>
        </w:numPr>
        <w:tabs>
          <w:tab w:val="left" w:pos="1778"/>
        </w:tabs>
        <w:rPr>
          <w:rFonts w:ascii="Times New Roman" w:hAnsi="Times New Roman" w:cs="Times New Roman"/>
        </w:rPr>
      </w:pPr>
      <w:r w:rsidRPr="75CAAC19">
        <w:rPr>
          <w:rFonts w:ascii="Times New Roman" w:hAnsi="Times New Roman" w:cs="Times New Roman"/>
        </w:rPr>
        <w:t>Wiring Diagram</w:t>
      </w:r>
    </w:p>
    <w:p w14:paraId="33AFF601" w14:textId="123AD646" w:rsidR="001A79AD" w:rsidRPr="00EA7EA3" w:rsidRDefault="00BB2BC1" w:rsidP="00B04B8E">
      <w:pPr>
        <w:tabs>
          <w:tab w:val="left" w:pos="1778"/>
        </w:tabs>
        <w:jc w:val="center"/>
      </w:pPr>
      <w:r>
        <w:rPr>
          <w:noProof/>
        </w:rPr>
        <w:drawing>
          <wp:inline distT="0" distB="0" distL="0" distR="0" wp14:anchorId="763AE589" wp14:editId="4C84BC1E">
            <wp:extent cx="5057775" cy="7229475"/>
            <wp:effectExtent l="0" t="0" r="9525" b="9525"/>
            <wp:docPr id="16044765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6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AD" w:rsidRPr="00EA7EA3" w:rsidSect="00436EDC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E593" w14:textId="77777777" w:rsidR="00A44BF6" w:rsidRDefault="00A44BF6" w:rsidP="00FB5C14">
      <w:pPr>
        <w:spacing w:after="0" w:line="240" w:lineRule="auto"/>
      </w:pPr>
      <w:r>
        <w:separator/>
      </w:r>
    </w:p>
    <w:p w14:paraId="57D71AEF" w14:textId="77777777" w:rsidR="00A44BF6" w:rsidRDefault="00A44BF6"/>
    <w:p w14:paraId="72311731" w14:textId="77777777" w:rsidR="00A44BF6" w:rsidRDefault="00A44BF6" w:rsidP="00FC304C"/>
  </w:endnote>
  <w:endnote w:type="continuationSeparator" w:id="0">
    <w:p w14:paraId="034F5E69" w14:textId="77777777" w:rsidR="00A44BF6" w:rsidRDefault="00A44BF6" w:rsidP="00FB5C14">
      <w:pPr>
        <w:spacing w:after="0" w:line="240" w:lineRule="auto"/>
      </w:pPr>
      <w:r>
        <w:continuationSeparator/>
      </w:r>
    </w:p>
    <w:p w14:paraId="16E59BFE" w14:textId="77777777" w:rsidR="00A44BF6" w:rsidRDefault="00A44BF6"/>
    <w:p w14:paraId="019E1B73" w14:textId="77777777" w:rsidR="00A44BF6" w:rsidRDefault="00A44BF6" w:rsidP="00FC304C"/>
  </w:endnote>
  <w:endnote w:type="continuationNotice" w:id="1">
    <w:p w14:paraId="0763793E" w14:textId="77777777" w:rsidR="00A44BF6" w:rsidRDefault="00A44B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36E1FF-F616-4DA9-9DA8-046115903609}"/>
    <w:embedBold r:id="rId2" w:fontKey="{6E4CC451-C9D0-44A4-8B73-958C9ED7CDAE}"/>
    <w:embedItalic r:id="rId3" w:fontKey="{B83EC19A-C616-47DA-BE86-C000A41A66BF}"/>
    <w:embedBoldItalic r:id="rId4" w:fontKey="{54075B03-3409-459D-8D3D-2A080CB9C7A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F87FE114-0F30-444F-8E17-7B037A37616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760DA9C4-DC16-4B91-909C-08882C290EDE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7" w:fontKey="{6DF10104-61C9-4739-84B6-CF95D7EB8105}"/>
    <w:embedBold r:id="rId8" w:fontKey="{38D1FF15-0A48-40B4-AA9F-F12B95176617}"/>
    <w:embedItalic r:id="rId9" w:fontKey="{6CC3849F-5AB2-4E5B-9493-C944EC4CADBD}"/>
  </w:font>
  <w:font w:name="Inter Medium">
    <w:charset w:val="00"/>
    <w:family w:val="auto"/>
    <w:pitch w:val="variable"/>
    <w:sig w:usb0="E00002FF" w:usb1="1200A1FF" w:usb2="00000001" w:usb3="00000000" w:csb0="0000019F" w:csb1="00000000"/>
    <w:embedRegular r:id="rId10" w:fontKey="{F1575696-4003-492C-9039-21EC4FF2722F}"/>
  </w:font>
  <w:font w:name="Inter SemiBold">
    <w:charset w:val="00"/>
    <w:family w:val="auto"/>
    <w:pitch w:val="variable"/>
    <w:sig w:usb0="E00002FF" w:usb1="1200A1FF" w:usb2="00000001" w:usb3="00000000" w:csb0="0000019F" w:csb1="00000000"/>
    <w:embedRegular r:id="rId11" w:fontKey="{5D1B0AC0-6B6B-4557-BFFC-3FA0667B7A59}"/>
    <w:embedBold r:id="rId12" w:fontKey="{140327B8-C774-4AF8-ABB0-A628D278494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D7484C35-C769-433F-9210-34C57C937E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1564C22C-6FA6-496B-B288-BB4047111F27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E34C1" w14:textId="00A0FF06" w:rsidR="00FD5C7E" w:rsidRDefault="00DF0137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FTP-001-B</w:t>
                          </w:r>
                        </w:p>
                        <w:p w14:paraId="6222B55F" w14:textId="5E160798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0E2E34C1" w14:textId="00A0FF06" w:rsidR="00FD5C7E" w:rsidRDefault="00DF0137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FTP-001-B</w:t>
                    </w:r>
                  </w:p>
                  <w:p w14:paraId="6222B55F" w14:textId="5E160798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clsh="http://schemas.microsoft.com/office/drawing/2020/classificationShape" xmlns:a14="http://schemas.microsoft.com/office/drawing/2010/main" xmlns:pic="http://schemas.openxmlformats.org/drawingml/2006/picture" xmlns:a="http://schemas.openxmlformats.org/drawingml/2006/main">
          <w:pict w14:anchorId="4D2168ED">
            <v:line id="직선 연결선 3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454.35pt,-17.6pt" to="959.9pt,-17.6pt" w14:anchorId="63CEA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>
              <v:stroke joinstyle="miter"/>
              <w10:wrap anchorx="margin"/>
            </v:line>
          </w:pict>
        </mc:Fallback>
      </mc:AlternateContent>
    </w:r>
    <w:r w:rsidRPr="00C76DDB">
      <w:rPr>
        <w:rFonts w:ascii="Times New Roman" w:hAnsi="Times New Roman" w:cs="Times New Roman"/>
        <w:sz w:val="16"/>
        <w:szCs w:val="18"/>
      </w:rPr>
      <w:t xml:space="preserve">Avikus Co. Ltd (06234) 11F, 70, Nonhyeon-ro 85-gil, Gangnam-gu,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2202" w14:textId="77777777" w:rsidR="00A44BF6" w:rsidRDefault="00A44BF6" w:rsidP="00FB5C14">
      <w:pPr>
        <w:spacing w:after="0" w:line="240" w:lineRule="auto"/>
      </w:pPr>
      <w:r>
        <w:separator/>
      </w:r>
    </w:p>
    <w:p w14:paraId="20AA928D" w14:textId="77777777" w:rsidR="00A44BF6" w:rsidRDefault="00A44BF6"/>
    <w:p w14:paraId="4AC4ED4F" w14:textId="77777777" w:rsidR="00A44BF6" w:rsidRDefault="00A44BF6" w:rsidP="00FC304C"/>
  </w:footnote>
  <w:footnote w:type="continuationSeparator" w:id="0">
    <w:p w14:paraId="0901371A" w14:textId="77777777" w:rsidR="00A44BF6" w:rsidRDefault="00A44BF6" w:rsidP="00FB5C14">
      <w:pPr>
        <w:spacing w:after="0" w:line="240" w:lineRule="auto"/>
      </w:pPr>
      <w:r>
        <w:continuationSeparator/>
      </w:r>
    </w:p>
    <w:p w14:paraId="0EAB84A4" w14:textId="77777777" w:rsidR="00A44BF6" w:rsidRDefault="00A44BF6"/>
    <w:p w14:paraId="650C30C9" w14:textId="77777777" w:rsidR="00A44BF6" w:rsidRDefault="00A44BF6" w:rsidP="00FC304C"/>
  </w:footnote>
  <w:footnote w:type="continuationNotice" w:id="1">
    <w:p w14:paraId="05CB95D9" w14:textId="77777777" w:rsidR="00A44BF6" w:rsidRDefault="00A44B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0DB9C809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59093A7">
            <v:line id="Straight Connector 9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0,18.4pt" to="504.55pt,18.4pt" w14:anchorId="6198D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Times New Roman" w:hAnsi="Times New Roman" w:cs="Times New Roman" w:hint="eastAsia"/>
            <w:sz w:val="24"/>
            <w:szCs w:val="24"/>
          </w:rPr>
          <w:t>Factory Acceptance Test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03B5830B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BDA4597">
            <v:line id="Straight Connector 9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170d54 [3213]" strokeweight=".5pt" from="0,18.4pt" to="504.55pt,18.4pt" w14:anchorId="78876F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Inter Medium" w:hAnsi="Inter Medium"/>
            <w:sz w:val="24"/>
            <w:szCs w:val="24"/>
          </w:rPr>
          <w:t>Factory Acceptance Test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C8"/>
    <w:multiLevelType w:val="hybridMultilevel"/>
    <w:tmpl w:val="EBD4E16E"/>
    <w:lvl w:ilvl="0" w:tplc="B802DC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2791BC4"/>
    <w:multiLevelType w:val="multilevel"/>
    <w:tmpl w:val="D2826932"/>
    <w:lvl w:ilvl="0">
      <w:start w:val="1"/>
      <w:numFmt w:val="decimal"/>
      <w:lvlText w:val="%1."/>
      <w:lvlJc w:val="left"/>
      <w:pPr>
        <w:tabs>
          <w:tab w:val="num" w:pos="1720"/>
        </w:tabs>
        <w:ind w:left="1720" w:hanging="360"/>
      </w:pPr>
    </w:lvl>
    <w:lvl w:ilvl="1" w:tentative="1">
      <w:start w:val="1"/>
      <w:numFmt w:val="decimal"/>
      <w:lvlText w:val="%2."/>
      <w:lvlJc w:val="left"/>
      <w:pPr>
        <w:tabs>
          <w:tab w:val="num" w:pos="2440"/>
        </w:tabs>
        <w:ind w:left="2440" w:hanging="360"/>
      </w:pPr>
    </w:lvl>
    <w:lvl w:ilvl="2" w:tentative="1">
      <w:start w:val="1"/>
      <w:numFmt w:val="decimal"/>
      <w:lvlText w:val="%3."/>
      <w:lvlJc w:val="left"/>
      <w:pPr>
        <w:tabs>
          <w:tab w:val="num" w:pos="3160"/>
        </w:tabs>
        <w:ind w:left="3160" w:hanging="360"/>
      </w:pPr>
    </w:lvl>
    <w:lvl w:ilvl="3" w:tentative="1">
      <w:start w:val="1"/>
      <w:numFmt w:val="decimal"/>
      <w:lvlText w:val="%4."/>
      <w:lvlJc w:val="left"/>
      <w:pPr>
        <w:tabs>
          <w:tab w:val="num" w:pos="3880"/>
        </w:tabs>
        <w:ind w:left="3880" w:hanging="360"/>
      </w:pPr>
    </w:lvl>
    <w:lvl w:ilvl="4" w:tentative="1">
      <w:start w:val="1"/>
      <w:numFmt w:val="decimal"/>
      <w:lvlText w:val="%5."/>
      <w:lvlJc w:val="left"/>
      <w:pPr>
        <w:tabs>
          <w:tab w:val="num" w:pos="4600"/>
        </w:tabs>
        <w:ind w:left="4600" w:hanging="360"/>
      </w:pPr>
    </w:lvl>
    <w:lvl w:ilvl="5" w:tentative="1">
      <w:start w:val="1"/>
      <w:numFmt w:val="decimal"/>
      <w:lvlText w:val="%6."/>
      <w:lvlJc w:val="left"/>
      <w:pPr>
        <w:tabs>
          <w:tab w:val="num" w:pos="5320"/>
        </w:tabs>
        <w:ind w:left="5320" w:hanging="360"/>
      </w:pPr>
    </w:lvl>
    <w:lvl w:ilvl="6" w:tentative="1">
      <w:start w:val="1"/>
      <w:numFmt w:val="decimal"/>
      <w:lvlText w:val="%7."/>
      <w:lvlJc w:val="left"/>
      <w:pPr>
        <w:tabs>
          <w:tab w:val="num" w:pos="6040"/>
        </w:tabs>
        <w:ind w:left="6040" w:hanging="360"/>
      </w:pPr>
    </w:lvl>
    <w:lvl w:ilvl="7" w:tentative="1">
      <w:start w:val="1"/>
      <w:numFmt w:val="decimal"/>
      <w:lvlText w:val="%8."/>
      <w:lvlJc w:val="left"/>
      <w:pPr>
        <w:tabs>
          <w:tab w:val="num" w:pos="6760"/>
        </w:tabs>
        <w:ind w:left="6760" w:hanging="360"/>
      </w:pPr>
    </w:lvl>
    <w:lvl w:ilvl="8" w:tentative="1">
      <w:start w:val="1"/>
      <w:numFmt w:val="decimal"/>
      <w:lvlText w:val="%9."/>
      <w:lvlJc w:val="left"/>
      <w:pPr>
        <w:tabs>
          <w:tab w:val="num" w:pos="7480"/>
        </w:tabs>
        <w:ind w:left="7480" w:hanging="360"/>
      </w:pPr>
    </w:lvl>
  </w:abstractNum>
  <w:abstractNum w:abstractNumId="2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114874"/>
    <w:multiLevelType w:val="hybridMultilevel"/>
    <w:tmpl w:val="0BA88EEC"/>
    <w:lvl w:ilvl="0" w:tplc="9C168AC4">
      <w:numFmt w:val="bullet"/>
      <w:lvlText w:val="※"/>
      <w:lvlJc w:val="left"/>
      <w:pPr>
        <w:ind w:left="1352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" w15:restartNumberingAfterBreak="0">
    <w:nsid w:val="50E704DE"/>
    <w:multiLevelType w:val="hybridMultilevel"/>
    <w:tmpl w:val="E21CE656"/>
    <w:lvl w:ilvl="0" w:tplc="A04C0958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6" w15:restartNumberingAfterBreak="0">
    <w:nsid w:val="565D70EA"/>
    <w:multiLevelType w:val="hybridMultilevel"/>
    <w:tmpl w:val="A0CE9E32"/>
    <w:lvl w:ilvl="0" w:tplc="3E2C8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E43D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4661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4822B1"/>
    <w:multiLevelType w:val="hybridMultilevel"/>
    <w:tmpl w:val="A0F8E110"/>
    <w:lvl w:ilvl="0" w:tplc="72B29FBC">
      <w:start w:val="1"/>
      <w:numFmt w:val="decimal"/>
      <w:lvlText w:val="%1."/>
      <w:lvlJc w:val="left"/>
      <w:pPr>
        <w:ind w:left="13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10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2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B97E889"/>
    <w:multiLevelType w:val="multilevel"/>
    <w:tmpl w:val="32DA58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7"/>
      <w:numFmt w:val="decimal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A633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16380322">
    <w:abstractNumId w:val="12"/>
  </w:num>
  <w:num w:numId="2" w16cid:durableId="2050298357">
    <w:abstractNumId w:val="3"/>
  </w:num>
  <w:num w:numId="3" w16cid:durableId="1166481288">
    <w:abstractNumId w:val="10"/>
  </w:num>
  <w:num w:numId="4" w16cid:durableId="1526208323">
    <w:abstractNumId w:val="2"/>
  </w:num>
  <w:num w:numId="5" w16cid:durableId="226038183">
    <w:abstractNumId w:val="8"/>
  </w:num>
  <w:num w:numId="6" w16cid:durableId="719941202">
    <w:abstractNumId w:val="13"/>
  </w:num>
  <w:num w:numId="7" w16cid:durableId="258494133">
    <w:abstractNumId w:val="4"/>
  </w:num>
  <w:num w:numId="8" w16cid:durableId="1196040936">
    <w:abstractNumId w:val="7"/>
  </w:num>
  <w:num w:numId="9" w16cid:durableId="902059355">
    <w:abstractNumId w:val="9"/>
  </w:num>
  <w:num w:numId="10" w16cid:durableId="1432775452">
    <w:abstractNumId w:val="5"/>
  </w:num>
  <w:num w:numId="11" w16cid:durableId="1219972906">
    <w:abstractNumId w:val="11"/>
  </w:num>
  <w:num w:numId="12" w16cid:durableId="1043168208">
    <w:abstractNumId w:val="6"/>
  </w:num>
  <w:num w:numId="13" w16cid:durableId="1085106321">
    <w:abstractNumId w:val="0"/>
  </w:num>
  <w:num w:numId="14" w16cid:durableId="239798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bordersDoNotSurroundHeader/>
  <w:bordersDoNotSurroundFooter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A02"/>
    <w:rsid w:val="000031C9"/>
    <w:rsid w:val="0000337B"/>
    <w:rsid w:val="00003764"/>
    <w:rsid w:val="000039E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4048B"/>
    <w:rsid w:val="000406BC"/>
    <w:rsid w:val="00040AED"/>
    <w:rsid w:val="00041245"/>
    <w:rsid w:val="00041614"/>
    <w:rsid w:val="00041F1A"/>
    <w:rsid w:val="00042653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547"/>
    <w:rsid w:val="00046709"/>
    <w:rsid w:val="00047F89"/>
    <w:rsid w:val="00050D4C"/>
    <w:rsid w:val="0005184D"/>
    <w:rsid w:val="00051A36"/>
    <w:rsid w:val="00051DFD"/>
    <w:rsid w:val="0005221B"/>
    <w:rsid w:val="00052A94"/>
    <w:rsid w:val="0005317F"/>
    <w:rsid w:val="00053805"/>
    <w:rsid w:val="00053A9F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C32"/>
    <w:rsid w:val="00060DF9"/>
    <w:rsid w:val="000612CE"/>
    <w:rsid w:val="0006148A"/>
    <w:rsid w:val="00061836"/>
    <w:rsid w:val="00061E2A"/>
    <w:rsid w:val="00062090"/>
    <w:rsid w:val="0006247E"/>
    <w:rsid w:val="00062758"/>
    <w:rsid w:val="00062C8E"/>
    <w:rsid w:val="00063EAD"/>
    <w:rsid w:val="000642F1"/>
    <w:rsid w:val="000648DF"/>
    <w:rsid w:val="00065740"/>
    <w:rsid w:val="00065977"/>
    <w:rsid w:val="00066AFB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AE0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3CD"/>
    <w:rsid w:val="0008551F"/>
    <w:rsid w:val="0008572A"/>
    <w:rsid w:val="0008591C"/>
    <w:rsid w:val="00085D5A"/>
    <w:rsid w:val="00085E7D"/>
    <w:rsid w:val="000860D7"/>
    <w:rsid w:val="000879C9"/>
    <w:rsid w:val="0009057C"/>
    <w:rsid w:val="000907B9"/>
    <w:rsid w:val="00090978"/>
    <w:rsid w:val="0009146B"/>
    <w:rsid w:val="00091634"/>
    <w:rsid w:val="00091AC3"/>
    <w:rsid w:val="00091B81"/>
    <w:rsid w:val="00091D48"/>
    <w:rsid w:val="00092E5A"/>
    <w:rsid w:val="00093248"/>
    <w:rsid w:val="000934E8"/>
    <w:rsid w:val="00093507"/>
    <w:rsid w:val="0009364E"/>
    <w:rsid w:val="00093C39"/>
    <w:rsid w:val="0009507A"/>
    <w:rsid w:val="00095796"/>
    <w:rsid w:val="0009643A"/>
    <w:rsid w:val="00096997"/>
    <w:rsid w:val="00096C32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4E"/>
    <w:rsid w:val="000B166D"/>
    <w:rsid w:val="000B2F94"/>
    <w:rsid w:val="000B3426"/>
    <w:rsid w:val="000B42C6"/>
    <w:rsid w:val="000B54F2"/>
    <w:rsid w:val="000B5AB6"/>
    <w:rsid w:val="000B63EB"/>
    <w:rsid w:val="000B7528"/>
    <w:rsid w:val="000B7A18"/>
    <w:rsid w:val="000B7A5D"/>
    <w:rsid w:val="000B7AE6"/>
    <w:rsid w:val="000B7C72"/>
    <w:rsid w:val="000C0024"/>
    <w:rsid w:val="000C07FE"/>
    <w:rsid w:val="000C120B"/>
    <w:rsid w:val="000C1B09"/>
    <w:rsid w:val="000C1B77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7EA"/>
    <w:rsid w:val="000D0AA2"/>
    <w:rsid w:val="000D0ACE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5F29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5376"/>
    <w:rsid w:val="000F550D"/>
    <w:rsid w:val="000F5BE0"/>
    <w:rsid w:val="000F5C46"/>
    <w:rsid w:val="000F5E7F"/>
    <w:rsid w:val="000F623F"/>
    <w:rsid w:val="000F6337"/>
    <w:rsid w:val="000F6AD3"/>
    <w:rsid w:val="000F6D9C"/>
    <w:rsid w:val="000F7210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15A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2CC3"/>
    <w:rsid w:val="00143206"/>
    <w:rsid w:val="00143473"/>
    <w:rsid w:val="00143CB2"/>
    <w:rsid w:val="00143D18"/>
    <w:rsid w:val="00144046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373"/>
    <w:rsid w:val="00154508"/>
    <w:rsid w:val="00154BE6"/>
    <w:rsid w:val="00154D29"/>
    <w:rsid w:val="00155C88"/>
    <w:rsid w:val="00155EEA"/>
    <w:rsid w:val="0015673E"/>
    <w:rsid w:val="00156A9D"/>
    <w:rsid w:val="001570BA"/>
    <w:rsid w:val="00157177"/>
    <w:rsid w:val="001605CC"/>
    <w:rsid w:val="00160E7D"/>
    <w:rsid w:val="00161020"/>
    <w:rsid w:val="00161DC5"/>
    <w:rsid w:val="001624E4"/>
    <w:rsid w:val="001627EE"/>
    <w:rsid w:val="001628D1"/>
    <w:rsid w:val="00162D13"/>
    <w:rsid w:val="00163055"/>
    <w:rsid w:val="0016310E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2C5A"/>
    <w:rsid w:val="00173BFE"/>
    <w:rsid w:val="0017458A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6FE0"/>
    <w:rsid w:val="001A0EBA"/>
    <w:rsid w:val="001A1110"/>
    <w:rsid w:val="001A1ECA"/>
    <w:rsid w:val="001A1EF9"/>
    <w:rsid w:val="001A2B44"/>
    <w:rsid w:val="001A3548"/>
    <w:rsid w:val="001A35E5"/>
    <w:rsid w:val="001A3DEB"/>
    <w:rsid w:val="001A4243"/>
    <w:rsid w:val="001A4AC6"/>
    <w:rsid w:val="001A5573"/>
    <w:rsid w:val="001A595C"/>
    <w:rsid w:val="001A689E"/>
    <w:rsid w:val="001A6AF0"/>
    <w:rsid w:val="001A7303"/>
    <w:rsid w:val="001A79AD"/>
    <w:rsid w:val="001B0EAB"/>
    <w:rsid w:val="001B0F0B"/>
    <w:rsid w:val="001B1091"/>
    <w:rsid w:val="001B17F2"/>
    <w:rsid w:val="001B2A40"/>
    <w:rsid w:val="001B2F33"/>
    <w:rsid w:val="001B3BFC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EE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634"/>
    <w:rsid w:val="001C52B7"/>
    <w:rsid w:val="001C6467"/>
    <w:rsid w:val="001C6800"/>
    <w:rsid w:val="001C6A0F"/>
    <w:rsid w:val="001C6AC3"/>
    <w:rsid w:val="001C75B0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642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71"/>
    <w:rsid w:val="001F59B5"/>
    <w:rsid w:val="001F59E6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3735"/>
    <w:rsid w:val="00204C89"/>
    <w:rsid w:val="00204DDF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9DC"/>
    <w:rsid w:val="00212CB9"/>
    <w:rsid w:val="00213007"/>
    <w:rsid w:val="0021394E"/>
    <w:rsid w:val="00213F77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431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4BC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8F8"/>
    <w:rsid w:val="00273A81"/>
    <w:rsid w:val="00273AEE"/>
    <w:rsid w:val="00274319"/>
    <w:rsid w:val="00274504"/>
    <w:rsid w:val="0027465A"/>
    <w:rsid w:val="002746E6"/>
    <w:rsid w:val="002749B0"/>
    <w:rsid w:val="00274DAA"/>
    <w:rsid w:val="00275830"/>
    <w:rsid w:val="00276A39"/>
    <w:rsid w:val="00276B1C"/>
    <w:rsid w:val="00276B44"/>
    <w:rsid w:val="00276F04"/>
    <w:rsid w:val="002770BC"/>
    <w:rsid w:val="002774BA"/>
    <w:rsid w:val="0027767A"/>
    <w:rsid w:val="00277BE1"/>
    <w:rsid w:val="002800D5"/>
    <w:rsid w:val="00280791"/>
    <w:rsid w:val="0028108A"/>
    <w:rsid w:val="00281A49"/>
    <w:rsid w:val="00281B8C"/>
    <w:rsid w:val="00281DD4"/>
    <w:rsid w:val="00281ED8"/>
    <w:rsid w:val="00282216"/>
    <w:rsid w:val="0028258B"/>
    <w:rsid w:val="00282C75"/>
    <w:rsid w:val="00283154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0BC"/>
    <w:rsid w:val="002914BE"/>
    <w:rsid w:val="002917BF"/>
    <w:rsid w:val="002921EF"/>
    <w:rsid w:val="002924D6"/>
    <w:rsid w:val="00292C18"/>
    <w:rsid w:val="00292C39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97EE0"/>
    <w:rsid w:val="002A04D9"/>
    <w:rsid w:val="002A0C14"/>
    <w:rsid w:val="002A1929"/>
    <w:rsid w:val="002A24FF"/>
    <w:rsid w:val="002A277B"/>
    <w:rsid w:val="002A2805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3B5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0B2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C56"/>
    <w:rsid w:val="002F4DEE"/>
    <w:rsid w:val="002F4E3C"/>
    <w:rsid w:val="002F59F4"/>
    <w:rsid w:val="002F6CC9"/>
    <w:rsid w:val="002F6FE1"/>
    <w:rsid w:val="002F7207"/>
    <w:rsid w:val="002F776D"/>
    <w:rsid w:val="00300701"/>
    <w:rsid w:val="003016A9"/>
    <w:rsid w:val="00301C4B"/>
    <w:rsid w:val="00302008"/>
    <w:rsid w:val="00302166"/>
    <w:rsid w:val="00302EDA"/>
    <w:rsid w:val="003031DF"/>
    <w:rsid w:val="003034FC"/>
    <w:rsid w:val="00303B3F"/>
    <w:rsid w:val="00303D35"/>
    <w:rsid w:val="00303FDA"/>
    <w:rsid w:val="0030442E"/>
    <w:rsid w:val="00304570"/>
    <w:rsid w:val="003045EB"/>
    <w:rsid w:val="00304D65"/>
    <w:rsid w:val="00305103"/>
    <w:rsid w:val="003063F2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70E"/>
    <w:rsid w:val="0031199F"/>
    <w:rsid w:val="00313667"/>
    <w:rsid w:val="0031402D"/>
    <w:rsid w:val="0031466D"/>
    <w:rsid w:val="00314E87"/>
    <w:rsid w:val="00315A1D"/>
    <w:rsid w:val="00315CAD"/>
    <w:rsid w:val="00315F6F"/>
    <w:rsid w:val="003167D4"/>
    <w:rsid w:val="00317158"/>
    <w:rsid w:val="00317A8C"/>
    <w:rsid w:val="00317EBA"/>
    <w:rsid w:val="00320B5E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453"/>
    <w:rsid w:val="00334802"/>
    <w:rsid w:val="003351FE"/>
    <w:rsid w:val="003361C7"/>
    <w:rsid w:val="00336AD4"/>
    <w:rsid w:val="0033792F"/>
    <w:rsid w:val="00340283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714C"/>
    <w:rsid w:val="0035755E"/>
    <w:rsid w:val="003577A3"/>
    <w:rsid w:val="00357BB5"/>
    <w:rsid w:val="0036095D"/>
    <w:rsid w:val="00361673"/>
    <w:rsid w:val="00361740"/>
    <w:rsid w:val="0036242C"/>
    <w:rsid w:val="003626A3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502"/>
    <w:rsid w:val="00374664"/>
    <w:rsid w:val="0037492C"/>
    <w:rsid w:val="00374AF6"/>
    <w:rsid w:val="00377315"/>
    <w:rsid w:val="003773D1"/>
    <w:rsid w:val="00377F85"/>
    <w:rsid w:val="003803CD"/>
    <w:rsid w:val="003804F0"/>
    <w:rsid w:val="003806EA"/>
    <w:rsid w:val="00380A6D"/>
    <w:rsid w:val="00381297"/>
    <w:rsid w:val="00382569"/>
    <w:rsid w:val="00382BB6"/>
    <w:rsid w:val="00382DC0"/>
    <w:rsid w:val="00383C0C"/>
    <w:rsid w:val="0038450A"/>
    <w:rsid w:val="00384BFA"/>
    <w:rsid w:val="00385B60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898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34D6"/>
    <w:rsid w:val="003A3A29"/>
    <w:rsid w:val="003A3C0C"/>
    <w:rsid w:val="003A44AA"/>
    <w:rsid w:val="003A456E"/>
    <w:rsid w:val="003A4806"/>
    <w:rsid w:val="003A494F"/>
    <w:rsid w:val="003A5BA0"/>
    <w:rsid w:val="003A5FEE"/>
    <w:rsid w:val="003A62BF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BE"/>
    <w:rsid w:val="003C26A1"/>
    <w:rsid w:val="003C2740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90D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5DE"/>
    <w:rsid w:val="003F700D"/>
    <w:rsid w:val="003F73BD"/>
    <w:rsid w:val="003F7B27"/>
    <w:rsid w:val="0040000F"/>
    <w:rsid w:val="004002AB"/>
    <w:rsid w:val="004008ED"/>
    <w:rsid w:val="00401318"/>
    <w:rsid w:val="00401FD0"/>
    <w:rsid w:val="0040235B"/>
    <w:rsid w:val="0040348A"/>
    <w:rsid w:val="004049EE"/>
    <w:rsid w:val="00404EB4"/>
    <w:rsid w:val="004054A4"/>
    <w:rsid w:val="00406025"/>
    <w:rsid w:val="00406F8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4A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CB6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929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3E33"/>
    <w:rsid w:val="0044425D"/>
    <w:rsid w:val="00444AFF"/>
    <w:rsid w:val="00445A69"/>
    <w:rsid w:val="004460EB"/>
    <w:rsid w:val="00446133"/>
    <w:rsid w:val="00446A27"/>
    <w:rsid w:val="004473ED"/>
    <w:rsid w:val="00447575"/>
    <w:rsid w:val="00450311"/>
    <w:rsid w:val="0045125E"/>
    <w:rsid w:val="0045177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6F92"/>
    <w:rsid w:val="00457686"/>
    <w:rsid w:val="004608C2"/>
    <w:rsid w:val="00462D2F"/>
    <w:rsid w:val="0046428D"/>
    <w:rsid w:val="00464B9F"/>
    <w:rsid w:val="00465652"/>
    <w:rsid w:val="00465C67"/>
    <w:rsid w:val="0046615B"/>
    <w:rsid w:val="004663C1"/>
    <w:rsid w:val="00467FAC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3100"/>
    <w:rsid w:val="0048337B"/>
    <w:rsid w:val="004840EC"/>
    <w:rsid w:val="004866A0"/>
    <w:rsid w:val="004869C0"/>
    <w:rsid w:val="0048736D"/>
    <w:rsid w:val="00487D70"/>
    <w:rsid w:val="00487E16"/>
    <w:rsid w:val="00490224"/>
    <w:rsid w:val="00490634"/>
    <w:rsid w:val="004913ED"/>
    <w:rsid w:val="00491CD9"/>
    <w:rsid w:val="00491F27"/>
    <w:rsid w:val="00492C85"/>
    <w:rsid w:val="00492DEC"/>
    <w:rsid w:val="00492E74"/>
    <w:rsid w:val="0049319D"/>
    <w:rsid w:val="004935AA"/>
    <w:rsid w:val="00493AD2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247B"/>
    <w:rsid w:val="004B2FCE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4C9"/>
    <w:rsid w:val="004B68C5"/>
    <w:rsid w:val="004B7011"/>
    <w:rsid w:val="004B7070"/>
    <w:rsid w:val="004B764F"/>
    <w:rsid w:val="004C0A9C"/>
    <w:rsid w:val="004C106F"/>
    <w:rsid w:val="004C13B8"/>
    <w:rsid w:val="004C1DB0"/>
    <w:rsid w:val="004C2167"/>
    <w:rsid w:val="004C218A"/>
    <w:rsid w:val="004C27A4"/>
    <w:rsid w:val="004C2DAD"/>
    <w:rsid w:val="004C3707"/>
    <w:rsid w:val="004C3B7D"/>
    <w:rsid w:val="004C4417"/>
    <w:rsid w:val="004C4DD6"/>
    <w:rsid w:val="004C4F2B"/>
    <w:rsid w:val="004C5C58"/>
    <w:rsid w:val="004C6337"/>
    <w:rsid w:val="004C69CC"/>
    <w:rsid w:val="004C6CCF"/>
    <w:rsid w:val="004C7449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4E4E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1A86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3C6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5D6"/>
    <w:rsid w:val="0051075F"/>
    <w:rsid w:val="00511852"/>
    <w:rsid w:val="00511B4B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17F25"/>
    <w:rsid w:val="00520400"/>
    <w:rsid w:val="00521728"/>
    <w:rsid w:val="005218A5"/>
    <w:rsid w:val="00521ECE"/>
    <w:rsid w:val="005224D5"/>
    <w:rsid w:val="00522727"/>
    <w:rsid w:val="00522C37"/>
    <w:rsid w:val="00523834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3A91"/>
    <w:rsid w:val="00534711"/>
    <w:rsid w:val="005362C0"/>
    <w:rsid w:val="005365C0"/>
    <w:rsid w:val="0053697D"/>
    <w:rsid w:val="00536D4F"/>
    <w:rsid w:val="0053737A"/>
    <w:rsid w:val="00540130"/>
    <w:rsid w:val="0054235E"/>
    <w:rsid w:val="00542480"/>
    <w:rsid w:val="00542996"/>
    <w:rsid w:val="00542CCA"/>
    <w:rsid w:val="00543483"/>
    <w:rsid w:val="005437E3"/>
    <w:rsid w:val="00543A5D"/>
    <w:rsid w:val="00544381"/>
    <w:rsid w:val="0054459A"/>
    <w:rsid w:val="00544D3C"/>
    <w:rsid w:val="00545F63"/>
    <w:rsid w:val="00546110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2DC6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124D"/>
    <w:rsid w:val="0059224A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90C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074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EE8"/>
    <w:rsid w:val="005C55EB"/>
    <w:rsid w:val="005C57FF"/>
    <w:rsid w:val="005C58F5"/>
    <w:rsid w:val="005C5A62"/>
    <w:rsid w:val="005C5F8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711"/>
    <w:rsid w:val="005D1C02"/>
    <w:rsid w:val="005D200A"/>
    <w:rsid w:val="005D266E"/>
    <w:rsid w:val="005D3285"/>
    <w:rsid w:val="005D334B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84"/>
    <w:rsid w:val="005E5DDD"/>
    <w:rsid w:val="005E661F"/>
    <w:rsid w:val="005E66FF"/>
    <w:rsid w:val="005E6763"/>
    <w:rsid w:val="005E67AE"/>
    <w:rsid w:val="005E67F1"/>
    <w:rsid w:val="005E6CB0"/>
    <w:rsid w:val="005E6E79"/>
    <w:rsid w:val="005E7128"/>
    <w:rsid w:val="005E72F5"/>
    <w:rsid w:val="005E7347"/>
    <w:rsid w:val="005E747E"/>
    <w:rsid w:val="005E74BB"/>
    <w:rsid w:val="005F09A4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0994"/>
    <w:rsid w:val="00600EBC"/>
    <w:rsid w:val="006013B0"/>
    <w:rsid w:val="006019B6"/>
    <w:rsid w:val="00601B78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134B"/>
    <w:rsid w:val="00622EBD"/>
    <w:rsid w:val="0062393B"/>
    <w:rsid w:val="006239E9"/>
    <w:rsid w:val="00623E6D"/>
    <w:rsid w:val="0062410E"/>
    <w:rsid w:val="006244C6"/>
    <w:rsid w:val="0062588F"/>
    <w:rsid w:val="00625C77"/>
    <w:rsid w:val="00626692"/>
    <w:rsid w:val="00626B19"/>
    <w:rsid w:val="00626BC9"/>
    <w:rsid w:val="006271C4"/>
    <w:rsid w:val="00627338"/>
    <w:rsid w:val="0062754A"/>
    <w:rsid w:val="0062783D"/>
    <w:rsid w:val="00627A5F"/>
    <w:rsid w:val="00627C3C"/>
    <w:rsid w:val="0063024C"/>
    <w:rsid w:val="0063086F"/>
    <w:rsid w:val="006308A9"/>
    <w:rsid w:val="00630A1E"/>
    <w:rsid w:val="00630B72"/>
    <w:rsid w:val="00630B88"/>
    <w:rsid w:val="0063120A"/>
    <w:rsid w:val="00631851"/>
    <w:rsid w:val="0063242F"/>
    <w:rsid w:val="0063248A"/>
    <w:rsid w:val="006328FA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4B0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3AA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5BA2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6D7F"/>
    <w:rsid w:val="00677266"/>
    <w:rsid w:val="006772BC"/>
    <w:rsid w:val="006774AB"/>
    <w:rsid w:val="0067759E"/>
    <w:rsid w:val="00677810"/>
    <w:rsid w:val="00677CAD"/>
    <w:rsid w:val="00677F6F"/>
    <w:rsid w:val="006805D9"/>
    <w:rsid w:val="006805DD"/>
    <w:rsid w:val="00680663"/>
    <w:rsid w:val="006806C6"/>
    <w:rsid w:val="0068077C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BB9"/>
    <w:rsid w:val="00687D98"/>
    <w:rsid w:val="00690057"/>
    <w:rsid w:val="006901A2"/>
    <w:rsid w:val="0069096D"/>
    <w:rsid w:val="00691259"/>
    <w:rsid w:val="0069174E"/>
    <w:rsid w:val="00691B2E"/>
    <w:rsid w:val="00692709"/>
    <w:rsid w:val="006929CC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582"/>
    <w:rsid w:val="006A06D4"/>
    <w:rsid w:val="006A0769"/>
    <w:rsid w:val="006A0F45"/>
    <w:rsid w:val="006A1307"/>
    <w:rsid w:val="006A1599"/>
    <w:rsid w:val="006A29DC"/>
    <w:rsid w:val="006A2BE6"/>
    <w:rsid w:val="006A40C7"/>
    <w:rsid w:val="006A419F"/>
    <w:rsid w:val="006A4730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5F1B"/>
    <w:rsid w:val="006D61A7"/>
    <w:rsid w:val="006D63E4"/>
    <w:rsid w:val="006D689A"/>
    <w:rsid w:val="006D6B2A"/>
    <w:rsid w:val="006D70B6"/>
    <w:rsid w:val="006D7840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72C1"/>
    <w:rsid w:val="006F0240"/>
    <w:rsid w:val="006F15C9"/>
    <w:rsid w:val="006F1C87"/>
    <w:rsid w:val="006F1DA0"/>
    <w:rsid w:val="006F1DEA"/>
    <w:rsid w:val="006F2581"/>
    <w:rsid w:val="006F2B4E"/>
    <w:rsid w:val="006F3535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07DF7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CE"/>
    <w:rsid w:val="007247FE"/>
    <w:rsid w:val="0072484E"/>
    <w:rsid w:val="00724A31"/>
    <w:rsid w:val="00724AC6"/>
    <w:rsid w:val="007250B6"/>
    <w:rsid w:val="0072569A"/>
    <w:rsid w:val="00725EC8"/>
    <w:rsid w:val="007261C8"/>
    <w:rsid w:val="00726677"/>
    <w:rsid w:val="00726D31"/>
    <w:rsid w:val="00727FF6"/>
    <w:rsid w:val="00730529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37C1F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CD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630"/>
    <w:rsid w:val="00773DBF"/>
    <w:rsid w:val="00773F91"/>
    <w:rsid w:val="007741AB"/>
    <w:rsid w:val="007742CF"/>
    <w:rsid w:val="007743F3"/>
    <w:rsid w:val="007753F9"/>
    <w:rsid w:val="00775B76"/>
    <w:rsid w:val="00775D6C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20"/>
    <w:rsid w:val="0078784C"/>
    <w:rsid w:val="007878A4"/>
    <w:rsid w:val="00787949"/>
    <w:rsid w:val="00787B1C"/>
    <w:rsid w:val="00787B4C"/>
    <w:rsid w:val="00787C4C"/>
    <w:rsid w:val="00790074"/>
    <w:rsid w:val="00790132"/>
    <w:rsid w:val="00790837"/>
    <w:rsid w:val="00790D11"/>
    <w:rsid w:val="007913B4"/>
    <w:rsid w:val="007916FB"/>
    <w:rsid w:val="0079310B"/>
    <w:rsid w:val="0079314B"/>
    <w:rsid w:val="0079378A"/>
    <w:rsid w:val="00793EBC"/>
    <w:rsid w:val="0079411F"/>
    <w:rsid w:val="007944AF"/>
    <w:rsid w:val="0079498E"/>
    <w:rsid w:val="00795B3E"/>
    <w:rsid w:val="00795B40"/>
    <w:rsid w:val="00796097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5C9"/>
    <w:rsid w:val="007A37C9"/>
    <w:rsid w:val="007A3FC1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A69A1"/>
    <w:rsid w:val="007B0B6F"/>
    <w:rsid w:val="007B0B74"/>
    <w:rsid w:val="007B21B5"/>
    <w:rsid w:val="007B2984"/>
    <w:rsid w:val="007B2CB7"/>
    <w:rsid w:val="007B414D"/>
    <w:rsid w:val="007B4522"/>
    <w:rsid w:val="007B455D"/>
    <w:rsid w:val="007B45C1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0EC8"/>
    <w:rsid w:val="007E117D"/>
    <w:rsid w:val="007E13BA"/>
    <w:rsid w:val="007E20EC"/>
    <w:rsid w:val="007E2AF5"/>
    <w:rsid w:val="007E31B6"/>
    <w:rsid w:val="007E33AE"/>
    <w:rsid w:val="007E4870"/>
    <w:rsid w:val="007E501F"/>
    <w:rsid w:val="007E5179"/>
    <w:rsid w:val="007E5A3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0DB8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727"/>
    <w:rsid w:val="00807065"/>
    <w:rsid w:val="0080728D"/>
    <w:rsid w:val="00807342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0CB1"/>
    <w:rsid w:val="008312A4"/>
    <w:rsid w:val="00831A03"/>
    <w:rsid w:val="00831C1E"/>
    <w:rsid w:val="00831FB6"/>
    <w:rsid w:val="0083238E"/>
    <w:rsid w:val="00832CE5"/>
    <w:rsid w:val="00832F8E"/>
    <w:rsid w:val="008330C0"/>
    <w:rsid w:val="008332D3"/>
    <w:rsid w:val="008334CB"/>
    <w:rsid w:val="0083375D"/>
    <w:rsid w:val="0083386A"/>
    <w:rsid w:val="00833904"/>
    <w:rsid w:val="00833E2D"/>
    <w:rsid w:val="0083467D"/>
    <w:rsid w:val="00834DDE"/>
    <w:rsid w:val="008352DF"/>
    <w:rsid w:val="00835AFA"/>
    <w:rsid w:val="00835E65"/>
    <w:rsid w:val="008374C0"/>
    <w:rsid w:val="00837653"/>
    <w:rsid w:val="008377E6"/>
    <w:rsid w:val="0083791D"/>
    <w:rsid w:val="00837F94"/>
    <w:rsid w:val="00840751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1700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1C4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1056"/>
    <w:rsid w:val="00881329"/>
    <w:rsid w:val="00881E49"/>
    <w:rsid w:val="00881ED6"/>
    <w:rsid w:val="0088202A"/>
    <w:rsid w:val="008821EB"/>
    <w:rsid w:val="008822CF"/>
    <w:rsid w:val="00882D0A"/>
    <w:rsid w:val="00882D78"/>
    <w:rsid w:val="00883089"/>
    <w:rsid w:val="0088335E"/>
    <w:rsid w:val="008844A6"/>
    <w:rsid w:val="00885659"/>
    <w:rsid w:val="00885685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1F2D"/>
    <w:rsid w:val="0089255E"/>
    <w:rsid w:val="0089376A"/>
    <w:rsid w:val="00893A23"/>
    <w:rsid w:val="00893A36"/>
    <w:rsid w:val="00893A6B"/>
    <w:rsid w:val="00893AD8"/>
    <w:rsid w:val="00893BBB"/>
    <w:rsid w:val="008946EF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4E36"/>
    <w:rsid w:val="008A5395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5A1"/>
    <w:rsid w:val="008B2BF9"/>
    <w:rsid w:val="008B4164"/>
    <w:rsid w:val="008B4270"/>
    <w:rsid w:val="008B4CDD"/>
    <w:rsid w:val="008B4D40"/>
    <w:rsid w:val="008B5126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3B82"/>
    <w:rsid w:val="008C43A4"/>
    <w:rsid w:val="008C625B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371C"/>
    <w:rsid w:val="008D50B5"/>
    <w:rsid w:val="008D513A"/>
    <w:rsid w:val="008D5475"/>
    <w:rsid w:val="008D54CC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3EC"/>
    <w:rsid w:val="008E25A1"/>
    <w:rsid w:val="008E2C44"/>
    <w:rsid w:val="008E3E69"/>
    <w:rsid w:val="008E3FD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21E9"/>
    <w:rsid w:val="008F2772"/>
    <w:rsid w:val="008F2ADA"/>
    <w:rsid w:val="008F3003"/>
    <w:rsid w:val="008F30A1"/>
    <w:rsid w:val="008F3483"/>
    <w:rsid w:val="008F3654"/>
    <w:rsid w:val="008F41DA"/>
    <w:rsid w:val="008F4488"/>
    <w:rsid w:val="008F45A8"/>
    <w:rsid w:val="008F488F"/>
    <w:rsid w:val="008F50E3"/>
    <w:rsid w:val="008F5122"/>
    <w:rsid w:val="008F58FE"/>
    <w:rsid w:val="008F5B3D"/>
    <w:rsid w:val="008F5D58"/>
    <w:rsid w:val="008F63A8"/>
    <w:rsid w:val="008F6767"/>
    <w:rsid w:val="008F6768"/>
    <w:rsid w:val="008F6B11"/>
    <w:rsid w:val="008F6B7B"/>
    <w:rsid w:val="008F6E3F"/>
    <w:rsid w:val="008F72B3"/>
    <w:rsid w:val="008F7506"/>
    <w:rsid w:val="008F783A"/>
    <w:rsid w:val="008F7887"/>
    <w:rsid w:val="009002ED"/>
    <w:rsid w:val="00900345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2B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954"/>
    <w:rsid w:val="00924D7E"/>
    <w:rsid w:val="00925645"/>
    <w:rsid w:val="00925AA7"/>
    <w:rsid w:val="009266AD"/>
    <w:rsid w:val="00926BD7"/>
    <w:rsid w:val="00926CCF"/>
    <w:rsid w:val="00926D87"/>
    <w:rsid w:val="00926EAF"/>
    <w:rsid w:val="00927007"/>
    <w:rsid w:val="009272B6"/>
    <w:rsid w:val="00927408"/>
    <w:rsid w:val="00927DEA"/>
    <w:rsid w:val="009301C1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6929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62EF"/>
    <w:rsid w:val="009665F2"/>
    <w:rsid w:val="00966C28"/>
    <w:rsid w:val="00966E75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5CB"/>
    <w:rsid w:val="00985D96"/>
    <w:rsid w:val="0098604B"/>
    <w:rsid w:val="0098613E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092"/>
    <w:rsid w:val="009A5332"/>
    <w:rsid w:val="009A539B"/>
    <w:rsid w:val="009A5711"/>
    <w:rsid w:val="009A5CEF"/>
    <w:rsid w:val="009A60B7"/>
    <w:rsid w:val="009A64AC"/>
    <w:rsid w:val="009A6864"/>
    <w:rsid w:val="009A6C7E"/>
    <w:rsid w:val="009A7A37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36CB"/>
    <w:rsid w:val="009C4161"/>
    <w:rsid w:val="009C4E31"/>
    <w:rsid w:val="009C4FC5"/>
    <w:rsid w:val="009C5C60"/>
    <w:rsid w:val="009C7476"/>
    <w:rsid w:val="009D0398"/>
    <w:rsid w:val="009D04D7"/>
    <w:rsid w:val="009D1024"/>
    <w:rsid w:val="009D2428"/>
    <w:rsid w:val="009D2B33"/>
    <w:rsid w:val="009D2D0E"/>
    <w:rsid w:val="009D3360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8C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395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B78"/>
    <w:rsid w:val="009F4C87"/>
    <w:rsid w:val="009F4D32"/>
    <w:rsid w:val="009F5486"/>
    <w:rsid w:val="009F5FDC"/>
    <w:rsid w:val="009F6AEF"/>
    <w:rsid w:val="009F707A"/>
    <w:rsid w:val="009F7144"/>
    <w:rsid w:val="009F7292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65C"/>
    <w:rsid w:val="00A0482F"/>
    <w:rsid w:val="00A0563F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409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3B28"/>
    <w:rsid w:val="00A23F76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3B55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BF6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28B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57CFE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302F"/>
    <w:rsid w:val="00A73C15"/>
    <w:rsid w:val="00A74392"/>
    <w:rsid w:val="00A75725"/>
    <w:rsid w:val="00A75B55"/>
    <w:rsid w:val="00A765A6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0AB"/>
    <w:rsid w:val="00A8375C"/>
    <w:rsid w:val="00A83AB4"/>
    <w:rsid w:val="00A83ABF"/>
    <w:rsid w:val="00A83D86"/>
    <w:rsid w:val="00A84759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BF0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5B0"/>
    <w:rsid w:val="00AA0D2D"/>
    <w:rsid w:val="00AA0F44"/>
    <w:rsid w:val="00AA15A0"/>
    <w:rsid w:val="00AA1B10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A4F"/>
    <w:rsid w:val="00AC1B8D"/>
    <w:rsid w:val="00AC1CE3"/>
    <w:rsid w:val="00AC2B18"/>
    <w:rsid w:val="00AC3200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83D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A0E"/>
    <w:rsid w:val="00AF3D6C"/>
    <w:rsid w:val="00AF3F06"/>
    <w:rsid w:val="00AF3F53"/>
    <w:rsid w:val="00AF3FF1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309"/>
    <w:rsid w:val="00B0148C"/>
    <w:rsid w:val="00B0376F"/>
    <w:rsid w:val="00B03FED"/>
    <w:rsid w:val="00B04A10"/>
    <w:rsid w:val="00B04B8E"/>
    <w:rsid w:val="00B05415"/>
    <w:rsid w:val="00B05FEE"/>
    <w:rsid w:val="00B06CA2"/>
    <w:rsid w:val="00B071C3"/>
    <w:rsid w:val="00B07583"/>
    <w:rsid w:val="00B076FF"/>
    <w:rsid w:val="00B11320"/>
    <w:rsid w:val="00B11717"/>
    <w:rsid w:val="00B11A59"/>
    <w:rsid w:val="00B12F41"/>
    <w:rsid w:val="00B141C0"/>
    <w:rsid w:val="00B14A0F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0DB2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5984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2A0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69C"/>
    <w:rsid w:val="00B83E38"/>
    <w:rsid w:val="00B84EB0"/>
    <w:rsid w:val="00B85349"/>
    <w:rsid w:val="00B858CE"/>
    <w:rsid w:val="00B878C9"/>
    <w:rsid w:val="00B87B41"/>
    <w:rsid w:val="00B87B6B"/>
    <w:rsid w:val="00B902EF"/>
    <w:rsid w:val="00B905BB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AEB"/>
    <w:rsid w:val="00B97B2B"/>
    <w:rsid w:val="00BA1174"/>
    <w:rsid w:val="00BA1487"/>
    <w:rsid w:val="00BA14BB"/>
    <w:rsid w:val="00BA17D5"/>
    <w:rsid w:val="00BA1D7E"/>
    <w:rsid w:val="00BA1EA9"/>
    <w:rsid w:val="00BA1EAF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2BC1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A2E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88B"/>
    <w:rsid w:val="00BE0C3A"/>
    <w:rsid w:val="00BE10AE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A31"/>
    <w:rsid w:val="00C03AE6"/>
    <w:rsid w:val="00C03C95"/>
    <w:rsid w:val="00C05BFF"/>
    <w:rsid w:val="00C05C73"/>
    <w:rsid w:val="00C0657F"/>
    <w:rsid w:val="00C065CB"/>
    <w:rsid w:val="00C06D49"/>
    <w:rsid w:val="00C07D93"/>
    <w:rsid w:val="00C1000A"/>
    <w:rsid w:val="00C10B2C"/>
    <w:rsid w:val="00C10E62"/>
    <w:rsid w:val="00C11D1E"/>
    <w:rsid w:val="00C11EF1"/>
    <w:rsid w:val="00C12D51"/>
    <w:rsid w:val="00C12E26"/>
    <w:rsid w:val="00C137E5"/>
    <w:rsid w:val="00C14DDB"/>
    <w:rsid w:val="00C1503B"/>
    <w:rsid w:val="00C15088"/>
    <w:rsid w:val="00C15516"/>
    <w:rsid w:val="00C15776"/>
    <w:rsid w:val="00C15905"/>
    <w:rsid w:val="00C17DDA"/>
    <w:rsid w:val="00C20CF3"/>
    <w:rsid w:val="00C212CA"/>
    <w:rsid w:val="00C215B9"/>
    <w:rsid w:val="00C22132"/>
    <w:rsid w:val="00C22373"/>
    <w:rsid w:val="00C22410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F7"/>
    <w:rsid w:val="00C26D87"/>
    <w:rsid w:val="00C27515"/>
    <w:rsid w:val="00C27713"/>
    <w:rsid w:val="00C27F4D"/>
    <w:rsid w:val="00C27F4F"/>
    <w:rsid w:val="00C3139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98"/>
    <w:rsid w:val="00C359EC"/>
    <w:rsid w:val="00C35FB3"/>
    <w:rsid w:val="00C362D2"/>
    <w:rsid w:val="00C364B9"/>
    <w:rsid w:val="00C3695A"/>
    <w:rsid w:val="00C37634"/>
    <w:rsid w:val="00C376C9"/>
    <w:rsid w:val="00C377BF"/>
    <w:rsid w:val="00C37B46"/>
    <w:rsid w:val="00C37C66"/>
    <w:rsid w:val="00C37CF4"/>
    <w:rsid w:val="00C413BB"/>
    <w:rsid w:val="00C41DBA"/>
    <w:rsid w:val="00C41E88"/>
    <w:rsid w:val="00C41F32"/>
    <w:rsid w:val="00C42280"/>
    <w:rsid w:val="00C42AAB"/>
    <w:rsid w:val="00C43519"/>
    <w:rsid w:val="00C43BC7"/>
    <w:rsid w:val="00C448EE"/>
    <w:rsid w:val="00C44FA2"/>
    <w:rsid w:val="00C45873"/>
    <w:rsid w:val="00C45AB6"/>
    <w:rsid w:val="00C46688"/>
    <w:rsid w:val="00C46A60"/>
    <w:rsid w:val="00C46B43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4E27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42A"/>
    <w:rsid w:val="00C6295E"/>
    <w:rsid w:val="00C63471"/>
    <w:rsid w:val="00C639B9"/>
    <w:rsid w:val="00C642BE"/>
    <w:rsid w:val="00C64E46"/>
    <w:rsid w:val="00C654D9"/>
    <w:rsid w:val="00C6574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4D5"/>
    <w:rsid w:val="00C835E0"/>
    <w:rsid w:val="00C8409F"/>
    <w:rsid w:val="00C844A3"/>
    <w:rsid w:val="00C845A5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CA4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84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E01B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A9B"/>
    <w:rsid w:val="00CF1E8A"/>
    <w:rsid w:val="00CF3DAC"/>
    <w:rsid w:val="00CF4578"/>
    <w:rsid w:val="00CF46FF"/>
    <w:rsid w:val="00CF485B"/>
    <w:rsid w:val="00CF4B7D"/>
    <w:rsid w:val="00CF6739"/>
    <w:rsid w:val="00CF72C8"/>
    <w:rsid w:val="00CF7757"/>
    <w:rsid w:val="00D002B4"/>
    <w:rsid w:val="00D0061C"/>
    <w:rsid w:val="00D01A08"/>
    <w:rsid w:val="00D01A14"/>
    <w:rsid w:val="00D01D46"/>
    <w:rsid w:val="00D01FDF"/>
    <w:rsid w:val="00D023C8"/>
    <w:rsid w:val="00D028C3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9D1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66F8"/>
    <w:rsid w:val="00D273E5"/>
    <w:rsid w:val="00D276B6"/>
    <w:rsid w:val="00D304B7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6D3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206B"/>
    <w:rsid w:val="00D536E9"/>
    <w:rsid w:val="00D53748"/>
    <w:rsid w:val="00D5428E"/>
    <w:rsid w:val="00D543AB"/>
    <w:rsid w:val="00D545B4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5CA"/>
    <w:rsid w:val="00D61B8A"/>
    <w:rsid w:val="00D61BBB"/>
    <w:rsid w:val="00D62077"/>
    <w:rsid w:val="00D626B0"/>
    <w:rsid w:val="00D6288B"/>
    <w:rsid w:val="00D63AB2"/>
    <w:rsid w:val="00D651A2"/>
    <w:rsid w:val="00D65F37"/>
    <w:rsid w:val="00D6644F"/>
    <w:rsid w:val="00D66D8F"/>
    <w:rsid w:val="00D66DDA"/>
    <w:rsid w:val="00D6703D"/>
    <w:rsid w:val="00D700FF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167"/>
    <w:rsid w:val="00D823BD"/>
    <w:rsid w:val="00D837BF"/>
    <w:rsid w:val="00D83CA5"/>
    <w:rsid w:val="00D84B3B"/>
    <w:rsid w:val="00D85A4A"/>
    <w:rsid w:val="00D85E7F"/>
    <w:rsid w:val="00D86404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C7FE9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0D67"/>
    <w:rsid w:val="00DE1409"/>
    <w:rsid w:val="00DE1524"/>
    <w:rsid w:val="00DE191C"/>
    <w:rsid w:val="00DE220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185"/>
    <w:rsid w:val="00DE654B"/>
    <w:rsid w:val="00DE6E48"/>
    <w:rsid w:val="00DE7148"/>
    <w:rsid w:val="00DE722F"/>
    <w:rsid w:val="00DE7A47"/>
    <w:rsid w:val="00DF0103"/>
    <w:rsid w:val="00DF0137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76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6BF0"/>
    <w:rsid w:val="00E178B3"/>
    <w:rsid w:val="00E17CE2"/>
    <w:rsid w:val="00E200CC"/>
    <w:rsid w:val="00E20763"/>
    <w:rsid w:val="00E216CA"/>
    <w:rsid w:val="00E216CF"/>
    <w:rsid w:val="00E219F7"/>
    <w:rsid w:val="00E21A4E"/>
    <w:rsid w:val="00E21C4E"/>
    <w:rsid w:val="00E21C9A"/>
    <w:rsid w:val="00E222CD"/>
    <w:rsid w:val="00E222EB"/>
    <w:rsid w:val="00E225CF"/>
    <w:rsid w:val="00E230D4"/>
    <w:rsid w:val="00E23BA7"/>
    <w:rsid w:val="00E24069"/>
    <w:rsid w:val="00E2466B"/>
    <w:rsid w:val="00E250DA"/>
    <w:rsid w:val="00E26019"/>
    <w:rsid w:val="00E26700"/>
    <w:rsid w:val="00E27A4F"/>
    <w:rsid w:val="00E3244E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F7B"/>
    <w:rsid w:val="00E4404C"/>
    <w:rsid w:val="00E44995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283"/>
    <w:rsid w:val="00E54472"/>
    <w:rsid w:val="00E55148"/>
    <w:rsid w:val="00E55705"/>
    <w:rsid w:val="00E55D57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17B9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8A"/>
    <w:rsid w:val="00E65633"/>
    <w:rsid w:val="00E65C13"/>
    <w:rsid w:val="00E66D42"/>
    <w:rsid w:val="00E66EA0"/>
    <w:rsid w:val="00E66F40"/>
    <w:rsid w:val="00E674D5"/>
    <w:rsid w:val="00E67888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132"/>
    <w:rsid w:val="00E83DAF"/>
    <w:rsid w:val="00E841BB"/>
    <w:rsid w:val="00E850A1"/>
    <w:rsid w:val="00E85754"/>
    <w:rsid w:val="00E85EA6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626B"/>
    <w:rsid w:val="00E96A00"/>
    <w:rsid w:val="00E973ED"/>
    <w:rsid w:val="00E97C43"/>
    <w:rsid w:val="00EA094D"/>
    <w:rsid w:val="00EA0B7E"/>
    <w:rsid w:val="00EA0B9A"/>
    <w:rsid w:val="00EA0DC1"/>
    <w:rsid w:val="00EA0FFD"/>
    <w:rsid w:val="00EA1166"/>
    <w:rsid w:val="00EA13BA"/>
    <w:rsid w:val="00EA1CFA"/>
    <w:rsid w:val="00EA27C5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0CEE"/>
    <w:rsid w:val="00EC147E"/>
    <w:rsid w:val="00EC171F"/>
    <w:rsid w:val="00EC1B1D"/>
    <w:rsid w:val="00EC2AD7"/>
    <w:rsid w:val="00EC2CC8"/>
    <w:rsid w:val="00EC524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352"/>
    <w:rsid w:val="00EE262F"/>
    <w:rsid w:val="00EE27F4"/>
    <w:rsid w:val="00EE283B"/>
    <w:rsid w:val="00EE2938"/>
    <w:rsid w:val="00EE2A2F"/>
    <w:rsid w:val="00EE2ECF"/>
    <w:rsid w:val="00EE2ED0"/>
    <w:rsid w:val="00EE33CD"/>
    <w:rsid w:val="00EE36E1"/>
    <w:rsid w:val="00EE37E7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346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49C"/>
    <w:rsid w:val="00F01D82"/>
    <w:rsid w:val="00F022AC"/>
    <w:rsid w:val="00F0252A"/>
    <w:rsid w:val="00F02765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741D"/>
    <w:rsid w:val="00F30162"/>
    <w:rsid w:val="00F30491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EC"/>
    <w:rsid w:val="00F453B9"/>
    <w:rsid w:val="00F453DD"/>
    <w:rsid w:val="00F454ED"/>
    <w:rsid w:val="00F45558"/>
    <w:rsid w:val="00F4587F"/>
    <w:rsid w:val="00F46573"/>
    <w:rsid w:val="00F471DC"/>
    <w:rsid w:val="00F47334"/>
    <w:rsid w:val="00F47439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E3D"/>
    <w:rsid w:val="00F60F38"/>
    <w:rsid w:val="00F60F86"/>
    <w:rsid w:val="00F61017"/>
    <w:rsid w:val="00F61A24"/>
    <w:rsid w:val="00F61B02"/>
    <w:rsid w:val="00F61BF8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DA0"/>
    <w:rsid w:val="00F6650E"/>
    <w:rsid w:val="00F66DD2"/>
    <w:rsid w:val="00F677BB"/>
    <w:rsid w:val="00F67910"/>
    <w:rsid w:val="00F70282"/>
    <w:rsid w:val="00F70321"/>
    <w:rsid w:val="00F708B9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3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A5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2F4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CC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29BE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9CF"/>
    <w:rsid w:val="00FC7A56"/>
    <w:rsid w:val="00FC7AC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C7E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E0A9E"/>
    <w:rsid w:val="00FE0EF1"/>
    <w:rsid w:val="00FE1472"/>
    <w:rsid w:val="00FE22B1"/>
    <w:rsid w:val="00FE233C"/>
    <w:rsid w:val="00FE32C8"/>
    <w:rsid w:val="00FE34BB"/>
    <w:rsid w:val="00FE3BD9"/>
    <w:rsid w:val="00FE4D2A"/>
    <w:rsid w:val="00FE52C6"/>
    <w:rsid w:val="00FE55E2"/>
    <w:rsid w:val="00FE5DEA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1A29EB2"/>
    <w:rsid w:val="0238E3CB"/>
    <w:rsid w:val="026E74E0"/>
    <w:rsid w:val="0280BA02"/>
    <w:rsid w:val="02AE51F1"/>
    <w:rsid w:val="02B880CD"/>
    <w:rsid w:val="02BC6FDC"/>
    <w:rsid w:val="02C0B13D"/>
    <w:rsid w:val="037B9769"/>
    <w:rsid w:val="038C9E63"/>
    <w:rsid w:val="0449C34F"/>
    <w:rsid w:val="048BF1D4"/>
    <w:rsid w:val="04E169D9"/>
    <w:rsid w:val="05193741"/>
    <w:rsid w:val="052C0466"/>
    <w:rsid w:val="052E3BD4"/>
    <w:rsid w:val="056A9595"/>
    <w:rsid w:val="05757EEB"/>
    <w:rsid w:val="057C5A0B"/>
    <w:rsid w:val="058E660E"/>
    <w:rsid w:val="0593783F"/>
    <w:rsid w:val="05E68872"/>
    <w:rsid w:val="06080212"/>
    <w:rsid w:val="0627DC4E"/>
    <w:rsid w:val="06D8A686"/>
    <w:rsid w:val="06ED1AA3"/>
    <w:rsid w:val="06FA0000"/>
    <w:rsid w:val="086846CA"/>
    <w:rsid w:val="088B063E"/>
    <w:rsid w:val="08CA979B"/>
    <w:rsid w:val="094ACA77"/>
    <w:rsid w:val="09608263"/>
    <w:rsid w:val="09609777"/>
    <w:rsid w:val="0969D353"/>
    <w:rsid w:val="0AABDBF7"/>
    <w:rsid w:val="0ABD0F17"/>
    <w:rsid w:val="0B1760CA"/>
    <w:rsid w:val="0B4451C1"/>
    <w:rsid w:val="0B5A4F60"/>
    <w:rsid w:val="0B98DC87"/>
    <w:rsid w:val="0BA6786F"/>
    <w:rsid w:val="0C83C146"/>
    <w:rsid w:val="0C8B1FD8"/>
    <w:rsid w:val="0DBEF66F"/>
    <w:rsid w:val="0DCC33F8"/>
    <w:rsid w:val="0E3F5EF1"/>
    <w:rsid w:val="0E5C420B"/>
    <w:rsid w:val="0F8DB5DF"/>
    <w:rsid w:val="0FCB69EE"/>
    <w:rsid w:val="10661261"/>
    <w:rsid w:val="109C2B73"/>
    <w:rsid w:val="10FA9CB5"/>
    <w:rsid w:val="111E8CBF"/>
    <w:rsid w:val="116ECC2A"/>
    <w:rsid w:val="1187FE27"/>
    <w:rsid w:val="123D9E66"/>
    <w:rsid w:val="1264F5BF"/>
    <w:rsid w:val="12834F08"/>
    <w:rsid w:val="139F5CEF"/>
    <w:rsid w:val="14022392"/>
    <w:rsid w:val="14AC0CAE"/>
    <w:rsid w:val="14BB0C61"/>
    <w:rsid w:val="14ED964F"/>
    <w:rsid w:val="151F19FD"/>
    <w:rsid w:val="153AEF2D"/>
    <w:rsid w:val="154DB041"/>
    <w:rsid w:val="15B8A7DC"/>
    <w:rsid w:val="15DE9957"/>
    <w:rsid w:val="1603518A"/>
    <w:rsid w:val="161E461A"/>
    <w:rsid w:val="163FA67C"/>
    <w:rsid w:val="16FCFFBF"/>
    <w:rsid w:val="1759F533"/>
    <w:rsid w:val="176DE0B4"/>
    <w:rsid w:val="17E8B24C"/>
    <w:rsid w:val="1853A0CC"/>
    <w:rsid w:val="18952C13"/>
    <w:rsid w:val="190726A9"/>
    <w:rsid w:val="1950D096"/>
    <w:rsid w:val="19732B53"/>
    <w:rsid w:val="1975DC2A"/>
    <w:rsid w:val="19C69C96"/>
    <w:rsid w:val="1AA037E2"/>
    <w:rsid w:val="1B0341E1"/>
    <w:rsid w:val="1B892AA2"/>
    <w:rsid w:val="1BD1A3B2"/>
    <w:rsid w:val="1C032CD1"/>
    <w:rsid w:val="1CE9E3E4"/>
    <w:rsid w:val="1CF49005"/>
    <w:rsid w:val="1D16A247"/>
    <w:rsid w:val="1D9F23ED"/>
    <w:rsid w:val="1DD5E062"/>
    <w:rsid w:val="1DF1431C"/>
    <w:rsid w:val="1E771E26"/>
    <w:rsid w:val="1EB7DDB0"/>
    <w:rsid w:val="1EC09186"/>
    <w:rsid w:val="1EF6FCED"/>
    <w:rsid w:val="1F5C0137"/>
    <w:rsid w:val="1FA463EE"/>
    <w:rsid w:val="2028156F"/>
    <w:rsid w:val="20939992"/>
    <w:rsid w:val="21269277"/>
    <w:rsid w:val="213C49BD"/>
    <w:rsid w:val="21CF191B"/>
    <w:rsid w:val="22464D56"/>
    <w:rsid w:val="225D3BA4"/>
    <w:rsid w:val="22ED968E"/>
    <w:rsid w:val="2317D601"/>
    <w:rsid w:val="2327F4AF"/>
    <w:rsid w:val="23BD3C58"/>
    <w:rsid w:val="23D273BD"/>
    <w:rsid w:val="2428A15B"/>
    <w:rsid w:val="247DB360"/>
    <w:rsid w:val="249881C3"/>
    <w:rsid w:val="24A88513"/>
    <w:rsid w:val="25555194"/>
    <w:rsid w:val="2602A352"/>
    <w:rsid w:val="2604EB41"/>
    <w:rsid w:val="26A61505"/>
    <w:rsid w:val="27871C7B"/>
    <w:rsid w:val="27FCF7B1"/>
    <w:rsid w:val="280D7765"/>
    <w:rsid w:val="2866C9EA"/>
    <w:rsid w:val="288C365C"/>
    <w:rsid w:val="2936D0DE"/>
    <w:rsid w:val="29430ECF"/>
    <w:rsid w:val="2A130F01"/>
    <w:rsid w:val="2A2569B2"/>
    <w:rsid w:val="2A46DB35"/>
    <w:rsid w:val="2A975518"/>
    <w:rsid w:val="2AB76AB6"/>
    <w:rsid w:val="2ABA39B3"/>
    <w:rsid w:val="2ADF7BFA"/>
    <w:rsid w:val="2BA6CB41"/>
    <w:rsid w:val="2D610FF6"/>
    <w:rsid w:val="2EEC48E4"/>
    <w:rsid w:val="2F0CA1EA"/>
    <w:rsid w:val="2F9B6139"/>
    <w:rsid w:val="2FE1547F"/>
    <w:rsid w:val="308AF4BD"/>
    <w:rsid w:val="309AE33D"/>
    <w:rsid w:val="30BEC85A"/>
    <w:rsid w:val="30D5F2D1"/>
    <w:rsid w:val="311A3FCB"/>
    <w:rsid w:val="3147733F"/>
    <w:rsid w:val="31B09577"/>
    <w:rsid w:val="31CC9316"/>
    <w:rsid w:val="31E37B41"/>
    <w:rsid w:val="31F6A408"/>
    <w:rsid w:val="31F96C16"/>
    <w:rsid w:val="3220B95C"/>
    <w:rsid w:val="32253C36"/>
    <w:rsid w:val="32477048"/>
    <w:rsid w:val="32571CA7"/>
    <w:rsid w:val="32CFA1CF"/>
    <w:rsid w:val="3310FDD2"/>
    <w:rsid w:val="33595E31"/>
    <w:rsid w:val="33A1FA6E"/>
    <w:rsid w:val="33A45ACD"/>
    <w:rsid w:val="3433A462"/>
    <w:rsid w:val="3435FFB7"/>
    <w:rsid w:val="349C7D64"/>
    <w:rsid w:val="34C6E21C"/>
    <w:rsid w:val="34F13E7E"/>
    <w:rsid w:val="351DB201"/>
    <w:rsid w:val="3582E75D"/>
    <w:rsid w:val="3611F95E"/>
    <w:rsid w:val="3642E47A"/>
    <w:rsid w:val="367D1B12"/>
    <w:rsid w:val="36FB1E42"/>
    <w:rsid w:val="37466A08"/>
    <w:rsid w:val="37769046"/>
    <w:rsid w:val="383EBBED"/>
    <w:rsid w:val="3840C3AC"/>
    <w:rsid w:val="388593FF"/>
    <w:rsid w:val="396DD2C5"/>
    <w:rsid w:val="39759E83"/>
    <w:rsid w:val="3A3B5BEF"/>
    <w:rsid w:val="3A5016A3"/>
    <w:rsid w:val="3A6DA8FD"/>
    <w:rsid w:val="3AB5A7D3"/>
    <w:rsid w:val="3B0F3F3F"/>
    <w:rsid w:val="3B1AAC75"/>
    <w:rsid w:val="3BF3AC51"/>
    <w:rsid w:val="3C4AB9A1"/>
    <w:rsid w:val="3C9E319A"/>
    <w:rsid w:val="3CABC77F"/>
    <w:rsid w:val="3CE596C7"/>
    <w:rsid w:val="3E574F89"/>
    <w:rsid w:val="3EE75AA5"/>
    <w:rsid w:val="3EECFBD6"/>
    <w:rsid w:val="3F0A12E0"/>
    <w:rsid w:val="3F4B4440"/>
    <w:rsid w:val="3FA412FD"/>
    <w:rsid w:val="3FF31EB3"/>
    <w:rsid w:val="40B87D0A"/>
    <w:rsid w:val="40D0D826"/>
    <w:rsid w:val="41A03DF4"/>
    <w:rsid w:val="41F41808"/>
    <w:rsid w:val="41F9D63E"/>
    <w:rsid w:val="4249B5A1"/>
    <w:rsid w:val="42A83280"/>
    <w:rsid w:val="431DDFAE"/>
    <w:rsid w:val="435D245E"/>
    <w:rsid w:val="43E84983"/>
    <w:rsid w:val="45015B0E"/>
    <w:rsid w:val="4542E81A"/>
    <w:rsid w:val="4581CDC2"/>
    <w:rsid w:val="459AC13D"/>
    <w:rsid w:val="45D31484"/>
    <w:rsid w:val="46305E0E"/>
    <w:rsid w:val="467C3E20"/>
    <w:rsid w:val="476843DF"/>
    <w:rsid w:val="477235E9"/>
    <w:rsid w:val="4780D959"/>
    <w:rsid w:val="4781DEA2"/>
    <w:rsid w:val="47CE7737"/>
    <w:rsid w:val="483F768B"/>
    <w:rsid w:val="4891B092"/>
    <w:rsid w:val="48B958A8"/>
    <w:rsid w:val="4930E315"/>
    <w:rsid w:val="495844F3"/>
    <w:rsid w:val="49B10618"/>
    <w:rsid w:val="4A284FB2"/>
    <w:rsid w:val="4AB88A36"/>
    <w:rsid w:val="4C25E759"/>
    <w:rsid w:val="4C37A001"/>
    <w:rsid w:val="4C381544"/>
    <w:rsid w:val="4C40506B"/>
    <w:rsid w:val="4D3DB3B5"/>
    <w:rsid w:val="4D68D455"/>
    <w:rsid w:val="4D752F5D"/>
    <w:rsid w:val="4E019BB7"/>
    <w:rsid w:val="4E4EC8B0"/>
    <w:rsid w:val="4EC4B99D"/>
    <w:rsid w:val="4FA471AE"/>
    <w:rsid w:val="502CFE43"/>
    <w:rsid w:val="50673B52"/>
    <w:rsid w:val="5107C102"/>
    <w:rsid w:val="512872C1"/>
    <w:rsid w:val="51C9C1A0"/>
    <w:rsid w:val="52BB5C1A"/>
    <w:rsid w:val="5332904C"/>
    <w:rsid w:val="5355F993"/>
    <w:rsid w:val="538F8F5E"/>
    <w:rsid w:val="5395CC7E"/>
    <w:rsid w:val="54809CEB"/>
    <w:rsid w:val="54903F7A"/>
    <w:rsid w:val="54B99D99"/>
    <w:rsid w:val="54D2310E"/>
    <w:rsid w:val="552030F3"/>
    <w:rsid w:val="553750EF"/>
    <w:rsid w:val="566F3B0A"/>
    <w:rsid w:val="56DC1E52"/>
    <w:rsid w:val="56F6A021"/>
    <w:rsid w:val="57327590"/>
    <w:rsid w:val="57385F4C"/>
    <w:rsid w:val="576C71BD"/>
    <w:rsid w:val="577E452A"/>
    <w:rsid w:val="578E4720"/>
    <w:rsid w:val="579BC6A1"/>
    <w:rsid w:val="57E2DB30"/>
    <w:rsid w:val="58165964"/>
    <w:rsid w:val="58585929"/>
    <w:rsid w:val="5885D8E7"/>
    <w:rsid w:val="5897291F"/>
    <w:rsid w:val="5899E5C0"/>
    <w:rsid w:val="58CF1E6F"/>
    <w:rsid w:val="58E0072C"/>
    <w:rsid w:val="58EB126A"/>
    <w:rsid w:val="58FCAAE6"/>
    <w:rsid w:val="59A97562"/>
    <w:rsid w:val="59AF6140"/>
    <w:rsid w:val="5A0AE969"/>
    <w:rsid w:val="5A1E3907"/>
    <w:rsid w:val="5A564F80"/>
    <w:rsid w:val="5A9A89C9"/>
    <w:rsid w:val="5AB76067"/>
    <w:rsid w:val="5B40106C"/>
    <w:rsid w:val="5B4D3E46"/>
    <w:rsid w:val="5BFF0CE6"/>
    <w:rsid w:val="5C6C6B11"/>
    <w:rsid w:val="5D07CF46"/>
    <w:rsid w:val="5D73E720"/>
    <w:rsid w:val="5DB6ACEC"/>
    <w:rsid w:val="5E4FD486"/>
    <w:rsid w:val="5F082D38"/>
    <w:rsid w:val="5FA99833"/>
    <w:rsid w:val="6054F5C2"/>
    <w:rsid w:val="60D118B0"/>
    <w:rsid w:val="61ABABF5"/>
    <w:rsid w:val="61B20344"/>
    <w:rsid w:val="61B96062"/>
    <w:rsid w:val="6237B329"/>
    <w:rsid w:val="625F0CCE"/>
    <w:rsid w:val="63D49D04"/>
    <w:rsid w:val="654DD69A"/>
    <w:rsid w:val="65658CBE"/>
    <w:rsid w:val="65830B45"/>
    <w:rsid w:val="65E569E5"/>
    <w:rsid w:val="6600E857"/>
    <w:rsid w:val="6645E21C"/>
    <w:rsid w:val="66521CCD"/>
    <w:rsid w:val="6697B4B6"/>
    <w:rsid w:val="6713D3DA"/>
    <w:rsid w:val="675C263A"/>
    <w:rsid w:val="676D4A09"/>
    <w:rsid w:val="677CB5F9"/>
    <w:rsid w:val="6899BD18"/>
    <w:rsid w:val="6907149C"/>
    <w:rsid w:val="69283C13"/>
    <w:rsid w:val="69AC8929"/>
    <w:rsid w:val="69DFE654"/>
    <w:rsid w:val="6A0F3238"/>
    <w:rsid w:val="6A3A6924"/>
    <w:rsid w:val="6A59377C"/>
    <w:rsid w:val="6AAABD5A"/>
    <w:rsid w:val="6ABC1CC3"/>
    <w:rsid w:val="6B81ACB0"/>
    <w:rsid w:val="6C2C262A"/>
    <w:rsid w:val="6C6CB592"/>
    <w:rsid w:val="6C772F5A"/>
    <w:rsid w:val="6CA6B55B"/>
    <w:rsid w:val="6CC77961"/>
    <w:rsid w:val="6CD14378"/>
    <w:rsid w:val="6CE7BBFC"/>
    <w:rsid w:val="6D80DFB7"/>
    <w:rsid w:val="6DD212C6"/>
    <w:rsid w:val="6EF10253"/>
    <w:rsid w:val="6EFEDB3A"/>
    <w:rsid w:val="6F3C7AED"/>
    <w:rsid w:val="6F81D9D1"/>
    <w:rsid w:val="6FFB7343"/>
    <w:rsid w:val="7004A2E3"/>
    <w:rsid w:val="71467686"/>
    <w:rsid w:val="718090C1"/>
    <w:rsid w:val="71B14D3B"/>
    <w:rsid w:val="73071716"/>
    <w:rsid w:val="73C6D3EC"/>
    <w:rsid w:val="7538E04B"/>
    <w:rsid w:val="753E748D"/>
    <w:rsid w:val="759AB1C9"/>
    <w:rsid w:val="75B95410"/>
    <w:rsid w:val="75CAAC19"/>
    <w:rsid w:val="76316A9E"/>
    <w:rsid w:val="7645AF8A"/>
    <w:rsid w:val="7672A84D"/>
    <w:rsid w:val="76B0C48B"/>
    <w:rsid w:val="76B2626A"/>
    <w:rsid w:val="771B0707"/>
    <w:rsid w:val="773F06D6"/>
    <w:rsid w:val="7786E908"/>
    <w:rsid w:val="782F7325"/>
    <w:rsid w:val="786E85C2"/>
    <w:rsid w:val="78BDBA6A"/>
    <w:rsid w:val="78CD5D63"/>
    <w:rsid w:val="78F92B70"/>
    <w:rsid w:val="7973DB75"/>
    <w:rsid w:val="79829EE8"/>
    <w:rsid w:val="79A4A2D9"/>
    <w:rsid w:val="79AC9B5A"/>
    <w:rsid w:val="79B3F2C6"/>
    <w:rsid w:val="79E9DE8E"/>
    <w:rsid w:val="7A69C3E1"/>
    <w:rsid w:val="7A9F46BA"/>
    <w:rsid w:val="7AB2F79F"/>
    <w:rsid w:val="7AF530A2"/>
    <w:rsid w:val="7C14DB14"/>
    <w:rsid w:val="7C564CEF"/>
    <w:rsid w:val="7C8CB144"/>
    <w:rsid w:val="7C932C63"/>
    <w:rsid w:val="7D0DA5BD"/>
    <w:rsid w:val="7D120682"/>
    <w:rsid w:val="7D45F798"/>
    <w:rsid w:val="7DB55B2A"/>
    <w:rsid w:val="7E0795A1"/>
    <w:rsid w:val="7E39D6E8"/>
    <w:rsid w:val="7E8CFD75"/>
    <w:rsid w:val="7EB4E931"/>
    <w:rsid w:val="7EBA7981"/>
    <w:rsid w:val="7EFE4AB5"/>
    <w:rsid w:val="7F876C72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95967E4E-196F-49D8-97D3-5A1C1E03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0C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2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3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Medium">
    <w:charset w:val="00"/>
    <w:family w:val="auto"/>
    <w:pitch w:val="variable"/>
    <w:sig w:usb0="E00002FF" w:usb1="1200A1FF" w:usb2="00000001" w:usb3="00000000" w:csb0="0000019F" w:csb1="00000000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7B1E"/>
    <w:rsid w:val="0004048B"/>
    <w:rsid w:val="000466A9"/>
    <w:rsid w:val="00053A9F"/>
    <w:rsid w:val="00063C2A"/>
    <w:rsid w:val="00066AFB"/>
    <w:rsid w:val="0007578A"/>
    <w:rsid w:val="00077A40"/>
    <w:rsid w:val="000A6FB9"/>
    <w:rsid w:val="000C5DDA"/>
    <w:rsid w:val="00127E8A"/>
    <w:rsid w:val="00133AFA"/>
    <w:rsid w:val="001409F7"/>
    <w:rsid w:val="001415B1"/>
    <w:rsid w:val="00145132"/>
    <w:rsid w:val="001567EB"/>
    <w:rsid w:val="001700BA"/>
    <w:rsid w:val="00191A4E"/>
    <w:rsid w:val="001B2F33"/>
    <w:rsid w:val="001B5E6D"/>
    <w:rsid w:val="001E5E02"/>
    <w:rsid w:val="001E6D02"/>
    <w:rsid w:val="00256B8C"/>
    <w:rsid w:val="002624BC"/>
    <w:rsid w:val="0026557B"/>
    <w:rsid w:val="002770DE"/>
    <w:rsid w:val="00281A49"/>
    <w:rsid w:val="00282216"/>
    <w:rsid w:val="00292C39"/>
    <w:rsid w:val="00297CF7"/>
    <w:rsid w:val="002C02AA"/>
    <w:rsid w:val="002C5732"/>
    <w:rsid w:val="002D0EE9"/>
    <w:rsid w:val="002E20B2"/>
    <w:rsid w:val="002E6098"/>
    <w:rsid w:val="002E6446"/>
    <w:rsid w:val="002F6247"/>
    <w:rsid w:val="00303B3F"/>
    <w:rsid w:val="003061E3"/>
    <w:rsid w:val="00332897"/>
    <w:rsid w:val="0035755E"/>
    <w:rsid w:val="00361552"/>
    <w:rsid w:val="00362EDC"/>
    <w:rsid w:val="00377F85"/>
    <w:rsid w:val="00400D5D"/>
    <w:rsid w:val="0045171C"/>
    <w:rsid w:val="004633AD"/>
    <w:rsid w:val="00487E16"/>
    <w:rsid w:val="00490EEB"/>
    <w:rsid w:val="00495C02"/>
    <w:rsid w:val="004970A2"/>
    <w:rsid w:val="004B13DB"/>
    <w:rsid w:val="004B431C"/>
    <w:rsid w:val="004B704E"/>
    <w:rsid w:val="004C7134"/>
    <w:rsid w:val="004D5AAA"/>
    <w:rsid w:val="004D68A4"/>
    <w:rsid w:val="004E1558"/>
    <w:rsid w:val="004F40AE"/>
    <w:rsid w:val="0050302B"/>
    <w:rsid w:val="005050DF"/>
    <w:rsid w:val="00513749"/>
    <w:rsid w:val="00533D0A"/>
    <w:rsid w:val="005354F0"/>
    <w:rsid w:val="005451A3"/>
    <w:rsid w:val="0054642E"/>
    <w:rsid w:val="00570BE4"/>
    <w:rsid w:val="005850E6"/>
    <w:rsid w:val="00587E9E"/>
    <w:rsid w:val="00595058"/>
    <w:rsid w:val="0059697E"/>
    <w:rsid w:val="005A623E"/>
    <w:rsid w:val="005E09B8"/>
    <w:rsid w:val="005E414D"/>
    <w:rsid w:val="005E7746"/>
    <w:rsid w:val="005F1912"/>
    <w:rsid w:val="005F60EB"/>
    <w:rsid w:val="00600EBC"/>
    <w:rsid w:val="0061545E"/>
    <w:rsid w:val="00622EBD"/>
    <w:rsid w:val="00626C54"/>
    <w:rsid w:val="00630B72"/>
    <w:rsid w:val="00631851"/>
    <w:rsid w:val="00655BA2"/>
    <w:rsid w:val="006572F0"/>
    <w:rsid w:val="00662424"/>
    <w:rsid w:val="00663F11"/>
    <w:rsid w:val="00677810"/>
    <w:rsid w:val="00694E41"/>
    <w:rsid w:val="006A0769"/>
    <w:rsid w:val="006A6D28"/>
    <w:rsid w:val="006C2A6B"/>
    <w:rsid w:val="006D3EDD"/>
    <w:rsid w:val="006E1D37"/>
    <w:rsid w:val="006E7032"/>
    <w:rsid w:val="00704C9A"/>
    <w:rsid w:val="00704F73"/>
    <w:rsid w:val="007171CC"/>
    <w:rsid w:val="00721A86"/>
    <w:rsid w:val="0072358F"/>
    <w:rsid w:val="00734F5D"/>
    <w:rsid w:val="0074573B"/>
    <w:rsid w:val="00793EBC"/>
    <w:rsid w:val="0079425A"/>
    <w:rsid w:val="007A3402"/>
    <w:rsid w:val="007B5BD3"/>
    <w:rsid w:val="007C5AEC"/>
    <w:rsid w:val="007E0EC8"/>
    <w:rsid w:val="007E658C"/>
    <w:rsid w:val="007F4964"/>
    <w:rsid w:val="008319DE"/>
    <w:rsid w:val="00833904"/>
    <w:rsid w:val="008571C4"/>
    <w:rsid w:val="0087137B"/>
    <w:rsid w:val="00893BBB"/>
    <w:rsid w:val="008A64AC"/>
    <w:rsid w:val="008B25A1"/>
    <w:rsid w:val="008B2D27"/>
    <w:rsid w:val="008B4CDD"/>
    <w:rsid w:val="008B4FEE"/>
    <w:rsid w:val="008C1427"/>
    <w:rsid w:val="008C3B82"/>
    <w:rsid w:val="008D7A64"/>
    <w:rsid w:val="008E3FD9"/>
    <w:rsid w:val="008F07E2"/>
    <w:rsid w:val="008F30A1"/>
    <w:rsid w:val="008F77CE"/>
    <w:rsid w:val="00927198"/>
    <w:rsid w:val="00936D92"/>
    <w:rsid w:val="00953345"/>
    <w:rsid w:val="009744FA"/>
    <w:rsid w:val="00982615"/>
    <w:rsid w:val="009C38A8"/>
    <w:rsid w:val="009C3ED1"/>
    <w:rsid w:val="009C4BDD"/>
    <w:rsid w:val="009E3395"/>
    <w:rsid w:val="009E4882"/>
    <w:rsid w:val="009F007C"/>
    <w:rsid w:val="00A05907"/>
    <w:rsid w:val="00A05E0D"/>
    <w:rsid w:val="00A2428D"/>
    <w:rsid w:val="00A3271E"/>
    <w:rsid w:val="00A61EA2"/>
    <w:rsid w:val="00A63647"/>
    <w:rsid w:val="00A63A90"/>
    <w:rsid w:val="00A71356"/>
    <w:rsid w:val="00A765A6"/>
    <w:rsid w:val="00A861AA"/>
    <w:rsid w:val="00A92BF0"/>
    <w:rsid w:val="00AA54EA"/>
    <w:rsid w:val="00AD583D"/>
    <w:rsid w:val="00AE16F9"/>
    <w:rsid w:val="00AF3A0E"/>
    <w:rsid w:val="00AF5096"/>
    <w:rsid w:val="00B04529"/>
    <w:rsid w:val="00B141BD"/>
    <w:rsid w:val="00B16677"/>
    <w:rsid w:val="00B177CE"/>
    <w:rsid w:val="00B25984"/>
    <w:rsid w:val="00B30618"/>
    <w:rsid w:val="00B33DF8"/>
    <w:rsid w:val="00B417E1"/>
    <w:rsid w:val="00B442A0"/>
    <w:rsid w:val="00B451E0"/>
    <w:rsid w:val="00B77A66"/>
    <w:rsid w:val="00B905BB"/>
    <w:rsid w:val="00BB1872"/>
    <w:rsid w:val="00BB31B8"/>
    <w:rsid w:val="00BF1B2C"/>
    <w:rsid w:val="00C1000A"/>
    <w:rsid w:val="00C15776"/>
    <w:rsid w:val="00C2029F"/>
    <w:rsid w:val="00C236F3"/>
    <w:rsid w:val="00C45873"/>
    <w:rsid w:val="00C52E6B"/>
    <w:rsid w:val="00C53169"/>
    <w:rsid w:val="00C54E27"/>
    <w:rsid w:val="00C5596C"/>
    <w:rsid w:val="00CC5EEB"/>
    <w:rsid w:val="00CD1020"/>
    <w:rsid w:val="00CE7C05"/>
    <w:rsid w:val="00CF3B47"/>
    <w:rsid w:val="00D137AF"/>
    <w:rsid w:val="00D300B7"/>
    <w:rsid w:val="00D4497A"/>
    <w:rsid w:val="00D51F65"/>
    <w:rsid w:val="00D5206B"/>
    <w:rsid w:val="00D545B4"/>
    <w:rsid w:val="00D60388"/>
    <w:rsid w:val="00D63C3A"/>
    <w:rsid w:val="00D70139"/>
    <w:rsid w:val="00DB0A0C"/>
    <w:rsid w:val="00DB1E6C"/>
    <w:rsid w:val="00DB536F"/>
    <w:rsid w:val="00DB6D18"/>
    <w:rsid w:val="00DC405D"/>
    <w:rsid w:val="00DC4955"/>
    <w:rsid w:val="00DD190C"/>
    <w:rsid w:val="00DD4343"/>
    <w:rsid w:val="00DE09C9"/>
    <w:rsid w:val="00DE0B3C"/>
    <w:rsid w:val="00DE1409"/>
    <w:rsid w:val="00E122F3"/>
    <w:rsid w:val="00E204CB"/>
    <w:rsid w:val="00E27F9A"/>
    <w:rsid w:val="00E328D0"/>
    <w:rsid w:val="00E37934"/>
    <w:rsid w:val="00E42628"/>
    <w:rsid w:val="00E45F45"/>
    <w:rsid w:val="00E522F6"/>
    <w:rsid w:val="00E627A7"/>
    <w:rsid w:val="00E80901"/>
    <w:rsid w:val="00EA6A9C"/>
    <w:rsid w:val="00EC367F"/>
    <w:rsid w:val="00EC7F4D"/>
    <w:rsid w:val="00ED45F5"/>
    <w:rsid w:val="00EE0898"/>
    <w:rsid w:val="00EF5E49"/>
    <w:rsid w:val="00EF6240"/>
    <w:rsid w:val="00F02647"/>
    <w:rsid w:val="00F132A6"/>
    <w:rsid w:val="00F25426"/>
    <w:rsid w:val="00F27C2C"/>
    <w:rsid w:val="00F31C1D"/>
    <w:rsid w:val="00F61BF8"/>
    <w:rsid w:val="00F85139"/>
    <w:rsid w:val="00F930F0"/>
    <w:rsid w:val="00F9625B"/>
    <w:rsid w:val="00FA6D24"/>
    <w:rsid w:val="00FB2CC5"/>
    <w:rsid w:val="00FD61D4"/>
    <w:rsid w:val="00FE5DEA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2B7EE8-A22B-45CF-8A58-A4FF2E6D9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4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551</TotalTime>
  <Pages>12</Pages>
  <Words>1588</Words>
  <Characters>8645</Characters>
  <Application>Microsoft Office Word</Application>
  <DocSecurity>0</DocSecurity>
  <Lines>864</Lines>
  <Paragraphs>538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Factory Acceptance Test</vt:lpstr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</dc:title>
  <dc:subject/>
  <dc:creator>Wonchul Yoo</dc:creator>
  <cp:keywords/>
  <dc:description/>
  <cp:lastModifiedBy>Seunghyun Woo(우승현)</cp:lastModifiedBy>
  <cp:revision>40</cp:revision>
  <cp:lastPrinted>2026-03-09T02:22:00Z</cp:lastPrinted>
  <dcterms:created xsi:type="dcterms:W3CDTF">2025-10-28T07:38:00Z</dcterms:created>
  <dcterms:modified xsi:type="dcterms:W3CDTF">2026-05-06T10:18:00Z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</Properties>
</file>