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DB0" w14:textId="77777777" w:rsidR="00A00803" w:rsidRPr="00A00803" w:rsidRDefault="00A00803" w:rsidP="00A00803">
      <w:pPr>
        <w:rPr>
          <w:rFonts w:ascii="Times New Roman" w:hAnsi="Times New Roman" w:cs="Times New Roman"/>
          <w:color w:val="659ADD" w:themeColor="accent1"/>
          <w:sz w:val="36"/>
          <w:szCs w:val="40"/>
        </w:rPr>
      </w:pPr>
      <w:r w:rsidRPr="00A00803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Final Inspection Report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A00803" w:rsidRPr="00A00803" w14:paraId="19304F13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476B3EC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53B94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/>
              </w:rPr>
              <w:t>HiNAS</w:t>
            </w:r>
            <w:proofErr w:type="spellEnd"/>
            <w:r w:rsidRPr="00A00803">
              <w:rPr>
                <w:rFonts w:ascii="Times New Roman" w:hAnsi="Times New Roman" w:cs="Times New Roman"/>
              </w:rPr>
              <w:t xml:space="preserve"> 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EF784A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A7D20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MS25-0013</w:t>
            </w:r>
          </w:p>
        </w:tc>
      </w:tr>
      <w:tr w:rsidR="00A00803" w:rsidRPr="00A00803" w14:paraId="076AA800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D565627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34169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HSHI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7D53ABF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DF83DE1" w14:textId="73698640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8</w:t>
            </w:r>
            <w:r w:rsidR="001D2A01">
              <w:rPr>
                <w:rFonts w:ascii="Times New Roman" w:hAnsi="Times New Roman" w:cs="Times New Roman" w:hint="eastAsia"/>
              </w:rPr>
              <w:t>2</w:t>
            </w:r>
            <w:r w:rsidRPr="00A00803">
              <w:rPr>
                <w:rFonts w:ascii="Times New Roman" w:hAnsi="Times New Roman" w:cs="Times New Roman"/>
              </w:rPr>
              <w:t>83</w:t>
            </w:r>
          </w:p>
        </w:tc>
      </w:tr>
      <w:tr w:rsidR="00A00803" w:rsidRPr="00A00803" w14:paraId="5DB68F39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21BBB18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95BA3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6314CE3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378A0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2026-05-04</w:t>
            </w:r>
          </w:p>
        </w:tc>
      </w:tr>
      <w:tr w:rsidR="00A00803" w:rsidRPr="00A00803" w14:paraId="50A61404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3FA15A6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5A29E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proofErr w:type="gramStart"/>
            <w:r w:rsidRPr="00A00803">
              <w:rPr>
                <w:rFonts w:ascii="Times New Roman" w:hAnsi="Times New Roman" w:cs="Times New Roman"/>
              </w:rPr>
              <w:t>Seunghyun,WOO</w:t>
            </w:r>
            <w:proofErr w:type="gramEnd"/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50C5DA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671390A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0E5AC010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p w14:paraId="4A86DAC9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25448D2" wp14:editId="367A84D8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EF2CD" w14:textId="77777777" w:rsidR="00A00803" w:rsidRPr="00061836" w:rsidRDefault="00A00803" w:rsidP="00A0080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57B55ECA" w14:textId="77777777" w:rsidR="00A00803" w:rsidRPr="003214FD" w:rsidRDefault="00A00803" w:rsidP="00A0080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This document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Restricted to use only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employees or other persons authorized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Since it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without the prior written approval of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448D2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8FEF2CD" w14:textId="77777777" w:rsidR="00A00803" w:rsidRPr="00061836" w:rsidRDefault="00A00803" w:rsidP="00A0080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57B55ECA" w14:textId="77777777" w:rsidR="00A00803" w:rsidRPr="003214FD" w:rsidRDefault="00A00803" w:rsidP="00A0080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A00803">
        <w:rPr>
          <w:rFonts w:ascii="Times New Roman" w:hAnsi="Times New Roman" w:cs="Times New Roman"/>
        </w:rPr>
        <w:br w:type="page"/>
      </w:r>
    </w:p>
    <w:p w14:paraId="32843AF8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15D70FCB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General</w:t>
      </w:r>
    </w:p>
    <w:p w14:paraId="76858E19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is an inspection report for the product verification of</w:t>
      </w:r>
      <w:r w:rsidRPr="00A00803">
        <w:rPr>
          <w:rFonts w:ascii="Times New Roman" w:hAnsi="Times New Roman" w:cs="Times New Roman" w:hint="eastAsia"/>
        </w:rPr>
        <w:t xml:space="preserve"> </w:t>
      </w:r>
      <w:proofErr w:type="spellStart"/>
      <w:r w:rsidRPr="00A00803">
        <w:rPr>
          <w:rFonts w:ascii="Times New Roman" w:hAnsi="Times New Roman" w:cs="Times New Roman"/>
        </w:rPr>
        <w:t>HiNAS</w:t>
      </w:r>
      <w:proofErr w:type="spellEnd"/>
      <w:r w:rsidRPr="00A00803">
        <w:rPr>
          <w:rFonts w:ascii="Times New Roman" w:hAnsi="Times New Roman" w:cs="Times New Roman"/>
        </w:rPr>
        <w:t xml:space="preserve"> Control</w:t>
      </w:r>
      <w:r w:rsidRPr="00A00803">
        <w:rPr>
          <w:rFonts w:ascii="Times New Roman" w:hAnsi="Times New Roman" w:cs="Times New Roman" w:hint="eastAsia"/>
        </w:rPr>
        <w:t xml:space="preserve"> Standard</w:t>
      </w:r>
      <w:r w:rsidRPr="00A00803">
        <w:rPr>
          <w:rFonts w:ascii="Times New Roman" w:hAnsi="Times New Roman" w:cs="Times New Roman"/>
        </w:rPr>
        <w:t>.</w:t>
      </w:r>
    </w:p>
    <w:p w14:paraId="7CA94D7D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</w:p>
    <w:p w14:paraId="060EB0B8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Purpose</w:t>
      </w:r>
    </w:p>
    <w:p w14:paraId="7C9E4381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verifies whether the product has been manufactured in accordance with the type specified in the EC-Type Examination Certificate</w:t>
      </w:r>
    </w:p>
    <w:p w14:paraId="5E90A2B3" w14:textId="77777777" w:rsidR="00A00803" w:rsidRPr="00A00803" w:rsidRDefault="00A00803" w:rsidP="00A00803">
      <w:pPr>
        <w:ind w:left="425"/>
        <w:contextualSpacing/>
        <w:rPr>
          <w:rFonts w:ascii="Times New Roman" w:hAnsi="Times New Roman" w:cs="Times New Roman"/>
          <w:b/>
          <w:bCs/>
        </w:rPr>
      </w:pPr>
    </w:p>
    <w:p w14:paraId="6DBE8A29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Final Inspection</w:t>
      </w:r>
    </w:p>
    <w:p w14:paraId="41C73EA1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 xml:space="preserve">Inspection List of </w:t>
      </w:r>
      <w:proofErr w:type="spellStart"/>
      <w:r w:rsidRPr="00A00803">
        <w:rPr>
          <w:rFonts w:ascii="Times New Roman" w:hAnsi="Times New Roman" w:cs="Times New Roman" w:hint="eastAsia"/>
          <w:b/>
          <w:bCs/>
        </w:rPr>
        <w:t>HiNAS</w:t>
      </w:r>
      <w:proofErr w:type="spellEnd"/>
      <w:r w:rsidRPr="00A00803">
        <w:rPr>
          <w:rFonts w:ascii="Times New Roman" w:hAnsi="Times New Roman" w:cs="Times New Roman" w:hint="eastAsia"/>
          <w:b/>
          <w:bCs/>
        </w:rPr>
        <w:t xml:space="preserve"> Control Standard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551"/>
        <w:gridCol w:w="2707"/>
        <w:gridCol w:w="1134"/>
        <w:gridCol w:w="1984"/>
      </w:tblGrid>
      <w:tr w:rsidR="00A00803" w:rsidRPr="00A00803" w14:paraId="08F747D0" w14:textId="77777777" w:rsidTr="00A93213">
        <w:trPr>
          <w:trHeight w:val="451"/>
          <w:jc w:val="center"/>
        </w:trPr>
        <w:tc>
          <w:tcPr>
            <w:tcW w:w="691" w:type="dxa"/>
            <w:shd w:val="clear" w:color="auto" w:fill="D9D9D6" w:themeFill="background1"/>
            <w:vAlign w:val="center"/>
          </w:tcPr>
          <w:p w14:paraId="13BA8A8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Cs w:val="20"/>
              </w:rPr>
              <w:t>No.</w:t>
            </w:r>
          </w:p>
        </w:tc>
        <w:tc>
          <w:tcPr>
            <w:tcW w:w="2551" w:type="dxa"/>
            <w:shd w:val="clear" w:color="auto" w:fill="D9D9D6" w:themeFill="background1"/>
            <w:vAlign w:val="center"/>
          </w:tcPr>
          <w:p w14:paraId="7660D6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Type</w:t>
            </w:r>
          </w:p>
        </w:tc>
        <w:tc>
          <w:tcPr>
            <w:tcW w:w="2707" w:type="dxa"/>
            <w:shd w:val="clear" w:color="auto" w:fill="D9D9D6" w:themeFill="background1"/>
            <w:vAlign w:val="center"/>
          </w:tcPr>
          <w:p w14:paraId="7C1593F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Model</w:t>
            </w:r>
          </w:p>
        </w:tc>
        <w:tc>
          <w:tcPr>
            <w:tcW w:w="1134" w:type="dxa"/>
            <w:shd w:val="clear" w:color="auto" w:fill="D9D9D6" w:themeFill="background1"/>
            <w:vAlign w:val="center"/>
          </w:tcPr>
          <w:p w14:paraId="62D9F8E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Quantity</w:t>
            </w:r>
          </w:p>
        </w:tc>
        <w:tc>
          <w:tcPr>
            <w:tcW w:w="1984" w:type="dxa"/>
            <w:shd w:val="clear" w:color="auto" w:fill="D9D9D6" w:themeFill="background1"/>
            <w:vAlign w:val="center"/>
          </w:tcPr>
          <w:p w14:paraId="5F2E29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S/N</w:t>
            </w:r>
          </w:p>
        </w:tc>
      </w:tr>
      <w:tr w:rsidR="00A00803" w:rsidRPr="00A00803" w14:paraId="0C5EAD9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118A9F8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0E17A5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Server</w:t>
            </w:r>
          </w:p>
        </w:tc>
        <w:tc>
          <w:tcPr>
            <w:tcW w:w="2707" w:type="dxa"/>
            <w:vAlign w:val="center"/>
          </w:tcPr>
          <w:p w14:paraId="3C3188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</w:t>
            </w:r>
          </w:p>
          <w:p w14:paraId="533C81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-TH</w:t>
            </w:r>
          </w:p>
        </w:tc>
        <w:tc>
          <w:tcPr>
            <w:tcW w:w="1134" w:type="dxa"/>
            <w:vAlign w:val="center"/>
          </w:tcPr>
          <w:p w14:paraId="533D5F3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747A215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6K163G4</w:t>
            </w:r>
            <w:r w:rsidRPr="00A00803">
              <w:rPr>
                <w:spacing w:val="-2"/>
                <w:sz w:val="16"/>
                <w:szCs w:val="24"/>
              </w:rPr>
              <w:br/>
              <w:t>B85F4G4</w:t>
            </w:r>
          </w:p>
        </w:tc>
      </w:tr>
      <w:tr w:rsidR="00A00803" w:rsidRPr="00A00803" w14:paraId="353346F3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736A5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766758E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Client</w:t>
            </w:r>
          </w:p>
        </w:tc>
        <w:tc>
          <w:tcPr>
            <w:tcW w:w="2707" w:type="dxa"/>
            <w:vAlign w:val="center"/>
          </w:tcPr>
          <w:p w14:paraId="75C9E2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 </w:t>
            </w:r>
            <w:r w:rsidRPr="00A00803">
              <w:rPr>
                <w:spacing w:val="-2"/>
                <w:sz w:val="16"/>
                <w:szCs w:val="24"/>
              </w:rPr>
              <w:br/>
              <w:t xml:space="preserve">with </w:t>
            </w:r>
            <w:proofErr w:type="gramStart"/>
            <w:r w:rsidRPr="00A00803">
              <w:rPr>
                <w:spacing w:val="-2"/>
                <w:sz w:val="16"/>
                <w:szCs w:val="24"/>
              </w:rPr>
              <w:t>damping</w:t>
            </w:r>
            <w:proofErr w:type="gramEnd"/>
            <w:r w:rsidRPr="00A00803">
              <w:rPr>
                <w:spacing w:val="-2"/>
                <w:sz w:val="16"/>
                <w:szCs w:val="24"/>
              </w:rPr>
              <w:t xml:space="preserve">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</w:p>
        </w:tc>
        <w:tc>
          <w:tcPr>
            <w:tcW w:w="1134" w:type="dxa"/>
            <w:vAlign w:val="center"/>
          </w:tcPr>
          <w:p w14:paraId="5D122A5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1CEFC3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D7W8VF4</w:t>
            </w:r>
            <w:r w:rsidRPr="00A00803">
              <w:rPr>
                <w:spacing w:val="-2"/>
                <w:sz w:val="16"/>
                <w:szCs w:val="24"/>
              </w:rPr>
              <w:br/>
              <w:t>5FV8VF4</w:t>
            </w:r>
          </w:p>
        </w:tc>
      </w:tr>
      <w:tr w:rsidR="00A00803" w:rsidRPr="00A00803" w14:paraId="3916360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B35B67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26A5B3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2707" w:type="dxa"/>
            <w:vAlign w:val="center"/>
          </w:tcPr>
          <w:p w14:paraId="3DD38A1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TIMX-W320(32”)</w:t>
            </w:r>
          </w:p>
          <w:p w14:paraId="776551F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1134" w:type="dxa"/>
            <w:vAlign w:val="center"/>
          </w:tcPr>
          <w:p w14:paraId="0505969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26F0B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TM260408-019</w:t>
            </w:r>
            <w:r w:rsidRPr="00A00803">
              <w:rPr>
                <w:spacing w:val="-2"/>
                <w:sz w:val="16"/>
                <w:szCs w:val="24"/>
              </w:rPr>
              <w:br/>
              <w:t>TM260410-019</w:t>
            </w:r>
          </w:p>
        </w:tc>
      </w:tr>
      <w:tr w:rsidR="00A00803" w:rsidRPr="00A00803" w14:paraId="341860C9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422A3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5FDF7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2707" w:type="dxa"/>
            <w:vAlign w:val="center"/>
          </w:tcPr>
          <w:p w14:paraId="1B4F48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1134" w:type="dxa"/>
            <w:vAlign w:val="center"/>
          </w:tcPr>
          <w:p w14:paraId="4B94406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117798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2026.42300.038</w:t>
            </w:r>
            <w:r w:rsidRPr="00A00803">
              <w:rPr>
                <w:spacing w:val="-2"/>
                <w:sz w:val="16"/>
                <w:szCs w:val="24"/>
              </w:rPr>
              <w:br/>
              <w:t>2026.42300.019</w:t>
            </w:r>
          </w:p>
        </w:tc>
      </w:tr>
      <w:tr w:rsidR="00A00803" w:rsidRPr="00A00803" w14:paraId="0358E685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645C5D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5DC322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07" w:type="dxa"/>
            <w:vAlign w:val="center"/>
          </w:tcPr>
          <w:p w14:paraId="220D2D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1134" w:type="dxa"/>
            <w:vAlign w:val="center"/>
          </w:tcPr>
          <w:p w14:paraId="6E92C4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0F852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TBFBE1072358</w:t>
            </w:r>
            <w:r w:rsidRPr="00A00803">
              <w:rPr>
                <w:spacing w:val="-2"/>
                <w:sz w:val="16"/>
                <w:szCs w:val="24"/>
              </w:rPr>
              <w:br/>
              <w:t>TBFBE1072336</w:t>
            </w:r>
          </w:p>
        </w:tc>
      </w:tr>
      <w:tr w:rsidR="00A00803" w:rsidRPr="00A00803" w14:paraId="215450B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4902E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2A4FB2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2707" w:type="dxa"/>
            <w:vAlign w:val="center"/>
          </w:tcPr>
          <w:p w14:paraId="4E8E165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1134" w:type="dxa"/>
            <w:vAlign w:val="center"/>
          </w:tcPr>
          <w:p w14:paraId="3BFBCEB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63604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TBFCD1051368</w:t>
            </w:r>
            <w:r w:rsidRPr="00A00803">
              <w:rPr>
                <w:spacing w:val="-2"/>
                <w:sz w:val="16"/>
                <w:szCs w:val="24"/>
              </w:rPr>
              <w:br/>
              <w:t>TBFCD1051364</w:t>
            </w:r>
          </w:p>
        </w:tc>
      </w:tr>
      <w:tr w:rsidR="00A00803" w:rsidRPr="00A00803" w14:paraId="119553D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3AA9602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0ED9E8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2707" w:type="dxa"/>
            <w:vAlign w:val="center"/>
          </w:tcPr>
          <w:p w14:paraId="58BA0CE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1134" w:type="dxa"/>
            <w:vAlign w:val="center"/>
          </w:tcPr>
          <w:p w14:paraId="748F05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DDCFAF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LNSBFJDJ8S</w:t>
            </w:r>
          </w:p>
        </w:tc>
      </w:tr>
      <w:tr w:rsidR="00A00803" w:rsidRPr="00A00803" w14:paraId="2286203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8BD2A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C09E0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2707" w:type="dxa"/>
            <w:vAlign w:val="center"/>
          </w:tcPr>
          <w:p w14:paraId="220375E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1134" w:type="dxa"/>
            <w:vAlign w:val="center"/>
          </w:tcPr>
          <w:p w14:paraId="79CF7BB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CA9A1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YOKOGAWA</w:t>
            </w:r>
            <w:r w:rsidRPr="00A00803">
              <w:rPr>
                <w:spacing w:val="-2"/>
                <w:sz w:val="16"/>
                <w:szCs w:val="24"/>
              </w:rPr>
              <w:t>에서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일괄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공급</w:t>
            </w:r>
          </w:p>
        </w:tc>
      </w:tr>
      <w:tr w:rsidR="00A00803" w:rsidRPr="00A00803" w14:paraId="75057D5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E8F09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206ED7D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2707" w:type="dxa"/>
            <w:vAlign w:val="center"/>
          </w:tcPr>
          <w:p w14:paraId="575C31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  <w:tc>
          <w:tcPr>
            <w:tcW w:w="1134" w:type="dxa"/>
            <w:vAlign w:val="center"/>
          </w:tcPr>
          <w:p w14:paraId="06E2AF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183B6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YOKOGAWA</w:t>
            </w:r>
            <w:r w:rsidRPr="00A00803">
              <w:rPr>
                <w:spacing w:val="-2"/>
                <w:sz w:val="16"/>
                <w:szCs w:val="24"/>
              </w:rPr>
              <w:t>에서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일괄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공급</w:t>
            </w:r>
          </w:p>
        </w:tc>
      </w:tr>
      <w:tr w:rsidR="00A00803" w:rsidRPr="00A00803" w14:paraId="09D5780C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6EA6844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052D02B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2707" w:type="dxa"/>
            <w:vAlign w:val="center"/>
          </w:tcPr>
          <w:p w14:paraId="2ACEE501" w14:textId="6870C5F4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EATON 9PX </w:t>
            </w:r>
            <w:r w:rsidR="001D2A01">
              <w:rPr>
                <w:rFonts w:hint="eastAsia"/>
                <w:spacing w:val="-2"/>
                <w:sz w:val="16"/>
                <w:szCs w:val="24"/>
              </w:rPr>
              <w:t>30</w:t>
            </w:r>
            <w:r w:rsidRPr="00A00803">
              <w:rPr>
                <w:spacing w:val="-2"/>
                <w:sz w:val="16"/>
                <w:szCs w:val="24"/>
              </w:rPr>
              <w:t>00iRTM</w:t>
            </w:r>
          </w:p>
        </w:tc>
        <w:tc>
          <w:tcPr>
            <w:tcW w:w="1134" w:type="dxa"/>
            <w:vAlign w:val="center"/>
          </w:tcPr>
          <w:p w14:paraId="5E3410C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E73C190" w14:textId="206091F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GA41T45040</w:t>
            </w:r>
          </w:p>
        </w:tc>
      </w:tr>
      <w:tr w:rsidR="00A00803" w:rsidRPr="00A00803" w14:paraId="1F94B16B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5D6B29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73301F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Camera unit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EO cameras and IR cameras</w:t>
            </w:r>
          </w:p>
        </w:tc>
        <w:tc>
          <w:tcPr>
            <w:tcW w:w="2707" w:type="dxa"/>
            <w:vMerge w:val="restart"/>
            <w:vAlign w:val="center"/>
          </w:tcPr>
          <w:p w14:paraId="183087A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18D1138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E6A6D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569B51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SC0004-NCH01-26063</w:t>
            </w:r>
          </w:p>
        </w:tc>
      </w:tr>
      <w:tr w:rsidR="00A00803" w:rsidRPr="00A00803" w14:paraId="21B97EBA" w14:textId="77777777" w:rsidTr="00A93213">
        <w:trPr>
          <w:trHeight w:val="1692"/>
          <w:jc w:val="center"/>
        </w:trPr>
        <w:tc>
          <w:tcPr>
            <w:tcW w:w="691" w:type="dxa"/>
            <w:vAlign w:val="center"/>
          </w:tcPr>
          <w:p w14:paraId="266720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5D6504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Single Board Computer</w:t>
            </w:r>
          </w:p>
        </w:tc>
        <w:tc>
          <w:tcPr>
            <w:tcW w:w="2707" w:type="dxa"/>
            <w:vMerge/>
            <w:vAlign w:val="center"/>
          </w:tcPr>
          <w:p w14:paraId="07667A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735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01DE9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568909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SC0005-NJB01-26021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NAS-HUCX11250017</w:t>
            </w:r>
          </w:p>
          <w:p w14:paraId="622BFDE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4CB84E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SZ0014-EMC01-116</w:t>
            </w:r>
          </w:p>
          <w:p w14:paraId="55B2E33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4AC2796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2025-131</w:t>
            </w:r>
          </w:p>
        </w:tc>
      </w:tr>
    </w:tbl>
    <w:p w14:paraId="7119470F" w14:textId="70D11FBE" w:rsidR="00A00803" w:rsidRPr="000171FD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br w:type="page"/>
      </w:r>
    </w:p>
    <w:p w14:paraId="71C7F61E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Inspection</w:t>
      </w:r>
    </w:p>
    <w:p w14:paraId="1F39DD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Server</w:t>
      </w:r>
    </w:p>
    <w:tbl>
      <w:tblPr>
        <w:tblStyle w:val="ac"/>
        <w:tblW w:w="981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720"/>
        <w:gridCol w:w="682"/>
        <w:gridCol w:w="1661"/>
        <w:gridCol w:w="1629"/>
        <w:gridCol w:w="567"/>
        <w:gridCol w:w="567"/>
        <w:gridCol w:w="7"/>
      </w:tblGrid>
      <w:tr w:rsidR="00A00803" w:rsidRPr="00A00803" w14:paraId="00983283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00BE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gridSpan w:val="2"/>
            <w:vAlign w:val="center"/>
          </w:tcPr>
          <w:p w14:paraId="59A85B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erver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ABA690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770" w:type="dxa"/>
            <w:gridSpan w:val="4"/>
            <w:vAlign w:val="center"/>
          </w:tcPr>
          <w:p w14:paraId="4C5C00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09A13850" w14:textId="77777777" w:rsidTr="00A93213"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9D684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gridSpan w:val="2"/>
            <w:vAlign w:val="center"/>
          </w:tcPr>
          <w:p w14:paraId="659BD7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6B774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770" w:type="dxa"/>
            <w:gridSpan w:val="4"/>
            <w:vAlign w:val="center"/>
          </w:tcPr>
          <w:p w14:paraId="66EF692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6K163G4</w:t>
            </w:r>
            <w:r w:rsidRPr="00A00803">
              <w:rPr>
                <w:spacing w:val="-2"/>
                <w:sz w:val="16"/>
                <w:szCs w:val="24"/>
              </w:rPr>
              <w:br/>
              <w:t>B85F4G4</w:t>
            </w:r>
          </w:p>
        </w:tc>
      </w:tr>
      <w:tr w:rsidR="00A00803" w:rsidRPr="00A00803" w14:paraId="4969ADD5" w14:textId="77777777" w:rsidTr="00A93213">
        <w:trPr>
          <w:gridAfter w:val="1"/>
          <w:wAfter w:w="7" w:type="dxa"/>
        </w:trPr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8FA0B5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80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B90C3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972" w:type="dxa"/>
            <w:gridSpan w:val="3"/>
            <w:vMerge w:val="restart"/>
            <w:shd w:val="clear" w:color="auto" w:fill="C4C4C0" w:themeFill="background1" w:themeFillShade="E6"/>
            <w:vAlign w:val="center"/>
          </w:tcPr>
          <w:p w14:paraId="7B96712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580CD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82810DE" w14:textId="77777777" w:rsidTr="00A93213">
        <w:trPr>
          <w:gridAfter w:val="1"/>
          <w:wAfter w:w="7" w:type="dxa"/>
        </w:trPr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3E93F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0" w:type="dxa"/>
            <w:gridSpan w:val="2"/>
            <w:vMerge/>
            <w:shd w:val="clear" w:color="auto" w:fill="C4C4C0" w:themeFill="background1" w:themeFillShade="E6"/>
            <w:vAlign w:val="center"/>
          </w:tcPr>
          <w:p w14:paraId="59BECD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2" w:type="dxa"/>
            <w:gridSpan w:val="3"/>
            <w:vMerge/>
            <w:shd w:val="clear" w:color="auto" w:fill="C4C4C0" w:themeFill="background1" w:themeFillShade="E6"/>
            <w:vAlign w:val="center"/>
          </w:tcPr>
          <w:p w14:paraId="07E773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55606C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04F2A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C0B2364" w14:textId="77777777" w:rsidTr="00A93213">
        <w:trPr>
          <w:gridAfter w:val="1"/>
          <w:wAfter w:w="7" w:type="dxa"/>
          <w:trHeight w:val="774"/>
        </w:trPr>
        <w:tc>
          <w:tcPr>
            <w:tcW w:w="905" w:type="dxa"/>
            <w:vAlign w:val="center"/>
          </w:tcPr>
          <w:p w14:paraId="141BFD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287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5BC14B7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A15D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63A39BC3" w14:textId="33CD96AA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6K163G4</w:t>
            </w:r>
            <w:r w:rsidRPr="00A00803">
              <w:rPr>
                <w:spacing w:val="-2"/>
                <w:sz w:val="16"/>
                <w:szCs w:val="24"/>
              </w:rPr>
              <w:br/>
              <w:t>B85F4G4</w:t>
            </w:r>
          </w:p>
          <w:p w14:paraId="169B6175" w14:textId="7119C5F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F682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F076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BCC7A44" w14:textId="77777777" w:rsidTr="00A93213">
        <w:trPr>
          <w:gridAfter w:val="1"/>
          <w:wAfter w:w="7" w:type="dxa"/>
          <w:trHeight w:val="784"/>
        </w:trPr>
        <w:tc>
          <w:tcPr>
            <w:tcW w:w="905" w:type="dxa"/>
            <w:vMerge w:val="restart"/>
            <w:vAlign w:val="center"/>
          </w:tcPr>
          <w:p w14:paraId="625989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62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1684B1C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972" w:type="dxa"/>
            <w:gridSpan w:val="3"/>
            <w:tcBorders>
              <w:top w:val="nil"/>
              <w:left w:val="single" w:sz="4" w:space="0" w:color="auto"/>
            </w:tcBorders>
            <w:vAlign w:val="center"/>
          </w:tcPr>
          <w:p w14:paraId="7BA4DB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E9551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162F1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BC96905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3E7B27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0DD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1B490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719828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B250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5B3AEC7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78CED4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BF54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7BFD1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4CB9F5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AD19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577CD2D2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5944CA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8CC3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7896E8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4F86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5E399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327C64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6AB0B6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C19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4DC0D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EC986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A08C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A6A0A5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27ED4E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A3B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174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3FA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769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11AA57B" w14:textId="2E40A6B0" w:rsidR="00A00803" w:rsidRPr="00A00803" w:rsidRDefault="00A00803" w:rsidP="00A00803"/>
    <w:p w14:paraId="564B5AA4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Client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EE222B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3E1223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EE978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Client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DCA84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D57083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4952A17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45A4A9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76ECC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5DDC4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7C2055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D7W8VF4</w:t>
            </w:r>
            <w:r w:rsidRPr="00A00803">
              <w:rPr>
                <w:spacing w:val="-2"/>
                <w:sz w:val="16"/>
                <w:szCs w:val="24"/>
              </w:rPr>
              <w:br/>
              <w:t>5FV8VF4</w:t>
            </w:r>
          </w:p>
        </w:tc>
      </w:tr>
      <w:tr w:rsidR="00A00803" w:rsidRPr="00A00803" w14:paraId="6949083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208E5B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A6159A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3B909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CB5108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A605AD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CC8CF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F4853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4AD58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92403D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25B4F6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D53A19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D89F6F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74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186BF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A79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24C08F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D7W8VF4</w:t>
            </w:r>
            <w:r w:rsidRPr="00A00803">
              <w:rPr>
                <w:spacing w:val="-2"/>
                <w:sz w:val="16"/>
                <w:szCs w:val="24"/>
              </w:rPr>
              <w:br/>
              <w:t>5FV8VF4</w:t>
            </w:r>
          </w:p>
          <w:p w14:paraId="0A500F55" w14:textId="04CD204E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C68F410" w14:textId="4C5CF606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167EE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B447BF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506FA57" w14:textId="77777777" w:rsidTr="00A93213">
        <w:trPr>
          <w:trHeight w:val="784"/>
        </w:trPr>
        <w:tc>
          <w:tcPr>
            <w:tcW w:w="905" w:type="dxa"/>
            <w:vMerge w:val="restart"/>
            <w:vAlign w:val="center"/>
          </w:tcPr>
          <w:p w14:paraId="0C6B24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8C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42B4E5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nil"/>
              <w:left w:val="single" w:sz="4" w:space="0" w:color="auto"/>
            </w:tcBorders>
            <w:vAlign w:val="center"/>
          </w:tcPr>
          <w:p w14:paraId="2C685E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3AFE55F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A352C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2D60390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27BED691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2E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5629E0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FA6BA5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4778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1B3D052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75367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88DE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142997B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AAD05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ABB623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44238AE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A4B8279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4D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44923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795790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C50D6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20233DA6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3B854400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736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334B92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5445A0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3E39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8B66A15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0300D0CA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93CC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70DE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21CE8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A15FD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9105B7A" w14:textId="48E8623F" w:rsidR="001D2A01" w:rsidRDefault="001D2A01" w:rsidP="00A00803"/>
    <w:p w14:paraId="3047ADEE" w14:textId="2E7B303A" w:rsidR="00A00803" w:rsidRPr="00A00803" w:rsidRDefault="001D2A01" w:rsidP="00A00803">
      <w:pPr>
        <w:rPr>
          <w:rFonts w:hint="eastAsia"/>
        </w:rPr>
      </w:pPr>
      <w:r>
        <w:br w:type="page"/>
      </w:r>
    </w:p>
    <w:p w14:paraId="63924BD5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Monitor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0F7FAC7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E74158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66AAC2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55AC1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5C44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</w:t>
            </w:r>
          </w:p>
          <w:p w14:paraId="572708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 TIMX-UW584</w:t>
            </w:r>
          </w:p>
        </w:tc>
      </w:tr>
      <w:tr w:rsidR="00A00803" w:rsidRPr="00A00803" w14:paraId="5B2C640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0072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1E4D1A2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EF0C7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612D2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TM260408-019</w:t>
            </w:r>
            <w:r w:rsidRPr="00A00803">
              <w:rPr>
                <w:spacing w:val="-2"/>
                <w:sz w:val="16"/>
                <w:szCs w:val="24"/>
              </w:rPr>
              <w:br/>
              <w:t>TM260410-019</w:t>
            </w:r>
          </w:p>
        </w:tc>
      </w:tr>
      <w:tr w:rsidR="00A00803" w:rsidRPr="00A00803" w14:paraId="3CECE6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106043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EDC50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13AED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F286D1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82DA75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759D8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7CC64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5E7384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B9B21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EF2E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5A48B24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A791C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A1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3C8E6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TIMX-W320, TIMX-UW584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2D70C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TIMX-W320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, </w:t>
            </w:r>
            <w:r w:rsidRPr="00A00803">
              <w:rPr>
                <w:spacing w:val="-2"/>
                <w:sz w:val="16"/>
                <w:szCs w:val="24"/>
              </w:rPr>
              <w:t>TIMX-UW584</w:t>
            </w:r>
          </w:p>
          <w:p w14:paraId="634CAB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1B5B5EFF" w14:textId="0119B461" w:rsidR="00A00803" w:rsidRPr="00A00803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TM260408-019</w:t>
            </w:r>
            <w:r w:rsidRPr="00A00803">
              <w:rPr>
                <w:spacing w:val="-2"/>
                <w:sz w:val="16"/>
                <w:szCs w:val="24"/>
              </w:rPr>
              <w:br/>
              <w:t>TM260410-019</w:t>
            </w:r>
          </w:p>
        </w:tc>
        <w:tc>
          <w:tcPr>
            <w:tcW w:w="567" w:type="dxa"/>
            <w:vAlign w:val="center"/>
          </w:tcPr>
          <w:p w14:paraId="1B5820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ED8FE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EA01B5" w14:textId="46F5F1C5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</w:p>
    <w:p w14:paraId="78505CBC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365450C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E028C4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2CCAD4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1F5D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2B47250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RKTE85B2448-W-MC1</w:t>
            </w:r>
          </w:p>
        </w:tc>
      </w:tr>
      <w:tr w:rsidR="00A00803" w:rsidRPr="00A00803" w14:paraId="4D8E4E5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F16C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818634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AA63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66D637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2026.42300.038</w:t>
            </w:r>
            <w:r w:rsidRPr="00A00803">
              <w:rPr>
                <w:spacing w:val="-2"/>
                <w:sz w:val="16"/>
                <w:szCs w:val="24"/>
              </w:rPr>
              <w:br/>
              <w:t>2026.42300.019</w:t>
            </w:r>
          </w:p>
        </w:tc>
      </w:tr>
      <w:tr w:rsidR="00A00803" w:rsidRPr="00A00803" w14:paraId="52DEEB8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760EF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CDA41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C0D31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12BA8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52F89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4CFEBA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3557C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18983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38D0F3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58E62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BB1BE73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04186B9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31F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EB99E1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3241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  <w:p w14:paraId="1A56F9D0" w14:textId="4967059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1D2A01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spacing w:val="-2"/>
                <w:sz w:val="16"/>
                <w:szCs w:val="24"/>
              </w:rPr>
              <w:t>2026.42300.038</w:t>
            </w:r>
            <w:r w:rsidRPr="00A00803">
              <w:rPr>
                <w:spacing w:val="-2"/>
                <w:sz w:val="16"/>
                <w:szCs w:val="24"/>
              </w:rPr>
              <w:br/>
              <w:t>2026.42300.019</w:t>
            </w:r>
          </w:p>
        </w:tc>
        <w:tc>
          <w:tcPr>
            <w:tcW w:w="567" w:type="dxa"/>
            <w:vAlign w:val="center"/>
          </w:tcPr>
          <w:p w14:paraId="15BA64A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AB4F8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E43CCF" w14:textId="77777777" w:rsidR="00A00803" w:rsidRPr="00A00803" w:rsidRDefault="00A00803" w:rsidP="00A00803"/>
    <w:p w14:paraId="0AFDB4EF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Serial to Ethernet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267"/>
        <w:gridCol w:w="2796"/>
        <w:gridCol w:w="1457"/>
        <w:gridCol w:w="567"/>
        <w:gridCol w:w="567"/>
      </w:tblGrid>
      <w:tr w:rsidR="00A00803" w:rsidRPr="00A00803" w14:paraId="79F5FC4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212DF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267" w:type="dxa"/>
            <w:vAlign w:val="center"/>
          </w:tcPr>
          <w:p w14:paraId="690DB32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4D9F277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6DB954C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</w:tr>
      <w:tr w:rsidR="00A00803" w:rsidRPr="00A00803" w14:paraId="2E8232B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CDC3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267" w:type="dxa"/>
            <w:vAlign w:val="center"/>
          </w:tcPr>
          <w:p w14:paraId="56B4152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559D39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BBEB714" w14:textId="77777777" w:rsidR="00A00803" w:rsidRPr="00A00803" w:rsidRDefault="00A00803" w:rsidP="00A00803">
            <w:pPr>
              <w:jc w:val="center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spacing w:val="-2"/>
                <w:sz w:val="16"/>
                <w:szCs w:val="24"/>
              </w:rPr>
              <w:t>TBFBE1072358</w:t>
            </w:r>
            <w:r w:rsidRPr="00A00803">
              <w:rPr>
                <w:spacing w:val="-2"/>
                <w:sz w:val="16"/>
                <w:szCs w:val="24"/>
              </w:rPr>
              <w:br/>
              <w:t>TBFBE1072336</w:t>
            </w:r>
          </w:p>
        </w:tc>
      </w:tr>
      <w:tr w:rsidR="00A00803" w:rsidRPr="00A00803" w14:paraId="04F915BB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3DF5B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347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AB909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4253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7BB3DB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53A9F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0568AA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2C369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47" w:type="dxa"/>
            <w:gridSpan w:val="2"/>
            <w:vMerge/>
            <w:shd w:val="clear" w:color="auto" w:fill="C4C4C0" w:themeFill="background1" w:themeFillShade="E6"/>
            <w:vAlign w:val="center"/>
          </w:tcPr>
          <w:p w14:paraId="7DC624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3" w:type="dxa"/>
            <w:gridSpan w:val="2"/>
            <w:vMerge/>
            <w:shd w:val="clear" w:color="auto" w:fill="C4C4C0" w:themeFill="background1" w:themeFillShade="E6"/>
            <w:vAlign w:val="center"/>
          </w:tcPr>
          <w:p w14:paraId="358317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12C31E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7833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2EDA642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311A8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92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7C9AF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5FCC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  <w:p w14:paraId="2924BC5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</w:p>
          <w:p w14:paraId="4E7564F3" w14:textId="3CC507E1" w:rsidR="00A00803" w:rsidRPr="00F6591B" w:rsidRDefault="00A00803" w:rsidP="00F6591B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TBFBE1072358</w:t>
            </w:r>
            <w:r w:rsidRPr="00A00803">
              <w:rPr>
                <w:spacing w:val="-2"/>
                <w:sz w:val="16"/>
                <w:szCs w:val="24"/>
              </w:rPr>
              <w:br/>
              <w:t>TBFBE1072336</w:t>
            </w:r>
          </w:p>
        </w:tc>
        <w:tc>
          <w:tcPr>
            <w:tcW w:w="567" w:type="dxa"/>
            <w:vAlign w:val="center"/>
          </w:tcPr>
          <w:p w14:paraId="08AEA36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EC0A08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A4D88EF" w14:textId="104E7DE6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</w:p>
    <w:p w14:paraId="4B8AFF1B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Network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781ADDF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E69972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23D9C0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3C9A3F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19A55E2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</w:tr>
      <w:tr w:rsidR="00A00803" w:rsidRPr="00A00803" w14:paraId="1660B82E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9C1D2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ACB25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B4308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A06C1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TBFCD1051368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TBFCD1051364</w:t>
            </w:r>
          </w:p>
        </w:tc>
      </w:tr>
      <w:tr w:rsidR="00A00803" w:rsidRPr="00A00803" w14:paraId="5C6812B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17868B2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F9584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0AFB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53B5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BFA08B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FA327C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13934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AA15D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B92F9D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8727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CAC482C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22DF4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DB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1D3286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4DDB8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  <w:p w14:paraId="63EB50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</w:p>
          <w:p w14:paraId="5DDE86CA" w14:textId="00359612" w:rsidR="00A00803" w:rsidRPr="00F6591B" w:rsidRDefault="00A00803" w:rsidP="00A00803">
            <w:pPr>
              <w:jc w:val="left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TBFCD1051368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TBFCD1051364</w:t>
            </w:r>
          </w:p>
        </w:tc>
        <w:tc>
          <w:tcPr>
            <w:tcW w:w="567" w:type="dxa"/>
            <w:vAlign w:val="center"/>
          </w:tcPr>
          <w:p w14:paraId="3CE5ED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BDE5D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59BDB6" w14:textId="0CADF16B" w:rsidR="001D2A01" w:rsidRDefault="001D2A01" w:rsidP="00A00803"/>
    <w:p w14:paraId="081342E8" w14:textId="77777777" w:rsidR="001D2A01" w:rsidRDefault="001D2A01">
      <w:r>
        <w:br w:type="page"/>
      </w:r>
    </w:p>
    <w:p w14:paraId="25CFE7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Firewall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2B6E650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3F1FB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55CD9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3610CD0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D9580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</w:tr>
      <w:tr w:rsidR="00A00803" w:rsidRPr="00A00803" w14:paraId="2CC6ED4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263A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68F9D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E91C8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9D6B4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LNSBFJDJ8S</w:t>
            </w:r>
          </w:p>
        </w:tc>
      </w:tr>
      <w:tr w:rsidR="00A00803" w:rsidRPr="00A00803" w14:paraId="549FE38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68AB03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196F08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95DD2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E5316D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12DEA12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4E7F5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21BF32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EFFA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0B16F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21D234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70BDCB9" w14:textId="77777777" w:rsidTr="001D2A01">
        <w:trPr>
          <w:trHeight w:val="826"/>
        </w:trPr>
        <w:tc>
          <w:tcPr>
            <w:tcW w:w="905" w:type="dxa"/>
            <w:vAlign w:val="center"/>
          </w:tcPr>
          <w:p w14:paraId="01D9FB0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71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48543B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3E5C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5D78989A" w14:textId="4C2617C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LNSBFJDJ8S</w:t>
            </w:r>
          </w:p>
        </w:tc>
        <w:tc>
          <w:tcPr>
            <w:tcW w:w="567" w:type="dxa"/>
            <w:vAlign w:val="center"/>
          </w:tcPr>
          <w:p w14:paraId="768332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27AC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2B4092" w14:textId="5229A4D6" w:rsidR="00A00803" w:rsidRPr="00A00803" w:rsidRDefault="00A00803" w:rsidP="00A00803"/>
    <w:p w14:paraId="4958FB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4CA5ACD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5C2B9B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A5C05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73CFCC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9BA56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</w:tr>
      <w:tr w:rsidR="00A00803" w:rsidRPr="00A00803" w14:paraId="4898A30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E5B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A35A79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676B951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444F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YOKOGAWA</w:t>
            </w:r>
            <w:r w:rsidRPr="00A00803">
              <w:rPr>
                <w:spacing w:val="-2"/>
                <w:sz w:val="16"/>
                <w:szCs w:val="24"/>
              </w:rPr>
              <w:t>에서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일괄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공급</w:t>
            </w:r>
          </w:p>
        </w:tc>
      </w:tr>
      <w:tr w:rsidR="00A00803" w:rsidRPr="00A00803" w14:paraId="4169A3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22B3E5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7BB0B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3734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EC7C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51F5E71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0CB876B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B023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4F4FB6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02B72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DE213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0D41C5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F76F8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C2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211226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12F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  <w:p w14:paraId="0F5A0D2C" w14:textId="55DD09E1" w:rsidR="00A00803" w:rsidRPr="00A00803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YOKOGAWA</w:t>
            </w:r>
            <w:r w:rsidRPr="00A00803">
              <w:rPr>
                <w:spacing w:val="-2"/>
                <w:sz w:val="16"/>
                <w:szCs w:val="24"/>
              </w:rPr>
              <w:t>에서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일괄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공급</w:t>
            </w:r>
          </w:p>
        </w:tc>
        <w:tc>
          <w:tcPr>
            <w:tcW w:w="567" w:type="dxa"/>
            <w:vAlign w:val="center"/>
          </w:tcPr>
          <w:p w14:paraId="0CB8103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C5340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50B1BE" w14:textId="77777777" w:rsidR="00A00803" w:rsidRPr="00A00803" w:rsidRDefault="00A00803" w:rsidP="00A00803"/>
    <w:p w14:paraId="76BF820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 Dimmer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C633BD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BECA6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30B999E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B52523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028E8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</w:tr>
      <w:tr w:rsidR="00A00803" w:rsidRPr="00A00803" w14:paraId="639A69F7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FB77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1EB4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4006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EF1216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YOKOGAWA</w:t>
            </w:r>
            <w:r w:rsidRPr="00A00803">
              <w:rPr>
                <w:spacing w:val="-2"/>
                <w:sz w:val="16"/>
                <w:szCs w:val="24"/>
              </w:rPr>
              <w:t>에서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일괄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공급</w:t>
            </w:r>
          </w:p>
        </w:tc>
      </w:tr>
      <w:tr w:rsidR="00A00803" w:rsidRPr="00A00803" w14:paraId="2828172C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35E01F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2335A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71616C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73D7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C11E01F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250DBE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5564E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60C8E5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ABC8D33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E8193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311565C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4CFDB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C05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DF30F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MKD002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A7DD6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MKD002</w:t>
            </w:r>
          </w:p>
          <w:p w14:paraId="14240C92" w14:textId="6C03E38B" w:rsidR="00A00803" w:rsidRPr="00F6591B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YOKOGAWA</w:t>
            </w:r>
            <w:r w:rsidRPr="00A00803">
              <w:rPr>
                <w:spacing w:val="-2"/>
                <w:sz w:val="16"/>
                <w:szCs w:val="24"/>
              </w:rPr>
              <w:t>에서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일괄</w:t>
            </w:r>
            <w:r w:rsidRPr="00A00803">
              <w:rPr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공급</w:t>
            </w:r>
          </w:p>
        </w:tc>
        <w:tc>
          <w:tcPr>
            <w:tcW w:w="567" w:type="dxa"/>
            <w:vAlign w:val="center"/>
          </w:tcPr>
          <w:p w14:paraId="4602EA5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8E62B3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EE5A23" w14:textId="77777777" w:rsidR="00A00803" w:rsidRPr="00A00803" w:rsidRDefault="00A00803" w:rsidP="00A00803"/>
    <w:p w14:paraId="7F04B831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UPS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BC7545A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31B3A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6B1153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2883EA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FD7FB0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</w:tr>
      <w:tr w:rsidR="00A00803" w:rsidRPr="00A00803" w14:paraId="156E93B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FBF2B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449C01A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FF8E2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7A07B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GA41T45040</w:t>
            </w:r>
          </w:p>
        </w:tc>
      </w:tr>
      <w:tr w:rsidR="00A00803" w:rsidRPr="00A00803" w14:paraId="32110DDE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E264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E5BE14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DD6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9425DB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F20148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34DCA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A6ADDF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20D11F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1B226C7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A8659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0BE9FD0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CC0C96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5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638781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418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  <w:p w14:paraId="5E12494E" w14:textId="6C3D33F2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GA41T45040</w:t>
            </w:r>
          </w:p>
        </w:tc>
        <w:tc>
          <w:tcPr>
            <w:tcW w:w="567" w:type="dxa"/>
            <w:vAlign w:val="center"/>
          </w:tcPr>
          <w:p w14:paraId="7E932D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F490E8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05E1E1" w14:textId="387E5E8A" w:rsidR="001D2A01" w:rsidRDefault="001D2A01" w:rsidP="00A00803"/>
    <w:p w14:paraId="62FDB3AA" w14:textId="77777777" w:rsidR="001D2A01" w:rsidRDefault="001D2A01">
      <w:r>
        <w:br w:type="page"/>
      </w:r>
    </w:p>
    <w:p w14:paraId="58B73D1E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Camera Unit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44C5EC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B093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91A228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Camera Unit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AAC653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2B4FCA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374E6C1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0DC5A7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87A28E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7410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5A07251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SC0004-NCH01-26063</w:t>
            </w:r>
          </w:p>
        </w:tc>
      </w:tr>
      <w:tr w:rsidR="00A00803" w:rsidRPr="00A00803" w14:paraId="329038F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69465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F74E4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B826C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98D0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Judgment</w:t>
            </w:r>
          </w:p>
        </w:tc>
      </w:tr>
      <w:tr w:rsidR="00A00803" w:rsidRPr="00A00803" w14:paraId="05B1E07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1E667C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F27DD1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75889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A963F4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10772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Fail</w:t>
            </w:r>
          </w:p>
        </w:tc>
      </w:tr>
      <w:tr w:rsidR="00A00803" w:rsidRPr="00A00803" w14:paraId="065B04F9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FDCA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32D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p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roduct model and verify the serial number.</w:t>
            </w:r>
          </w:p>
          <w:p w14:paraId="4DE911CA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C53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  <w:p w14:paraId="4FC79A06" w14:textId="4C7C412C" w:rsidR="00A00803" w:rsidRPr="001D2A01" w:rsidRDefault="00A00803" w:rsidP="00A00803">
            <w:pPr>
              <w:jc w:val="left"/>
              <w:rPr>
                <w:rFonts w:hint="eastAsia"/>
                <w:noProof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SC0004-NCH01-26063</w:t>
            </w:r>
          </w:p>
        </w:tc>
        <w:tc>
          <w:tcPr>
            <w:tcW w:w="567" w:type="dxa"/>
            <w:vAlign w:val="center"/>
          </w:tcPr>
          <w:p w14:paraId="376CAFD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FA2DF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0C399DF1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CDA87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4215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1088DB8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Items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975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1C108F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6A89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F2597D2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96CE8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F763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1.Visual 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B526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0A41C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ECBD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346B32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3E1D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187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2.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36A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3C1980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4F274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1880A1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F8406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5C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3.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5F2D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685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D3411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602496D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2AF7F5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18C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4.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F43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6D97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48DBC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</w:tbl>
    <w:p w14:paraId="1AF75EBE" w14:textId="39E2714D" w:rsidR="00A00803" w:rsidRPr="00A00803" w:rsidRDefault="00A00803" w:rsidP="00A00803"/>
    <w:p w14:paraId="1EFA6B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Junction box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81BA04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7FBDE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4A5FAD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E957B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7BC26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4E9CC16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6DFCA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2620E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16C877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39963F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SC0005-NJB01-26021</w:t>
            </w:r>
          </w:p>
        </w:tc>
      </w:tr>
      <w:tr w:rsidR="00A00803" w:rsidRPr="00A00803" w14:paraId="65E77A02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EB3D7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46B59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5553E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250194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6A3F273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C4093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45A967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24A1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FF9F64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36A25F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BB20C5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D0EC9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DE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5A15A0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6852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72FB44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NO.(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>REF. NO.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) :</w:t>
            </w:r>
            <w:proofErr w:type="gramEnd"/>
          </w:p>
          <w:p w14:paraId="3C24436A" w14:textId="7F39C3E4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SC0005-NJB01-26021</w:t>
            </w:r>
          </w:p>
        </w:tc>
        <w:tc>
          <w:tcPr>
            <w:tcW w:w="567" w:type="dxa"/>
            <w:vAlign w:val="center"/>
          </w:tcPr>
          <w:p w14:paraId="563B0C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651A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6575F9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89192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E0E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70993AA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B2E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47E389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F16BCD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1ADE474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FB1B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F35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1.Visual 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926FA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0D33D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DA099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9F21CB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7221BB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2D8E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2.</w:t>
            </w:r>
            <w:r w:rsidRPr="00A00803">
              <w:rPr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358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C01D3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D156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FFF327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684360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FEE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3.</w:t>
            </w:r>
            <w:r w:rsidRPr="00A00803">
              <w:rPr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2E87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01290E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34CAF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7B2328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C3EDCC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C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4.</w:t>
            </w:r>
            <w:r w:rsidRPr="00A00803">
              <w:rPr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B90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625AE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9A28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308873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EDC93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11B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completion of the silicone sealing work.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12613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072867DB" w14:textId="661CF179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424ED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7A93F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6DD6D82D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937BB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5A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installation of the ferrite core.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5EAF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6A6EDB44" w14:textId="7F68923C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9DEB3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F97CE6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303978" w14:textId="77777777" w:rsidR="00A00803" w:rsidRPr="00A00803" w:rsidRDefault="00A00803" w:rsidP="00A00803"/>
    <w:p w14:paraId="6319AC00" w14:textId="77777777" w:rsidR="00A00803" w:rsidRPr="00A00803" w:rsidRDefault="00A00803" w:rsidP="00A00803"/>
    <w:p w14:paraId="6AE85C0E" w14:textId="77777777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118BBE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F20800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lastRenderedPageBreak/>
              <w:t>TYPE</w:t>
            </w:r>
          </w:p>
        </w:tc>
        <w:tc>
          <w:tcPr>
            <w:tcW w:w="3402" w:type="dxa"/>
            <w:vAlign w:val="center"/>
          </w:tcPr>
          <w:p w14:paraId="4CDD02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55BCC19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Single board Computer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55B019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F59BC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09C8EA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00AB5E5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CEEACE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B6C9F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2403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D9D90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NAS-HUCX11250017</w:t>
            </w:r>
          </w:p>
        </w:tc>
      </w:tr>
      <w:tr w:rsidR="00A00803" w:rsidRPr="00A00803" w14:paraId="2B889398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94E45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5AD8DD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CC02C5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037145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915A048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92F5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DEE7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7093703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344FAC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8553D1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475CE9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DB2A6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52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FC5BA2B" w14:textId="08F28698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F4273" w:rsidRPr="000F4273">
              <w:rPr>
                <w:spacing w:val="-2"/>
                <w:sz w:val="16"/>
                <w:szCs w:val="24"/>
              </w:rPr>
              <w:t>NAS-HUCX11250017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F67380" w14:textId="0DCE7608" w:rsidR="00A00803" w:rsidRPr="001D2A01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NAS-HUCX11250017</w:t>
            </w:r>
          </w:p>
        </w:tc>
        <w:tc>
          <w:tcPr>
            <w:tcW w:w="567" w:type="dxa"/>
            <w:vAlign w:val="center"/>
          </w:tcPr>
          <w:p w14:paraId="4CB9B2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129F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DDB91F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684837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BCD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E61BF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E97D4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677E6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0D4C6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79AF76B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B7CB04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D9C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or rust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596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BB1B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F1304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313ABC2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F128DF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7BF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Boots normally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E8E1B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D28B5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DCA9E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218D5DF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3550A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6D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02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2DDAA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CED99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E255C89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DD16C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30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GMSL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A337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8536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86819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49832E3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A5BCA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502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5. LAN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EBDA6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02688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141CE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639125D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DE516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8A73C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12C949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EMC-Filter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F0B15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7745C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ABB1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5BA4B0C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568223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99C65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FF6319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2D90BC2" w14:textId="77777777" w:rsidR="00A00803" w:rsidRPr="00A00803" w:rsidRDefault="00A00803" w:rsidP="00A00803">
            <w:pPr>
              <w:jc w:val="center"/>
              <w:rPr>
                <w:color w:val="EE0000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SZ0014-EMC01-116</w:t>
            </w:r>
          </w:p>
        </w:tc>
      </w:tr>
      <w:tr w:rsidR="00A00803" w:rsidRPr="00A00803" w14:paraId="68715B4F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81F591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5AA2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BA1E6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D05F41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06AA3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FC8E0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3865296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BF179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9D5E354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D7EBC3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656AC2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4BD21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63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1B003874" w14:textId="1F60CD9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F4273" w:rsidRPr="000F4273">
              <w:rPr>
                <w:spacing w:val="-2"/>
                <w:sz w:val="16"/>
                <w:szCs w:val="24"/>
              </w:rPr>
              <w:t>SZ0014-EMC01-116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C8372B" w14:textId="4492BD7D" w:rsidR="00A00803" w:rsidRPr="001D2A01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SZ0014-EMC01-116</w:t>
            </w:r>
          </w:p>
        </w:tc>
        <w:tc>
          <w:tcPr>
            <w:tcW w:w="567" w:type="dxa"/>
            <w:vAlign w:val="center"/>
          </w:tcPr>
          <w:p w14:paraId="6BF92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AFE0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E83521" w14:textId="3F216A12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576DA0B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14AEA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21C0D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693FEF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SMPS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4C66F5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BAAB4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EE5E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39F0AF2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B9791B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BD07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E4B8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7927DC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SMPS(R) 2025-131</w:t>
            </w:r>
          </w:p>
        </w:tc>
      </w:tr>
      <w:tr w:rsidR="00A00803" w:rsidRPr="00A00803" w14:paraId="4489D520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17D812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CFAD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84A562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6D7EC1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0885B92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C1F6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A0C31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0C44F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61D07B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2BE10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6512BE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A2DB8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2C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CC88D57" w14:textId="066596BE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 xml:space="preserve">SMPS(R) </w:t>
            </w:r>
            <w:r w:rsidR="000171FD" w:rsidRPr="000171FD">
              <w:rPr>
                <w:spacing w:val="-2"/>
                <w:sz w:val="16"/>
                <w:szCs w:val="24"/>
              </w:rPr>
              <w:t>2025-131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491B4E" w14:textId="7FEEF8DF" w:rsidR="00A00803" w:rsidRPr="001D2A01" w:rsidRDefault="00A00803" w:rsidP="00A00803">
            <w:pPr>
              <w:jc w:val="left"/>
              <w:rPr>
                <w:rFonts w:hint="eastAsi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SMPS(R) 2025-131</w:t>
            </w:r>
          </w:p>
        </w:tc>
        <w:tc>
          <w:tcPr>
            <w:tcW w:w="567" w:type="dxa"/>
            <w:vAlign w:val="center"/>
          </w:tcPr>
          <w:p w14:paraId="43A968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5194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0E0AD8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 w:hint="eastAsia"/>
        </w:rPr>
        <w:t>`</w:t>
      </w:r>
    </w:p>
    <w:p w14:paraId="3CC2D6B6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19B3E095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Interface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4252"/>
      </w:tblGrid>
      <w:tr w:rsidR="00A00803" w:rsidRPr="00A00803" w14:paraId="05507E6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4BB6D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654" w:type="dxa"/>
            <w:gridSpan w:val="2"/>
            <w:vAlign w:val="center"/>
          </w:tcPr>
          <w:p w14:paraId="45572D6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Heading Control System</w:t>
            </w:r>
          </w:p>
          <w:p w14:paraId="3C75F07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Remote Control System</w:t>
            </w:r>
          </w:p>
          <w:p w14:paraId="139788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</w:p>
          <w:p w14:paraId="376182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Position Sensor</w:t>
            </w:r>
          </w:p>
          <w:p w14:paraId="32DA0A9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Heading Sensor</w:t>
            </w:r>
          </w:p>
          <w:p w14:paraId="71D4A1CF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Speed Sensor</w:t>
            </w:r>
          </w:p>
        </w:tc>
      </w:tr>
      <w:tr w:rsidR="00A00803" w:rsidRPr="00A00803" w14:paraId="2B37FF74" w14:textId="77777777" w:rsidTr="00A93213">
        <w:trPr>
          <w:trHeight w:val="470"/>
        </w:trPr>
        <w:tc>
          <w:tcPr>
            <w:tcW w:w="905" w:type="dxa"/>
            <w:shd w:val="clear" w:color="auto" w:fill="C4C4C0" w:themeFill="background1" w:themeFillShade="E6"/>
            <w:vAlign w:val="center"/>
          </w:tcPr>
          <w:p w14:paraId="7C0F22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shd w:val="clear" w:color="auto" w:fill="C4C4C0" w:themeFill="background1" w:themeFillShade="E6"/>
            <w:vAlign w:val="center"/>
          </w:tcPr>
          <w:p w14:paraId="6B9BCE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Test</w:t>
            </w:r>
            <w:r w:rsidRPr="00A00803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4252" w:type="dxa"/>
            <w:shd w:val="clear" w:color="auto" w:fill="C4C4C0" w:themeFill="background1" w:themeFillShade="E6"/>
            <w:vAlign w:val="center"/>
          </w:tcPr>
          <w:p w14:paraId="534578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A00803" w:rsidRPr="00A00803" w14:paraId="24D3D2F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E4FDAB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3C3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Control System.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15B2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The interface is verified during the on-board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test</w:t>
            </w:r>
          </w:p>
        </w:tc>
      </w:tr>
      <w:tr w:rsidR="00A00803" w:rsidRPr="00A00803" w14:paraId="76524C3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D50629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D1B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16"/>
              </w:rPr>
              <w:t>Remote</w:t>
            </w:r>
            <w:r w:rsidRPr="00A00803">
              <w:rPr>
                <w:spacing w:val="-2"/>
                <w:sz w:val="16"/>
                <w:szCs w:val="16"/>
              </w:rPr>
              <w:t xml:space="preserve"> Control</w:t>
            </w:r>
            <w:proofErr w:type="gramEnd"/>
            <w:r w:rsidRPr="00A00803">
              <w:rPr>
                <w:spacing w:val="-2"/>
                <w:sz w:val="16"/>
                <w:szCs w:val="16"/>
              </w:rPr>
              <w:t xml:space="preserve"> System.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7B93F60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680505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E4407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06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  <w:r w:rsidRPr="00A00803">
              <w:rPr>
                <w:spacing w:val="-2"/>
                <w:sz w:val="16"/>
                <w:szCs w:val="16"/>
              </w:rPr>
              <w:t>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3A4AE6A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5EBB76F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396FD1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FD67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Position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69E374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85876D6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8D0735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C47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30C424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261092E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4D3D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ECA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Speed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32346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</w:tbl>
    <w:p w14:paraId="64E0990F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279" w:tblpY="62"/>
        <w:tblW w:w="9493" w:type="dxa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A00803" w:rsidRPr="00A00803" w14:paraId="408AC373" w14:textId="77777777" w:rsidTr="00A93213">
        <w:trPr>
          <w:trHeight w:val="1408"/>
        </w:trPr>
        <w:tc>
          <w:tcPr>
            <w:tcW w:w="4746" w:type="dxa"/>
            <w:gridSpan w:val="2"/>
            <w:shd w:val="clear" w:color="auto" w:fill="EAEAEA"/>
            <w:vAlign w:val="center"/>
          </w:tcPr>
          <w:p w14:paraId="175CB8E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5B2F4C3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A00803">
              <w:rPr>
                <w:rFonts w:ascii="Times New Roman" w:hAnsi="Times New Roman" w:cs="Times New Roman" w:hint="eastAsia"/>
                <w:sz w:val="30"/>
                <w:szCs w:val="30"/>
              </w:rPr>
              <w:t>PASS</w:t>
            </w:r>
          </w:p>
        </w:tc>
      </w:tr>
      <w:tr w:rsidR="00A00803" w:rsidRPr="00A00803" w14:paraId="0895D583" w14:textId="77777777" w:rsidTr="00A93213">
        <w:trPr>
          <w:trHeight w:val="510"/>
        </w:trPr>
        <w:tc>
          <w:tcPr>
            <w:tcW w:w="9493" w:type="dxa"/>
            <w:gridSpan w:val="4"/>
            <w:shd w:val="clear" w:color="auto" w:fill="EAEAEA"/>
            <w:vAlign w:val="center"/>
          </w:tcPr>
          <w:p w14:paraId="2678EF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A00803" w:rsidRPr="00A00803" w14:paraId="1EBB3436" w14:textId="77777777" w:rsidTr="00A93213">
        <w:trPr>
          <w:trHeight w:val="1040"/>
        </w:trPr>
        <w:tc>
          <w:tcPr>
            <w:tcW w:w="2373" w:type="dxa"/>
            <w:vMerge w:val="restart"/>
            <w:shd w:val="clear" w:color="auto" w:fill="EAEAEA"/>
            <w:vAlign w:val="center"/>
          </w:tcPr>
          <w:p w14:paraId="772CC4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0B70C36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066AF29" wp14:editId="4E5A7FC0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635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00053AA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63A7282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2199905" w14:textId="77777777" w:rsidTr="00A93213">
        <w:trPr>
          <w:trHeight w:val="510"/>
        </w:trPr>
        <w:tc>
          <w:tcPr>
            <w:tcW w:w="2373" w:type="dxa"/>
            <w:vMerge/>
            <w:shd w:val="clear" w:color="auto" w:fill="EAEAEA"/>
            <w:vAlign w:val="center"/>
          </w:tcPr>
          <w:p w14:paraId="0ECEC22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2CFA1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1225CEF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F80FA92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4B101075" w14:textId="77777777" w:rsidR="00A00803" w:rsidRPr="00A00803" w:rsidRDefault="00A00803" w:rsidP="00A00803">
      <w:pPr>
        <w:tabs>
          <w:tab w:val="left" w:pos="1778"/>
        </w:tabs>
      </w:pPr>
    </w:p>
    <w:p w14:paraId="63FA7B9F" w14:textId="1576C958" w:rsidR="00EA7EA3" w:rsidRPr="00A00803" w:rsidRDefault="00EA7EA3" w:rsidP="00A00803"/>
    <w:sectPr w:rsidR="00EA7EA3" w:rsidRPr="00A00803" w:rsidSect="00436EDC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B9A5" w14:textId="77777777" w:rsidR="00CB6005" w:rsidRDefault="00CB6005" w:rsidP="00FB5C14">
      <w:pPr>
        <w:spacing w:after="0" w:line="240" w:lineRule="auto"/>
      </w:pPr>
      <w:r>
        <w:separator/>
      </w:r>
    </w:p>
    <w:p w14:paraId="47DDDE8C" w14:textId="77777777" w:rsidR="00CB6005" w:rsidRDefault="00CB6005"/>
    <w:p w14:paraId="25AF7CB9" w14:textId="77777777" w:rsidR="00CB6005" w:rsidRDefault="00CB6005" w:rsidP="00FC304C"/>
  </w:endnote>
  <w:endnote w:type="continuationSeparator" w:id="0">
    <w:p w14:paraId="262C3577" w14:textId="77777777" w:rsidR="00CB6005" w:rsidRDefault="00CB6005" w:rsidP="00FB5C14">
      <w:pPr>
        <w:spacing w:after="0" w:line="240" w:lineRule="auto"/>
      </w:pPr>
      <w:r>
        <w:continuationSeparator/>
      </w:r>
    </w:p>
    <w:p w14:paraId="090BEE93" w14:textId="77777777" w:rsidR="00CB6005" w:rsidRDefault="00CB6005"/>
    <w:p w14:paraId="29CC36CD" w14:textId="77777777" w:rsidR="00CB6005" w:rsidRDefault="00CB6005" w:rsidP="00FC304C"/>
  </w:endnote>
  <w:endnote w:type="continuationNotice" w:id="1">
    <w:p w14:paraId="4BD6B7E5" w14:textId="77777777" w:rsidR="00CB6005" w:rsidRDefault="00CB60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7055BDD-AA19-4AD3-B029-6A0FC2479802}"/>
    <w:embedBold r:id="rId2" w:fontKey="{D2998717-C8EE-4831-BE91-AF7DD49F0552}"/>
    <w:embedItalic r:id="rId3" w:fontKey="{24008DE4-05B0-4E52-8E79-5C83EA5E32A9}"/>
    <w:embedBoldItalic r:id="rId4" w:fontKey="{206C7ECE-488B-4DCE-83E8-3F92F6E02E3D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5" w:fontKey="{0C105F52-EDA9-49D8-9CDE-655675F5D1A2}"/>
    <w:embedBold r:id="rId6" w:fontKey="{2260B98C-FE09-4A6E-918E-67C31580A286}"/>
    <w:embedItalic r:id="rId7" w:fontKey="{5152B54A-87D2-4797-9021-C4597ED2ED0A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A5D73C26-E4EB-41E4-B265-57A57ED9C03A}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  <w:embedRegular r:id="rId9" w:fontKey="{4F9DB2CE-8EE1-4278-8B09-561C2FCF0935}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  <w:embedRegular r:id="rId10" w:fontKey="{AEEF16F2-8C03-42E8-82B7-A18FD0F67B10}"/>
    <w:embedBold r:id="rId11" w:fontKey="{08BD5146-5C24-4CF8-80E9-778B60B7C8BE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31379F5F-4194-4762-B54C-3C31B88F6803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ACA" w14:textId="368FB2EB" w:rsidR="002E7B5F" w:rsidRDefault="002E7B5F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FTR-002-B</w:t>
                          </w:r>
                        </w:p>
                        <w:p w14:paraId="6222B55F" w14:textId="6E7A393D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61F2BACA" w14:textId="368FB2EB" w:rsidR="002E7B5F" w:rsidRDefault="002E7B5F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FTR-002-B</w:t>
                    </w:r>
                  </w:p>
                  <w:p w14:paraId="6222B55F" w14:textId="6E7A393D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C9C8B1" id="직선 연결선 3" o:spid="_x0000_s1026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4.35pt,-17.6pt" to="959.9pt,-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 strokecolor="#170d54 [3213]" strokeweight=".5pt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E200" w14:textId="77777777" w:rsidR="00CB6005" w:rsidRDefault="00CB6005" w:rsidP="00FB5C14">
      <w:pPr>
        <w:spacing w:after="0" w:line="240" w:lineRule="auto"/>
      </w:pPr>
      <w:r>
        <w:separator/>
      </w:r>
    </w:p>
    <w:p w14:paraId="319C1A34" w14:textId="77777777" w:rsidR="00CB6005" w:rsidRDefault="00CB6005"/>
    <w:p w14:paraId="4CA60EA3" w14:textId="77777777" w:rsidR="00CB6005" w:rsidRDefault="00CB6005" w:rsidP="00FC304C"/>
  </w:footnote>
  <w:footnote w:type="continuationSeparator" w:id="0">
    <w:p w14:paraId="39D4C882" w14:textId="77777777" w:rsidR="00CB6005" w:rsidRDefault="00CB6005" w:rsidP="00FB5C14">
      <w:pPr>
        <w:spacing w:after="0" w:line="240" w:lineRule="auto"/>
      </w:pPr>
      <w:r>
        <w:continuationSeparator/>
      </w:r>
    </w:p>
    <w:p w14:paraId="331CEF5B" w14:textId="77777777" w:rsidR="00CB6005" w:rsidRDefault="00CB6005"/>
    <w:p w14:paraId="78173E83" w14:textId="77777777" w:rsidR="00CB6005" w:rsidRDefault="00CB6005" w:rsidP="00FC304C"/>
  </w:footnote>
  <w:footnote w:type="continuationNotice" w:id="1">
    <w:p w14:paraId="00E91FFB" w14:textId="77777777" w:rsidR="00CB6005" w:rsidRDefault="00CB60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21D4DA15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92BA72" id="Straight Connector 9" o:spid="_x0000_s1026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Final Inspection </w:t>
        </w:r>
        <w:r>
          <w:rPr>
            <w:rFonts w:ascii="Times New Roman" w:hAnsi="Times New Roman" w:cs="Times New Roman" w:hint="eastAsia"/>
            <w:sz w:val="24"/>
            <w:szCs w:val="24"/>
          </w:rPr>
          <w:t>Report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21B6D26F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7E739A" id="Straight Connector 9" o:spid="_x0000_s1026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B43CE">
          <w:rPr>
            <w:rFonts w:ascii="Inter Medium" w:hAnsi="Inter Medium"/>
            <w:sz w:val="24"/>
            <w:szCs w:val="24"/>
          </w:rPr>
          <w:t>Final Inspection Report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0298357">
    <w:abstractNumId w:val="1"/>
  </w:num>
  <w:num w:numId="2" w16cid:durableId="1166481288">
    <w:abstractNumId w:val="2"/>
  </w:num>
  <w:num w:numId="3" w16cid:durableId="15262083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942"/>
    <w:rsid w:val="00002A02"/>
    <w:rsid w:val="000031C9"/>
    <w:rsid w:val="0000337B"/>
    <w:rsid w:val="0000376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5DFD"/>
    <w:rsid w:val="000171FD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37D88"/>
    <w:rsid w:val="000406BC"/>
    <w:rsid w:val="00040AED"/>
    <w:rsid w:val="00041245"/>
    <w:rsid w:val="00041614"/>
    <w:rsid w:val="00041F1A"/>
    <w:rsid w:val="00042653"/>
    <w:rsid w:val="0004285F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709"/>
    <w:rsid w:val="00047F89"/>
    <w:rsid w:val="0005009B"/>
    <w:rsid w:val="000504BB"/>
    <w:rsid w:val="00050D4C"/>
    <w:rsid w:val="0005184D"/>
    <w:rsid w:val="00051A36"/>
    <w:rsid w:val="00051DFD"/>
    <w:rsid w:val="0005221B"/>
    <w:rsid w:val="00052A94"/>
    <w:rsid w:val="0005317F"/>
    <w:rsid w:val="00053805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DF9"/>
    <w:rsid w:val="000612CE"/>
    <w:rsid w:val="0006148A"/>
    <w:rsid w:val="00061836"/>
    <w:rsid w:val="00061E2A"/>
    <w:rsid w:val="00062090"/>
    <w:rsid w:val="00062758"/>
    <w:rsid w:val="00062C8E"/>
    <w:rsid w:val="00063EAD"/>
    <w:rsid w:val="000642F1"/>
    <w:rsid w:val="000648DF"/>
    <w:rsid w:val="00065977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51F"/>
    <w:rsid w:val="0008572A"/>
    <w:rsid w:val="0008591C"/>
    <w:rsid w:val="00085D5A"/>
    <w:rsid w:val="00085E7D"/>
    <w:rsid w:val="000860D7"/>
    <w:rsid w:val="000879C9"/>
    <w:rsid w:val="0009057C"/>
    <w:rsid w:val="00090978"/>
    <w:rsid w:val="0009146B"/>
    <w:rsid w:val="00091634"/>
    <w:rsid w:val="00091AC3"/>
    <w:rsid w:val="00091B81"/>
    <w:rsid w:val="00091D48"/>
    <w:rsid w:val="00092E5A"/>
    <w:rsid w:val="000934E8"/>
    <w:rsid w:val="0009364E"/>
    <w:rsid w:val="00093C39"/>
    <w:rsid w:val="0009507A"/>
    <w:rsid w:val="00095796"/>
    <w:rsid w:val="00096997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20"/>
    <w:rsid w:val="000B164E"/>
    <w:rsid w:val="000B166D"/>
    <w:rsid w:val="000B2DFC"/>
    <w:rsid w:val="000B2F94"/>
    <w:rsid w:val="000B3426"/>
    <w:rsid w:val="000B42C6"/>
    <w:rsid w:val="000B5AB6"/>
    <w:rsid w:val="000B63EB"/>
    <w:rsid w:val="000B7528"/>
    <w:rsid w:val="000B7A18"/>
    <w:rsid w:val="000B7A5D"/>
    <w:rsid w:val="000B7AE6"/>
    <w:rsid w:val="000B7C72"/>
    <w:rsid w:val="000C120B"/>
    <w:rsid w:val="000C1B09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29C"/>
    <w:rsid w:val="000D07EA"/>
    <w:rsid w:val="000D0AA2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4273"/>
    <w:rsid w:val="000F5376"/>
    <w:rsid w:val="000F550D"/>
    <w:rsid w:val="000F5BE0"/>
    <w:rsid w:val="000F5C46"/>
    <w:rsid w:val="000F5E7F"/>
    <w:rsid w:val="000F623F"/>
    <w:rsid w:val="000F6337"/>
    <w:rsid w:val="000F6AD3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3206"/>
    <w:rsid w:val="00143473"/>
    <w:rsid w:val="00143CB2"/>
    <w:rsid w:val="00143D18"/>
    <w:rsid w:val="00144046"/>
    <w:rsid w:val="00144638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508"/>
    <w:rsid w:val="00154BE6"/>
    <w:rsid w:val="00155C88"/>
    <w:rsid w:val="00155EEA"/>
    <w:rsid w:val="0015673E"/>
    <w:rsid w:val="00156A84"/>
    <w:rsid w:val="00156A9D"/>
    <w:rsid w:val="001570BA"/>
    <w:rsid w:val="00157177"/>
    <w:rsid w:val="001605CC"/>
    <w:rsid w:val="00160E7D"/>
    <w:rsid w:val="00161020"/>
    <w:rsid w:val="00161DC5"/>
    <w:rsid w:val="001624E4"/>
    <w:rsid w:val="001628D1"/>
    <w:rsid w:val="00162D13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3BFE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77FFB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7B49"/>
    <w:rsid w:val="001A0EBA"/>
    <w:rsid w:val="001A1110"/>
    <w:rsid w:val="001A1ECA"/>
    <w:rsid w:val="001A1EF9"/>
    <w:rsid w:val="001A2B44"/>
    <w:rsid w:val="001A3548"/>
    <w:rsid w:val="001A35E5"/>
    <w:rsid w:val="001A3DEB"/>
    <w:rsid w:val="001A40DA"/>
    <w:rsid w:val="001A4243"/>
    <w:rsid w:val="001A4AC6"/>
    <w:rsid w:val="001A5573"/>
    <w:rsid w:val="001A595C"/>
    <w:rsid w:val="001A689E"/>
    <w:rsid w:val="001A6AF0"/>
    <w:rsid w:val="001A7303"/>
    <w:rsid w:val="001B0EAB"/>
    <w:rsid w:val="001B0F0B"/>
    <w:rsid w:val="001B1091"/>
    <w:rsid w:val="001B17F2"/>
    <w:rsid w:val="001B2A40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5ED"/>
    <w:rsid w:val="001C4634"/>
    <w:rsid w:val="001C52B7"/>
    <w:rsid w:val="001C6467"/>
    <w:rsid w:val="001C6800"/>
    <w:rsid w:val="001C6D41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A01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06"/>
    <w:rsid w:val="001F5871"/>
    <w:rsid w:val="001F59B5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4C89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1EE"/>
    <w:rsid w:val="002129DC"/>
    <w:rsid w:val="00212CB9"/>
    <w:rsid w:val="00213007"/>
    <w:rsid w:val="0021394E"/>
    <w:rsid w:val="00213D54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3F93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458B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A81"/>
    <w:rsid w:val="00273AEE"/>
    <w:rsid w:val="00274319"/>
    <w:rsid w:val="00274504"/>
    <w:rsid w:val="0027465A"/>
    <w:rsid w:val="002746E6"/>
    <w:rsid w:val="00274DAA"/>
    <w:rsid w:val="00276A39"/>
    <w:rsid w:val="00276B44"/>
    <w:rsid w:val="00276F04"/>
    <w:rsid w:val="002770BC"/>
    <w:rsid w:val="002774BA"/>
    <w:rsid w:val="002779C8"/>
    <w:rsid w:val="00277BE1"/>
    <w:rsid w:val="002800D5"/>
    <w:rsid w:val="00280791"/>
    <w:rsid w:val="00281A49"/>
    <w:rsid w:val="00281B8C"/>
    <w:rsid w:val="00281DD4"/>
    <w:rsid w:val="00281ED8"/>
    <w:rsid w:val="00282216"/>
    <w:rsid w:val="0028258B"/>
    <w:rsid w:val="00282C75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4BE"/>
    <w:rsid w:val="002917BF"/>
    <w:rsid w:val="002921EF"/>
    <w:rsid w:val="00292C18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A02AB"/>
    <w:rsid w:val="002A04D9"/>
    <w:rsid w:val="002A0C14"/>
    <w:rsid w:val="002A1929"/>
    <w:rsid w:val="002A24FF"/>
    <w:rsid w:val="002A277B"/>
    <w:rsid w:val="002A2805"/>
    <w:rsid w:val="002A316D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E7B5F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DEE"/>
    <w:rsid w:val="002F4E3C"/>
    <w:rsid w:val="002F59F4"/>
    <w:rsid w:val="002F6CC9"/>
    <w:rsid w:val="002F6FE1"/>
    <w:rsid w:val="002F7207"/>
    <w:rsid w:val="002F776D"/>
    <w:rsid w:val="00300701"/>
    <w:rsid w:val="003014A6"/>
    <w:rsid w:val="003016A9"/>
    <w:rsid w:val="00301C4B"/>
    <w:rsid w:val="00302008"/>
    <w:rsid w:val="00302166"/>
    <w:rsid w:val="00302EDA"/>
    <w:rsid w:val="003031DF"/>
    <w:rsid w:val="003034FC"/>
    <w:rsid w:val="00303D35"/>
    <w:rsid w:val="00303FDA"/>
    <w:rsid w:val="0030442E"/>
    <w:rsid w:val="00304570"/>
    <w:rsid w:val="003045EB"/>
    <w:rsid w:val="00304D65"/>
    <w:rsid w:val="00305103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99F"/>
    <w:rsid w:val="00313667"/>
    <w:rsid w:val="0031402D"/>
    <w:rsid w:val="0031466D"/>
    <w:rsid w:val="00314E87"/>
    <w:rsid w:val="00315CAD"/>
    <w:rsid w:val="00315F6F"/>
    <w:rsid w:val="003164F2"/>
    <w:rsid w:val="003167D4"/>
    <w:rsid w:val="00317158"/>
    <w:rsid w:val="00317A8C"/>
    <w:rsid w:val="00317EBA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802"/>
    <w:rsid w:val="003351FE"/>
    <w:rsid w:val="003361C7"/>
    <w:rsid w:val="00336AD4"/>
    <w:rsid w:val="0033792F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1F4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6F54"/>
    <w:rsid w:val="0035714C"/>
    <w:rsid w:val="003577A3"/>
    <w:rsid w:val="00357BB5"/>
    <w:rsid w:val="0036095D"/>
    <w:rsid w:val="00361673"/>
    <w:rsid w:val="00361740"/>
    <w:rsid w:val="0036242C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664"/>
    <w:rsid w:val="0037492C"/>
    <w:rsid w:val="00374AF6"/>
    <w:rsid w:val="00377315"/>
    <w:rsid w:val="00377F85"/>
    <w:rsid w:val="003804F0"/>
    <w:rsid w:val="003806EA"/>
    <w:rsid w:val="00380A6D"/>
    <w:rsid w:val="00381297"/>
    <w:rsid w:val="00382569"/>
    <w:rsid w:val="003828C7"/>
    <w:rsid w:val="00382DC0"/>
    <w:rsid w:val="00383C0C"/>
    <w:rsid w:val="0038450A"/>
    <w:rsid w:val="00384BFA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1F00"/>
    <w:rsid w:val="003A3A29"/>
    <w:rsid w:val="003A3C0C"/>
    <w:rsid w:val="003A44AA"/>
    <w:rsid w:val="003A456E"/>
    <w:rsid w:val="003A4806"/>
    <w:rsid w:val="003A494F"/>
    <w:rsid w:val="003A5BA0"/>
    <w:rsid w:val="003A5FEE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2F"/>
    <w:rsid w:val="003C25BE"/>
    <w:rsid w:val="003C26A1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3F2E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E7DBC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34C"/>
    <w:rsid w:val="003F65DE"/>
    <w:rsid w:val="003F73BD"/>
    <w:rsid w:val="003F7B27"/>
    <w:rsid w:val="0040000F"/>
    <w:rsid w:val="004002AB"/>
    <w:rsid w:val="004008ED"/>
    <w:rsid w:val="00401318"/>
    <w:rsid w:val="00401FD0"/>
    <w:rsid w:val="0040235B"/>
    <w:rsid w:val="004024F5"/>
    <w:rsid w:val="0040348A"/>
    <w:rsid w:val="004049EE"/>
    <w:rsid w:val="00404D8B"/>
    <w:rsid w:val="00404EB4"/>
    <w:rsid w:val="004054A4"/>
    <w:rsid w:val="0040602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425D"/>
    <w:rsid w:val="00444AFF"/>
    <w:rsid w:val="00445A69"/>
    <w:rsid w:val="004460EB"/>
    <w:rsid w:val="00446A27"/>
    <w:rsid w:val="004473ED"/>
    <w:rsid w:val="00447575"/>
    <w:rsid w:val="00450311"/>
    <w:rsid w:val="0045125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7686"/>
    <w:rsid w:val="004608C2"/>
    <w:rsid w:val="00462D2F"/>
    <w:rsid w:val="0046428D"/>
    <w:rsid w:val="00464475"/>
    <w:rsid w:val="00464B9F"/>
    <w:rsid w:val="00465652"/>
    <w:rsid w:val="00465C67"/>
    <w:rsid w:val="0046615B"/>
    <w:rsid w:val="004663C1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2ACF"/>
    <w:rsid w:val="00483100"/>
    <w:rsid w:val="0048337B"/>
    <w:rsid w:val="004840EC"/>
    <w:rsid w:val="004857C8"/>
    <w:rsid w:val="004866A0"/>
    <w:rsid w:val="004869C0"/>
    <w:rsid w:val="00486AD3"/>
    <w:rsid w:val="0048736D"/>
    <w:rsid w:val="00487D70"/>
    <w:rsid w:val="00487E16"/>
    <w:rsid w:val="00490224"/>
    <w:rsid w:val="00490634"/>
    <w:rsid w:val="004913ED"/>
    <w:rsid w:val="00491A94"/>
    <w:rsid w:val="00491CD9"/>
    <w:rsid w:val="00491F27"/>
    <w:rsid w:val="00492C85"/>
    <w:rsid w:val="00492DEC"/>
    <w:rsid w:val="00492E74"/>
    <w:rsid w:val="0049319D"/>
    <w:rsid w:val="004935AA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8C5"/>
    <w:rsid w:val="004B7011"/>
    <w:rsid w:val="004B7070"/>
    <w:rsid w:val="004B764F"/>
    <w:rsid w:val="004C0A9C"/>
    <w:rsid w:val="004C106F"/>
    <w:rsid w:val="004C13B8"/>
    <w:rsid w:val="004C1DB0"/>
    <w:rsid w:val="004C1DB8"/>
    <w:rsid w:val="004C2167"/>
    <w:rsid w:val="004C27A4"/>
    <w:rsid w:val="004C2DAD"/>
    <w:rsid w:val="004C3707"/>
    <w:rsid w:val="004C4417"/>
    <w:rsid w:val="004C4DD6"/>
    <w:rsid w:val="004C4F2B"/>
    <w:rsid w:val="004C6337"/>
    <w:rsid w:val="004C69CC"/>
    <w:rsid w:val="004C6CCF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2BE"/>
    <w:rsid w:val="005105D6"/>
    <w:rsid w:val="0051075F"/>
    <w:rsid w:val="00511852"/>
    <w:rsid w:val="00511B4B"/>
    <w:rsid w:val="00511DAF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20400"/>
    <w:rsid w:val="00521728"/>
    <w:rsid w:val="005218A5"/>
    <w:rsid w:val="00521ECE"/>
    <w:rsid w:val="00522727"/>
    <w:rsid w:val="00522C37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4711"/>
    <w:rsid w:val="0053697D"/>
    <w:rsid w:val="00536D4F"/>
    <w:rsid w:val="0053737A"/>
    <w:rsid w:val="00540130"/>
    <w:rsid w:val="0054235E"/>
    <w:rsid w:val="00542480"/>
    <w:rsid w:val="00542996"/>
    <w:rsid w:val="00543483"/>
    <w:rsid w:val="005437E3"/>
    <w:rsid w:val="00543A5D"/>
    <w:rsid w:val="00544381"/>
    <w:rsid w:val="0054459A"/>
    <w:rsid w:val="00544D3C"/>
    <w:rsid w:val="00545F63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714"/>
    <w:rsid w:val="005C55EB"/>
    <w:rsid w:val="005C57FF"/>
    <w:rsid w:val="005C58F5"/>
    <w:rsid w:val="005C5A6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C02"/>
    <w:rsid w:val="005D200A"/>
    <w:rsid w:val="005D266E"/>
    <w:rsid w:val="005D334B"/>
    <w:rsid w:val="005D3D57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DD"/>
    <w:rsid w:val="005E661F"/>
    <w:rsid w:val="005E66FF"/>
    <w:rsid w:val="005E6763"/>
    <w:rsid w:val="005E67AE"/>
    <w:rsid w:val="005E6CB0"/>
    <w:rsid w:val="005E6E79"/>
    <w:rsid w:val="005E7128"/>
    <w:rsid w:val="005E72F5"/>
    <w:rsid w:val="005E7347"/>
    <w:rsid w:val="005E747E"/>
    <w:rsid w:val="005E74BB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13B0"/>
    <w:rsid w:val="006019B6"/>
    <w:rsid w:val="00601B78"/>
    <w:rsid w:val="00601D60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2EBD"/>
    <w:rsid w:val="0062393B"/>
    <w:rsid w:val="006239E9"/>
    <w:rsid w:val="00623E6D"/>
    <w:rsid w:val="0062410E"/>
    <w:rsid w:val="006244C6"/>
    <w:rsid w:val="00625C77"/>
    <w:rsid w:val="00626BC9"/>
    <w:rsid w:val="006271C4"/>
    <w:rsid w:val="00627338"/>
    <w:rsid w:val="0062754A"/>
    <w:rsid w:val="0062783D"/>
    <w:rsid w:val="00627A5F"/>
    <w:rsid w:val="00627C3C"/>
    <w:rsid w:val="0063086F"/>
    <w:rsid w:val="006308A9"/>
    <w:rsid w:val="00630A1E"/>
    <w:rsid w:val="00630B72"/>
    <w:rsid w:val="00630B88"/>
    <w:rsid w:val="0063120A"/>
    <w:rsid w:val="00631851"/>
    <w:rsid w:val="0063242F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2C3"/>
    <w:rsid w:val="006374B0"/>
    <w:rsid w:val="006375E5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7266"/>
    <w:rsid w:val="006772BC"/>
    <w:rsid w:val="006774AB"/>
    <w:rsid w:val="0067759E"/>
    <w:rsid w:val="00677CAD"/>
    <w:rsid w:val="00677F6F"/>
    <w:rsid w:val="006805D9"/>
    <w:rsid w:val="006805DD"/>
    <w:rsid w:val="00680663"/>
    <w:rsid w:val="006806C6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D98"/>
    <w:rsid w:val="00690057"/>
    <w:rsid w:val="006901A2"/>
    <w:rsid w:val="00690E52"/>
    <w:rsid w:val="00691259"/>
    <w:rsid w:val="0069174E"/>
    <w:rsid w:val="00691B2E"/>
    <w:rsid w:val="00692709"/>
    <w:rsid w:val="006929CC"/>
    <w:rsid w:val="00692C66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6D4"/>
    <w:rsid w:val="006A0F45"/>
    <w:rsid w:val="006A1307"/>
    <w:rsid w:val="006A1599"/>
    <w:rsid w:val="006A2BE6"/>
    <w:rsid w:val="006A40C7"/>
    <w:rsid w:val="006A419F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4F50"/>
    <w:rsid w:val="006D5F1B"/>
    <w:rsid w:val="006D63E4"/>
    <w:rsid w:val="006D689A"/>
    <w:rsid w:val="006D6B2A"/>
    <w:rsid w:val="006D70B6"/>
    <w:rsid w:val="006D7840"/>
    <w:rsid w:val="006E0307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6A2D"/>
    <w:rsid w:val="006E72C1"/>
    <w:rsid w:val="006F0240"/>
    <w:rsid w:val="006F06F8"/>
    <w:rsid w:val="006F15C9"/>
    <w:rsid w:val="006F1C87"/>
    <w:rsid w:val="006F1DA0"/>
    <w:rsid w:val="006F1DEA"/>
    <w:rsid w:val="006F2581"/>
    <w:rsid w:val="006F2B4E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404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FE"/>
    <w:rsid w:val="0072484E"/>
    <w:rsid w:val="00724A31"/>
    <w:rsid w:val="007250B6"/>
    <w:rsid w:val="0072569A"/>
    <w:rsid w:val="00725EC8"/>
    <w:rsid w:val="007261C8"/>
    <w:rsid w:val="00726677"/>
    <w:rsid w:val="00726A00"/>
    <w:rsid w:val="00726D31"/>
    <w:rsid w:val="00727FF6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6586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146"/>
    <w:rsid w:val="00772630"/>
    <w:rsid w:val="00773DBF"/>
    <w:rsid w:val="00773F91"/>
    <w:rsid w:val="007741AB"/>
    <w:rsid w:val="007742CF"/>
    <w:rsid w:val="007743F3"/>
    <w:rsid w:val="007753F9"/>
    <w:rsid w:val="00775B76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A4"/>
    <w:rsid w:val="00787949"/>
    <w:rsid w:val="00787B1C"/>
    <w:rsid w:val="00787B4C"/>
    <w:rsid w:val="00787C4C"/>
    <w:rsid w:val="00790074"/>
    <w:rsid w:val="00790132"/>
    <w:rsid w:val="00790D11"/>
    <w:rsid w:val="00790F21"/>
    <w:rsid w:val="007913B4"/>
    <w:rsid w:val="007916FB"/>
    <w:rsid w:val="0079310B"/>
    <w:rsid w:val="0079314B"/>
    <w:rsid w:val="0079378A"/>
    <w:rsid w:val="0079411F"/>
    <w:rsid w:val="007944AF"/>
    <w:rsid w:val="0079498E"/>
    <w:rsid w:val="00795B3E"/>
    <w:rsid w:val="00795B40"/>
    <w:rsid w:val="007965C4"/>
    <w:rsid w:val="007965EE"/>
    <w:rsid w:val="00797BA4"/>
    <w:rsid w:val="007A020B"/>
    <w:rsid w:val="007A025A"/>
    <w:rsid w:val="007A0475"/>
    <w:rsid w:val="007A0854"/>
    <w:rsid w:val="007A0C37"/>
    <w:rsid w:val="007A0C6E"/>
    <w:rsid w:val="007A114F"/>
    <w:rsid w:val="007A132A"/>
    <w:rsid w:val="007A14B7"/>
    <w:rsid w:val="007A27C0"/>
    <w:rsid w:val="007A30E9"/>
    <w:rsid w:val="007A37C9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B0B6F"/>
    <w:rsid w:val="007B0B74"/>
    <w:rsid w:val="007B21B5"/>
    <w:rsid w:val="007B2984"/>
    <w:rsid w:val="007B2CB7"/>
    <w:rsid w:val="007B414D"/>
    <w:rsid w:val="007B455D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265A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117D"/>
    <w:rsid w:val="007E13BA"/>
    <w:rsid w:val="007E20EC"/>
    <w:rsid w:val="007E2AF5"/>
    <w:rsid w:val="007E31B6"/>
    <w:rsid w:val="007E33AE"/>
    <w:rsid w:val="007E4870"/>
    <w:rsid w:val="007E501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612"/>
    <w:rsid w:val="00806727"/>
    <w:rsid w:val="00807065"/>
    <w:rsid w:val="0080728D"/>
    <w:rsid w:val="00807342"/>
    <w:rsid w:val="0080765D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12A4"/>
    <w:rsid w:val="00831A03"/>
    <w:rsid w:val="00831C1E"/>
    <w:rsid w:val="00831FB6"/>
    <w:rsid w:val="0083238E"/>
    <w:rsid w:val="00832394"/>
    <w:rsid w:val="00832CE5"/>
    <w:rsid w:val="00832F8E"/>
    <w:rsid w:val="008330C0"/>
    <w:rsid w:val="008332D3"/>
    <w:rsid w:val="008334CB"/>
    <w:rsid w:val="0083375D"/>
    <w:rsid w:val="0083386A"/>
    <w:rsid w:val="00833E2D"/>
    <w:rsid w:val="008352DF"/>
    <w:rsid w:val="00835AFA"/>
    <w:rsid w:val="00835E65"/>
    <w:rsid w:val="008374C0"/>
    <w:rsid w:val="00837653"/>
    <w:rsid w:val="008377E6"/>
    <w:rsid w:val="00837F94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3D5A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0246"/>
    <w:rsid w:val="00881056"/>
    <w:rsid w:val="00881329"/>
    <w:rsid w:val="00881E49"/>
    <w:rsid w:val="00881ED6"/>
    <w:rsid w:val="0088202A"/>
    <w:rsid w:val="008821EB"/>
    <w:rsid w:val="00882D0A"/>
    <w:rsid w:val="00882D78"/>
    <w:rsid w:val="00883089"/>
    <w:rsid w:val="0088335E"/>
    <w:rsid w:val="008844A6"/>
    <w:rsid w:val="00885659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255E"/>
    <w:rsid w:val="0089376A"/>
    <w:rsid w:val="00893A23"/>
    <w:rsid w:val="00893A36"/>
    <w:rsid w:val="00893A6B"/>
    <w:rsid w:val="00893AD8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BF9"/>
    <w:rsid w:val="008B34B6"/>
    <w:rsid w:val="008B4164"/>
    <w:rsid w:val="008B4270"/>
    <w:rsid w:val="008B49C9"/>
    <w:rsid w:val="008B4CDD"/>
    <w:rsid w:val="008B4D40"/>
    <w:rsid w:val="008B5126"/>
    <w:rsid w:val="008B560A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43A4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50B5"/>
    <w:rsid w:val="008D5114"/>
    <w:rsid w:val="008D513A"/>
    <w:rsid w:val="008D5475"/>
    <w:rsid w:val="008D54CC"/>
    <w:rsid w:val="008D5D23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5A1"/>
    <w:rsid w:val="008E2C44"/>
    <w:rsid w:val="008E3E6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12BD"/>
    <w:rsid w:val="008F21E9"/>
    <w:rsid w:val="008F2772"/>
    <w:rsid w:val="008F2ADA"/>
    <w:rsid w:val="008F3003"/>
    <w:rsid w:val="008F3483"/>
    <w:rsid w:val="008F3654"/>
    <w:rsid w:val="008F41DA"/>
    <w:rsid w:val="008F4488"/>
    <w:rsid w:val="008F45A8"/>
    <w:rsid w:val="008F488F"/>
    <w:rsid w:val="008F50E3"/>
    <w:rsid w:val="008F58FE"/>
    <w:rsid w:val="008F5B3D"/>
    <w:rsid w:val="008F5D58"/>
    <w:rsid w:val="008F63A8"/>
    <w:rsid w:val="008F6767"/>
    <w:rsid w:val="008F6768"/>
    <w:rsid w:val="008F6946"/>
    <w:rsid w:val="008F6B11"/>
    <w:rsid w:val="008F6B7B"/>
    <w:rsid w:val="008F6E3F"/>
    <w:rsid w:val="008F72B3"/>
    <w:rsid w:val="008F7506"/>
    <w:rsid w:val="008F783A"/>
    <w:rsid w:val="008F7887"/>
    <w:rsid w:val="009002ED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D7E"/>
    <w:rsid w:val="00925645"/>
    <w:rsid w:val="00925AA7"/>
    <w:rsid w:val="009266AD"/>
    <w:rsid w:val="00926CCF"/>
    <w:rsid w:val="00926D87"/>
    <w:rsid w:val="00926EAF"/>
    <w:rsid w:val="00927007"/>
    <w:rsid w:val="009272B6"/>
    <w:rsid w:val="00927408"/>
    <w:rsid w:val="00927DEA"/>
    <w:rsid w:val="009301C1"/>
    <w:rsid w:val="0093056C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7B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5AAE"/>
    <w:rsid w:val="009662EF"/>
    <w:rsid w:val="00966C28"/>
    <w:rsid w:val="00966E75"/>
    <w:rsid w:val="0096718E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D96"/>
    <w:rsid w:val="0098604B"/>
    <w:rsid w:val="0098613E"/>
    <w:rsid w:val="009861BF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332"/>
    <w:rsid w:val="009A539B"/>
    <w:rsid w:val="009A5711"/>
    <w:rsid w:val="009A5CEF"/>
    <w:rsid w:val="009A60B7"/>
    <w:rsid w:val="009A64AC"/>
    <w:rsid w:val="009A6864"/>
    <w:rsid w:val="009A6C7E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4161"/>
    <w:rsid w:val="009C4E31"/>
    <w:rsid w:val="009C4FC5"/>
    <w:rsid w:val="009C5C60"/>
    <w:rsid w:val="009C7476"/>
    <w:rsid w:val="009D04D7"/>
    <w:rsid w:val="009D1024"/>
    <w:rsid w:val="009D2428"/>
    <w:rsid w:val="009D2D0E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97B"/>
    <w:rsid w:val="009F4C87"/>
    <w:rsid w:val="009F4D32"/>
    <w:rsid w:val="009F5486"/>
    <w:rsid w:val="009F5FDC"/>
    <w:rsid w:val="009F6AEF"/>
    <w:rsid w:val="009F707A"/>
    <w:rsid w:val="009F7144"/>
    <w:rsid w:val="009F7292"/>
    <w:rsid w:val="00A00803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82F"/>
    <w:rsid w:val="00A0563F"/>
    <w:rsid w:val="00A05C27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B20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2787"/>
    <w:rsid w:val="00A7302F"/>
    <w:rsid w:val="00A73C15"/>
    <w:rsid w:val="00A74392"/>
    <w:rsid w:val="00A75725"/>
    <w:rsid w:val="00A75B55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75C"/>
    <w:rsid w:val="00A83AB4"/>
    <w:rsid w:val="00A83ABF"/>
    <w:rsid w:val="00A83D86"/>
    <w:rsid w:val="00A84759"/>
    <w:rsid w:val="00A84B6E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D2D"/>
    <w:rsid w:val="00AA0F44"/>
    <w:rsid w:val="00AA1B10"/>
    <w:rsid w:val="00AA231D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B8D"/>
    <w:rsid w:val="00AC1CE3"/>
    <w:rsid w:val="00AC2B18"/>
    <w:rsid w:val="00AC3200"/>
    <w:rsid w:val="00AC3407"/>
    <w:rsid w:val="00AC3589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0CA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D6C"/>
    <w:rsid w:val="00AF3F06"/>
    <w:rsid w:val="00AF3F53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168"/>
    <w:rsid w:val="00B01309"/>
    <w:rsid w:val="00B0148C"/>
    <w:rsid w:val="00B02A78"/>
    <w:rsid w:val="00B03FED"/>
    <w:rsid w:val="00B04A10"/>
    <w:rsid w:val="00B05415"/>
    <w:rsid w:val="00B05FEE"/>
    <w:rsid w:val="00B06CA2"/>
    <w:rsid w:val="00B071C3"/>
    <w:rsid w:val="00B07583"/>
    <w:rsid w:val="00B076FF"/>
    <w:rsid w:val="00B10D0F"/>
    <w:rsid w:val="00B11320"/>
    <w:rsid w:val="00B11717"/>
    <w:rsid w:val="00B11A59"/>
    <w:rsid w:val="00B12F41"/>
    <w:rsid w:val="00B141C0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E38"/>
    <w:rsid w:val="00B84EB0"/>
    <w:rsid w:val="00B85349"/>
    <w:rsid w:val="00B858CE"/>
    <w:rsid w:val="00B878C9"/>
    <w:rsid w:val="00B87B41"/>
    <w:rsid w:val="00B87B6B"/>
    <w:rsid w:val="00B902EF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68E"/>
    <w:rsid w:val="00B97AEB"/>
    <w:rsid w:val="00B97B2B"/>
    <w:rsid w:val="00BA1174"/>
    <w:rsid w:val="00BA1487"/>
    <w:rsid w:val="00BA14BB"/>
    <w:rsid w:val="00BA17D5"/>
    <w:rsid w:val="00BA1D7E"/>
    <w:rsid w:val="00BA1EA9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C3A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3ECF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C95"/>
    <w:rsid w:val="00C05BFF"/>
    <w:rsid w:val="00C05C73"/>
    <w:rsid w:val="00C0657F"/>
    <w:rsid w:val="00C065CB"/>
    <w:rsid w:val="00C06D49"/>
    <w:rsid w:val="00C07D93"/>
    <w:rsid w:val="00C10B2C"/>
    <w:rsid w:val="00C10E62"/>
    <w:rsid w:val="00C11D1E"/>
    <w:rsid w:val="00C11EF1"/>
    <w:rsid w:val="00C11F43"/>
    <w:rsid w:val="00C12D51"/>
    <w:rsid w:val="00C12E26"/>
    <w:rsid w:val="00C137E5"/>
    <w:rsid w:val="00C14DDB"/>
    <w:rsid w:val="00C1503B"/>
    <w:rsid w:val="00C15088"/>
    <w:rsid w:val="00C15516"/>
    <w:rsid w:val="00C15905"/>
    <w:rsid w:val="00C17DDA"/>
    <w:rsid w:val="00C20CF3"/>
    <w:rsid w:val="00C20FB0"/>
    <w:rsid w:val="00C212CA"/>
    <w:rsid w:val="00C215B9"/>
    <w:rsid w:val="00C22132"/>
    <w:rsid w:val="00C22373"/>
    <w:rsid w:val="00C22410"/>
    <w:rsid w:val="00C2260C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56"/>
    <w:rsid w:val="00C26AF7"/>
    <w:rsid w:val="00C26D87"/>
    <w:rsid w:val="00C27515"/>
    <w:rsid w:val="00C27713"/>
    <w:rsid w:val="00C27F4D"/>
    <w:rsid w:val="00C27F4F"/>
    <w:rsid w:val="00C31394"/>
    <w:rsid w:val="00C31CB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6E"/>
    <w:rsid w:val="00C35998"/>
    <w:rsid w:val="00C359EC"/>
    <w:rsid w:val="00C35FB3"/>
    <w:rsid w:val="00C362D2"/>
    <w:rsid w:val="00C36488"/>
    <w:rsid w:val="00C364B9"/>
    <w:rsid w:val="00C3695A"/>
    <w:rsid w:val="00C37634"/>
    <w:rsid w:val="00C376C9"/>
    <w:rsid w:val="00C377BF"/>
    <w:rsid w:val="00C37B46"/>
    <w:rsid w:val="00C37C66"/>
    <w:rsid w:val="00C413BB"/>
    <w:rsid w:val="00C41DBA"/>
    <w:rsid w:val="00C41E88"/>
    <w:rsid w:val="00C41F32"/>
    <w:rsid w:val="00C42AAB"/>
    <w:rsid w:val="00C43519"/>
    <w:rsid w:val="00C43AB9"/>
    <w:rsid w:val="00C43BC7"/>
    <w:rsid w:val="00C448EE"/>
    <w:rsid w:val="00C44FA2"/>
    <w:rsid w:val="00C45873"/>
    <w:rsid w:val="00C45AB6"/>
    <w:rsid w:val="00C46688"/>
    <w:rsid w:val="00C46A60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205"/>
    <w:rsid w:val="00C6142A"/>
    <w:rsid w:val="00C6295E"/>
    <w:rsid w:val="00C63471"/>
    <w:rsid w:val="00C639B9"/>
    <w:rsid w:val="00C642BE"/>
    <w:rsid w:val="00C64E46"/>
    <w:rsid w:val="00C654D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5E0"/>
    <w:rsid w:val="00C8409F"/>
    <w:rsid w:val="00C844A3"/>
    <w:rsid w:val="00C845A5"/>
    <w:rsid w:val="00C8518B"/>
    <w:rsid w:val="00C85D1F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0C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EBE"/>
    <w:rsid w:val="00CB12ED"/>
    <w:rsid w:val="00CB1667"/>
    <w:rsid w:val="00CB1AA8"/>
    <w:rsid w:val="00CB4B8A"/>
    <w:rsid w:val="00CB4BF1"/>
    <w:rsid w:val="00CB4F5B"/>
    <w:rsid w:val="00CB6005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6FC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D713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E8A"/>
    <w:rsid w:val="00CF4578"/>
    <w:rsid w:val="00CF46FF"/>
    <w:rsid w:val="00CF485B"/>
    <w:rsid w:val="00CF485C"/>
    <w:rsid w:val="00CF4B7D"/>
    <w:rsid w:val="00CF6739"/>
    <w:rsid w:val="00CF7757"/>
    <w:rsid w:val="00D002B4"/>
    <w:rsid w:val="00D0061C"/>
    <w:rsid w:val="00D01A08"/>
    <w:rsid w:val="00D01A14"/>
    <w:rsid w:val="00D01D46"/>
    <w:rsid w:val="00D01FDF"/>
    <w:rsid w:val="00D023C8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73E5"/>
    <w:rsid w:val="00D276B6"/>
    <w:rsid w:val="00D304B7"/>
    <w:rsid w:val="00D309C3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36E9"/>
    <w:rsid w:val="00D53748"/>
    <w:rsid w:val="00D5428E"/>
    <w:rsid w:val="00D543AB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B8A"/>
    <w:rsid w:val="00D61BBB"/>
    <w:rsid w:val="00D62077"/>
    <w:rsid w:val="00D626B0"/>
    <w:rsid w:val="00D6288B"/>
    <w:rsid w:val="00D651A2"/>
    <w:rsid w:val="00D65F37"/>
    <w:rsid w:val="00D6644F"/>
    <w:rsid w:val="00D66D8F"/>
    <w:rsid w:val="00D6703D"/>
    <w:rsid w:val="00D700FF"/>
    <w:rsid w:val="00D70ECC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08B"/>
    <w:rsid w:val="00D82167"/>
    <w:rsid w:val="00D823BD"/>
    <w:rsid w:val="00D837BF"/>
    <w:rsid w:val="00D83CA5"/>
    <w:rsid w:val="00D84B3B"/>
    <w:rsid w:val="00D85A4A"/>
    <w:rsid w:val="00D85E7F"/>
    <w:rsid w:val="00D86404"/>
    <w:rsid w:val="00D87077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83F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1409"/>
    <w:rsid w:val="00DE1524"/>
    <w:rsid w:val="00DE191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54B"/>
    <w:rsid w:val="00DE6E48"/>
    <w:rsid w:val="00DE722F"/>
    <w:rsid w:val="00DE7A47"/>
    <w:rsid w:val="00DF0103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7CE2"/>
    <w:rsid w:val="00E200CC"/>
    <w:rsid w:val="00E20763"/>
    <w:rsid w:val="00E216CA"/>
    <w:rsid w:val="00E216CF"/>
    <w:rsid w:val="00E21A4E"/>
    <w:rsid w:val="00E21C4E"/>
    <w:rsid w:val="00E21C9A"/>
    <w:rsid w:val="00E222EB"/>
    <w:rsid w:val="00E225CF"/>
    <w:rsid w:val="00E22D40"/>
    <w:rsid w:val="00E230D4"/>
    <w:rsid w:val="00E23BA7"/>
    <w:rsid w:val="00E24069"/>
    <w:rsid w:val="00E250DA"/>
    <w:rsid w:val="00E26019"/>
    <w:rsid w:val="00E26700"/>
    <w:rsid w:val="00E27A4F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D85"/>
    <w:rsid w:val="00E43F7B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472"/>
    <w:rsid w:val="00E55148"/>
    <w:rsid w:val="00E55705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1F"/>
    <w:rsid w:val="00E6558A"/>
    <w:rsid w:val="00E65C13"/>
    <w:rsid w:val="00E66D42"/>
    <w:rsid w:val="00E66EA0"/>
    <w:rsid w:val="00E66F40"/>
    <w:rsid w:val="00E674D5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3F9A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DAF"/>
    <w:rsid w:val="00E841BB"/>
    <w:rsid w:val="00E85754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5C7D"/>
    <w:rsid w:val="00E9626B"/>
    <w:rsid w:val="00E96A00"/>
    <w:rsid w:val="00E973ED"/>
    <w:rsid w:val="00EA094D"/>
    <w:rsid w:val="00EA0B7E"/>
    <w:rsid w:val="00EA0B9A"/>
    <w:rsid w:val="00EA0DC1"/>
    <w:rsid w:val="00EA0FFD"/>
    <w:rsid w:val="00EA1166"/>
    <w:rsid w:val="00EA13BA"/>
    <w:rsid w:val="00EA1CFA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147E"/>
    <w:rsid w:val="00EC171F"/>
    <w:rsid w:val="00EC1B1D"/>
    <w:rsid w:val="00EC2AD7"/>
    <w:rsid w:val="00EC2CC8"/>
    <w:rsid w:val="00EC5244"/>
    <w:rsid w:val="00EC540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9D2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62F"/>
    <w:rsid w:val="00EE27F4"/>
    <w:rsid w:val="00EE283B"/>
    <w:rsid w:val="00EE2938"/>
    <w:rsid w:val="00EE2A2F"/>
    <w:rsid w:val="00EE2ECF"/>
    <w:rsid w:val="00EE33CD"/>
    <w:rsid w:val="00EE36E1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69B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D82"/>
    <w:rsid w:val="00F022AC"/>
    <w:rsid w:val="00F0252A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6F69"/>
    <w:rsid w:val="00F2741D"/>
    <w:rsid w:val="00F30162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B7"/>
    <w:rsid w:val="00F448EC"/>
    <w:rsid w:val="00F453B9"/>
    <w:rsid w:val="00F453DD"/>
    <w:rsid w:val="00F454ED"/>
    <w:rsid w:val="00F45558"/>
    <w:rsid w:val="00F4587F"/>
    <w:rsid w:val="00F46573"/>
    <w:rsid w:val="00F47334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F38"/>
    <w:rsid w:val="00F60F86"/>
    <w:rsid w:val="00F61017"/>
    <w:rsid w:val="00F61A24"/>
    <w:rsid w:val="00F61B02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91B"/>
    <w:rsid w:val="00F65DA0"/>
    <w:rsid w:val="00F6650E"/>
    <w:rsid w:val="00F66DD2"/>
    <w:rsid w:val="00F677BB"/>
    <w:rsid w:val="00F67910"/>
    <w:rsid w:val="00F70282"/>
    <w:rsid w:val="00F70321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4FA5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A7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A5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D7FC1"/>
    <w:rsid w:val="00FE0A9E"/>
    <w:rsid w:val="00FE0EF1"/>
    <w:rsid w:val="00FE1472"/>
    <w:rsid w:val="00FE22B1"/>
    <w:rsid w:val="00FE233C"/>
    <w:rsid w:val="00FE32C8"/>
    <w:rsid w:val="00FE34BB"/>
    <w:rsid w:val="00FE3BD9"/>
    <w:rsid w:val="00FE4789"/>
    <w:rsid w:val="00FE4D2A"/>
    <w:rsid w:val="00FE52C6"/>
    <w:rsid w:val="00FE5DEA"/>
    <w:rsid w:val="00FE7517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2C0B13D"/>
    <w:rsid w:val="05193741"/>
    <w:rsid w:val="052C0466"/>
    <w:rsid w:val="052E3BD4"/>
    <w:rsid w:val="06080212"/>
    <w:rsid w:val="0627DC4E"/>
    <w:rsid w:val="06D8A686"/>
    <w:rsid w:val="06FA0000"/>
    <w:rsid w:val="09609777"/>
    <w:rsid w:val="0BA6786F"/>
    <w:rsid w:val="0C8B1FD8"/>
    <w:rsid w:val="0DBEF66F"/>
    <w:rsid w:val="111E8CBF"/>
    <w:rsid w:val="116ECC2A"/>
    <w:rsid w:val="1187FE27"/>
    <w:rsid w:val="139F5CEF"/>
    <w:rsid w:val="14AC0CAE"/>
    <w:rsid w:val="153AEF2D"/>
    <w:rsid w:val="15DE9957"/>
    <w:rsid w:val="176DE0B4"/>
    <w:rsid w:val="18952C13"/>
    <w:rsid w:val="19732B53"/>
    <w:rsid w:val="19C69C96"/>
    <w:rsid w:val="1BD1A3B2"/>
    <w:rsid w:val="1CE9E3E4"/>
    <w:rsid w:val="1D9F23ED"/>
    <w:rsid w:val="1E771E26"/>
    <w:rsid w:val="1EB7DDB0"/>
    <w:rsid w:val="1EF6FCED"/>
    <w:rsid w:val="21CF191B"/>
    <w:rsid w:val="225D3BA4"/>
    <w:rsid w:val="2327F4AF"/>
    <w:rsid w:val="27FCF7B1"/>
    <w:rsid w:val="2866C9EA"/>
    <w:rsid w:val="29430ECF"/>
    <w:rsid w:val="2A2569B2"/>
    <w:rsid w:val="2A975518"/>
    <w:rsid w:val="2BA6CB41"/>
    <w:rsid w:val="2EEC48E4"/>
    <w:rsid w:val="308AF4BD"/>
    <w:rsid w:val="30BEC85A"/>
    <w:rsid w:val="3147733F"/>
    <w:rsid w:val="31CC9316"/>
    <w:rsid w:val="31F96C16"/>
    <w:rsid w:val="32253C36"/>
    <w:rsid w:val="32477048"/>
    <w:rsid w:val="33595E31"/>
    <w:rsid w:val="3435FFB7"/>
    <w:rsid w:val="34F13E7E"/>
    <w:rsid w:val="3642E47A"/>
    <w:rsid w:val="36FB1E42"/>
    <w:rsid w:val="3840C3AC"/>
    <w:rsid w:val="3A6DA8FD"/>
    <w:rsid w:val="3AB5A7D3"/>
    <w:rsid w:val="3B1AAC75"/>
    <w:rsid w:val="3BF3AC51"/>
    <w:rsid w:val="3F4B4440"/>
    <w:rsid w:val="40B87D0A"/>
    <w:rsid w:val="40D0D826"/>
    <w:rsid w:val="41A03DF4"/>
    <w:rsid w:val="41F41808"/>
    <w:rsid w:val="41F9D63E"/>
    <w:rsid w:val="4581CDC2"/>
    <w:rsid w:val="467C3E20"/>
    <w:rsid w:val="4780D959"/>
    <w:rsid w:val="483F768B"/>
    <w:rsid w:val="4930E315"/>
    <w:rsid w:val="495844F3"/>
    <w:rsid w:val="4C25E759"/>
    <w:rsid w:val="4C37A001"/>
    <w:rsid w:val="4C40506B"/>
    <w:rsid w:val="502CFE43"/>
    <w:rsid w:val="51C9C1A0"/>
    <w:rsid w:val="5332904C"/>
    <w:rsid w:val="5395CC7E"/>
    <w:rsid w:val="54B99D99"/>
    <w:rsid w:val="552030F3"/>
    <w:rsid w:val="56F6A021"/>
    <w:rsid w:val="5899E5C0"/>
    <w:rsid w:val="58EB126A"/>
    <w:rsid w:val="58FCAAE6"/>
    <w:rsid w:val="5A1E3907"/>
    <w:rsid w:val="5AB76067"/>
    <w:rsid w:val="5B40106C"/>
    <w:rsid w:val="5DB6ACEC"/>
    <w:rsid w:val="5E4FD486"/>
    <w:rsid w:val="5F082D38"/>
    <w:rsid w:val="6600E857"/>
    <w:rsid w:val="6645E21C"/>
    <w:rsid w:val="6713D3DA"/>
    <w:rsid w:val="6907149C"/>
    <w:rsid w:val="69283C13"/>
    <w:rsid w:val="6A59377C"/>
    <w:rsid w:val="6ABC1CC3"/>
    <w:rsid w:val="6C2C262A"/>
    <w:rsid w:val="6CC77961"/>
    <w:rsid w:val="6D80DFB7"/>
    <w:rsid w:val="6EFEDB3A"/>
    <w:rsid w:val="6F3C7AED"/>
    <w:rsid w:val="71B14D3B"/>
    <w:rsid w:val="76316A9E"/>
    <w:rsid w:val="7645AF8A"/>
    <w:rsid w:val="782F7325"/>
    <w:rsid w:val="78BDBA6A"/>
    <w:rsid w:val="78F92B70"/>
    <w:rsid w:val="79829EE8"/>
    <w:rsid w:val="79A4A2D9"/>
    <w:rsid w:val="79B3F2C6"/>
    <w:rsid w:val="7AF530A2"/>
    <w:rsid w:val="7C564CEF"/>
    <w:rsid w:val="7D0DA5BD"/>
    <w:rsid w:val="7EB4E931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67796931-AF8E-440E-B91B-FCEBD900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221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1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2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6901"/>
    <w:rsid w:val="000466A9"/>
    <w:rsid w:val="000504BB"/>
    <w:rsid w:val="000651C4"/>
    <w:rsid w:val="0007578A"/>
    <w:rsid w:val="000B51A8"/>
    <w:rsid w:val="000C5DDA"/>
    <w:rsid w:val="000D029C"/>
    <w:rsid w:val="00133AFA"/>
    <w:rsid w:val="001409F7"/>
    <w:rsid w:val="001415B1"/>
    <w:rsid w:val="00145132"/>
    <w:rsid w:val="001700BA"/>
    <w:rsid w:val="00191A4E"/>
    <w:rsid w:val="00197B49"/>
    <w:rsid w:val="001A40DA"/>
    <w:rsid w:val="001B5E6D"/>
    <w:rsid w:val="001C45ED"/>
    <w:rsid w:val="001E6D02"/>
    <w:rsid w:val="00211E2B"/>
    <w:rsid w:val="002121EE"/>
    <w:rsid w:val="00213D54"/>
    <w:rsid w:val="00256B8C"/>
    <w:rsid w:val="0026557B"/>
    <w:rsid w:val="002770DE"/>
    <w:rsid w:val="00281A49"/>
    <w:rsid w:val="00282216"/>
    <w:rsid w:val="00297CF7"/>
    <w:rsid w:val="002A02AB"/>
    <w:rsid w:val="002A08D8"/>
    <w:rsid w:val="002C5732"/>
    <w:rsid w:val="002D0EE9"/>
    <w:rsid w:val="002D2E2E"/>
    <w:rsid w:val="00302D58"/>
    <w:rsid w:val="00332897"/>
    <w:rsid w:val="00361552"/>
    <w:rsid w:val="00362EDC"/>
    <w:rsid w:val="00375A20"/>
    <w:rsid w:val="00377F85"/>
    <w:rsid w:val="003E755A"/>
    <w:rsid w:val="003E7DBC"/>
    <w:rsid w:val="00400D5D"/>
    <w:rsid w:val="004024F5"/>
    <w:rsid w:val="00487E16"/>
    <w:rsid w:val="00490EEB"/>
    <w:rsid w:val="00495C02"/>
    <w:rsid w:val="004B13DB"/>
    <w:rsid w:val="004B431C"/>
    <w:rsid w:val="004C7134"/>
    <w:rsid w:val="004D1B35"/>
    <w:rsid w:val="004D5AAA"/>
    <w:rsid w:val="004E1558"/>
    <w:rsid w:val="004F40AE"/>
    <w:rsid w:val="0050302B"/>
    <w:rsid w:val="005102BE"/>
    <w:rsid w:val="00533D0A"/>
    <w:rsid w:val="005354F0"/>
    <w:rsid w:val="0054642E"/>
    <w:rsid w:val="00570BE4"/>
    <w:rsid w:val="005850E6"/>
    <w:rsid w:val="00587E9E"/>
    <w:rsid w:val="0059697E"/>
    <w:rsid w:val="005A623E"/>
    <w:rsid w:val="005E09B8"/>
    <w:rsid w:val="005E414D"/>
    <w:rsid w:val="005F1912"/>
    <w:rsid w:val="005F2111"/>
    <w:rsid w:val="005F60EB"/>
    <w:rsid w:val="00601D60"/>
    <w:rsid w:val="00622EBD"/>
    <w:rsid w:val="00626C54"/>
    <w:rsid w:val="00630B72"/>
    <w:rsid w:val="00631851"/>
    <w:rsid w:val="006372C3"/>
    <w:rsid w:val="00663F11"/>
    <w:rsid w:val="006752C0"/>
    <w:rsid w:val="00694E41"/>
    <w:rsid w:val="006A6D28"/>
    <w:rsid w:val="006C2A6B"/>
    <w:rsid w:val="006D3EDD"/>
    <w:rsid w:val="006E1D37"/>
    <w:rsid w:val="006E6A2D"/>
    <w:rsid w:val="006E7032"/>
    <w:rsid w:val="00704C9A"/>
    <w:rsid w:val="00704F73"/>
    <w:rsid w:val="00710EB0"/>
    <w:rsid w:val="007171CC"/>
    <w:rsid w:val="0072358F"/>
    <w:rsid w:val="00734F5D"/>
    <w:rsid w:val="0074573B"/>
    <w:rsid w:val="00767116"/>
    <w:rsid w:val="00784F6C"/>
    <w:rsid w:val="0079425A"/>
    <w:rsid w:val="0079525F"/>
    <w:rsid w:val="007A0854"/>
    <w:rsid w:val="007A3402"/>
    <w:rsid w:val="007B5BD3"/>
    <w:rsid w:val="007C5AEC"/>
    <w:rsid w:val="007E658C"/>
    <w:rsid w:val="0080765D"/>
    <w:rsid w:val="0087137B"/>
    <w:rsid w:val="008A64AC"/>
    <w:rsid w:val="008B2D27"/>
    <w:rsid w:val="008B4CDD"/>
    <w:rsid w:val="008B4FEE"/>
    <w:rsid w:val="008C1427"/>
    <w:rsid w:val="008C3F37"/>
    <w:rsid w:val="008D7A64"/>
    <w:rsid w:val="008F01C0"/>
    <w:rsid w:val="008F07E2"/>
    <w:rsid w:val="008F12BD"/>
    <w:rsid w:val="008F6946"/>
    <w:rsid w:val="008F77CE"/>
    <w:rsid w:val="009212A8"/>
    <w:rsid w:val="00936D92"/>
    <w:rsid w:val="00942DEB"/>
    <w:rsid w:val="0094777B"/>
    <w:rsid w:val="00964016"/>
    <w:rsid w:val="00965AAE"/>
    <w:rsid w:val="009744FA"/>
    <w:rsid w:val="00982615"/>
    <w:rsid w:val="009C38A8"/>
    <w:rsid w:val="009C3ED1"/>
    <w:rsid w:val="009C4BDD"/>
    <w:rsid w:val="009F007C"/>
    <w:rsid w:val="00A05907"/>
    <w:rsid w:val="00A05E0D"/>
    <w:rsid w:val="00A2428D"/>
    <w:rsid w:val="00A3271E"/>
    <w:rsid w:val="00A63647"/>
    <w:rsid w:val="00A63A90"/>
    <w:rsid w:val="00A71356"/>
    <w:rsid w:val="00A861AA"/>
    <w:rsid w:val="00AA231D"/>
    <w:rsid w:val="00AA54EA"/>
    <w:rsid w:val="00AC3407"/>
    <w:rsid w:val="00AE16F9"/>
    <w:rsid w:val="00AF5096"/>
    <w:rsid w:val="00B04529"/>
    <w:rsid w:val="00B141BD"/>
    <w:rsid w:val="00B16677"/>
    <w:rsid w:val="00B177CE"/>
    <w:rsid w:val="00B30618"/>
    <w:rsid w:val="00B417E1"/>
    <w:rsid w:val="00B451E0"/>
    <w:rsid w:val="00B77A66"/>
    <w:rsid w:val="00B9768E"/>
    <w:rsid w:val="00C15776"/>
    <w:rsid w:val="00C2029F"/>
    <w:rsid w:val="00C236F3"/>
    <w:rsid w:val="00C36488"/>
    <w:rsid w:val="00C43AB9"/>
    <w:rsid w:val="00C45873"/>
    <w:rsid w:val="00C53169"/>
    <w:rsid w:val="00C5596C"/>
    <w:rsid w:val="00C5732D"/>
    <w:rsid w:val="00C903C9"/>
    <w:rsid w:val="00CD1334"/>
    <w:rsid w:val="00D137AF"/>
    <w:rsid w:val="00D2796A"/>
    <w:rsid w:val="00D415C2"/>
    <w:rsid w:val="00D4497A"/>
    <w:rsid w:val="00D51F65"/>
    <w:rsid w:val="00D60388"/>
    <w:rsid w:val="00D63C3A"/>
    <w:rsid w:val="00D70ECC"/>
    <w:rsid w:val="00DB0A0C"/>
    <w:rsid w:val="00DB1E6C"/>
    <w:rsid w:val="00DB536F"/>
    <w:rsid w:val="00DC405D"/>
    <w:rsid w:val="00DC4955"/>
    <w:rsid w:val="00DD190C"/>
    <w:rsid w:val="00DE0B3C"/>
    <w:rsid w:val="00DE1409"/>
    <w:rsid w:val="00E204CB"/>
    <w:rsid w:val="00E27F9A"/>
    <w:rsid w:val="00E37934"/>
    <w:rsid w:val="00E45F45"/>
    <w:rsid w:val="00E522F6"/>
    <w:rsid w:val="00E627A7"/>
    <w:rsid w:val="00EA6A9C"/>
    <w:rsid w:val="00EC367F"/>
    <w:rsid w:val="00EC7F4D"/>
    <w:rsid w:val="00EE0898"/>
    <w:rsid w:val="00EF5E49"/>
    <w:rsid w:val="00EF6240"/>
    <w:rsid w:val="00F25426"/>
    <w:rsid w:val="00F27C2C"/>
    <w:rsid w:val="00F35730"/>
    <w:rsid w:val="00F448B7"/>
    <w:rsid w:val="00F85139"/>
    <w:rsid w:val="00F9625B"/>
    <w:rsid w:val="00FA4FA5"/>
    <w:rsid w:val="00FA6D24"/>
    <w:rsid w:val="00FD61D4"/>
    <w:rsid w:val="00FD7164"/>
    <w:rsid w:val="00FD7AEA"/>
    <w:rsid w:val="00FE5DEA"/>
    <w:rsid w:val="00FF2847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humbnail xmlns="24019410-d1d0-42fe-b6da-bfb21a3ee566" xsi:nil="true"/>
    <_Flow_SignoffStatus xmlns="24019410-d1d0-42fe-b6da-bfb21a3ee566" xsi:nil="true"/>
    <TaxCatchAll xmlns="f1fa6c51-b02d-4139-aafb-3ade645604da" xsi:nil="true"/>
    <AS_xc5c5__xccb4__xbe0c__xb85c__xc154_ xmlns="24019410-d1d0-42fe-b6da-bfb21a3ee5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F672DA-06DE-4681-B65B-005863A8D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3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1506</TotalTime>
  <Pages>8</Pages>
  <Words>1237</Words>
  <Characters>6449</Characters>
  <Application>Microsoft Office Word</Application>
  <DocSecurity>0</DocSecurity>
  <Lines>806</Lines>
  <Paragraphs>640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Final Inspection Report</vt:lpstr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Inspection Report</dc:title>
  <dc:subject/>
  <dc:creator>Wonchul Yoo</dc:creator>
  <cp:keywords/>
  <dc:description/>
  <cp:lastModifiedBy>Seunghyun Woo(우승현)</cp:lastModifiedBy>
  <cp:revision>10</cp:revision>
  <cp:lastPrinted>2025-12-17T02:31:00Z</cp:lastPrinted>
  <dcterms:created xsi:type="dcterms:W3CDTF">2025-07-11T08:00:00Z</dcterms:created>
  <dcterms:modified xsi:type="dcterms:W3CDTF">2026-05-06T10:22:00Z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  <property fmtid="{D5CDD505-2E9C-101B-9397-08002B2CF9AE}" pid="7" name="lcf76f155ced4ddcb4097134ff3c332f">
    <vt:lpwstr/>
  </property>
  <property fmtid="{D5CDD505-2E9C-101B-9397-08002B2CF9AE}" pid="8" name="Thumbnail">
    <vt:lpwstr/>
  </property>
  <property fmtid="{D5CDD505-2E9C-101B-9397-08002B2CF9AE}" pid="9" name="사인 오프 상태">
    <vt:lpwstr/>
  </property>
  <property fmtid="{D5CDD505-2E9C-101B-9397-08002B2CF9AE}" pid="10" name="TaxCatchAll">
    <vt:lpwstr/>
  </property>
  <property fmtid="{D5CDD505-2E9C-101B-9397-08002B2CF9AE}" pid="11" name="AS업체브로셔">
    <vt:lpwstr/>
  </property>
</Properties>
</file>