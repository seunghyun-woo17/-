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D5DA" w14:textId="27C45663" w:rsidR="00727FF6" w:rsidRPr="003C38DB" w:rsidRDefault="003C38DB" w:rsidP="00E83132">
      <w:pPr>
        <w:ind w:firstLineChars="50" w:firstLine="180"/>
        <w:rPr>
          <w:rFonts w:ascii="Times New Roman" w:hAnsi="Times New Roman" w:cs="Times New Roman"/>
          <w:color w:val="659ADD" w:themeColor="accent1"/>
          <w:sz w:val="36"/>
          <w:szCs w:val="40"/>
        </w:rPr>
      </w:pPr>
      <w:r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</w:t>
      </w:r>
      <w:r w:rsidR="004C5C58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actory Acceptance Test</w:t>
      </w:r>
      <w:r w:rsidR="004C3B7D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 xml:space="preserve"> Procedure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C76DDB" w:rsidRPr="00C76DDB" w14:paraId="74E3FFEA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176938FE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BC2B1C" w14:textId="0FBC74F1" w:rsidR="00C76DDB" w:rsidRPr="00C76DDB" w:rsidRDefault="000039E4" w:rsidP="0009507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HiNAS</w:t>
            </w:r>
            <w:proofErr w:type="spellEnd"/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FCEABE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6A5E236" w14:textId="05FF4A03" w:rsidR="00C76DDB" w:rsidRPr="00C76DDB" w:rsidRDefault="009E2018" w:rsidP="00095070">
            <w:pPr>
              <w:rPr>
                <w:rFonts w:ascii="Times New Roman" w:hAnsi="Times New Roman" w:cs="Times New Roman"/>
              </w:rPr>
            </w:pPr>
            <w:r w:rsidRPr="009E2018">
              <w:rPr>
                <w:rFonts w:ascii="Times New Roman" w:hAnsi="Times New Roman" w:cs="Times New Roman"/>
              </w:rPr>
              <w:t>RMS26-0005</w:t>
            </w:r>
          </w:p>
        </w:tc>
      </w:tr>
      <w:tr w:rsidR="00C76DDB" w:rsidRPr="00C76DDB" w14:paraId="7DEBFC78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9DDAD17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463992" w14:textId="4A9DF663" w:rsidR="00C76DDB" w:rsidRPr="00C76DDB" w:rsidRDefault="00800DB8" w:rsidP="00095070">
            <w:pPr>
              <w:rPr>
                <w:rFonts w:ascii="Times New Roman" w:hAnsi="Times New Roman" w:cs="Times New Roman"/>
              </w:rPr>
            </w:pPr>
            <w:r w:rsidRPr="00800DB8">
              <w:rPr>
                <w:rFonts w:ascii="Times New Roman" w:hAnsi="Times New Roman" w:cs="Times New Roman"/>
              </w:rPr>
              <w:t>H</w:t>
            </w:r>
            <w:r w:rsidR="009E2018">
              <w:rPr>
                <w:rFonts w:ascii="Times New Roman" w:hAnsi="Times New Roman" w:cs="Times New Roman" w:hint="eastAsia"/>
              </w:rPr>
              <w:t>MM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91B9DA9" w14:textId="77777777" w:rsidR="00C76DDB" w:rsidRPr="00C76DDB" w:rsidRDefault="00C76DDB" w:rsidP="00095070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37C2D8A" w14:textId="72DDE3EC" w:rsidR="00C76DDB" w:rsidRPr="00C76DDB" w:rsidRDefault="009E2018" w:rsidP="00095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IVY</w:t>
            </w:r>
          </w:p>
        </w:tc>
      </w:tr>
      <w:tr w:rsidR="00626692" w:rsidRPr="00C76DDB" w14:paraId="27580121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14172D0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E9312" w14:textId="002FBC02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43BCD688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E7EF3B3" w14:textId="1B5D8375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626692">
              <w:rPr>
                <w:rFonts w:ascii="Times New Roman" w:hAnsi="Times New Roman" w:cs="Times New Roman"/>
              </w:rPr>
              <w:t>2026-05-04</w:t>
            </w:r>
          </w:p>
        </w:tc>
      </w:tr>
      <w:tr w:rsidR="00626692" w:rsidRPr="00C76DDB" w14:paraId="6B04D7C0" w14:textId="77777777" w:rsidTr="75CAAC19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7630266D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3F22D4" w14:textId="0028D8E3" w:rsidR="00626692" w:rsidRPr="00C76DDB" w:rsidRDefault="0096208E" w:rsidP="006266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Chong, Sang Ok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0127E2FB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23B60FE" w14:textId="77777777" w:rsidR="00626692" w:rsidRPr="00C76DDB" w:rsidRDefault="00626692" w:rsidP="00626692">
            <w:pPr>
              <w:rPr>
                <w:rFonts w:ascii="Times New Roman" w:hAnsi="Times New Roman" w:cs="Times New Roman"/>
              </w:rPr>
            </w:pPr>
          </w:p>
        </w:tc>
      </w:tr>
    </w:tbl>
    <w:p w14:paraId="2939D92F" w14:textId="77777777" w:rsidR="00C261E1" w:rsidRDefault="00C261E1" w:rsidP="00C76DDB">
      <w:pPr>
        <w:rPr>
          <w:rFonts w:ascii="Times New Roman" w:hAnsi="Times New Roman" w:cs="Times New Roman"/>
        </w:rPr>
      </w:pPr>
    </w:p>
    <w:p w14:paraId="5AC0C5C4" w14:textId="77777777" w:rsidR="005D1711" w:rsidRDefault="00E54283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37A694AB" wp14:editId="5B469E97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9BB96" w14:textId="77777777" w:rsidR="00E54283" w:rsidRPr="00061836" w:rsidRDefault="00E54283" w:rsidP="00E5428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723E437A" w14:textId="77777777" w:rsidR="00E54283" w:rsidRPr="003214FD" w:rsidRDefault="00E54283" w:rsidP="00E5428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>This document cotains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Restricted to use only by Avikus employees or other persons authorized by Avikus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Since it cotains Avikus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>without the prior written approval of Avikus.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694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C19BB96" w14:textId="77777777" w:rsidR="00E54283" w:rsidRPr="00061836" w:rsidRDefault="00E54283" w:rsidP="00E5428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723E437A" w14:textId="77777777" w:rsidR="00E54283" w:rsidRPr="003214FD" w:rsidRDefault="00E54283" w:rsidP="00E5428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>This document cotains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Restricted to use only by Avikus employees or other persons authorized by Avikus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Since it cotains Avikus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without the prior written approval of Avikus.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</w:rP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4320"/>
        <w:gridCol w:w="1740"/>
        <w:gridCol w:w="1815"/>
        <w:gridCol w:w="1260"/>
      </w:tblGrid>
      <w:tr w:rsidR="005D1711" w:rsidRPr="005D1711" w14:paraId="204D4E7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306FE5EB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lastRenderedPageBreak/>
              <w:t>Version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4FD4298F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Description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194B2DD7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Author/EDITED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EAEA"/>
            <w:vAlign w:val="center"/>
            <w:hideMark/>
          </w:tcPr>
          <w:p w14:paraId="742A513E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Revised/Approved 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AEAEA"/>
            <w:vAlign w:val="center"/>
            <w:hideMark/>
          </w:tcPr>
          <w:p w14:paraId="167BA3F3" w14:textId="77777777" w:rsidR="005D1711" w:rsidRPr="005D1711" w:rsidRDefault="0B5A4F60" w:rsidP="213C49BD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</w:tr>
      <w:tr w:rsidR="005D1711" w:rsidRPr="005D1711" w14:paraId="05CB0116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CCA6" w14:textId="06C585C0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1.0 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2D69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First Draft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F5A57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00697C46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338A" w14:textId="0457E2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9B3121F" w14:textId="7902427D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7672A84D" w:rsidRPr="213C49BD">
              <w:rPr>
                <w:rFonts w:ascii="Times New Roman" w:hAnsi="Times New Roman" w:cs="Times New Roman"/>
              </w:rPr>
              <w:t>7</w:t>
            </w:r>
            <w:r w:rsidRPr="213C49BD">
              <w:rPr>
                <w:rFonts w:ascii="Times New Roman" w:hAnsi="Times New Roman" w:cs="Times New Roman"/>
              </w:rPr>
              <w:t>-</w:t>
            </w:r>
            <w:r w:rsidR="7672A84D" w:rsidRPr="213C49BD">
              <w:rPr>
                <w:rFonts w:ascii="Times New Roman" w:hAnsi="Times New Roman" w:cs="Times New Roman"/>
              </w:rPr>
              <w:t>02</w:t>
            </w: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25FB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569F4" w14:textId="64BFFF23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1.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EA1FC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Minor Update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3369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Kang, </w:t>
            </w:r>
          </w:p>
          <w:p w14:paraId="66C62E84" w14:textId="77777777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Jinhwan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Park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2F5" w14:textId="125640D9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3282527" w14:textId="3D733EDB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</w:t>
            </w:r>
            <w:r w:rsidR="1CF49005" w:rsidRPr="213C49BD">
              <w:rPr>
                <w:rFonts w:ascii="Times New Roman" w:hAnsi="Times New Roman" w:cs="Times New Roman"/>
              </w:rPr>
              <w:t>7-03</w:t>
            </w:r>
          </w:p>
        </w:tc>
      </w:tr>
      <w:tr w:rsidR="005D1711" w:rsidRPr="005D1711" w14:paraId="5CCD02F8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38C8" w14:textId="66B5F611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  <w:r w:rsidR="026E74E0" w:rsidRPr="213C49BD">
              <w:rPr>
                <w:rFonts w:ascii="Times New Roman" w:hAnsi="Times New Roman" w:cs="Times New Roman"/>
                <w:b/>
                <w:bCs/>
              </w:rPr>
              <w:t>1.2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F0268" w14:textId="20DCE11B" w:rsidR="005D1711" w:rsidRPr="005D1711" w:rsidRDefault="459AC13D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Comment Update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C4100" w14:textId="35AA0C68" w:rsidR="005D1711" w:rsidRPr="005D1711" w:rsidRDefault="026E74E0" w:rsidP="213C49BD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Dongheun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Kang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66215" w14:textId="331A1E9F" w:rsidR="005D1711" w:rsidRPr="005D1711" w:rsidRDefault="0B5A4F60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  <w:r w:rsidR="459AC13D" w:rsidRPr="213C49BD">
              <w:rPr>
                <w:rFonts w:ascii="Times New Roman" w:hAnsi="Times New Roman" w:cs="Times New Roman"/>
              </w:rPr>
              <w:t>Sangdeok Choi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59DAB9A" w14:textId="093F2197" w:rsidR="005D1711" w:rsidRPr="005D1711" w:rsidRDefault="1CF49005" w:rsidP="213C49BD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2025-07-10</w:t>
            </w:r>
          </w:p>
        </w:tc>
      </w:tr>
      <w:tr w:rsidR="005D1711" w:rsidRPr="005D1711" w14:paraId="2B0B43A4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7BDA2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2CC04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978F7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6875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9DE2A59" w14:textId="77777777" w:rsidR="005D1711" w:rsidRPr="005D1711" w:rsidRDefault="0B5A4F60" w:rsidP="001B3BFC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C3ACE9F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3F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CF5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488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C87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4A4AAD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75AC378E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A5C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541B9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71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F43D4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12A0F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5657CF79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42F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0D0E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9D333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843B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1A8472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0DCDD40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F286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C4C7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FBE58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5FB5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8C88D2E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  <w:tr w:rsidR="005D1711" w:rsidRPr="005D1711" w14:paraId="31574ECD" w14:textId="77777777" w:rsidTr="213C49BD">
        <w:trPr>
          <w:trHeight w:val="300"/>
        </w:trPr>
        <w:tc>
          <w:tcPr>
            <w:tcW w:w="9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0BB4A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5D1711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D3F6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4230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CD94B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58F261" w14:textId="77777777" w:rsidR="005D1711" w:rsidRPr="005D1711" w:rsidRDefault="005D1711" w:rsidP="001B3BFC">
            <w:pPr>
              <w:jc w:val="left"/>
              <w:rPr>
                <w:rFonts w:ascii="Times New Roman" w:hAnsi="Times New Roman" w:cs="Times New Roman"/>
              </w:rPr>
            </w:pPr>
            <w:r w:rsidRPr="005D1711">
              <w:rPr>
                <w:rFonts w:ascii="Times New Roman" w:hAnsi="Times New Roman" w:cs="Times New Roman"/>
              </w:rPr>
              <w:t> </w:t>
            </w:r>
          </w:p>
        </w:tc>
      </w:tr>
    </w:tbl>
    <w:p w14:paraId="2615D706" w14:textId="7FB25437" w:rsidR="009855CB" w:rsidRDefault="009855CB">
      <w:pPr>
        <w:rPr>
          <w:rFonts w:ascii="Times New Roman" w:hAnsi="Times New Roman" w:cs="Times New Roman"/>
        </w:rPr>
      </w:pPr>
    </w:p>
    <w:p w14:paraId="0EB98F12" w14:textId="1CAAD497" w:rsidR="009855CB" w:rsidRDefault="009855CB">
      <w:pPr>
        <w:rPr>
          <w:rFonts w:ascii="Times New Roman" w:hAnsi="Times New Roman" w:cs="Times New Roman"/>
        </w:rPr>
      </w:pPr>
      <w:r w:rsidRPr="009855CB">
        <w:rPr>
          <w:rFonts w:ascii="Times New Roman" w:hAnsi="Times New Roman" w:cs="Times New Roman"/>
        </w:rPr>
        <w:t xml:space="preserve">Note: In this </w:t>
      </w:r>
      <w:proofErr w:type="gramStart"/>
      <w:r w:rsidRPr="009855CB">
        <w:rPr>
          <w:rFonts w:ascii="Times New Roman" w:hAnsi="Times New Roman" w:cs="Times New Roman"/>
        </w:rPr>
        <w:t>document, ‘</w:t>
      </w:r>
      <w:proofErr w:type="spellStart"/>
      <w:proofErr w:type="gramEnd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Control’ is used to denote both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and </w:t>
      </w:r>
      <w:proofErr w:type="spellStart"/>
      <w:r w:rsidRPr="009855CB">
        <w:rPr>
          <w:rFonts w:ascii="Times New Roman" w:hAnsi="Times New Roman" w:cs="Times New Roman"/>
        </w:rPr>
        <w:t>HiNAS</w:t>
      </w:r>
      <w:proofErr w:type="spellEnd"/>
      <w:r w:rsidRPr="009855CB">
        <w:rPr>
          <w:rFonts w:ascii="Times New Roman" w:hAnsi="Times New Roman" w:cs="Times New Roman"/>
        </w:rPr>
        <w:t xml:space="preserve"> Control Standard.</w:t>
      </w:r>
    </w:p>
    <w:p w14:paraId="6094B7AC" w14:textId="057B1EFB" w:rsidR="00E54283" w:rsidRDefault="00985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E49653D" w14:textId="539120F5" w:rsidR="00CC684D" w:rsidRDefault="00CC684D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7A0F3567" w14:textId="2A047D15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Purpose</w:t>
      </w:r>
    </w:p>
    <w:p w14:paraId="2442AA94" w14:textId="79F3FBB9" w:rsidR="00A13409" w:rsidRPr="009855CB" w:rsidRDefault="00E54283" w:rsidP="009855CB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This document provides a comprehensive description of the Factory Acceptance Test (FAT) for </w:t>
      </w:r>
      <w:proofErr w:type="spellStart"/>
      <w:r w:rsidRPr="00E54283">
        <w:rPr>
          <w:rFonts w:ascii="Times New Roman" w:hAnsi="Times New Roman" w:cs="Times New Roman"/>
        </w:rPr>
        <w:t>HiNAS</w:t>
      </w:r>
      <w:proofErr w:type="spellEnd"/>
      <w:r w:rsidRPr="00E54283">
        <w:rPr>
          <w:rFonts w:ascii="Times New Roman" w:hAnsi="Times New Roman" w:cs="Times New Roman"/>
        </w:rPr>
        <w:t xml:space="preserve"> Control</w:t>
      </w:r>
      <w:r w:rsidR="009855CB">
        <w:rPr>
          <w:rFonts w:ascii="Times New Roman" w:hAnsi="Times New Roman" w:cs="Times New Roman" w:hint="eastAsia"/>
        </w:rPr>
        <w:t xml:space="preserve"> </w:t>
      </w:r>
      <w:r w:rsidR="009855CB">
        <w:rPr>
          <w:rFonts w:ascii="Times New Roman" w:hAnsi="Times New Roman" w:cs="Times New Roman"/>
        </w:rPr>
        <w:t>Standard</w:t>
      </w:r>
      <w:r w:rsidR="000C1B77">
        <w:rPr>
          <w:rFonts w:ascii="Times New Roman" w:hAnsi="Times New Roman" w:cs="Times New Roman" w:hint="eastAsia"/>
        </w:rPr>
        <w:t xml:space="preserve">. </w:t>
      </w:r>
      <w:r w:rsidR="00A13409" w:rsidRPr="009855CB">
        <w:rPr>
          <w:rFonts w:ascii="Times New Roman" w:hAnsi="Times New Roman" w:cs="Times New Roman"/>
        </w:rPr>
        <w:t>The following items are verified through this document:</w:t>
      </w:r>
    </w:p>
    <w:p w14:paraId="51C93CD5" w14:textId="77777777" w:rsidR="00A13409" w:rsidRPr="00A13409" w:rsidRDefault="00A13409" w:rsidP="00A13409">
      <w:pPr>
        <w:pStyle w:val="a0"/>
        <w:ind w:left="992"/>
        <w:rPr>
          <w:rFonts w:ascii="Times New Roman" w:hAnsi="Times New Roman" w:cs="Times New Roman"/>
        </w:rPr>
      </w:pPr>
    </w:p>
    <w:p w14:paraId="2C96BD78" w14:textId="42EC64E8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configuration and quantity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A13409">
        <w:rPr>
          <w:rFonts w:ascii="Times New Roman" w:hAnsi="Times New Roman" w:cs="Times New Roman"/>
        </w:rPr>
        <w:t>hardware are the same as those shown in the drawings (Appendix A) submitted with the MED-B certificate.</w:t>
      </w:r>
    </w:p>
    <w:p w14:paraId="2DEF65EF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 xml:space="preserve">Verify that the Serial Numbers of the hardware listed in the </w:t>
      </w:r>
      <w:proofErr w:type="spellStart"/>
      <w:r w:rsidRPr="00A13409">
        <w:rPr>
          <w:rFonts w:ascii="Times New Roman" w:hAnsi="Times New Roman" w:cs="Times New Roman"/>
        </w:rPr>
        <w:t>DoC</w:t>
      </w:r>
      <w:proofErr w:type="spellEnd"/>
      <w:r w:rsidRPr="00A13409">
        <w:rPr>
          <w:rFonts w:ascii="Times New Roman" w:hAnsi="Times New Roman" w:cs="Times New Roman"/>
        </w:rPr>
        <w:t xml:space="preserve"> document match those of the hardware </w:t>
      </w:r>
      <w:proofErr w:type="gramStart"/>
      <w:r w:rsidRPr="00A13409">
        <w:rPr>
          <w:rFonts w:ascii="Times New Roman" w:hAnsi="Times New Roman" w:cs="Times New Roman"/>
        </w:rPr>
        <w:t>actually installed</w:t>
      </w:r>
      <w:proofErr w:type="gramEnd"/>
      <w:r w:rsidRPr="00A13409">
        <w:rPr>
          <w:rFonts w:ascii="Times New Roman" w:hAnsi="Times New Roman" w:cs="Times New Roman"/>
        </w:rPr>
        <w:t xml:space="preserve"> onboard.</w:t>
      </w:r>
    </w:p>
    <w:p w14:paraId="54264449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software version recorded in the SW install package used for installation matches the version in the actual product.</w:t>
      </w:r>
    </w:p>
    <w:p w14:paraId="5B1682C7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A13409">
        <w:rPr>
          <w:rFonts w:ascii="Times New Roman" w:hAnsi="Times New Roman" w:cs="Times New Roman"/>
        </w:rPr>
        <w:t>Verify</w:t>
      </w:r>
      <w:proofErr w:type="gramEnd"/>
      <w:r w:rsidRPr="00A13409">
        <w:rPr>
          <w:rFonts w:ascii="Times New Roman" w:hAnsi="Times New Roman" w:cs="Times New Roman"/>
        </w:rPr>
        <w:t xml:space="preserve"> that the data from all navigation equipment connected to the overall system </w:t>
      </w:r>
      <w:proofErr w:type="gramStart"/>
      <w:r w:rsidRPr="00A13409">
        <w:rPr>
          <w:rFonts w:ascii="Times New Roman" w:hAnsi="Times New Roman" w:cs="Times New Roman"/>
        </w:rPr>
        <w:t>are</w:t>
      </w:r>
      <w:proofErr w:type="gramEnd"/>
      <w:r w:rsidRPr="00A13409">
        <w:rPr>
          <w:rFonts w:ascii="Times New Roman" w:hAnsi="Times New Roman" w:cs="Times New Roman"/>
        </w:rPr>
        <w:t xml:space="preserve"> received correctly and that the software functions operate properly.</w:t>
      </w:r>
    </w:p>
    <w:p w14:paraId="09A3F978" w14:textId="77777777" w:rsidR="00A13409" w:rsidRPr="00A13409" w:rsidRDefault="00A13409" w:rsidP="00A13409">
      <w:pPr>
        <w:pStyle w:val="a0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13409">
        <w:rPr>
          <w:rFonts w:ascii="Times New Roman" w:hAnsi="Times New Roman" w:cs="Times New Roman"/>
        </w:rPr>
        <w:t>Verify that the connected hardware performs its functions correctly.</w:t>
      </w:r>
    </w:p>
    <w:p w14:paraId="419BAEFB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</w:p>
    <w:p w14:paraId="2B982661" w14:textId="77777777" w:rsidR="00A13409" w:rsidRPr="00A13409" w:rsidRDefault="00A13409" w:rsidP="00E54283">
      <w:pPr>
        <w:pStyle w:val="a0"/>
        <w:ind w:left="992"/>
        <w:rPr>
          <w:rFonts w:ascii="Times New Roman" w:hAnsi="Times New Roman" w:cs="Times New Roman"/>
        </w:rPr>
      </w:pPr>
    </w:p>
    <w:p w14:paraId="268C9B0B" w14:textId="70EBE585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Environment</w:t>
      </w:r>
    </w:p>
    <w:p w14:paraId="37B71B35" w14:textId="77777777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Unless otherwise specified, the following test conditions shall be applied uniformly during the Factory Acceptance Test (FAT):</w:t>
      </w:r>
    </w:p>
    <w:p w14:paraId="0567F5C4" w14:textId="070528B0" w:rsidR="00A830AB" w:rsidRDefault="00E54283" w:rsidP="00A13409">
      <w:pPr>
        <w:pStyle w:val="a0"/>
        <w:ind w:left="187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∙ Temperature: 25 °C ± 10 °C</w:t>
      </w:r>
      <w:r w:rsidRPr="00E54283">
        <w:rPr>
          <w:rFonts w:ascii="Times New Roman" w:hAnsi="Times New Roman" w:cs="Times New Roman"/>
        </w:rPr>
        <w:br/>
        <w:t>∙ Atmospheric Pressure: Normal ambient pressure</w:t>
      </w:r>
      <w:r w:rsidRPr="00E54283">
        <w:rPr>
          <w:rFonts w:ascii="Times New Roman" w:hAnsi="Times New Roman" w:cs="Times New Roman"/>
        </w:rPr>
        <w:br/>
        <w:t>∙ Humidity: 20% to 80%</w:t>
      </w:r>
    </w:p>
    <w:p w14:paraId="714185D2" w14:textId="77777777" w:rsidR="00A13409" w:rsidRPr="00A13409" w:rsidRDefault="00A13409" w:rsidP="00A13409">
      <w:pPr>
        <w:pStyle w:val="a0"/>
        <w:ind w:left="1872"/>
        <w:rPr>
          <w:rFonts w:ascii="Times New Roman" w:hAnsi="Times New Roman" w:cs="Times New Roman"/>
        </w:rPr>
      </w:pPr>
    </w:p>
    <w:p w14:paraId="3E980315" w14:textId="3B033729" w:rsidR="00E54283" w:rsidRDefault="00E54283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Test Site</w:t>
      </w:r>
    </w:p>
    <w:p w14:paraId="343B2319" w14:textId="564D7651" w:rsidR="00E54283" w:rsidRDefault="00E54283" w:rsidP="00E54283">
      <w:pPr>
        <w:pStyle w:val="a0"/>
        <w:ind w:left="992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The test shall be conducted </w:t>
      </w:r>
      <w:r w:rsidR="00790837">
        <w:rPr>
          <w:rFonts w:ascii="Times New Roman" w:hAnsi="Times New Roman" w:cs="Times New Roman" w:hint="eastAsia"/>
        </w:rPr>
        <w:t>on</w:t>
      </w:r>
      <w:r w:rsidRPr="00E54283">
        <w:rPr>
          <w:rFonts w:ascii="Times New Roman" w:hAnsi="Times New Roman" w:cs="Times New Roman"/>
        </w:rPr>
        <w:t xml:space="preserve"> board</w:t>
      </w:r>
    </w:p>
    <w:p w14:paraId="789233F5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187512A6" w14:textId="77777777" w:rsidR="00A13409" w:rsidRPr="00790837" w:rsidRDefault="00A13409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5EDA094F" w14:textId="172EC6ED" w:rsidR="00CC684D" w:rsidRDefault="00CC684D" w:rsidP="00C37CF4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Applicable Document</w:t>
      </w:r>
    </w:p>
    <w:p w14:paraId="292025C6" w14:textId="6A23B11A" w:rsidR="00EC0CEE" w:rsidRDefault="00EC0CEE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EC0CEE">
        <w:rPr>
          <w:rFonts w:ascii="Times New Roman" w:hAnsi="Times New Roman" w:cs="Times New Roman"/>
          <w:b/>
          <w:bCs/>
        </w:rPr>
        <w:t xml:space="preserve">EC-TYPE EXAMINATION </w:t>
      </w:r>
      <w:r w:rsidR="000C0024" w:rsidRPr="00EC0CEE">
        <w:rPr>
          <w:rFonts w:ascii="Times New Roman" w:hAnsi="Times New Roman" w:cs="Times New Roman"/>
          <w:b/>
          <w:bCs/>
        </w:rPr>
        <w:t>CERTIFICATE</w:t>
      </w:r>
      <w:r w:rsidR="000C0024"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 w:hint="eastAsia"/>
          <w:b/>
          <w:bCs/>
        </w:rPr>
        <w:t>MODULE B)</w:t>
      </w:r>
    </w:p>
    <w:p w14:paraId="67C23ED3" w14:textId="44B95329" w:rsidR="00EC0CEE" w:rsidRPr="00EC0CEE" w:rsidRDefault="00EC0CEE" w:rsidP="00EC0CEE">
      <w:pPr>
        <w:pStyle w:val="a0"/>
        <w:ind w:left="1418"/>
        <w:rPr>
          <w:rFonts w:ascii="Times New Roman" w:hAnsi="Times New Roman" w:cs="Times New Roman"/>
        </w:rPr>
      </w:pPr>
      <w:r w:rsidRPr="00EC0CEE">
        <w:rPr>
          <w:rFonts w:ascii="Times New Roman" w:hAnsi="Times New Roman" w:cs="Times New Roman"/>
        </w:rPr>
        <w:t>MEDB0000</w:t>
      </w:r>
      <w:r w:rsidR="00D209D1">
        <w:rPr>
          <w:rFonts w:ascii="Times New Roman" w:hAnsi="Times New Roman" w:cs="Times New Roman" w:hint="eastAsia"/>
        </w:rPr>
        <w:t>B</w:t>
      </w:r>
      <w:r w:rsidRPr="00EC0CEE">
        <w:rPr>
          <w:rFonts w:ascii="Times New Roman" w:hAnsi="Times New Roman" w:cs="Times New Roman"/>
        </w:rPr>
        <w:t>W</w:t>
      </w:r>
      <w:r w:rsidR="000E5F29">
        <w:rPr>
          <w:rFonts w:ascii="Times New Roman" w:hAnsi="Times New Roman" w:cs="Times New Roman" w:hint="eastAsia"/>
        </w:rPr>
        <w:t>N</w:t>
      </w:r>
      <w:r w:rsidR="00081AE0">
        <w:rPr>
          <w:rFonts w:ascii="Times New Roman" w:hAnsi="Times New Roman" w:cs="Times New Roman" w:hint="eastAsia"/>
        </w:rPr>
        <w:t xml:space="preserve"> (Revision no. </w:t>
      </w:r>
      <w:r w:rsidR="00D209D1">
        <w:rPr>
          <w:rFonts w:ascii="Times New Roman" w:hAnsi="Times New Roman" w:cs="Times New Roman" w:hint="eastAsia"/>
        </w:rPr>
        <w:t>1</w:t>
      </w:r>
      <w:r w:rsidR="00081AE0">
        <w:rPr>
          <w:rFonts w:ascii="Times New Roman" w:hAnsi="Times New Roman" w:cs="Times New Roman" w:hint="eastAsia"/>
        </w:rPr>
        <w:t>)</w:t>
      </w:r>
    </w:p>
    <w:p w14:paraId="12D6D33F" w14:textId="30C5A38D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Drawing</w:t>
      </w:r>
    </w:p>
    <w:p w14:paraId="492578FD" w14:textId="536B8330" w:rsid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>Approval Drawing of the vessel subject to FAT</w:t>
      </w:r>
      <w:r w:rsidR="00A830AB">
        <w:rPr>
          <w:rFonts w:ascii="Times New Roman" w:hAnsi="Times New Roman" w:cs="Times New Roman" w:hint="eastAsia"/>
        </w:rPr>
        <w:t>. (Appendix A.)</w:t>
      </w:r>
    </w:p>
    <w:p w14:paraId="35562440" w14:textId="77777777" w:rsidR="00A830AB" w:rsidRPr="00E54283" w:rsidRDefault="00A830AB" w:rsidP="00E54283">
      <w:pPr>
        <w:pStyle w:val="a0"/>
        <w:ind w:left="1418"/>
        <w:rPr>
          <w:rFonts w:ascii="Times New Roman" w:hAnsi="Times New Roman" w:cs="Times New Roman"/>
        </w:rPr>
      </w:pPr>
    </w:p>
    <w:p w14:paraId="4D085090" w14:textId="08E01AE4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Inspection Report</w:t>
      </w:r>
    </w:p>
    <w:p w14:paraId="1007B621" w14:textId="1372A494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 w:hint="eastAsia"/>
        </w:rPr>
        <w:t>I</w:t>
      </w:r>
      <w:r w:rsidRPr="00E54283">
        <w:rPr>
          <w:rFonts w:ascii="Times New Roman" w:hAnsi="Times New Roman" w:cs="Times New Roman"/>
        </w:rPr>
        <w:t xml:space="preserve">nspection Report for the </w:t>
      </w:r>
      <w:proofErr w:type="gramStart"/>
      <w:r w:rsidRPr="00E54283">
        <w:rPr>
          <w:rFonts w:ascii="Times New Roman" w:hAnsi="Times New Roman" w:cs="Times New Roman"/>
        </w:rPr>
        <w:t>item</w:t>
      </w:r>
      <w:proofErr w:type="gramEnd"/>
      <w:r w:rsidRPr="00E54283">
        <w:rPr>
          <w:rFonts w:ascii="Times New Roman" w:hAnsi="Times New Roman" w:cs="Times New Roman"/>
        </w:rPr>
        <w:t xml:space="preserve"> subject to inspection</w:t>
      </w:r>
    </w:p>
    <w:p w14:paraId="42842323" w14:textId="2EF80F7A" w:rsidR="00E54283" w:rsidRDefault="00E54283" w:rsidP="00C37CF4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SW Installation Report</w:t>
      </w:r>
    </w:p>
    <w:p w14:paraId="689A990E" w14:textId="6ACDF2CB" w:rsidR="00E54283" w:rsidRPr="00E54283" w:rsidRDefault="00E54283" w:rsidP="00E54283">
      <w:pPr>
        <w:pStyle w:val="a0"/>
        <w:ind w:left="1418"/>
        <w:rPr>
          <w:rFonts w:ascii="Times New Roman" w:hAnsi="Times New Roman" w:cs="Times New Roman"/>
        </w:rPr>
      </w:pPr>
      <w:r w:rsidRPr="00E54283">
        <w:rPr>
          <w:rFonts w:ascii="Times New Roman" w:hAnsi="Times New Roman" w:cs="Times New Roman"/>
        </w:rPr>
        <w:t xml:space="preserve">SW Installation Report </w:t>
      </w:r>
      <w:proofErr w:type="gramStart"/>
      <w:r w:rsidRPr="00E54283">
        <w:rPr>
          <w:rFonts w:ascii="Times New Roman" w:hAnsi="Times New Roman" w:cs="Times New Roman"/>
        </w:rPr>
        <w:t>for</w:t>
      </w:r>
      <w:proofErr w:type="gramEnd"/>
      <w:r w:rsidRPr="00E54283">
        <w:rPr>
          <w:rFonts w:ascii="Times New Roman" w:hAnsi="Times New Roman" w:cs="Times New Roman"/>
        </w:rPr>
        <w:t xml:space="preserve"> the item subject to software installation</w:t>
      </w:r>
    </w:p>
    <w:p w14:paraId="02CDFF74" w14:textId="77777777" w:rsidR="00E67888" w:rsidRDefault="00E67888" w:rsidP="00E67888">
      <w:pPr>
        <w:pStyle w:val="a0"/>
        <w:ind w:left="992"/>
        <w:rPr>
          <w:rFonts w:ascii="Times New Roman" w:hAnsi="Times New Roman" w:cs="Times New Roman"/>
          <w:b/>
          <w:bCs/>
        </w:rPr>
      </w:pPr>
    </w:p>
    <w:p w14:paraId="0A161B0D" w14:textId="58D6FC86" w:rsidR="00D66DDA" w:rsidRDefault="00D66DDA">
      <w:pPr>
        <w:rPr>
          <w:rFonts w:ascii="Times New Roman" w:hAnsi="Times New Roman" w:cs="Times New Roman"/>
          <w:b/>
          <w:bCs/>
        </w:rPr>
      </w:pPr>
    </w:p>
    <w:p w14:paraId="20B47A41" w14:textId="77777777" w:rsidR="00A830AB" w:rsidRDefault="00A830AB">
      <w:pPr>
        <w:rPr>
          <w:rFonts w:ascii="Times New Roman" w:hAnsi="Times New Roman" w:cs="Times New Roman"/>
          <w:b/>
          <w:bCs/>
        </w:rPr>
      </w:pPr>
    </w:p>
    <w:p w14:paraId="3A66C825" w14:textId="48452AFF" w:rsidR="00A830AB" w:rsidRDefault="00A830AB">
      <w:pPr>
        <w:rPr>
          <w:rFonts w:ascii="Times New Roman" w:hAnsi="Times New Roman" w:cs="Times New Roman"/>
          <w:b/>
          <w:bCs/>
        </w:rPr>
      </w:pPr>
    </w:p>
    <w:p w14:paraId="3C4BDB62" w14:textId="77777777" w:rsidR="00374502" w:rsidRDefault="0037450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1241CD" w14:textId="05AF974B" w:rsidR="00C261E1" w:rsidRDefault="008946EF" w:rsidP="00C37CF4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Information about the test setup</w:t>
      </w:r>
    </w:p>
    <w:p w14:paraId="3BEB457F" w14:textId="2D728A24" w:rsidR="0062134B" w:rsidRDefault="008946EF" w:rsidP="0062134B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Components List</w:t>
      </w:r>
      <w:r w:rsidR="008A4E36">
        <w:rPr>
          <w:rFonts w:ascii="Times New Roman" w:hAnsi="Times New Roman" w:cs="Times New Roman" w:hint="eastAsia"/>
          <w:b/>
          <w:bCs/>
        </w:rPr>
        <w:t xml:space="preserve"> </w:t>
      </w:r>
      <w:r w:rsidR="00D63AB2">
        <w:rPr>
          <w:rFonts w:ascii="Times New Roman" w:hAnsi="Times New Roman" w:cs="Times New Roman" w:hint="eastAsia"/>
          <w:b/>
          <w:bCs/>
        </w:rPr>
        <w:t>(</w:t>
      </w:r>
      <w:r w:rsidR="00D63AB2" w:rsidRPr="00D63AB2">
        <w:rPr>
          <w:rFonts w:ascii="Times New Roman" w:hAnsi="Times New Roman" w:cs="Times New Roman"/>
          <w:b/>
          <w:bCs/>
        </w:rPr>
        <w:t>MEDB0000</w:t>
      </w:r>
      <w:r w:rsidR="008A4E36">
        <w:rPr>
          <w:rFonts w:ascii="Times New Roman" w:hAnsi="Times New Roman" w:cs="Times New Roman" w:hint="eastAsia"/>
          <w:b/>
          <w:bCs/>
        </w:rPr>
        <w:t>BWN</w:t>
      </w:r>
      <w:r w:rsidR="00D63AB2">
        <w:rPr>
          <w:rFonts w:ascii="Times New Roman" w:hAnsi="Times New Roman" w:cs="Times New Roman" w:hint="eastAsia"/>
          <w:b/>
          <w:bCs/>
        </w:rPr>
        <w:t>)</w:t>
      </w:r>
    </w:p>
    <w:p w14:paraId="62FE99D5" w14:textId="77777777" w:rsidR="001B3BFC" w:rsidRPr="00D63AB2" w:rsidRDefault="001B3BFC" w:rsidP="001B3BFC">
      <w:pPr>
        <w:pStyle w:val="a0"/>
        <w:ind w:left="425"/>
        <w:rPr>
          <w:rFonts w:ascii="Times New Roman" w:hAnsi="Times New Roman" w:cs="Times New Roman"/>
        </w:rPr>
      </w:pPr>
      <w:r w:rsidRPr="00374502">
        <w:rPr>
          <w:rFonts w:ascii="Times New Roman" w:hAnsi="Times New Roman" w:cs="Times New Roman"/>
        </w:rPr>
        <w:t>The components list specified in the EC-Type Examination Certificate is as follows.</w:t>
      </w:r>
    </w:p>
    <w:tbl>
      <w:tblPr>
        <w:tblStyle w:val="ac"/>
        <w:tblW w:w="8937" w:type="dxa"/>
        <w:tblInd w:w="988" w:type="dxa"/>
        <w:tblLook w:val="04A0" w:firstRow="1" w:lastRow="0" w:firstColumn="1" w:lastColumn="0" w:noHBand="0" w:noVBand="1"/>
      </w:tblPr>
      <w:tblGrid>
        <w:gridCol w:w="708"/>
        <w:gridCol w:w="1701"/>
        <w:gridCol w:w="2401"/>
        <w:gridCol w:w="1168"/>
        <w:gridCol w:w="2959"/>
      </w:tblGrid>
      <w:tr w:rsidR="001B3BFC" w14:paraId="4B457AD2" w14:textId="77777777" w:rsidTr="213C49BD">
        <w:tc>
          <w:tcPr>
            <w:tcW w:w="708" w:type="dxa"/>
            <w:shd w:val="clear" w:color="auto" w:fill="D9D9D6" w:themeFill="background1"/>
            <w:vAlign w:val="center"/>
          </w:tcPr>
          <w:p w14:paraId="5C605B0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No.</w:t>
            </w:r>
          </w:p>
        </w:tc>
        <w:tc>
          <w:tcPr>
            <w:tcW w:w="1701" w:type="dxa"/>
            <w:shd w:val="clear" w:color="auto" w:fill="D9D9D6" w:themeFill="background1"/>
            <w:vAlign w:val="center"/>
          </w:tcPr>
          <w:p w14:paraId="77918697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2401" w:type="dxa"/>
            <w:shd w:val="clear" w:color="auto" w:fill="D9D9D6" w:themeFill="background1"/>
            <w:vAlign w:val="center"/>
          </w:tcPr>
          <w:p w14:paraId="24E547A4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68" w:type="dxa"/>
            <w:shd w:val="clear" w:color="auto" w:fill="D9D9D6" w:themeFill="background1"/>
            <w:vAlign w:val="center"/>
          </w:tcPr>
          <w:p w14:paraId="0AFA30EE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Maker</w:t>
            </w:r>
          </w:p>
        </w:tc>
        <w:tc>
          <w:tcPr>
            <w:tcW w:w="2959" w:type="dxa"/>
            <w:shd w:val="clear" w:color="auto" w:fill="D9D9D6" w:themeFill="background1"/>
            <w:vAlign w:val="center"/>
          </w:tcPr>
          <w:p w14:paraId="3B33BF7A" w14:textId="77777777" w:rsidR="001B3BFC" w:rsidRDefault="001B3BFC" w:rsidP="002B29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6A0F">
              <w:rPr>
                <w:rFonts w:ascii="Times New Roman" w:hAnsi="Times New Roman" w:cs="Times New Roman"/>
                <w:b/>
                <w:bCs/>
              </w:rPr>
              <w:t>Note/description/limitation</w:t>
            </w:r>
          </w:p>
        </w:tc>
      </w:tr>
      <w:tr w:rsidR="001B3BFC" w14:paraId="5F7897B7" w14:textId="77777777" w:rsidTr="213C49BD">
        <w:tc>
          <w:tcPr>
            <w:tcW w:w="708" w:type="dxa"/>
            <w:vAlign w:val="center"/>
          </w:tcPr>
          <w:p w14:paraId="438599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701" w:type="dxa"/>
            <w:vAlign w:val="center"/>
          </w:tcPr>
          <w:p w14:paraId="775B4A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2401" w:type="dxa"/>
            <w:vAlign w:val="center"/>
          </w:tcPr>
          <w:p w14:paraId="0438A16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0B956B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7E46069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At least two per installation.</w:t>
            </w:r>
          </w:p>
        </w:tc>
      </w:tr>
      <w:tr w:rsidR="001B3BFC" w14:paraId="3105D154" w14:textId="77777777" w:rsidTr="213C49BD">
        <w:tc>
          <w:tcPr>
            <w:tcW w:w="708" w:type="dxa"/>
            <w:vAlign w:val="center"/>
          </w:tcPr>
          <w:p w14:paraId="306129D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701" w:type="dxa"/>
            <w:vAlign w:val="center"/>
          </w:tcPr>
          <w:p w14:paraId="1A8FC9B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2401" w:type="dxa"/>
            <w:vAlign w:val="center"/>
          </w:tcPr>
          <w:p w14:paraId="193A67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68" w:type="dxa"/>
            <w:vAlign w:val="center"/>
          </w:tcPr>
          <w:p w14:paraId="70ACA95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E868B6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Optional. In server/client config, two per installation</w:t>
            </w:r>
          </w:p>
        </w:tc>
      </w:tr>
      <w:tr w:rsidR="001B3BFC" w14:paraId="639B7121" w14:textId="77777777" w:rsidTr="213C49BD">
        <w:tc>
          <w:tcPr>
            <w:tcW w:w="708" w:type="dxa"/>
            <w:vAlign w:val="center"/>
          </w:tcPr>
          <w:p w14:paraId="473C5AB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701" w:type="dxa"/>
            <w:vAlign w:val="center"/>
          </w:tcPr>
          <w:p w14:paraId="7171A24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2401" w:type="dxa"/>
            <w:vAlign w:val="center"/>
          </w:tcPr>
          <w:p w14:paraId="2F6A8E2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TIMX-W270 or TIMX-W320 or</w:t>
            </w:r>
          </w:p>
          <w:p w14:paraId="25DC2F6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 xml:space="preserve">TIMX-UW584 </w:t>
            </w:r>
          </w:p>
        </w:tc>
        <w:tc>
          <w:tcPr>
            <w:tcW w:w="1168" w:type="dxa"/>
            <w:vAlign w:val="center"/>
          </w:tcPr>
          <w:p w14:paraId="0B1470D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Tetradyne</w:t>
            </w:r>
            <w:proofErr w:type="spellEnd"/>
          </w:p>
        </w:tc>
        <w:tc>
          <w:tcPr>
            <w:tcW w:w="2959" w:type="dxa"/>
            <w:vAlign w:val="center"/>
          </w:tcPr>
          <w:p w14:paraId="2A38E44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System may be installed with two monitors in same installation.</w:t>
            </w:r>
          </w:p>
        </w:tc>
      </w:tr>
      <w:tr w:rsidR="001B3BFC" w14:paraId="71BCAFA4" w14:textId="77777777" w:rsidTr="213C49BD">
        <w:tc>
          <w:tcPr>
            <w:tcW w:w="708" w:type="dxa"/>
            <w:vAlign w:val="center"/>
          </w:tcPr>
          <w:p w14:paraId="5D4FF54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701" w:type="dxa"/>
            <w:vAlign w:val="center"/>
          </w:tcPr>
          <w:p w14:paraId="5F825D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274B7D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2401" w:type="dxa"/>
            <w:vAlign w:val="center"/>
          </w:tcPr>
          <w:p w14:paraId="162524C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68" w:type="dxa"/>
            <w:vAlign w:val="center"/>
          </w:tcPr>
          <w:p w14:paraId="2A014FF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NSI</w:t>
            </w:r>
          </w:p>
        </w:tc>
        <w:tc>
          <w:tcPr>
            <w:tcW w:w="2959" w:type="dxa"/>
            <w:vAlign w:val="center"/>
          </w:tcPr>
          <w:p w14:paraId="0F66B1B9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To be installed with each delivery</w:t>
            </w:r>
          </w:p>
        </w:tc>
      </w:tr>
      <w:tr w:rsidR="001B3BFC" w14:paraId="207A15D8" w14:textId="77777777" w:rsidTr="213C49BD">
        <w:tc>
          <w:tcPr>
            <w:tcW w:w="708" w:type="dxa"/>
            <w:vAlign w:val="center"/>
          </w:tcPr>
          <w:p w14:paraId="6EAB11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701" w:type="dxa"/>
            <w:vAlign w:val="center"/>
          </w:tcPr>
          <w:p w14:paraId="33CE1CE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2401" w:type="dxa"/>
            <w:vAlign w:val="center"/>
          </w:tcPr>
          <w:p w14:paraId="053898E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68" w:type="dxa"/>
            <w:vAlign w:val="center"/>
          </w:tcPr>
          <w:p w14:paraId="674F73F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6E21C47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0FEE57D7" w14:textId="77777777" w:rsidTr="213C49BD">
        <w:tc>
          <w:tcPr>
            <w:tcW w:w="708" w:type="dxa"/>
            <w:vAlign w:val="center"/>
          </w:tcPr>
          <w:p w14:paraId="06A4BD7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701" w:type="dxa"/>
            <w:vAlign w:val="center"/>
          </w:tcPr>
          <w:p w14:paraId="79042D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2401" w:type="dxa"/>
            <w:vAlign w:val="center"/>
          </w:tcPr>
          <w:p w14:paraId="30519F93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68" w:type="dxa"/>
            <w:vAlign w:val="center"/>
          </w:tcPr>
          <w:p w14:paraId="4663A6C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Moxa</w:t>
            </w:r>
          </w:p>
        </w:tc>
        <w:tc>
          <w:tcPr>
            <w:tcW w:w="2959" w:type="dxa"/>
            <w:vAlign w:val="center"/>
          </w:tcPr>
          <w:p w14:paraId="78026BC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Minimum one per installation</w:t>
            </w:r>
          </w:p>
        </w:tc>
      </w:tr>
      <w:tr w:rsidR="001B3BFC" w14:paraId="65942772" w14:textId="77777777" w:rsidTr="213C49BD">
        <w:tc>
          <w:tcPr>
            <w:tcW w:w="708" w:type="dxa"/>
            <w:vAlign w:val="center"/>
          </w:tcPr>
          <w:p w14:paraId="45AC87C8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701" w:type="dxa"/>
            <w:vAlign w:val="center"/>
          </w:tcPr>
          <w:p w14:paraId="06E1D1B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2401" w:type="dxa"/>
            <w:vAlign w:val="center"/>
          </w:tcPr>
          <w:p w14:paraId="2037D71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68" w:type="dxa"/>
            <w:vAlign w:val="center"/>
          </w:tcPr>
          <w:p w14:paraId="194447C2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Fortinet</w:t>
            </w:r>
          </w:p>
        </w:tc>
        <w:tc>
          <w:tcPr>
            <w:tcW w:w="2959" w:type="dxa"/>
            <w:vAlign w:val="center"/>
          </w:tcPr>
          <w:p w14:paraId="6B81973E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6DD6412E" w14:textId="77777777" w:rsidTr="213C49BD">
        <w:tc>
          <w:tcPr>
            <w:tcW w:w="708" w:type="dxa"/>
            <w:vAlign w:val="center"/>
          </w:tcPr>
          <w:p w14:paraId="7FBA3F6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8</w:t>
            </w:r>
          </w:p>
        </w:tc>
        <w:tc>
          <w:tcPr>
            <w:tcW w:w="1701" w:type="dxa"/>
            <w:vAlign w:val="center"/>
          </w:tcPr>
          <w:p w14:paraId="271FC12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2401" w:type="dxa"/>
            <w:vAlign w:val="center"/>
          </w:tcPr>
          <w:p w14:paraId="084150D5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68" w:type="dxa"/>
            <w:vAlign w:val="center"/>
          </w:tcPr>
          <w:p w14:paraId="4CC6AB2F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7CA1FF9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06863F4E" w14:textId="77777777" w:rsidTr="213C49BD">
        <w:tc>
          <w:tcPr>
            <w:tcW w:w="708" w:type="dxa"/>
            <w:vAlign w:val="center"/>
          </w:tcPr>
          <w:p w14:paraId="4F8F63F1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1701" w:type="dxa"/>
            <w:vAlign w:val="center"/>
          </w:tcPr>
          <w:p w14:paraId="4AF9F37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2401" w:type="dxa"/>
            <w:vAlign w:val="center"/>
          </w:tcPr>
          <w:p w14:paraId="71FEBB3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68" w:type="dxa"/>
            <w:vAlign w:val="center"/>
          </w:tcPr>
          <w:p w14:paraId="5460ADF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Yokogawa</w:t>
            </w:r>
          </w:p>
        </w:tc>
        <w:tc>
          <w:tcPr>
            <w:tcW w:w="2959" w:type="dxa"/>
            <w:vAlign w:val="center"/>
          </w:tcPr>
          <w:p w14:paraId="1BFE516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One per installation</w:t>
            </w:r>
          </w:p>
        </w:tc>
      </w:tr>
      <w:tr w:rsidR="001B3BFC" w14:paraId="16824F32" w14:textId="77777777" w:rsidTr="213C49BD">
        <w:tc>
          <w:tcPr>
            <w:tcW w:w="708" w:type="dxa"/>
            <w:vAlign w:val="center"/>
          </w:tcPr>
          <w:p w14:paraId="6737471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10</w:t>
            </w:r>
          </w:p>
        </w:tc>
        <w:tc>
          <w:tcPr>
            <w:tcW w:w="1701" w:type="dxa"/>
            <w:vAlign w:val="center"/>
          </w:tcPr>
          <w:p w14:paraId="4EAFEAB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2401" w:type="dxa"/>
            <w:vAlign w:val="center"/>
          </w:tcPr>
          <w:p w14:paraId="4DCC5DC0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9SX1000IM or 9SX3000IM or 9PX1500iRTM</w:t>
            </w:r>
          </w:p>
        </w:tc>
        <w:tc>
          <w:tcPr>
            <w:tcW w:w="1168" w:type="dxa"/>
            <w:vAlign w:val="center"/>
          </w:tcPr>
          <w:p w14:paraId="34355E7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Eaton</w:t>
            </w:r>
          </w:p>
        </w:tc>
        <w:tc>
          <w:tcPr>
            <w:tcW w:w="2959" w:type="dxa"/>
            <w:vAlign w:val="center"/>
          </w:tcPr>
          <w:p w14:paraId="7E762BFC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374502">
              <w:rPr>
                <w:rFonts w:ascii="Times New Roman" w:hAnsi="Times New Roman" w:cs="Times New Roman"/>
              </w:rPr>
              <w:t>Minimum one UPS per installation.</w:t>
            </w:r>
          </w:p>
        </w:tc>
      </w:tr>
      <w:tr w:rsidR="001B3BFC" w14:paraId="312F4A92" w14:textId="77777777" w:rsidTr="213C49BD">
        <w:tc>
          <w:tcPr>
            <w:tcW w:w="708" w:type="dxa"/>
            <w:vAlign w:val="center"/>
          </w:tcPr>
          <w:p w14:paraId="2024F354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11</w:t>
            </w:r>
          </w:p>
        </w:tc>
        <w:tc>
          <w:tcPr>
            <w:tcW w:w="1701" w:type="dxa"/>
            <w:vAlign w:val="center"/>
          </w:tcPr>
          <w:p w14:paraId="44979FE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Pr="00374502">
              <w:rPr>
                <w:rFonts w:ascii="Times New Roman" w:hAnsi="Times New Roman" w:cs="Times New Roman"/>
              </w:rPr>
              <w:t>, incl. EO cameras and IR cameras</w:t>
            </w:r>
          </w:p>
        </w:tc>
        <w:tc>
          <w:tcPr>
            <w:tcW w:w="2401" w:type="dxa"/>
            <w:vMerge w:val="restart"/>
            <w:vAlign w:val="center"/>
          </w:tcPr>
          <w:p w14:paraId="07DE38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68" w:type="dxa"/>
            <w:vMerge w:val="restart"/>
            <w:vAlign w:val="center"/>
          </w:tcPr>
          <w:p w14:paraId="731F3A8B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959" w:type="dxa"/>
            <w:vMerge w:val="restart"/>
            <w:vAlign w:val="center"/>
          </w:tcPr>
          <w:p w14:paraId="1015D8E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/>
              </w:rPr>
              <w:t>Optional</w:t>
            </w:r>
          </w:p>
        </w:tc>
      </w:tr>
      <w:tr w:rsidR="001B3BFC" w14:paraId="7D8A1D98" w14:textId="77777777" w:rsidTr="213C49BD">
        <w:tc>
          <w:tcPr>
            <w:tcW w:w="708" w:type="dxa"/>
            <w:vAlign w:val="center"/>
          </w:tcPr>
          <w:p w14:paraId="7E4C9A6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12</w:t>
            </w:r>
          </w:p>
        </w:tc>
        <w:tc>
          <w:tcPr>
            <w:tcW w:w="1701" w:type="dxa"/>
            <w:vAlign w:val="center"/>
          </w:tcPr>
          <w:p w14:paraId="5BCC59A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Pr="00374502">
              <w:t xml:space="preserve"> </w:t>
            </w:r>
            <w:r w:rsidRPr="00374502">
              <w:rPr>
                <w:rFonts w:ascii="Times New Roman" w:hAnsi="Times New Roman" w:cs="Times New Roman"/>
              </w:rPr>
              <w:t>incl. Single Board Computer</w:t>
            </w:r>
          </w:p>
        </w:tc>
        <w:tc>
          <w:tcPr>
            <w:tcW w:w="2401" w:type="dxa"/>
            <w:vMerge/>
            <w:vAlign w:val="center"/>
          </w:tcPr>
          <w:p w14:paraId="49993037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dxa"/>
            <w:vMerge/>
            <w:vAlign w:val="center"/>
          </w:tcPr>
          <w:p w14:paraId="14DB9D2D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9" w:type="dxa"/>
            <w:vMerge/>
            <w:vAlign w:val="center"/>
          </w:tcPr>
          <w:p w14:paraId="4829901A" w14:textId="77777777" w:rsidR="001B3BFC" w:rsidRPr="008946EF" w:rsidRDefault="001B3BFC" w:rsidP="002B298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101F41C" w14:textId="77777777" w:rsidR="001B3BFC" w:rsidRPr="00E55D57" w:rsidRDefault="001B3BFC" w:rsidP="00E55D57">
      <w:pPr>
        <w:rPr>
          <w:rFonts w:ascii="Times New Roman" w:hAnsi="Times New Roman" w:cs="Times New Roman"/>
          <w:b/>
          <w:bCs/>
        </w:rPr>
      </w:pPr>
    </w:p>
    <w:p w14:paraId="6B09EB62" w14:textId="09D29BA9" w:rsidR="00493AD2" w:rsidRPr="00E55D57" w:rsidRDefault="1CF49005" w:rsidP="00E55D57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  <w:b/>
          <w:bCs/>
        </w:rPr>
        <w:t>Components</w:t>
      </w:r>
      <w:r w:rsidR="37769046" w:rsidRPr="213C49BD">
        <w:rPr>
          <w:rFonts w:ascii="Times New Roman" w:hAnsi="Times New Roman" w:cs="Times New Roman"/>
          <w:b/>
          <w:bCs/>
        </w:rPr>
        <w:t>’</w:t>
      </w:r>
      <w:r w:rsidRPr="213C49BD">
        <w:rPr>
          <w:rFonts w:ascii="Times New Roman" w:hAnsi="Times New Roman" w:cs="Times New Roman"/>
          <w:b/>
          <w:bCs/>
        </w:rPr>
        <w:t xml:space="preserve"> Software Version</w:t>
      </w: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1036"/>
        <w:gridCol w:w="2490"/>
        <w:gridCol w:w="2711"/>
        <w:gridCol w:w="2404"/>
      </w:tblGrid>
      <w:tr w:rsidR="00AF5390" w:rsidRPr="0059224A" w14:paraId="11B8F52F" w14:textId="77777777" w:rsidTr="00A03668">
        <w:trPr>
          <w:trHeight w:val="251"/>
        </w:trPr>
        <w:tc>
          <w:tcPr>
            <w:tcW w:w="1036" w:type="dxa"/>
            <w:shd w:val="clear" w:color="auto" w:fill="D9D9D6" w:themeFill="background1"/>
            <w:vAlign w:val="center"/>
          </w:tcPr>
          <w:p w14:paraId="057C1ECB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490" w:type="dxa"/>
            <w:shd w:val="clear" w:color="auto" w:fill="D9D9D6" w:themeFill="background1"/>
            <w:vAlign w:val="center"/>
          </w:tcPr>
          <w:p w14:paraId="05B5FC29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711" w:type="dxa"/>
            <w:shd w:val="clear" w:color="auto" w:fill="D9D9D6" w:themeFill="background1"/>
            <w:vAlign w:val="center"/>
          </w:tcPr>
          <w:p w14:paraId="31975D07" w14:textId="77777777" w:rsidR="00AF5390" w:rsidRPr="0059224A" w:rsidRDefault="00AF5390" w:rsidP="00A03668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Type Designation</w:t>
            </w:r>
          </w:p>
        </w:tc>
        <w:tc>
          <w:tcPr>
            <w:tcW w:w="2404" w:type="dxa"/>
            <w:shd w:val="clear" w:color="auto" w:fill="D9D9D6" w:themeFill="background1"/>
            <w:vAlign w:val="center"/>
          </w:tcPr>
          <w:p w14:paraId="16D8AEDC" w14:textId="77777777" w:rsidR="00AF5390" w:rsidRPr="0059224A" w:rsidRDefault="00AF5390" w:rsidP="00A03668">
            <w:pPr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Software Version</w:t>
            </w:r>
          </w:p>
        </w:tc>
      </w:tr>
      <w:tr w:rsidR="00AF5390" w:rsidRPr="0059224A" w14:paraId="3C1AF1A0" w14:textId="77777777" w:rsidTr="00A03668">
        <w:trPr>
          <w:trHeight w:val="251"/>
        </w:trPr>
        <w:tc>
          <w:tcPr>
            <w:tcW w:w="1036" w:type="dxa"/>
            <w:vAlign w:val="center"/>
          </w:tcPr>
          <w:p w14:paraId="7FA2B595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90" w:type="dxa"/>
            <w:vAlign w:val="center"/>
          </w:tcPr>
          <w:p w14:paraId="201D0719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Heading Control System</w:t>
            </w:r>
          </w:p>
        </w:tc>
        <w:tc>
          <w:tcPr>
            <w:tcW w:w="2711" w:type="dxa"/>
            <w:vAlign w:val="center"/>
          </w:tcPr>
          <w:p w14:paraId="14A60833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PR-9000</w:t>
            </w:r>
          </w:p>
        </w:tc>
        <w:tc>
          <w:tcPr>
            <w:tcW w:w="2404" w:type="dxa"/>
            <w:vAlign w:val="center"/>
          </w:tcPr>
          <w:p w14:paraId="40955642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HCCPU VER.2.02</w:t>
            </w:r>
          </w:p>
        </w:tc>
      </w:tr>
      <w:tr w:rsidR="00AF5390" w:rsidRPr="0059224A" w14:paraId="0445701D" w14:textId="77777777" w:rsidTr="00A03668">
        <w:trPr>
          <w:trHeight w:val="239"/>
        </w:trPr>
        <w:tc>
          <w:tcPr>
            <w:tcW w:w="1036" w:type="dxa"/>
            <w:vAlign w:val="center"/>
          </w:tcPr>
          <w:p w14:paraId="70B4642F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90" w:type="dxa"/>
            <w:vAlign w:val="center"/>
          </w:tcPr>
          <w:p w14:paraId="53744FD7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Remote Control System</w:t>
            </w:r>
          </w:p>
        </w:tc>
        <w:tc>
          <w:tcPr>
            <w:tcW w:w="2711" w:type="dxa"/>
            <w:vAlign w:val="center"/>
          </w:tcPr>
          <w:p w14:paraId="3027D32F" w14:textId="77777777" w:rsidR="00AF5390" w:rsidRPr="00840751" w:rsidRDefault="00AF5390" w:rsidP="00A03668">
            <w:pPr>
              <w:jc w:val="left"/>
              <w:rPr>
                <w:rFonts w:ascii="Calibri" w:eastAsia="맑은 고딕" w:hAnsi="Calibri" w:cs="Arial"/>
                <w:spacing w:val="-2"/>
                <w:kern w:val="0"/>
                <w:sz w:val="16"/>
                <w:szCs w:val="16"/>
              </w:rPr>
            </w:pPr>
            <w:r w:rsidRPr="007C6B1D">
              <w:rPr>
                <w:rFonts w:ascii="Times New Roman" w:hAnsi="Times New Roman" w:cs="Times New Roman"/>
              </w:rPr>
              <w:t>M-800-VII</w:t>
            </w:r>
          </w:p>
        </w:tc>
        <w:tc>
          <w:tcPr>
            <w:tcW w:w="2404" w:type="dxa"/>
            <w:vAlign w:val="center"/>
          </w:tcPr>
          <w:p w14:paraId="02DD7105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007C6B1D">
              <w:rPr>
                <w:rFonts w:ascii="Times New Roman" w:hAnsi="Times New Roman" w:cs="Times New Roman"/>
              </w:rPr>
              <w:t>NAS NX2 VER 2.0.1</w:t>
            </w:r>
          </w:p>
        </w:tc>
      </w:tr>
      <w:tr w:rsidR="00AF5390" w:rsidRPr="0059224A" w14:paraId="5AE96AF1" w14:textId="77777777" w:rsidTr="00A03668">
        <w:trPr>
          <w:trHeight w:val="251"/>
        </w:trPr>
        <w:tc>
          <w:tcPr>
            <w:tcW w:w="1036" w:type="dxa"/>
            <w:vAlign w:val="center"/>
          </w:tcPr>
          <w:p w14:paraId="76EAAADA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90" w:type="dxa"/>
            <w:vAlign w:val="center"/>
          </w:tcPr>
          <w:p w14:paraId="23A9655F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ECDIS</w:t>
            </w:r>
          </w:p>
        </w:tc>
        <w:tc>
          <w:tcPr>
            <w:tcW w:w="2711" w:type="dxa"/>
            <w:vAlign w:val="center"/>
          </w:tcPr>
          <w:p w14:paraId="34A2C5B4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007C6B1D">
              <w:rPr>
                <w:rFonts w:ascii="Times New Roman" w:hAnsi="Times New Roman" w:cs="Times New Roman"/>
              </w:rPr>
              <w:t>PM3D2</w:t>
            </w:r>
          </w:p>
        </w:tc>
        <w:tc>
          <w:tcPr>
            <w:tcW w:w="2404" w:type="dxa"/>
            <w:vAlign w:val="center"/>
          </w:tcPr>
          <w:p w14:paraId="63875C36" w14:textId="77777777" w:rsidR="00AF5390" w:rsidRPr="009855CB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</w:t>
            </w:r>
            <w:r w:rsidRPr="007C6B1D">
              <w:rPr>
                <w:rFonts w:ascii="Times New Roman" w:hAnsi="Times New Roman" w:cs="Times New Roman"/>
              </w:rPr>
              <w:t>M4D</w:t>
            </w:r>
          </w:p>
        </w:tc>
      </w:tr>
      <w:tr w:rsidR="00AF5390" w:rsidRPr="0059224A" w14:paraId="0A76717C" w14:textId="77777777" w:rsidTr="00A03668">
        <w:trPr>
          <w:trHeight w:val="251"/>
        </w:trPr>
        <w:tc>
          <w:tcPr>
            <w:tcW w:w="1036" w:type="dxa"/>
            <w:vAlign w:val="center"/>
          </w:tcPr>
          <w:p w14:paraId="47B88BE6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90" w:type="dxa"/>
            <w:vAlign w:val="center"/>
          </w:tcPr>
          <w:p w14:paraId="0DDBC30F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213C49BD">
              <w:rPr>
                <w:rFonts w:ascii="Times New Roman" w:hAnsi="Times New Roman" w:cs="Times New Roman"/>
              </w:rPr>
              <w:t>HiNAS</w:t>
            </w:r>
            <w:proofErr w:type="spellEnd"/>
            <w:r w:rsidRPr="213C49BD">
              <w:rPr>
                <w:rFonts w:ascii="Times New Roman" w:hAnsi="Times New Roman" w:cs="Times New Roman"/>
              </w:rPr>
              <w:t xml:space="preserve"> Control</w:t>
            </w:r>
            <w:r>
              <w:rPr>
                <w:rFonts w:ascii="Times New Roman" w:hAnsi="Times New Roman" w:cs="Times New Roman" w:hint="eastAsia"/>
              </w:rPr>
              <w:t xml:space="preserve"> Standard</w:t>
            </w:r>
          </w:p>
        </w:tc>
        <w:tc>
          <w:tcPr>
            <w:tcW w:w="2711" w:type="dxa"/>
            <w:vAlign w:val="center"/>
          </w:tcPr>
          <w:p w14:paraId="42D6DB62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04" w:type="dxa"/>
            <w:vAlign w:val="center"/>
          </w:tcPr>
          <w:p w14:paraId="47AB1CA3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58165964"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 w:hint="eastAsia"/>
              </w:rPr>
              <w:t>2.0.4</w:t>
            </w:r>
          </w:p>
        </w:tc>
      </w:tr>
      <w:tr w:rsidR="00AF5390" w14:paraId="5AA343EE" w14:textId="77777777" w:rsidTr="00A03668">
        <w:trPr>
          <w:trHeight w:val="251"/>
        </w:trPr>
        <w:tc>
          <w:tcPr>
            <w:tcW w:w="1036" w:type="dxa"/>
            <w:vAlign w:val="center"/>
          </w:tcPr>
          <w:p w14:paraId="7CEC5478" w14:textId="77777777" w:rsidR="00AF5390" w:rsidRPr="0059224A" w:rsidRDefault="00AF5390" w:rsidP="00A03668">
            <w:pPr>
              <w:jc w:val="center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90" w:type="dxa"/>
            <w:vAlign w:val="center"/>
          </w:tcPr>
          <w:p w14:paraId="1171892A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213C49BD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2711" w:type="dxa"/>
            <w:vAlign w:val="center"/>
          </w:tcPr>
          <w:p w14:paraId="4BA7D69D" w14:textId="77777777" w:rsidR="00AF5390" w:rsidRPr="0059224A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2404" w:type="dxa"/>
            <w:vAlign w:val="center"/>
          </w:tcPr>
          <w:p w14:paraId="00E13462" w14:textId="77777777" w:rsidR="00AF5390" w:rsidRPr="008946EF" w:rsidRDefault="00AF5390" w:rsidP="00A03668">
            <w:pPr>
              <w:jc w:val="left"/>
              <w:rPr>
                <w:rFonts w:ascii="Times New Roman" w:hAnsi="Times New Roman" w:cs="Times New Roman"/>
              </w:rPr>
            </w:pPr>
            <w:r w:rsidRPr="123D9E66">
              <w:rPr>
                <w:rFonts w:ascii="Times New Roman" w:hAnsi="Times New Roman" w:cs="Times New Roman"/>
              </w:rPr>
              <w:t>22.04</w:t>
            </w:r>
          </w:p>
        </w:tc>
      </w:tr>
    </w:tbl>
    <w:p w14:paraId="0EE44426" w14:textId="77777777" w:rsidR="006513AA" w:rsidRPr="00E55D57" w:rsidRDefault="006513AA" w:rsidP="00E55D57">
      <w:pPr>
        <w:rPr>
          <w:rFonts w:ascii="Times New Roman" w:hAnsi="Times New Roman" w:cs="Times New Roman"/>
          <w:b/>
          <w:bCs/>
        </w:rPr>
      </w:pPr>
    </w:p>
    <w:p w14:paraId="2D00B526" w14:textId="1E558532" w:rsidR="00885685" w:rsidRDefault="00CF3DAC" w:rsidP="00CF3DAC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Test Preparation </w:t>
      </w:r>
    </w:p>
    <w:p w14:paraId="7BC3F2CC" w14:textId="589CBB8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Verification</w:t>
      </w:r>
    </w:p>
    <w:p w14:paraId="30D51DE8" w14:textId="5484744E" w:rsidR="00CF3DAC" w:rsidRPr="007B45C1" w:rsidRDefault="007B45C1" w:rsidP="00CF3DAC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Verify whether there are any non-compliant components by comparing the drawings of the FAT target vessel with the EC-Type Examination Certificate.</w:t>
      </w:r>
    </w:p>
    <w:p w14:paraId="5050EFD1" w14:textId="7555E876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Installation</w:t>
      </w:r>
    </w:p>
    <w:p w14:paraId="4C0CF9F8" w14:textId="06657404" w:rsidR="00E55D57" w:rsidRDefault="00CF3DAC" w:rsidP="00CF3DAC">
      <w:pPr>
        <w:pStyle w:val="a0"/>
        <w:ind w:left="1418"/>
        <w:rPr>
          <w:rFonts w:ascii="Times New Roman" w:hAnsi="Times New Roman" w:cs="Times New Roman"/>
        </w:rPr>
      </w:pPr>
      <w:r w:rsidRPr="00E67888">
        <w:rPr>
          <w:rFonts w:ascii="Times New Roman" w:hAnsi="Times New Roman" w:cs="Times New Roman"/>
        </w:rPr>
        <w:t>All components shall be fully installed on the test bed prior to testing.</w:t>
      </w:r>
    </w:p>
    <w:p w14:paraId="480BC3DB" w14:textId="1FDAE0B9" w:rsidR="00CF3DAC" w:rsidRPr="00E55D57" w:rsidRDefault="00E55D57" w:rsidP="00E5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DE7F27" w14:textId="77777777" w:rsidR="00CF3DAC" w:rsidRDefault="00CF3DAC" w:rsidP="00CF3DAC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Wiring</w:t>
      </w:r>
    </w:p>
    <w:p w14:paraId="7EA662FF" w14:textId="77777777" w:rsidR="007B45C1" w:rsidRPr="007B45C1" w:rsidRDefault="007B45C1" w:rsidP="007B45C1">
      <w:pPr>
        <w:pStyle w:val="a0"/>
        <w:ind w:left="1418"/>
        <w:rPr>
          <w:rFonts w:ascii="Times New Roman" w:hAnsi="Times New Roman" w:cs="Times New Roman"/>
        </w:rPr>
      </w:pPr>
      <w:r w:rsidRPr="007B45C1">
        <w:rPr>
          <w:rFonts w:ascii="Times New Roman" w:hAnsi="Times New Roman" w:cs="Times New Roman"/>
        </w:rPr>
        <w:t>The test items shall be wired according to the wiring diagram of the FAT target vessel.</w:t>
      </w:r>
      <w:r w:rsidRPr="007B45C1">
        <w:rPr>
          <w:rFonts w:ascii="Times New Roman" w:hAnsi="Times New Roman" w:cs="Times New Roman"/>
        </w:rPr>
        <w:br/>
        <w:t>The selector switch and dimmer box are excluded from the wiring, as there are no external interface devices.</w:t>
      </w:r>
    </w:p>
    <w:p w14:paraId="58E374D3" w14:textId="71DB21A3" w:rsidR="00CF3DAC" w:rsidRDefault="00CF3DAC" w:rsidP="007B45C1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 w:hint="eastAsia"/>
          <w:b/>
          <w:bCs/>
        </w:rPr>
        <w:t>Power Input</w:t>
      </w:r>
    </w:p>
    <w:p w14:paraId="4E3B3444" w14:textId="188246D1" w:rsidR="00CF3DAC" w:rsidRPr="00CF3DAC" w:rsidRDefault="00CF3DAC" w:rsidP="00CF3DAC">
      <w:pPr>
        <w:pStyle w:val="a0"/>
        <w:ind w:left="1418"/>
        <w:rPr>
          <w:rFonts w:ascii="Times New Roman" w:hAnsi="Times New Roman" w:cs="Times New Roman"/>
          <w:b/>
          <w:bCs/>
        </w:rPr>
      </w:pPr>
      <w:r w:rsidRPr="00CF3DAC">
        <w:rPr>
          <w:rFonts w:ascii="Times New Roman" w:hAnsi="Times New Roman" w:cs="Times New Roman"/>
        </w:rPr>
        <w:t>After verifying that there are no wiring errors, system power shall be applied.</w:t>
      </w:r>
    </w:p>
    <w:p w14:paraId="1D7DCAB6" w14:textId="17B288B8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S</w:t>
      </w:r>
      <w:r w:rsidR="008822CF">
        <w:rPr>
          <w:rFonts w:ascii="Times New Roman" w:hAnsi="Times New Roman" w:cs="Times New Roman" w:hint="eastAsia"/>
          <w:b/>
          <w:bCs/>
        </w:rPr>
        <w:t>oftware</w:t>
      </w:r>
      <w:r w:rsidR="00D615CA">
        <w:rPr>
          <w:rFonts w:ascii="Times New Roman" w:hAnsi="Times New Roman" w:cs="Times New Roman" w:hint="eastAsia"/>
          <w:b/>
          <w:bCs/>
        </w:rPr>
        <w:t xml:space="preserve"> Installa</w:t>
      </w:r>
      <w:r w:rsidR="007E5A3F">
        <w:rPr>
          <w:rFonts w:ascii="Times New Roman" w:hAnsi="Times New Roman" w:cs="Times New Roman" w:hint="eastAsia"/>
          <w:b/>
          <w:bCs/>
        </w:rPr>
        <w:t>t</w:t>
      </w:r>
      <w:r w:rsidR="00D615CA">
        <w:rPr>
          <w:rFonts w:ascii="Times New Roman" w:hAnsi="Times New Roman" w:cs="Times New Roman" w:hint="eastAsia"/>
          <w:b/>
          <w:bCs/>
        </w:rPr>
        <w:t>ion</w:t>
      </w:r>
    </w:p>
    <w:p w14:paraId="7DD6572B" w14:textId="01E7E72F" w:rsidR="00F931A5" w:rsidRPr="00775D6C" w:rsidRDefault="00775D6C" w:rsidP="00F931A5">
      <w:pPr>
        <w:pStyle w:val="a0"/>
        <w:ind w:left="14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The SW is installed by </w:t>
      </w:r>
      <w:r>
        <w:rPr>
          <w:rFonts w:ascii="Times New Roman" w:hAnsi="Times New Roman" w:cs="Times New Roman"/>
        </w:rPr>
        <w:t>‘</w:t>
      </w:r>
      <w:r w:rsidRPr="00775D6C">
        <w:rPr>
          <w:rFonts w:ascii="Times New Roman" w:hAnsi="Times New Roman" w:cs="Times New Roman"/>
        </w:rPr>
        <w:t xml:space="preserve">Manual: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Pr="00775D6C">
        <w:rPr>
          <w:rFonts w:ascii="Times New Roman" w:hAnsi="Times New Roman" w:cs="Times New Roman"/>
        </w:rPr>
        <w:t>Installation Manual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 on MED-B cert.</w:t>
      </w:r>
    </w:p>
    <w:p w14:paraId="61553922" w14:textId="77777777" w:rsidR="00F931A5" w:rsidRPr="00F931A5" w:rsidRDefault="00F931A5" w:rsidP="00CF3DAC">
      <w:pPr>
        <w:pStyle w:val="a0"/>
        <w:ind w:left="425"/>
        <w:rPr>
          <w:rFonts w:ascii="Times New Roman" w:hAnsi="Times New Roman" w:cs="Times New Roman"/>
          <w:b/>
          <w:bCs/>
        </w:rPr>
      </w:pPr>
    </w:p>
    <w:p w14:paraId="71582D6B" w14:textId="77777777" w:rsidR="001E2642" w:rsidRDefault="001E26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B3B9BBE" w14:textId="2036CCB6" w:rsidR="001E2642" w:rsidRDefault="001C6A0F" w:rsidP="001E2642">
      <w:pPr>
        <w:pStyle w:val="a0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 xml:space="preserve">Factory Acceptance Test </w:t>
      </w:r>
    </w:p>
    <w:p w14:paraId="446BB8C0" w14:textId="5AF90B53" w:rsidR="001C6A0F" w:rsidRDefault="001E2642" w:rsidP="001E2642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 Test</w:t>
      </w:r>
    </w:p>
    <w:p w14:paraId="30B2853B" w14:textId="02032BD7" w:rsidR="00AF3FF1" w:rsidRPr="00CF72C8" w:rsidRDefault="00093507" w:rsidP="00CF72C8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Visual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3544"/>
        <w:gridCol w:w="1842"/>
        <w:gridCol w:w="2325"/>
        <w:gridCol w:w="682"/>
        <w:gridCol w:w="679"/>
      </w:tblGrid>
      <w:tr w:rsidR="00446133" w:rsidRPr="00C76DDB" w14:paraId="419A3619" w14:textId="77777777" w:rsidTr="351DB201">
        <w:tc>
          <w:tcPr>
            <w:tcW w:w="567" w:type="dxa"/>
            <w:vMerge w:val="restart"/>
            <w:shd w:val="clear" w:color="auto" w:fill="C4C4C0" w:themeFill="background1" w:themeFillShade="E6"/>
            <w:vAlign w:val="center"/>
          </w:tcPr>
          <w:p w14:paraId="68666BB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3A3C7BBF" w14:textId="00B37EE0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C4046FE" w14:textId="56A6BC8D" w:rsidR="00446133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25" w:type="dxa"/>
            <w:vMerge w:val="restart"/>
            <w:shd w:val="clear" w:color="auto" w:fill="C4C4C0" w:themeFill="background1" w:themeFillShade="E6"/>
            <w:vAlign w:val="center"/>
          </w:tcPr>
          <w:p w14:paraId="08F0587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61" w:type="dxa"/>
            <w:gridSpan w:val="2"/>
            <w:shd w:val="clear" w:color="auto" w:fill="C4C4C0" w:themeFill="background1" w:themeFillShade="E6"/>
            <w:vAlign w:val="center"/>
          </w:tcPr>
          <w:p w14:paraId="077F8190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446133" w:rsidRPr="00C76DDB" w14:paraId="767023A6" w14:textId="77777777" w:rsidTr="351DB201">
        <w:tc>
          <w:tcPr>
            <w:tcW w:w="567" w:type="dxa"/>
            <w:vMerge/>
            <w:vAlign w:val="center"/>
          </w:tcPr>
          <w:p w14:paraId="541A2D2E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0B09EED8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0B441E39" w14:textId="3DCA0AB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25" w:type="dxa"/>
            <w:vMerge/>
            <w:vAlign w:val="center"/>
          </w:tcPr>
          <w:p w14:paraId="4F482262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82" w:type="dxa"/>
            <w:shd w:val="clear" w:color="auto" w:fill="C4C4C0" w:themeFill="background1" w:themeFillShade="E6"/>
            <w:vAlign w:val="center"/>
          </w:tcPr>
          <w:p w14:paraId="1D5BF3DA" w14:textId="77777777" w:rsidR="00446133" w:rsidRPr="00C76DDB" w:rsidRDefault="00446133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79" w:type="dxa"/>
            <w:shd w:val="clear" w:color="auto" w:fill="C4C4C0" w:themeFill="background1" w:themeFillShade="E6"/>
            <w:vAlign w:val="center"/>
          </w:tcPr>
          <w:p w14:paraId="6BA6BB66" w14:textId="77777777" w:rsidR="00446133" w:rsidRPr="00C76DDB" w:rsidRDefault="00446133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446133" w:rsidRPr="00C76DDB" w14:paraId="06D8B518" w14:textId="77777777" w:rsidTr="351DB201">
        <w:trPr>
          <w:trHeight w:val="774"/>
        </w:trPr>
        <w:tc>
          <w:tcPr>
            <w:tcW w:w="567" w:type="dxa"/>
            <w:vAlign w:val="center"/>
          </w:tcPr>
          <w:p w14:paraId="47149137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133D9D59" w14:textId="7F22B9C3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Visually inspect the prepared test items for any visible damage or deformation</w:t>
            </w:r>
          </w:p>
        </w:tc>
        <w:tc>
          <w:tcPr>
            <w:tcW w:w="1842" w:type="dxa"/>
            <w:vAlign w:val="center"/>
          </w:tcPr>
          <w:p w14:paraId="3DC09D00" w14:textId="155DEB54" w:rsidR="00446133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No damage or deformation</w:t>
            </w:r>
          </w:p>
        </w:tc>
        <w:tc>
          <w:tcPr>
            <w:tcW w:w="23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94A48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936A6D" w14:textId="77777777" w:rsidR="00446133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96688E6" w14:textId="77777777" w:rsidR="00446133" w:rsidRPr="005C1A8C" w:rsidRDefault="00446133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82" w:type="dxa"/>
            <w:vAlign w:val="center"/>
          </w:tcPr>
          <w:p w14:paraId="7D9ECD52" w14:textId="4B548F12" w:rsidR="00446133" w:rsidRPr="005C1A8C" w:rsidRDefault="676D4A09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351DB201">
              <w:rPr>
                <w:sz w:val="16"/>
                <w:szCs w:val="16"/>
              </w:rPr>
              <w:t>v</w:t>
            </w:r>
          </w:p>
        </w:tc>
        <w:tc>
          <w:tcPr>
            <w:tcW w:w="679" w:type="dxa"/>
            <w:vAlign w:val="center"/>
          </w:tcPr>
          <w:p w14:paraId="5037C6F6" w14:textId="77777777" w:rsidR="00446133" w:rsidRPr="005C1A8C" w:rsidRDefault="00446133" w:rsidP="00C1475A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070DE4FB" w14:textId="77777777" w:rsid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5C4F9024" w14:textId="77777777" w:rsidR="00CF72C8" w:rsidRPr="00CF72C8" w:rsidRDefault="00CF72C8" w:rsidP="00CF72C8">
      <w:pPr>
        <w:rPr>
          <w:rFonts w:ascii="Times New Roman" w:hAnsi="Times New Roman" w:cs="Times New Roman"/>
          <w:b/>
          <w:bCs/>
        </w:rPr>
      </w:pPr>
    </w:p>
    <w:p w14:paraId="0F2C875A" w14:textId="4EB5955F" w:rsidR="001E2642" w:rsidRDefault="005C4EE8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Verification of conformity</w:t>
      </w:r>
    </w:p>
    <w:p w14:paraId="3797A835" w14:textId="0EBC2D6E" w:rsidR="00503C69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that the FAT items conform to the Type Designation specified in the EC-Type Examination Certificate</w:t>
      </w:r>
    </w:p>
    <w:p w14:paraId="16872628" w14:textId="03255474" w:rsidR="005C4EE8" w:rsidRPr="005C4EE8" w:rsidRDefault="005C4EE8" w:rsidP="00503C69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 w:hint="eastAsia"/>
        </w:rPr>
        <w:t>※</w:t>
      </w:r>
      <w:r w:rsidRPr="005C4EE8">
        <w:rPr>
          <w:rFonts w:ascii="Times New Roman" w:hAnsi="Times New Roman" w:cs="Times New Roman" w:hint="eastAsia"/>
        </w:rPr>
        <w:t xml:space="preserve"> For items not applicable, indicate "N/A" in the Result column and skip the test.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701"/>
        <w:gridCol w:w="1134"/>
        <w:gridCol w:w="1275"/>
        <w:gridCol w:w="2425"/>
        <w:gridCol w:w="628"/>
        <w:gridCol w:w="634"/>
      </w:tblGrid>
      <w:tr w:rsidR="00093507" w:rsidRPr="00C76DDB" w14:paraId="23765F23" w14:textId="77777777" w:rsidTr="00800DB8">
        <w:tc>
          <w:tcPr>
            <w:tcW w:w="709" w:type="dxa"/>
            <w:vMerge w:val="restart"/>
            <w:shd w:val="clear" w:color="auto" w:fill="C4C4C0" w:themeFill="background1" w:themeFillShade="E6"/>
            <w:vAlign w:val="center"/>
          </w:tcPr>
          <w:p w14:paraId="4DE7045A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03998FA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3528C6FF" w14:textId="6364E9D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7B69B9FE" w14:textId="480DBA2C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329EC13F" w14:textId="6877960B" w:rsidR="00093507" w:rsidRPr="00C76DDB" w:rsidRDefault="005C4EE8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25" w:type="dxa"/>
            <w:vMerge w:val="restart"/>
            <w:shd w:val="clear" w:color="auto" w:fill="C4C4C0" w:themeFill="background1" w:themeFillShade="E6"/>
            <w:vAlign w:val="center"/>
          </w:tcPr>
          <w:p w14:paraId="0F684B7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62" w:type="dxa"/>
            <w:gridSpan w:val="2"/>
            <w:shd w:val="clear" w:color="auto" w:fill="C4C4C0" w:themeFill="background1" w:themeFillShade="E6"/>
            <w:vAlign w:val="center"/>
          </w:tcPr>
          <w:p w14:paraId="2F246D00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093507" w:rsidRPr="00C76DDB" w14:paraId="6B14869E" w14:textId="77777777" w:rsidTr="00800DB8">
        <w:tc>
          <w:tcPr>
            <w:tcW w:w="709" w:type="dxa"/>
            <w:vMerge/>
            <w:vAlign w:val="center"/>
          </w:tcPr>
          <w:p w14:paraId="0F2C75CB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6C617695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720F3194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47796CEC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7AFA970" w14:textId="40E5B5BA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25" w:type="dxa"/>
            <w:vMerge/>
            <w:vAlign w:val="center"/>
          </w:tcPr>
          <w:p w14:paraId="69040C78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28" w:type="dxa"/>
            <w:shd w:val="clear" w:color="auto" w:fill="C4C4C0" w:themeFill="background1" w:themeFillShade="E6"/>
            <w:vAlign w:val="center"/>
          </w:tcPr>
          <w:p w14:paraId="5B5F4F2E" w14:textId="77777777" w:rsidR="00093507" w:rsidRPr="00C76DDB" w:rsidRDefault="00093507" w:rsidP="00554BA4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4" w:type="dxa"/>
            <w:shd w:val="clear" w:color="auto" w:fill="C4C4C0" w:themeFill="background1" w:themeFillShade="E6"/>
            <w:vAlign w:val="center"/>
          </w:tcPr>
          <w:p w14:paraId="726D6DA7" w14:textId="77777777" w:rsidR="00093507" w:rsidRPr="00C76DDB" w:rsidRDefault="00093507" w:rsidP="00554BA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6A6318DE" w14:textId="77777777" w:rsidTr="00800DB8">
        <w:trPr>
          <w:trHeight w:val="774"/>
        </w:trPr>
        <w:tc>
          <w:tcPr>
            <w:tcW w:w="709" w:type="dxa"/>
            <w:vAlign w:val="center"/>
          </w:tcPr>
          <w:p w14:paraId="0D7D4B6B" w14:textId="2DF4BFA4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5E8B0937" w14:textId="43D58F7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Server</w:t>
            </w:r>
          </w:p>
        </w:tc>
        <w:tc>
          <w:tcPr>
            <w:tcW w:w="1701" w:type="dxa"/>
            <w:vAlign w:val="center"/>
          </w:tcPr>
          <w:p w14:paraId="16ED5EFF" w14:textId="7C69E02A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093E94F8" w14:textId="3C0B1848" w:rsidR="00093507" w:rsidRPr="005C1A8C" w:rsidRDefault="00385B60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385B60">
              <w:rPr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4861B246" w14:textId="5205D6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113B3" w14:textId="13F0F3EC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Type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Designation</w:t>
            </w:r>
            <w:r w:rsidR="00851700">
              <w:rPr>
                <w:rFonts w:hint="eastAsia"/>
                <w:spacing w:val="-2"/>
                <w:sz w:val="16"/>
                <w:szCs w:val="24"/>
              </w:rPr>
              <w:t xml:space="preserve"> :</w:t>
            </w:r>
            <w:proofErr w:type="gramEnd"/>
          </w:p>
          <w:p w14:paraId="44D0712E" w14:textId="694B0568" w:rsidR="00093507" w:rsidRDefault="00851700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00851700">
              <w:rPr>
                <w:spacing w:val="-2"/>
                <w:sz w:val="16"/>
                <w:szCs w:val="16"/>
              </w:rPr>
              <w:t>Optiplex</w:t>
            </w:r>
            <w:proofErr w:type="spellEnd"/>
            <w:r w:rsidRPr="00851700">
              <w:rPr>
                <w:spacing w:val="-2"/>
                <w:sz w:val="16"/>
                <w:szCs w:val="16"/>
              </w:rPr>
              <w:t xml:space="preserve"> XE4 Tower with damping kit</w:t>
            </w:r>
            <w:r w:rsidR="0969D353" w:rsidRPr="00851700">
              <w:rPr>
                <w:spacing w:val="-2"/>
                <w:sz w:val="16"/>
                <w:szCs w:val="16"/>
              </w:rPr>
              <w:t xml:space="preserve"> </w:t>
            </w:r>
            <w:r w:rsidR="0969D353" w:rsidRPr="3F0A12E0">
              <w:rPr>
                <w:rFonts w:ascii="Times New Roman" w:hAnsi="Times New Roman" w:cs="Times New Roman"/>
              </w:rPr>
              <w:t>TVK-XE4-TH</w:t>
            </w:r>
          </w:p>
          <w:p w14:paraId="1BD4DCB6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F5DA5ED" w14:textId="0A73E996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36B33E27" w14:textId="7B6ABA04" w:rsidR="00093507" w:rsidRPr="005C1A8C" w:rsidRDefault="00800DB8" w:rsidP="008F5122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1L6F4G4</w:t>
            </w:r>
          </w:p>
        </w:tc>
        <w:tc>
          <w:tcPr>
            <w:tcW w:w="628" w:type="dxa"/>
            <w:vAlign w:val="center"/>
          </w:tcPr>
          <w:p w14:paraId="15643BD5" w14:textId="1381D3A6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41580FC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323C98D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76BDDDFA" w14:textId="6EC649A6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6440BAA1" w14:textId="72EDF23D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Client</w:t>
            </w:r>
          </w:p>
        </w:tc>
        <w:tc>
          <w:tcPr>
            <w:tcW w:w="1701" w:type="dxa"/>
            <w:vAlign w:val="center"/>
          </w:tcPr>
          <w:p w14:paraId="2244A61B" w14:textId="04C9B1E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/>
              </w:rPr>
              <w:t>Optiplex</w:t>
            </w:r>
            <w:proofErr w:type="spellEnd"/>
            <w:r w:rsidRPr="008946EF">
              <w:rPr>
                <w:rFonts w:ascii="Times New Roman" w:hAnsi="Times New Roman" w:cs="Times New Roman"/>
              </w:rPr>
              <w:t xml:space="preserve"> XE4 Tower with damping kit TVK-XE4-TV or TVK-XE4-TH</w:t>
            </w:r>
          </w:p>
        </w:tc>
        <w:tc>
          <w:tcPr>
            <w:tcW w:w="1134" w:type="dxa"/>
            <w:vAlign w:val="center"/>
          </w:tcPr>
          <w:p w14:paraId="24CB52B4" w14:textId="1EF08178" w:rsidR="00093507" w:rsidRPr="005C1A8C" w:rsidRDefault="00800DB8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44009B3C" w14:textId="47078CE6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D5C" w14:textId="2FE0AC9F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</w:t>
            </w:r>
            <w:r w:rsidR="3611F95E" w:rsidRPr="3F0A12E0">
              <w:rPr>
                <w:spacing w:val="-2"/>
                <w:sz w:val="16"/>
                <w:szCs w:val="16"/>
              </w:rPr>
              <w:t xml:space="preserve"> :</w:t>
            </w:r>
            <w:proofErr w:type="gramEnd"/>
            <w:r w:rsidR="3611F95E" w:rsidRPr="3F0A12E0">
              <w:rPr>
                <w:spacing w:val="-2"/>
                <w:sz w:val="16"/>
                <w:szCs w:val="16"/>
              </w:rPr>
              <w:t xml:space="preserve"> </w:t>
            </w:r>
            <w:r>
              <w:br/>
            </w:r>
            <w:proofErr w:type="spellStart"/>
            <w:r w:rsidR="01A29EB2" w:rsidRPr="3F0A12E0">
              <w:rPr>
                <w:sz w:val="16"/>
                <w:szCs w:val="16"/>
              </w:rPr>
              <w:t>Optiplex</w:t>
            </w:r>
            <w:proofErr w:type="spellEnd"/>
            <w:r w:rsidR="01A29EB2" w:rsidRPr="3F0A12E0">
              <w:rPr>
                <w:sz w:val="16"/>
                <w:szCs w:val="16"/>
              </w:rPr>
              <w:t xml:space="preserve"> XE4 Tower with damping kit </w:t>
            </w:r>
            <w:r w:rsidR="01A29EB2" w:rsidRPr="3F0A12E0">
              <w:rPr>
                <w:rFonts w:ascii="Times New Roman" w:hAnsi="Times New Roman" w:cs="Times New Roman"/>
              </w:rPr>
              <w:t>TVK-XE4-T</w:t>
            </w:r>
            <w:r w:rsidR="00E219F7">
              <w:rPr>
                <w:rFonts w:ascii="Times New Roman" w:hAnsi="Times New Roman" w:cs="Times New Roman" w:hint="eastAsia"/>
              </w:rPr>
              <w:t>V</w:t>
            </w:r>
          </w:p>
          <w:p w14:paraId="6AB859D8" w14:textId="73E0F27E" w:rsidR="00093507" w:rsidRPr="00E55D5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D5BB49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6502822" w14:textId="0D78CC1A" w:rsidR="00093507" w:rsidRPr="005C1A8C" w:rsidRDefault="00800DB8" w:rsidP="008F5122">
            <w:pPr>
              <w:jc w:val="left"/>
              <w:rPr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24"/>
              </w:rPr>
              <w:t>CL6F4G4</w:t>
            </w:r>
          </w:p>
        </w:tc>
        <w:tc>
          <w:tcPr>
            <w:tcW w:w="628" w:type="dxa"/>
            <w:vAlign w:val="center"/>
          </w:tcPr>
          <w:p w14:paraId="2C208A4D" w14:textId="4972FB29" w:rsidR="00093507" w:rsidRPr="005C1A8C" w:rsidRDefault="6697B4B6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77667FAA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093507" w:rsidRPr="00C76DDB" w14:paraId="03F10107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4169189D" w14:textId="7C7F3E9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77E2077D" w14:textId="2D7313D5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Monitor</w:t>
            </w:r>
          </w:p>
        </w:tc>
        <w:tc>
          <w:tcPr>
            <w:tcW w:w="1701" w:type="dxa"/>
            <w:vAlign w:val="center"/>
          </w:tcPr>
          <w:p w14:paraId="3546390D" w14:textId="0B8966AC" w:rsidR="00093507" w:rsidRPr="005C1A8C" w:rsidRDefault="00093507" w:rsidP="0096208E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TIMX-W</w:t>
            </w:r>
            <w:r w:rsidR="0096208E">
              <w:rPr>
                <w:rFonts w:ascii="Times New Roman" w:hAnsi="Times New Roman" w:cs="Times New Roman" w:hint="eastAsia"/>
              </w:rPr>
              <w:t>270</w:t>
            </w:r>
          </w:p>
        </w:tc>
        <w:tc>
          <w:tcPr>
            <w:tcW w:w="1134" w:type="dxa"/>
            <w:vAlign w:val="center"/>
          </w:tcPr>
          <w:p w14:paraId="71710624" w14:textId="5074146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62077E43" w14:textId="27027263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73C22" w14:textId="5F40D287" w:rsidR="00093507" w:rsidRDefault="00093507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</w:t>
            </w:r>
            <w:r w:rsidR="00333866">
              <w:rPr>
                <w:rFonts w:hint="eastAsia"/>
                <w:spacing w:val="-2"/>
                <w:sz w:val="16"/>
                <w:szCs w:val="16"/>
              </w:rPr>
              <w:t>n</w:t>
            </w:r>
            <w:r w:rsidR="0B98DC87" w:rsidRPr="3F0A12E0">
              <w:rPr>
                <w:spacing w:val="-2"/>
                <w:sz w:val="16"/>
                <w:szCs w:val="16"/>
              </w:rPr>
              <w:t xml:space="preserve"> </w:t>
            </w:r>
            <w:r w:rsidR="3EE75AA5" w:rsidRPr="3F0A12E0">
              <w:rPr>
                <w:spacing w:val="-2"/>
                <w:sz w:val="16"/>
                <w:szCs w:val="16"/>
              </w:rPr>
              <w:t>:</w:t>
            </w:r>
            <w:proofErr w:type="gramEnd"/>
          </w:p>
          <w:p w14:paraId="4CF18FDB" w14:textId="07A3C906" w:rsidR="00093507" w:rsidRDefault="007247CE" w:rsidP="0096208E">
            <w:pPr>
              <w:rPr>
                <w:spacing w:val="-2"/>
                <w:sz w:val="16"/>
                <w:szCs w:val="16"/>
              </w:rPr>
            </w:pPr>
            <w:r w:rsidRPr="002D5E16">
              <w:rPr>
                <w:spacing w:val="-2"/>
                <w:sz w:val="16"/>
                <w:szCs w:val="24"/>
              </w:rPr>
              <w:t>TIMX-</w:t>
            </w:r>
            <w:r w:rsidR="0096208E">
              <w:rPr>
                <w:rFonts w:hint="eastAsia"/>
                <w:spacing w:val="-2"/>
                <w:sz w:val="16"/>
                <w:szCs w:val="24"/>
              </w:rPr>
              <w:t>W270</w:t>
            </w:r>
            <w:r>
              <w:rPr>
                <w:spacing w:val="-2"/>
                <w:sz w:val="16"/>
                <w:szCs w:val="24"/>
              </w:rPr>
              <w:br/>
            </w:r>
          </w:p>
          <w:p w14:paraId="6A28B061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5483C8AC" w14:textId="6A140768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TM260313-069</w:t>
            </w:r>
          </w:p>
        </w:tc>
        <w:tc>
          <w:tcPr>
            <w:tcW w:w="628" w:type="dxa"/>
            <w:vAlign w:val="center"/>
          </w:tcPr>
          <w:p w14:paraId="5EB663BF" w14:textId="7EDB315D" w:rsidR="00093507" w:rsidRPr="005C1A8C" w:rsidRDefault="1759F533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161D7A7E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35FFDA8" w14:textId="77777777" w:rsidTr="00800DB8">
        <w:trPr>
          <w:trHeight w:val="784"/>
        </w:trPr>
        <w:tc>
          <w:tcPr>
            <w:tcW w:w="709" w:type="dxa"/>
            <w:vAlign w:val="center"/>
          </w:tcPr>
          <w:p w14:paraId="0DBEFE21" w14:textId="3356911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14:paraId="32CCAE04" w14:textId="77777777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Keyboard with</w:t>
            </w:r>
          </w:p>
          <w:p w14:paraId="73280277" w14:textId="713CAEE9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T</w:t>
            </w:r>
            <w:r w:rsidRPr="008946EF">
              <w:rPr>
                <w:rFonts w:ascii="Times New Roman" w:hAnsi="Times New Roman" w:cs="Times New Roman" w:hint="eastAsia"/>
              </w:rPr>
              <w:t>rackball</w:t>
            </w:r>
          </w:p>
        </w:tc>
        <w:tc>
          <w:tcPr>
            <w:tcW w:w="1701" w:type="dxa"/>
            <w:vAlign w:val="center"/>
          </w:tcPr>
          <w:p w14:paraId="60F37E33" w14:textId="603D203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RKTE85B2448- W-MC1</w:t>
            </w:r>
          </w:p>
        </w:tc>
        <w:tc>
          <w:tcPr>
            <w:tcW w:w="1134" w:type="dxa"/>
            <w:vAlign w:val="center"/>
          </w:tcPr>
          <w:p w14:paraId="5D8AACC6" w14:textId="49C138B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83D44D0" w14:textId="35E8819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29287" w14:textId="2109AC75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793DD517" w14:textId="72510402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RKTE85B2448-W-MC1</w:t>
            </w:r>
          </w:p>
          <w:p w14:paraId="39C9E20E" w14:textId="345AF191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10F1FA32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185DB0B" w14:textId="39CC5399" w:rsidR="00800DB8" w:rsidRPr="005C1A8C" w:rsidRDefault="00800DB8" w:rsidP="00800DB8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2026.42300.020</w:t>
            </w:r>
          </w:p>
        </w:tc>
        <w:tc>
          <w:tcPr>
            <w:tcW w:w="628" w:type="dxa"/>
            <w:vAlign w:val="center"/>
          </w:tcPr>
          <w:p w14:paraId="67311C05" w14:textId="2866C48A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4" w:type="dxa"/>
            <w:vAlign w:val="center"/>
          </w:tcPr>
          <w:p w14:paraId="620CE2A7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1F201DBE" w14:textId="53C1EBFC" w:rsidR="00F60E3D" w:rsidRDefault="00F60E3D"/>
    <w:p w14:paraId="5186F857" w14:textId="5D0141B5" w:rsidR="00E65633" w:rsidRDefault="00E65633">
      <w:r>
        <w:br w:type="page"/>
      </w:r>
    </w:p>
    <w:p w14:paraId="1442A7C1" w14:textId="77777777" w:rsidR="00F60E3D" w:rsidRDefault="00F60E3D"/>
    <w:tbl>
      <w:tblPr>
        <w:tblStyle w:val="ac"/>
        <w:tblW w:w="963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2"/>
        <w:gridCol w:w="1250"/>
        <w:gridCol w:w="1702"/>
        <w:gridCol w:w="1133"/>
        <w:gridCol w:w="1275"/>
        <w:gridCol w:w="2400"/>
        <w:gridCol w:w="642"/>
        <w:gridCol w:w="644"/>
      </w:tblGrid>
      <w:tr w:rsidR="00F60E3D" w:rsidRPr="00C76DDB" w14:paraId="0F7D69D6" w14:textId="77777777" w:rsidTr="00800DB8">
        <w:tc>
          <w:tcPr>
            <w:tcW w:w="592" w:type="dxa"/>
            <w:vMerge w:val="restart"/>
            <w:shd w:val="clear" w:color="auto" w:fill="C4C4C0" w:themeFill="background1" w:themeFillShade="E6"/>
            <w:vAlign w:val="center"/>
          </w:tcPr>
          <w:p w14:paraId="1CDE1D84" w14:textId="00F80EE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05E68872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50" w:type="dxa"/>
            <w:vMerge w:val="restart"/>
            <w:shd w:val="clear" w:color="auto" w:fill="C4C4C0" w:themeFill="background1" w:themeFillShade="E6"/>
            <w:vAlign w:val="center"/>
          </w:tcPr>
          <w:p w14:paraId="101F0D93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2" w:type="dxa"/>
            <w:vMerge w:val="restart"/>
            <w:shd w:val="clear" w:color="auto" w:fill="C4C4C0" w:themeFill="background1" w:themeFillShade="E6"/>
            <w:vAlign w:val="center"/>
          </w:tcPr>
          <w:p w14:paraId="125871D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3" w:type="dxa"/>
            <w:vMerge w:val="restart"/>
            <w:shd w:val="clear" w:color="auto" w:fill="C4C4C0" w:themeFill="background1" w:themeFillShade="E6"/>
            <w:vAlign w:val="center"/>
          </w:tcPr>
          <w:p w14:paraId="6614B3E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3467A7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1D5D18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02D3B96E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67029256" w14:textId="77777777" w:rsidTr="00800DB8">
        <w:tc>
          <w:tcPr>
            <w:tcW w:w="592" w:type="dxa"/>
            <w:vMerge/>
            <w:vAlign w:val="center"/>
          </w:tcPr>
          <w:p w14:paraId="5951FC0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0" w:type="dxa"/>
            <w:vMerge/>
            <w:vAlign w:val="center"/>
          </w:tcPr>
          <w:p w14:paraId="393F2B4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2" w:type="dxa"/>
            <w:vMerge/>
            <w:vAlign w:val="center"/>
          </w:tcPr>
          <w:p w14:paraId="476B042D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  <w:vMerge/>
            <w:vAlign w:val="center"/>
          </w:tcPr>
          <w:p w14:paraId="6F8C089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6A32655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2A65B3F6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2" w:type="dxa"/>
            <w:shd w:val="clear" w:color="auto" w:fill="C4C4C0" w:themeFill="background1" w:themeFillShade="E6"/>
            <w:vAlign w:val="center"/>
          </w:tcPr>
          <w:p w14:paraId="1AB5AE8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4" w:type="dxa"/>
            <w:shd w:val="clear" w:color="auto" w:fill="C4C4C0" w:themeFill="background1" w:themeFillShade="E6"/>
            <w:vAlign w:val="center"/>
          </w:tcPr>
          <w:p w14:paraId="46F603F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093507" w:rsidRPr="00C76DDB" w14:paraId="7EEADCEE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6E99FFC2" w14:textId="1B082F91" w:rsidR="00093507" w:rsidRPr="005C1A8C" w:rsidRDefault="00390898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1250" w:type="dxa"/>
            <w:vAlign w:val="center"/>
          </w:tcPr>
          <w:p w14:paraId="24F5AD5D" w14:textId="400F0A38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Serial to Ethernet</w:t>
            </w:r>
          </w:p>
        </w:tc>
        <w:tc>
          <w:tcPr>
            <w:tcW w:w="1702" w:type="dxa"/>
            <w:vAlign w:val="center"/>
          </w:tcPr>
          <w:p w14:paraId="0008943E" w14:textId="240A6DF9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Nport-5450i</w:t>
            </w:r>
          </w:p>
        </w:tc>
        <w:tc>
          <w:tcPr>
            <w:tcW w:w="1133" w:type="dxa"/>
            <w:vAlign w:val="center"/>
          </w:tcPr>
          <w:p w14:paraId="3882FDA4" w14:textId="50E619F6" w:rsidR="00093507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642BBEA0" w14:textId="21ABD1AA" w:rsidR="00093507" w:rsidRPr="005C1A8C" w:rsidRDefault="005C4EE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1E517" w14:textId="7964EDC0" w:rsidR="00093507" w:rsidRDefault="00093507" w:rsidP="00FC79CF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</w:t>
            </w:r>
            <w:r w:rsidR="058E660E" w:rsidRPr="3F0A12E0">
              <w:rPr>
                <w:spacing w:val="-2"/>
                <w:sz w:val="16"/>
                <w:szCs w:val="16"/>
              </w:rPr>
              <w:t xml:space="preserve"> :</w:t>
            </w:r>
            <w:proofErr w:type="gramEnd"/>
          </w:p>
          <w:p w14:paraId="34BACF29" w14:textId="2790CB24" w:rsidR="00093507" w:rsidRDefault="058E660E" w:rsidP="3F0A12E0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Nport5450i</w:t>
            </w:r>
          </w:p>
          <w:p w14:paraId="451B22C2" w14:textId="77777777" w:rsidR="00093507" w:rsidRDefault="00093507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D2F2FC1" w14:textId="77777777" w:rsidR="007247CE" w:rsidRDefault="00093507" w:rsidP="007247CE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7D3CF17D" w14:textId="2BE7CF15" w:rsidR="00093507" w:rsidRPr="005C1A8C" w:rsidRDefault="00800DB8" w:rsidP="008F5122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TBFBE1072335</w:t>
            </w:r>
          </w:p>
        </w:tc>
        <w:tc>
          <w:tcPr>
            <w:tcW w:w="642" w:type="dxa"/>
            <w:vAlign w:val="center"/>
          </w:tcPr>
          <w:p w14:paraId="26094F6F" w14:textId="78FE9DDB" w:rsidR="00093507" w:rsidRPr="005C1A8C" w:rsidRDefault="30D5F2D1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4E391516" w14:textId="77777777" w:rsidR="00093507" w:rsidRPr="005C1A8C" w:rsidRDefault="00093507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12305B0B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54168F31" w14:textId="241580D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1250" w:type="dxa"/>
            <w:vAlign w:val="center"/>
          </w:tcPr>
          <w:p w14:paraId="00802C49" w14:textId="1C07DDA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Network switch</w:t>
            </w:r>
          </w:p>
        </w:tc>
        <w:tc>
          <w:tcPr>
            <w:tcW w:w="1702" w:type="dxa"/>
            <w:vAlign w:val="center"/>
          </w:tcPr>
          <w:p w14:paraId="502FAC0F" w14:textId="3F29AA92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EDS-G508E</w:t>
            </w:r>
          </w:p>
        </w:tc>
        <w:tc>
          <w:tcPr>
            <w:tcW w:w="1133" w:type="dxa"/>
            <w:vAlign w:val="center"/>
          </w:tcPr>
          <w:p w14:paraId="6DA60A63" w14:textId="5D1A8C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275" w:type="dxa"/>
            <w:vAlign w:val="center"/>
          </w:tcPr>
          <w:p w14:paraId="4FE8967D" w14:textId="105AC0D3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7578" w14:textId="686E401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64FB6AA9" w14:textId="51B26B69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EDS-G508E</w:t>
            </w:r>
          </w:p>
          <w:p w14:paraId="04DCA469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77D7438A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28E212F4" w14:textId="14E83ED6" w:rsidR="00800DB8" w:rsidRPr="005C1A8C" w:rsidRDefault="00800DB8" w:rsidP="00800DB8">
            <w:pPr>
              <w:jc w:val="left"/>
            </w:pPr>
            <w:r w:rsidRPr="00800DB8">
              <w:rPr>
                <w:spacing w:val="-2"/>
                <w:sz w:val="16"/>
                <w:szCs w:val="24"/>
              </w:rPr>
              <w:t>TBFCD1009081</w:t>
            </w:r>
            <w:r w:rsidRPr="00800DB8">
              <w:rPr>
                <w:spacing w:val="-2"/>
                <w:sz w:val="16"/>
                <w:szCs w:val="24"/>
              </w:rPr>
              <w:br/>
              <w:t>TBFCD1051373</w:t>
            </w:r>
          </w:p>
        </w:tc>
        <w:tc>
          <w:tcPr>
            <w:tcW w:w="642" w:type="dxa"/>
            <w:vAlign w:val="center"/>
          </w:tcPr>
          <w:p w14:paraId="03FDD071" w14:textId="5CCC1528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3B324290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80CAA2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07583DE8" w14:textId="67FD075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5F4BAACC" w14:textId="74CE8124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 w:hint="eastAsia"/>
              </w:rPr>
              <w:t>Firewall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4E432D1" w14:textId="3C8176F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FGR-60F</w:t>
            </w:r>
          </w:p>
        </w:tc>
        <w:tc>
          <w:tcPr>
            <w:tcW w:w="1133" w:type="dxa"/>
            <w:vAlign w:val="center"/>
          </w:tcPr>
          <w:p w14:paraId="62CC4520" w14:textId="19E0771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17E6C8A" w14:textId="44942E1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7BAAD291" w14:textId="02D53300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>Designation :</w:t>
            </w:r>
            <w:proofErr w:type="gramEnd"/>
            <w:r w:rsidRPr="3F0A12E0">
              <w:rPr>
                <w:rFonts w:ascii="Inter" w:eastAsia="Inter" w:hAnsi="Inter" w:cs="Inter"/>
                <w:spacing w:val="-2"/>
                <w:sz w:val="16"/>
                <w:szCs w:val="16"/>
              </w:rPr>
              <w:t xml:space="preserve"> </w:t>
            </w:r>
          </w:p>
          <w:p w14:paraId="396A152D" w14:textId="727D8A16" w:rsidR="00800DB8" w:rsidRDefault="00800DB8" w:rsidP="00800DB8">
            <w:pPr>
              <w:rPr>
                <w:rFonts w:ascii="Inter" w:eastAsia="Inter" w:hAnsi="Inter" w:cs="Inter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color w:val="000000"/>
                <w:sz w:val="16"/>
                <w:szCs w:val="16"/>
              </w:rPr>
              <w:t>FGR-60F</w:t>
            </w:r>
          </w:p>
          <w:p w14:paraId="71471612" w14:textId="7451296B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F2699D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75CAAC19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75CAAC19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75CAAC19">
              <w:rPr>
                <w:spacing w:val="-2"/>
                <w:sz w:val="16"/>
                <w:szCs w:val="16"/>
              </w:rPr>
              <w:t xml:space="preserve"> </w:t>
            </w:r>
          </w:p>
          <w:p w14:paraId="1A16EAA3" w14:textId="6F88C2F5" w:rsidR="00800DB8" w:rsidRPr="005C1A8C" w:rsidRDefault="00800DB8" w:rsidP="00800DB8">
            <w:pPr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LNSBFJDJBI</w:t>
            </w:r>
          </w:p>
        </w:tc>
        <w:tc>
          <w:tcPr>
            <w:tcW w:w="642" w:type="dxa"/>
            <w:vAlign w:val="center"/>
          </w:tcPr>
          <w:p w14:paraId="7C343678" w14:textId="05D7E75F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A1A8FD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0EA9A5D1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7F3B4B9D" w14:textId="711017E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0D0B5D5" w14:textId="1D4AFBCC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Selector switch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01DC6029" w14:textId="4DBD7FA0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MPH 731</w:t>
            </w:r>
          </w:p>
        </w:tc>
        <w:tc>
          <w:tcPr>
            <w:tcW w:w="1133" w:type="dxa"/>
            <w:vAlign w:val="center"/>
          </w:tcPr>
          <w:p w14:paraId="020D5FBB" w14:textId="08EAB3B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7E61A5B6" w14:textId="692D56E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DD1ED1B" w14:textId="5A4AED8F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  <w:r w:rsidRPr="3F0A12E0">
              <w:rPr>
                <w:spacing w:val="-2"/>
                <w:sz w:val="16"/>
                <w:szCs w:val="16"/>
              </w:rPr>
              <w:t xml:space="preserve"> </w:t>
            </w:r>
          </w:p>
          <w:p w14:paraId="7A933AB3" w14:textId="2A64E4D8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MPH 731  </w:t>
            </w:r>
          </w:p>
          <w:p w14:paraId="0EF72BB1" w14:textId="77777777" w:rsidR="00800DB8" w:rsidRPr="00142CC3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7D3FEDC5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031F2664" w14:textId="0399825B" w:rsidR="00800DB8" w:rsidRPr="005C1A8C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1067</w:t>
            </w:r>
          </w:p>
        </w:tc>
        <w:tc>
          <w:tcPr>
            <w:tcW w:w="642" w:type="dxa"/>
            <w:vAlign w:val="center"/>
          </w:tcPr>
          <w:p w14:paraId="5D108AB1" w14:textId="771994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5EA58344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6D0499CF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70644A6" w14:textId="1172F88E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66844F32" w14:textId="35B599ED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Selector Switch </w:t>
            </w:r>
            <w:r w:rsidRPr="008946EF">
              <w:rPr>
                <w:rFonts w:ascii="Times New Roman" w:hAnsi="Times New Roman" w:cs="Times New Roman" w:hint="eastAsia"/>
              </w:rPr>
              <w:t>Dimmer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7CDF2885" w14:textId="79D6092B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MKD002</w:t>
            </w:r>
          </w:p>
        </w:tc>
        <w:tc>
          <w:tcPr>
            <w:tcW w:w="1133" w:type="dxa"/>
            <w:vAlign w:val="center"/>
          </w:tcPr>
          <w:p w14:paraId="2BDFB187" w14:textId="66BD4F8C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18228415" w14:textId="6106601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4E6B7388" w14:textId="41065B9E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0B3C06E5" w14:textId="5DA4AFDA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z w:val="16"/>
                <w:szCs w:val="16"/>
              </w:rPr>
              <w:t xml:space="preserve">MKD002  </w:t>
            </w:r>
          </w:p>
          <w:p w14:paraId="12A9789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A82EB68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7F31E694" w14:textId="4BB268A8" w:rsidR="00800DB8" w:rsidRPr="00834DDE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11892</w:t>
            </w:r>
          </w:p>
        </w:tc>
        <w:tc>
          <w:tcPr>
            <w:tcW w:w="642" w:type="dxa"/>
            <w:vAlign w:val="center"/>
          </w:tcPr>
          <w:p w14:paraId="3867AA83" w14:textId="173DD00E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7C05290C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800DB8" w:rsidRPr="00C76DDB" w14:paraId="221DF780" w14:textId="77777777" w:rsidTr="00800DB8">
        <w:trPr>
          <w:trHeight w:val="784"/>
        </w:trPr>
        <w:tc>
          <w:tcPr>
            <w:tcW w:w="592" w:type="dxa"/>
            <w:vAlign w:val="center"/>
          </w:tcPr>
          <w:p w14:paraId="1927FC0E" w14:textId="1E061E7D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2DFD5CFC" w14:textId="72AC9BA0" w:rsidR="00800DB8" w:rsidRPr="008946EF" w:rsidRDefault="00800DB8" w:rsidP="00800DB8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UPS</w:t>
            </w:r>
          </w:p>
        </w:tc>
        <w:tc>
          <w:tcPr>
            <w:tcW w:w="1702" w:type="dxa"/>
            <w:tcBorders>
              <w:bottom w:val="single" w:sz="4" w:space="0" w:color="auto"/>
            </w:tcBorders>
            <w:vAlign w:val="center"/>
          </w:tcPr>
          <w:p w14:paraId="6BE4F65A" w14:textId="26B396B9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946EF">
              <w:rPr>
                <w:rFonts w:ascii="Times New Roman" w:hAnsi="Times New Roman" w:cs="Times New Roman"/>
              </w:rPr>
              <w:t>9</w:t>
            </w:r>
            <w:r w:rsidR="0096208E">
              <w:rPr>
                <w:rFonts w:ascii="Times New Roman" w:hAnsi="Times New Roman" w:cs="Times New Roman" w:hint="eastAsia"/>
              </w:rPr>
              <w:t>S</w:t>
            </w:r>
            <w:r w:rsidRPr="008946EF">
              <w:rPr>
                <w:rFonts w:ascii="Times New Roman" w:hAnsi="Times New Roman" w:cs="Times New Roman"/>
              </w:rPr>
              <w:t>X1</w:t>
            </w:r>
            <w:r w:rsidR="0096208E">
              <w:rPr>
                <w:rFonts w:ascii="Times New Roman" w:hAnsi="Times New Roman" w:cs="Times New Roman" w:hint="eastAsia"/>
              </w:rPr>
              <w:t>0</w:t>
            </w:r>
            <w:r w:rsidRPr="008946EF">
              <w:rPr>
                <w:rFonts w:ascii="Times New Roman" w:hAnsi="Times New Roman" w:cs="Times New Roman"/>
              </w:rPr>
              <w:t>00iM</w:t>
            </w:r>
          </w:p>
        </w:tc>
        <w:tc>
          <w:tcPr>
            <w:tcW w:w="1133" w:type="dxa"/>
            <w:vAlign w:val="center"/>
          </w:tcPr>
          <w:p w14:paraId="3613358D" w14:textId="05389438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49CBCD7C" w14:textId="5DBC5586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00" w:type="dxa"/>
            <w:tcBorders>
              <w:top w:val="single" w:sz="4" w:space="0" w:color="auto"/>
            </w:tcBorders>
            <w:vAlign w:val="center"/>
          </w:tcPr>
          <w:p w14:paraId="2ED9AECF" w14:textId="0F46C46D" w:rsidR="00800DB8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Type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Designation :</w:t>
            </w:r>
            <w:proofErr w:type="gramEnd"/>
          </w:p>
          <w:p w14:paraId="4B39920F" w14:textId="25B49212" w:rsidR="00800DB8" w:rsidRDefault="00800DB8" w:rsidP="00800DB8">
            <w:pPr>
              <w:jc w:val="left"/>
              <w:rPr>
                <w:rFonts w:ascii="Inter" w:eastAsia="Inter" w:hAnsi="Inter" w:cs="Inter"/>
                <w:spacing w:val="-2"/>
                <w:sz w:val="16"/>
                <w:szCs w:val="16"/>
              </w:rPr>
            </w:pPr>
            <w:r w:rsidRPr="3F0A12E0">
              <w:rPr>
                <w:rFonts w:ascii="Inter" w:eastAsia="Inter" w:hAnsi="Inter" w:cs="Inter"/>
                <w:sz w:val="16"/>
                <w:szCs w:val="16"/>
              </w:rPr>
              <w:t>9</w:t>
            </w:r>
            <w:r w:rsidR="0096208E">
              <w:rPr>
                <w:rFonts w:ascii="Inter" w:hAnsi="Inter" w:cs="Inter" w:hint="eastAsia"/>
                <w:sz w:val="16"/>
                <w:szCs w:val="16"/>
              </w:rPr>
              <w:t>S</w:t>
            </w:r>
            <w:r w:rsidRPr="3F0A12E0">
              <w:rPr>
                <w:rFonts w:ascii="Inter" w:eastAsia="Inter" w:hAnsi="Inter" w:cs="Inter"/>
                <w:sz w:val="16"/>
                <w:szCs w:val="16"/>
              </w:rPr>
              <w:t>X1</w:t>
            </w:r>
            <w:r w:rsidR="0096208E">
              <w:rPr>
                <w:rFonts w:ascii="Inter" w:hAnsi="Inter" w:cs="Inter" w:hint="eastAsia"/>
                <w:sz w:val="16"/>
                <w:szCs w:val="16"/>
              </w:rPr>
              <w:t>000</w:t>
            </w:r>
            <w:r w:rsidRPr="3F0A12E0">
              <w:rPr>
                <w:rFonts w:ascii="Inter" w:eastAsia="Inter" w:hAnsi="Inter" w:cs="Inter"/>
                <w:sz w:val="16"/>
                <w:szCs w:val="16"/>
              </w:rPr>
              <w:t>RTM</w:t>
            </w:r>
          </w:p>
          <w:p w14:paraId="7AA5152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2A285800" w14:textId="77777777" w:rsidR="00800DB8" w:rsidRDefault="00800DB8" w:rsidP="00800DB8">
            <w:pPr>
              <w:jc w:val="left"/>
              <w:rPr>
                <w:spacing w:val="-2"/>
                <w:sz w:val="16"/>
                <w:szCs w:val="24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</w:t>
            </w:r>
            <w:proofErr w:type="gramStart"/>
            <w:r w:rsidRPr="3F0A12E0">
              <w:rPr>
                <w:spacing w:val="-2"/>
                <w:sz w:val="16"/>
                <w:szCs w:val="16"/>
              </w:rPr>
              <w:t>NO. :</w:t>
            </w:r>
            <w:proofErr w:type="gramEnd"/>
            <w:r w:rsidRPr="3F0A12E0">
              <w:rPr>
                <w:spacing w:val="-2"/>
                <w:sz w:val="16"/>
                <w:szCs w:val="16"/>
              </w:rPr>
              <w:t xml:space="preserve"> </w:t>
            </w:r>
          </w:p>
          <w:p w14:paraId="2A96F261" w14:textId="6DD9753E" w:rsidR="00800DB8" w:rsidRPr="005C1A8C" w:rsidRDefault="00800DB8" w:rsidP="00800DB8">
            <w:pPr>
              <w:jc w:val="left"/>
              <w:rPr>
                <w:spacing w:val="-2"/>
                <w:sz w:val="16"/>
                <w:szCs w:val="16"/>
              </w:rPr>
            </w:pPr>
            <w:r w:rsidRPr="00800DB8">
              <w:rPr>
                <w:spacing w:val="-2"/>
                <w:sz w:val="16"/>
                <w:szCs w:val="16"/>
              </w:rPr>
              <w:t>GC02V05185</w:t>
            </w:r>
          </w:p>
        </w:tc>
        <w:tc>
          <w:tcPr>
            <w:tcW w:w="642" w:type="dxa"/>
            <w:vAlign w:val="center"/>
          </w:tcPr>
          <w:p w14:paraId="7BDD2F07" w14:textId="19487561" w:rsidR="00800DB8" w:rsidRPr="005C1A8C" w:rsidRDefault="00800DB8" w:rsidP="00800DB8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4" w:type="dxa"/>
            <w:vAlign w:val="center"/>
          </w:tcPr>
          <w:p w14:paraId="6F621DCB" w14:textId="77777777" w:rsidR="00800DB8" w:rsidRPr="005C1A8C" w:rsidRDefault="00800DB8" w:rsidP="00800DB8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F57809E" w14:textId="77777777" w:rsidR="00924954" w:rsidRDefault="00924954"/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80"/>
        <w:gridCol w:w="1263"/>
        <w:gridCol w:w="1701"/>
        <w:gridCol w:w="1134"/>
        <w:gridCol w:w="1275"/>
        <w:gridCol w:w="2450"/>
        <w:gridCol w:w="598"/>
        <w:gridCol w:w="639"/>
      </w:tblGrid>
      <w:tr w:rsidR="00F60E3D" w:rsidRPr="00C76DDB" w14:paraId="10704213" w14:textId="77777777" w:rsidTr="00800DB8">
        <w:tc>
          <w:tcPr>
            <w:tcW w:w="580" w:type="dxa"/>
            <w:vMerge w:val="restart"/>
            <w:shd w:val="clear" w:color="auto" w:fill="C4C4C0" w:themeFill="background1" w:themeFillShade="E6"/>
            <w:vAlign w:val="center"/>
          </w:tcPr>
          <w:p w14:paraId="4F01C288" w14:textId="2F9E1FA9" w:rsidR="00F60E3D" w:rsidRPr="00C76DDB" w:rsidRDefault="23BD3C58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2A130F01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263" w:type="dxa"/>
            <w:vMerge w:val="restart"/>
            <w:shd w:val="clear" w:color="auto" w:fill="C4C4C0" w:themeFill="background1" w:themeFillShade="E6"/>
            <w:vAlign w:val="center"/>
          </w:tcPr>
          <w:p w14:paraId="1190B087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</w:t>
            </w:r>
          </w:p>
        </w:tc>
        <w:tc>
          <w:tcPr>
            <w:tcW w:w="1701" w:type="dxa"/>
            <w:vMerge w:val="restart"/>
            <w:shd w:val="clear" w:color="auto" w:fill="C4C4C0" w:themeFill="background1" w:themeFillShade="E6"/>
            <w:vAlign w:val="center"/>
          </w:tcPr>
          <w:p w14:paraId="76D0EBB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Type Designation</w:t>
            </w:r>
          </w:p>
        </w:tc>
        <w:tc>
          <w:tcPr>
            <w:tcW w:w="1134" w:type="dxa"/>
            <w:vMerge w:val="restart"/>
            <w:shd w:val="clear" w:color="auto" w:fill="C4C4C0" w:themeFill="background1" w:themeFillShade="E6"/>
            <w:vAlign w:val="center"/>
          </w:tcPr>
          <w:p w14:paraId="47EF4F3A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Qty</w:t>
            </w:r>
          </w:p>
        </w:tc>
        <w:tc>
          <w:tcPr>
            <w:tcW w:w="1275" w:type="dxa"/>
            <w:vMerge w:val="restart"/>
            <w:shd w:val="clear" w:color="auto" w:fill="C4C4C0" w:themeFill="background1" w:themeFillShade="E6"/>
            <w:vAlign w:val="center"/>
          </w:tcPr>
          <w:p w14:paraId="42BF4135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50" w:type="dxa"/>
            <w:vMerge w:val="restart"/>
            <w:shd w:val="clear" w:color="auto" w:fill="C4C4C0" w:themeFill="background1" w:themeFillShade="E6"/>
            <w:vAlign w:val="center"/>
          </w:tcPr>
          <w:p w14:paraId="3E355FA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37" w:type="dxa"/>
            <w:gridSpan w:val="2"/>
            <w:shd w:val="clear" w:color="auto" w:fill="C4C4C0" w:themeFill="background1" w:themeFillShade="E6"/>
            <w:vAlign w:val="center"/>
          </w:tcPr>
          <w:p w14:paraId="20A26102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60E3D" w:rsidRPr="00C76DDB" w14:paraId="1050E1D8" w14:textId="77777777" w:rsidTr="00800DB8">
        <w:tc>
          <w:tcPr>
            <w:tcW w:w="580" w:type="dxa"/>
            <w:vMerge/>
            <w:vAlign w:val="center"/>
          </w:tcPr>
          <w:p w14:paraId="3DA39D2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3" w:type="dxa"/>
            <w:vMerge/>
            <w:vAlign w:val="center"/>
          </w:tcPr>
          <w:p w14:paraId="48D0E198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01" w:type="dxa"/>
            <w:vMerge/>
            <w:vAlign w:val="center"/>
          </w:tcPr>
          <w:p w14:paraId="106B6AC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4" w:type="dxa"/>
            <w:vMerge/>
            <w:vAlign w:val="center"/>
          </w:tcPr>
          <w:p w14:paraId="03ECE124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  <w:vMerge/>
            <w:vAlign w:val="center"/>
          </w:tcPr>
          <w:p w14:paraId="3185CB11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50" w:type="dxa"/>
            <w:vMerge/>
            <w:vAlign w:val="center"/>
          </w:tcPr>
          <w:p w14:paraId="74CC0C5C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98" w:type="dxa"/>
            <w:shd w:val="clear" w:color="auto" w:fill="C4C4C0" w:themeFill="background1" w:themeFillShade="E6"/>
            <w:vAlign w:val="center"/>
          </w:tcPr>
          <w:p w14:paraId="530326AC" w14:textId="77777777" w:rsidR="00F60E3D" w:rsidRPr="00C76DDB" w:rsidRDefault="00F60E3D" w:rsidP="005576B8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39" w:type="dxa"/>
            <w:shd w:val="clear" w:color="auto" w:fill="C4C4C0" w:themeFill="background1" w:themeFillShade="E6"/>
            <w:vAlign w:val="center"/>
          </w:tcPr>
          <w:p w14:paraId="3AEF7B10" w14:textId="77777777" w:rsidR="00F60E3D" w:rsidRPr="00C76DDB" w:rsidRDefault="00F60E3D" w:rsidP="005576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773D1" w:rsidRPr="00C76DDB" w14:paraId="745C54C3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536E454A" w14:textId="18D031E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8650A30" w14:textId="32EFC2E4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Camera unit</w:t>
            </w:r>
            <w:r w:rsidR="001B6CEE">
              <w:rPr>
                <w:rFonts w:ascii="Times New Roman" w:hAnsi="Times New Roman" w:cs="Times New Roman" w:hint="eastAsia"/>
              </w:rPr>
              <w:t>, incl. EO cameras and IR cameras</w:t>
            </w:r>
          </w:p>
        </w:tc>
        <w:tc>
          <w:tcPr>
            <w:tcW w:w="1701" w:type="dxa"/>
            <w:vMerge w:val="restart"/>
            <w:vAlign w:val="center"/>
          </w:tcPr>
          <w:p w14:paraId="6744B943" w14:textId="38475350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8946EF">
              <w:rPr>
                <w:rFonts w:ascii="Times New Roman" w:hAnsi="Times New Roman" w:cs="Times New Roman" w:hint="eastAsia"/>
              </w:rPr>
              <w:t>HiNAS</w:t>
            </w:r>
            <w:proofErr w:type="spellEnd"/>
            <w:r w:rsidRPr="008946EF">
              <w:rPr>
                <w:rFonts w:ascii="Times New Roman" w:hAnsi="Times New Roman" w:cs="Times New Roman" w:hint="eastAsia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378523F0" w14:textId="68EAAF4D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vAlign w:val="center"/>
          </w:tcPr>
          <w:p w14:paraId="528439C6" w14:textId="5E1DC1E5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2B857208" w14:textId="1E71B01C" w:rsidR="003773D1" w:rsidRDefault="79E9DE8E" w:rsidP="3F0A12E0">
            <w:pPr>
              <w:jc w:val="left"/>
              <w:rPr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249881C3" w:rsidRPr="3F0A12E0">
              <w:rPr>
                <w:spacing w:val="-2"/>
                <w:sz w:val="16"/>
                <w:szCs w:val="16"/>
              </w:rPr>
              <w:t>:</w:t>
            </w:r>
          </w:p>
          <w:p w14:paraId="486094A6" w14:textId="25059075" w:rsidR="003773D1" w:rsidRDefault="249881C3" w:rsidP="00FC79CF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652C36E1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4231D3" w14:textId="77777777" w:rsidR="003773D1" w:rsidRDefault="003773D1" w:rsidP="00FC79CF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667BA107" w14:textId="68CDC25C" w:rsidR="003773D1" w:rsidRDefault="5BFF0CE6" w:rsidP="3F0A12E0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Camera </w:t>
            </w:r>
            <w:proofErr w:type="gramStart"/>
            <w:r w:rsidRPr="75CAAC19">
              <w:rPr>
                <w:sz w:val="16"/>
                <w:szCs w:val="16"/>
              </w:rPr>
              <w:t>unit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</w:p>
          <w:p w14:paraId="35A93321" w14:textId="31E5B44C" w:rsidR="003773D1" w:rsidRPr="00142CC3" w:rsidRDefault="00800DB8" w:rsidP="00834DDE">
            <w:pPr>
              <w:jc w:val="left"/>
              <w:rPr>
                <w:sz w:val="16"/>
                <w:szCs w:val="16"/>
              </w:rPr>
            </w:pPr>
            <w:r w:rsidRPr="00800DB8">
              <w:rPr>
                <w:sz w:val="16"/>
                <w:szCs w:val="16"/>
              </w:rPr>
              <w:t>SC0004-NCH01-26021</w:t>
            </w:r>
          </w:p>
        </w:tc>
        <w:tc>
          <w:tcPr>
            <w:tcW w:w="598" w:type="dxa"/>
            <w:vAlign w:val="center"/>
          </w:tcPr>
          <w:p w14:paraId="371B366E" w14:textId="4F475A61" w:rsidR="003773D1" w:rsidRPr="005C1A8C" w:rsidRDefault="7F876C72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2A03F1B4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3773D1" w:rsidRPr="00C76DDB" w14:paraId="3A664B30" w14:textId="77777777" w:rsidTr="00800DB8">
        <w:trPr>
          <w:trHeight w:val="784"/>
        </w:trPr>
        <w:tc>
          <w:tcPr>
            <w:tcW w:w="580" w:type="dxa"/>
            <w:vAlign w:val="center"/>
          </w:tcPr>
          <w:p w14:paraId="2D707214" w14:textId="6BE24E0B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vAlign w:val="center"/>
          </w:tcPr>
          <w:p w14:paraId="4DD526A2" w14:textId="1E84D9DF" w:rsidR="003773D1" w:rsidRPr="008946EF" w:rsidRDefault="003773D1" w:rsidP="00FC79CF">
            <w:pPr>
              <w:jc w:val="center"/>
              <w:rPr>
                <w:rFonts w:ascii="Times New Roman" w:hAnsi="Times New Roman" w:cs="Times New Roman"/>
              </w:rPr>
            </w:pPr>
            <w:r w:rsidRPr="008946EF">
              <w:rPr>
                <w:rFonts w:ascii="Times New Roman" w:hAnsi="Times New Roman" w:cs="Times New Roman" w:hint="eastAsia"/>
              </w:rPr>
              <w:t>Junction box</w:t>
            </w:r>
            <w:r w:rsidR="00EE2352">
              <w:rPr>
                <w:rFonts w:ascii="Times New Roman" w:hAnsi="Times New Roman" w:cs="Times New Roman" w:hint="eastAsia"/>
              </w:rPr>
              <w:t>, incl. Single Board C</w:t>
            </w:r>
            <w:r w:rsidR="00142CC3">
              <w:rPr>
                <w:rFonts w:ascii="Times New Roman" w:hAnsi="Times New Roman" w:cs="Times New Roman" w:hint="eastAsia"/>
              </w:rPr>
              <w:t>omputer</w:t>
            </w:r>
          </w:p>
        </w:tc>
        <w:tc>
          <w:tcPr>
            <w:tcW w:w="1701" w:type="dxa"/>
            <w:vMerge/>
            <w:vAlign w:val="center"/>
          </w:tcPr>
          <w:p w14:paraId="0537E5A1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54C8E1C" w14:textId="7F9F4AE0" w:rsidR="003773D1" w:rsidRPr="005C1A8C" w:rsidRDefault="00800DB8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4C70FD9F" w14:textId="023F7679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Type Designation conformity</w:t>
            </w:r>
          </w:p>
        </w:tc>
        <w:tc>
          <w:tcPr>
            <w:tcW w:w="2450" w:type="dxa"/>
            <w:tcBorders>
              <w:top w:val="single" w:sz="4" w:space="0" w:color="auto"/>
            </w:tcBorders>
            <w:vAlign w:val="center"/>
          </w:tcPr>
          <w:p w14:paraId="60779249" w14:textId="6B4A0D2F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>Type Designation</w:t>
            </w:r>
            <w:r w:rsidR="47CE7737" w:rsidRPr="3F0A12E0">
              <w:rPr>
                <w:spacing w:val="-2"/>
                <w:sz w:val="16"/>
                <w:szCs w:val="16"/>
              </w:rPr>
              <w:t>:</w:t>
            </w:r>
          </w:p>
          <w:p w14:paraId="2CCCE946" w14:textId="78E14146" w:rsidR="003773D1" w:rsidRDefault="47CE7737" w:rsidP="005C4EE8">
            <w:pPr>
              <w:jc w:val="left"/>
              <w:rPr>
                <w:spacing w:val="-2"/>
                <w:sz w:val="16"/>
                <w:szCs w:val="16"/>
              </w:rPr>
            </w:pPr>
            <w:proofErr w:type="spellStart"/>
            <w:r w:rsidRPr="3F0A12E0">
              <w:rPr>
                <w:sz w:val="16"/>
                <w:szCs w:val="16"/>
              </w:rPr>
              <w:t>HiNAS</w:t>
            </w:r>
            <w:proofErr w:type="spellEnd"/>
            <w:r w:rsidRPr="3F0A12E0">
              <w:rPr>
                <w:sz w:val="16"/>
                <w:szCs w:val="16"/>
              </w:rPr>
              <w:t xml:space="preserve"> Navigation</w:t>
            </w:r>
          </w:p>
          <w:p w14:paraId="237C3188" w14:textId="77777777" w:rsidR="00834DDE" w:rsidRPr="00834DDE" w:rsidRDefault="00834DDE" w:rsidP="005C4EE8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4C1DDFCC" w14:textId="77777777" w:rsidR="003773D1" w:rsidRDefault="79E9DE8E" w:rsidP="005C4EE8">
            <w:pPr>
              <w:jc w:val="left"/>
              <w:rPr>
                <w:spacing w:val="-2"/>
                <w:sz w:val="16"/>
                <w:szCs w:val="16"/>
              </w:rPr>
            </w:pPr>
            <w:r w:rsidRPr="3F0A12E0">
              <w:rPr>
                <w:spacing w:val="-2"/>
                <w:sz w:val="16"/>
                <w:szCs w:val="16"/>
              </w:rPr>
              <w:t xml:space="preserve">SER. NO. </w:t>
            </w:r>
          </w:p>
          <w:p w14:paraId="4D6DCD63" w14:textId="77777777" w:rsidR="008F5122" w:rsidRDefault="34C6E21C" w:rsidP="008F5122">
            <w:pPr>
              <w:jc w:val="left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Junction </w:t>
            </w:r>
            <w:proofErr w:type="gramStart"/>
            <w:r w:rsidRPr="75CAAC19">
              <w:rPr>
                <w:sz w:val="16"/>
                <w:szCs w:val="16"/>
              </w:rPr>
              <w:t>box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</w:p>
          <w:p w14:paraId="18E20DE4" w14:textId="485BDF52" w:rsidR="00060C32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SC0005-NJB01-26041</w:t>
            </w:r>
          </w:p>
          <w:p w14:paraId="34B64F38" w14:textId="77777777" w:rsidR="00800DB8" w:rsidRDefault="00800DB8" w:rsidP="0593783F">
            <w:pPr>
              <w:jc w:val="left"/>
              <w:rPr>
                <w:sz w:val="16"/>
                <w:szCs w:val="16"/>
              </w:rPr>
            </w:pPr>
          </w:p>
          <w:p w14:paraId="20D6C513" w14:textId="64E9DF60" w:rsidR="003773D1" w:rsidRPr="008F5122" w:rsidRDefault="34C6E21C" w:rsidP="00060C32">
            <w:pPr>
              <w:spacing w:after="160" w:line="259" w:lineRule="auto"/>
              <w:rPr>
                <w:sz w:val="16"/>
                <w:szCs w:val="16"/>
              </w:rPr>
            </w:pPr>
            <w:r w:rsidRPr="75CAAC19">
              <w:rPr>
                <w:sz w:val="16"/>
                <w:szCs w:val="16"/>
              </w:rPr>
              <w:t xml:space="preserve">Single board </w:t>
            </w:r>
            <w:proofErr w:type="gramStart"/>
            <w:r w:rsidRPr="75CAAC19">
              <w:rPr>
                <w:sz w:val="16"/>
                <w:szCs w:val="16"/>
              </w:rPr>
              <w:t>computer :</w:t>
            </w:r>
            <w:proofErr w:type="gramEnd"/>
            <w:r w:rsidRPr="75CAAC19">
              <w:rPr>
                <w:sz w:val="16"/>
                <w:szCs w:val="16"/>
              </w:rPr>
              <w:t xml:space="preserve"> </w:t>
            </w:r>
            <w:r w:rsidRPr="75CAAC19">
              <w:rPr>
                <w:sz w:val="16"/>
                <w:szCs w:val="16"/>
              </w:rPr>
              <w:br/>
              <w:t>NAS-HUCX08250031</w:t>
            </w:r>
          </w:p>
          <w:p w14:paraId="1233371E" w14:textId="386B9232" w:rsidR="005E67F1" w:rsidRDefault="151F19FD" w:rsidP="3F0A12E0">
            <w:pPr>
              <w:jc w:val="left"/>
              <w:rPr>
                <w:sz w:val="16"/>
                <w:szCs w:val="16"/>
              </w:rPr>
            </w:pPr>
            <w:r w:rsidRPr="0593783F">
              <w:rPr>
                <w:sz w:val="16"/>
                <w:szCs w:val="16"/>
              </w:rPr>
              <w:t>EMC -</w:t>
            </w:r>
            <w:proofErr w:type="gramStart"/>
            <w:r w:rsidRPr="0593783F">
              <w:rPr>
                <w:sz w:val="16"/>
                <w:szCs w:val="16"/>
              </w:rPr>
              <w:t>filter :</w:t>
            </w:r>
            <w:proofErr w:type="gramEnd"/>
            <w:r w:rsidRPr="0593783F">
              <w:rPr>
                <w:sz w:val="16"/>
                <w:szCs w:val="16"/>
              </w:rPr>
              <w:t xml:space="preserve"> </w:t>
            </w:r>
          </w:p>
          <w:p w14:paraId="4EF232E3" w14:textId="032BDBBB" w:rsid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  <w:r w:rsidRPr="00800DB8">
              <w:rPr>
                <w:spacing w:val="-2"/>
                <w:sz w:val="16"/>
                <w:szCs w:val="24"/>
              </w:rPr>
              <w:t>SZ0014-EMC01-140</w:t>
            </w:r>
          </w:p>
          <w:p w14:paraId="454B2F0A" w14:textId="77777777" w:rsidR="00800DB8" w:rsidRPr="00800DB8" w:rsidRDefault="00800DB8" w:rsidP="0593783F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38B9E21" w14:textId="29EB3137" w:rsidR="003773D1" w:rsidRDefault="151F19FD" w:rsidP="3F0A12E0">
            <w:pPr>
              <w:jc w:val="left"/>
            </w:pPr>
            <w:proofErr w:type="gramStart"/>
            <w:r w:rsidRPr="0593783F">
              <w:rPr>
                <w:sz w:val="16"/>
                <w:szCs w:val="16"/>
              </w:rPr>
              <w:t>SMPS :</w:t>
            </w:r>
            <w:proofErr w:type="gramEnd"/>
            <w:r w:rsidRPr="0593783F">
              <w:rPr>
                <w:sz w:val="16"/>
                <w:szCs w:val="16"/>
              </w:rPr>
              <w:t xml:space="preserve"> </w:t>
            </w:r>
          </w:p>
          <w:p w14:paraId="25BE9614" w14:textId="5AE124FC" w:rsidR="003773D1" w:rsidRPr="005C1A8C" w:rsidRDefault="00800DB8" w:rsidP="00E65633">
            <w:pPr>
              <w:rPr>
                <w:spacing w:val="-2"/>
                <w:sz w:val="16"/>
                <w:szCs w:val="24"/>
              </w:rPr>
            </w:pPr>
            <w:r w:rsidRPr="00800DB8">
              <w:rPr>
                <w:sz w:val="16"/>
                <w:szCs w:val="16"/>
              </w:rPr>
              <w:t>2025-157(R)</w:t>
            </w:r>
          </w:p>
        </w:tc>
        <w:tc>
          <w:tcPr>
            <w:tcW w:w="598" w:type="dxa"/>
            <w:vAlign w:val="center"/>
          </w:tcPr>
          <w:p w14:paraId="1B904486" w14:textId="407AEC7F" w:rsidR="003773D1" w:rsidRPr="005C1A8C" w:rsidRDefault="6C772F5A" w:rsidP="00FC79CF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39" w:type="dxa"/>
            <w:vAlign w:val="center"/>
          </w:tcPr>
          <w:p w14:paraId="08A1988F" w14:textId="77777777" w:rsidR="003773D1" w:rsidRPr="005C1A8C" w:rsidRDefault="003773D1" w:rsidP="00FC79CF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7DC996D" w14:textId="3AB5A50F" w:rsidR="00E67888" w:rsidRDefault="00E67888" w:rsidP="5B4D3E46">
      <w:pPr>
        <w:ind w:left="851"/>
        <w:rPr>
          <w:rFonts w:ascii="Times New Roman" w:hAnsi="Times New Roman" w:cs="Times New Roman"/>
          <w:b/>
          <w:bCs/>
        </w:rPr>
      </w:pPr>
    </w:p>
    <w:p w14:paraId="6B475CB5" w14:textId="6702DF1C" w:rsidR="00BA1EAF" w:rsidRPr="00BA1EAF" w:rsidRDefault="1AA037E2" w:rsidP="5B4D3E46">
      <w:pPr>
        <w:ind w:left="851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lastRenderedPageBreak/>
        <w:t>Verify that the types and quantities of equipment installed on board the vessel match those specified in the Declaration of Conformity and the submitted drawings.</w:t>
      </w:r>
    </w:p>
    <w:p w14:paraId="7A10163B" w14:textId="77777777" w:rsidR="00BA1EAF" w:rsidRDefault="00BA1EAF" w:rsidP="5B4D3E46">
      <w:pPr>
        <w:ind w:left="851"/>
        <w:rPr>
          <w:rFonts w:ascii="Times New Roman" w:hAnsi="Times New Roman" w:cs="Times New Roman"/>
          <w:b/>
          <w:bCs/>
        </w:rPr>
      </w:pP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95"/>
        <w:gridCol w:w="3516"/>
        <w:gridCol w:w="1842"/>
        <w:gridCol w:w="2400"/>
        <w:gridCol w:w="705"/>
        <w:gridCol w:w="581"/>
      </w:tblGrid>
      <w:tr w:rsidR="00DE220C" w:rsidRPr="00C76DDB" w14:paraId="1E5C7311" w14:textId="77777777" w:rsidTr="123D9E66">
        <w:tc>
          <w:tcPr>
            <w:tcW w:w="595" w:type="dxa"/>
            <w:vMerge w:val="restart"/>
            <w:shd w:val="clear" w:color="auto" w:fill="C4C4C0" w:themeFill="background1" w:themeFillShade="E6"/>
            <w:vAlign w:val="center"/>
          </w:tcPr>
          <w:p w14:paraId="3E601CF9" w14:textId="56D42970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</w:t>
            </w:r>
            <w:r w:rsidR="566F3B0A" w:rsidRPr="213C49BD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3516" w:type="dxa"/>
            <w:vMerge w:val="restart"/>
            <w:shd w:val="clear" w:color="auto" w:fill="C4C4C0" w:themeFill="background1" w:themeFillShade="E6"/>
            <w:vAlign w:val="center"/>
          </w:tcPr>
          <w:p w14:paraId="0844510E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3FE63C56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7EA57632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2CB45CE4" w14:textId="77777777" w:rsidR="00DE220C" w:rsidRPr="00BA1EAF" w:rsidRDefault="576C71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220C" w:rsidRPr="00C76DDB" w14:paraId="670637DC" w14:textId="77777777" w:rsidTr="123D9E66">
        <w:tc>
          <w:tcPr>
            <w:tcW w:w="595" w:type="dxa"/>
            <w:vMerge/>
            <w:vAlign w:val="center"/>
          </w:tcPr>
          <w:p w14:paraId="5BB71DA7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3516" w:type="dxa"/>
            <w:vMerge/>
            <w:vAlign w:val="center"/>
          </w:tcPr>
          <w:p w14:paraId="1AF97EA4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1842" w:type="dxa"/>
            <w:vMerge/>
            <w:vAlign w:val="center"/>
          </w:tcPr>
          <w:p w14:paraId="707C0D6D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2400" w:type="dxa"/>
            <w:vMerge/>
            <w:vAlign w:val="center"/>
          </w:tcPr>
          <w:p w14:paraId="621C031C" w14:textId="77777777" w:rsidR="00DE220C" w:rsidRPr="00BA1EAF" w:rsidRDefault="00DE220C" w:rsidP="002B298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</w:rPr>
            </w:pPr>
          </w:p>
        </w:tc>
        <w:tc>
          <w:tcPr>
            <w:tcW w:w="705" w:type="dxa"/>
            <w:shd w:val="clear" w:color="auto" w:fill="C4C4C0" w:themeFill="background1" w:themeFillShade="E6"/>
            <w:vAlign w:val="center"/>
          </w:tcPr>
          <w:p w14:paraId="67B03464" w14:textId="77777777" w:rsidR="00DE220C" w:rsidRPr="00BA1EAF" w:rsidRDefault="576C71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81" w:type="dxa"/>
            <w:shd w:val="clear" w:color="auto" w:fill="C4C4C0" w:themeFill="background1" w:themeFillShade="E6"/>
            <w:vAlign w:val="center"/>
          </w:tcPr>
          <w:p w14:paraId="6DD6DDC1" w14:textId="2821D76E" w:rsidR="00DE220C" w:rsidRPr="00BA1EAF" w:rsidRDefault="718090C1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220C" w:rsidRPr="00C76DDB" w14:paraId="57978330" w14:textId="77777777" w:rsidTr="00142CC3">
        <w:trPr>
          <w:trHeight w:val="774"/>
        </w:trPr>
        <w:tc>
          <w:tcPr>
            <w:tcW w:w="595" w:type="dxa"/>
            <w:vAlign w:val="center"/>
          </w:tcPr>
          <w:p w14:paraId="7499F1C6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3516" w:type="dxa"/>
            <w:vAlign w:val="center"/>
          </w:tcPr>
          <w:p w14:paraId="50DD26A0" w14:textId="389CB3D1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configuration and quantity of the </w:t>
            </w:r>
            <w:proofErr w:type="spellStart"/>
            <w:r w:rsidR="000039E4">
              <w:rPr>
                <w:spacing w:val="-2"/>
                <w:sz w:val="16"/>
                <w:szCs w:val="16"/>
              </w:rPr>
              <w:t>HiNAS</w:t>
            </w:r>
            <w:proofErr w:type="spellEnd"/>
            <w:r w:rsidR="000039E4">
              <w:rPr>
                <w:spacing w:val="-2"/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213C49BD">
              <w:rPr>
                <w:spacing w:val="-2"/>
                <w:sz w:val="16"/>
                <w:szCs w:val="16"/>
              </w:rPr>
              <w:t>hardware are the same as those shown in the drawings</w:t>
            </w:r>
          </w:p>
        </w:tc>
        <w:tc>
          <w:tcPr>
            <w:tcW w:w="1842" w:type="dxa"/>
            <w:vAlign w:val="center"/>
          </w:tcPr>
          <w:p w14:paraId="4F1F9EF7" w14:textId="77777777" w:rsidR="00DE220C" w:rsidRPr="00BA1EAF" w:rsidRDefault="00DE220C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225794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3F86872E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  <w:p w14:paraId="26FCD551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4C904397" w14:textId="1C6E29CF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557DD66A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DE220C" w:rsidRPr="00C76DDB" w14:paraId="3D21AC65" w14:textId="77777777" w:rsidTr="123D9E66">
        <w:trPr>
          <w:trHeight w:val="774"/>
        </w:trPr>
        <w:tc>
          <w:tcPr>
            <w:tcW w:w="595" w:type="dxa"/>
            <w:vAlign w:val="center"/>
          </w:tcPr>
          <w:p w14:paraId="6A90AABE" w14:textId="77777777" w:rsidR="00DE220C" w:rsidRPr="00BA1EAF" w:rsidRDefault="576C71BD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3516" w:type="dxa"/>
            <w:vAlign w:val="center"/>
          </w:tcPr>
          <w:p w14:paraId="4AF320DA" w14:textId="09524703" w:rsidR="00DE220C" w:rsidRPr="00BA1EAF" w:rsidRDefault="1AA037E2" w:rsidP="213C49BD">
            <w:pPr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 xml:space="preserve">Verify that the Serial Numbers of the hardware listed in the </w:t>
            </w:r>
            <w:proofErr w:type="spellStart"/>
            <w:r w:rsidRPr="213C49BD">
              <w:rPr>
                <w:spacing w:val="-2"/>
                <w:sz w:val="16"/>
                <w:szCs w:val="16"/>
              </w:rPr>
              <w:t>DoC</w:t>
            </w:r>
            <w:proofErr w:type="spellEnd"/>
            <w:r w:rsidRPr="213C49BD">
              <w:rPr>
                <w:spacing w:val="-2"/>
                <w:sz w:val="16"/>
                <w:szCs w:val="16"/>
              </w:rPr>
              <w:t xml:space="preserve"> document match those of the hardware </w:t>
            </w:r>
            <w:proofErr w:type="gramStart"/>
            <w:r w:rsidRPr="213C49BD">
              <w:rPr>
                <w:spacing w:val="-2"/>
                <w:sz w:val="16"/>
                <w:szCs w:val="16"/>
              </w:rPr>
              <w:t>actually installed</w:t>
            </w:r>
            <w:proofErr w:type="gramEnd"/>
            <w:r w:rsidRPr="213C49BD">
              <w:rPr>
                <w:spacing w:val="-2"/>
                <w:sz w:val="16"/>
                <w:szCs w:val="16"/>
              </w:rPr>
              <w:t xml:space="preserve"> onboard.</w:t>
            </w:r>
          </w:p>
        </w:tc>
        <w:tc>
          <w:tcPr>
            <w:tcW w:w="1842" w:type="dxa"/>
            <w:vAlign w:val="center"/>
          </w:tcPr>
          <w:p w14:paraId="6C401F43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C45E6" w14:textId="77777777" w:rsidR="00DE220C" w:rsidRPr="00BA1EAF" w:rsidRDefault="00DE220C" w:rsidP="213C49BD">
            <w:pPr>
              <w:jc w:val="left"/>
              <w:rPr>
                <w:spacing w:val="-2"/>
                <w:sz w:val="16"/>
                <w:szCs w:val="16"/>
              </w:rPr>
            </w:pPr>
          </w:p>
        </w:tc>
        <w:tc>
          <w:tcPr>
            <w:tcW w:w="705" w:type="dxa"/>
            <w:vAlign w:val="center"/>
          </w:tcPr>
          <w:p w14:paraId="53126C6F" w14:textId="44706221" w:rsidR="00DE220C" w:rsidRPr="00BA1EAF" w:rsidRDefault="32CFA1CF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581" w:type="dxa"/>
            <w:vAlign w:val="center"/>
          </w:tcPr>
          <w:p w14:paraId="04D6BD1D" w14:textId="77777777" w:rsidR="00DE220C" w:rsidRPr="00BA1EAF" w:rsidRDefault="00DE220C" w:rsidP="213C49BD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</w:tbl>
    <w:p w14:paraId="43025DF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0F97EFC4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72ADF7D2" w14:textId="77777777" w:rsidR="00DE220C" w:rsidRDefault="00DE220C" w:rsidP="5B4D3E46">
      <w:pPr>
        <w:ind w:left="851"/>
        <w:rPr>
          <w:rFonts w:ascii="Times New Roman" w:hAnsi="Times New Roman" w:cs="Times New Roman"/>
          <w:b/>
          <w:bCs/>
        </w:rPr>
      </w:pPr>
    </w:p>
    <w:p w14:paraId="2508185E" w14:textId="0AE96906" w:rsidR="00FC79CF" w:rsidRDefault="005C4EE8" w:rsidP="00FC79CF">
      <w:pPr>
        <w:pStyle w:val="a0"/>
        <w:numPr>
          <w:ilvl w:val="1"/>
          <w:numId w:val="4"/>
        </w:numPr>
        <w:rPr>
          <w:rFonts w:ascii="Times New Roman" w:hAnsi="Times New Roman" w:cs="Times New Roman"/>
          <w:b/>
          <w:bCs/>
        </w:rPr>
      </w:pPr>
      <w:r w:rsidRPr="005C4EE8">
        <w:rPr>
          <w:rFonts w:ascii="Times New Roman" w:hAnsi="Times New Roman" w:cs="Times New Roman"/>
          <w:b/>
          <w:bCs/>
        </w:rPr>
        <w:t>Functional Test</w:t>
      </w:r>
    </w:p>
    <w:p w14:paraId="4A6B4683" w14:textId="01294333" w:rsidR="00093507" w:rsidRDefault="00093507" w:rsidP="00093507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Dimmer</w:t>
      </w:r>
    </w:p>
    <w:p w14:paraId="429BA5F7" w14:textId="70BC4ADB" w:rsidR="00FC79CF" w:rsidRDefault="005C4EE8" w:rsidP="00FC79CF">
      <w:pPr>
        <w:pStyle w:val="a0"/>
        <w:ind w:left="992"/>
        <w:rPr>
          <w:rFonts w:ascii="Times New Roman" w:hAnsi="Times New Roman" w:cs="Times New Roman"/>
        </w:rPr>
      </w:pPr>
      <w:r w:rsidRPr="005C4EE8">
        <w:rPr>
          <w:rFonts w:ascii="Times New Roman" w:hAnsi="Times New Roman" w:cs="Times New Roman"/>
        </w:rPr>
        <w:t>Verify the operation of the monitor's dimming function</w:t>
      </w:r>
    </w:p>
    <w:p w14:paraId="4806BC41" w14:textId="54BC0E11" w:rsidR="00320B5E" w:rsidRPr="00320B5E" w:rsidRDefault="02B880CD" w:rsidP="00320B5E">
      <w:pPr>
        <w:pStyle w:val="a0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213C49BD">
        <w:rPr>
          <w:rFonts w:ascii="Times New Roman" w:hAnsi="Times New Roman" w:cs="Times New Roman"/>
        </w:rPr>
        <w:t xml:space="preserve">For monitors not applicable, indicate "N/A" in the Result field and omit the test </w:t>
      </w:r>
      <w:r w:rsidR="005C4EE8">
        <w:br/>
      </w:r>
    </w:p>
    <w:tbl>
      <w:tblPr>
        <w:tblStyle w:val="ac"/>
        <w:tblW w:w="981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600"/>
        <w:gridCol w:w="1419"/>
        <w:gridCol w:w="1530"/>
        <w:gridCol w:w="1590"/>
        <w:gridCol w:w="2464"/>
        <w:gridCol w:w="1104"/>
        <w:gridCol w:w="1104"/>
      </w:tblGrid>
      <w:tr w:rsidR="00320B5E" w:rsidRPr="00C76DDB" w14:paraId="11571C67" w14:textId="77777777" w:rsidTr="123D9E66">
        <w:trPr>
          <w:trHeight w:val="300"/>
        </w:trPr>
        <w:tc>
          <w:tcPr>
            <w:tcW w:w="600" w:type="dxa"/>
            <w:vMerge w:val="restart"/>
            <w:shd w:val="clear" w:color="auto" w:fill="C4C4C0" w:themeFill="background1" w:themeFillShade="E6"/>
            <w:vAlign w:val="center"/>
          </w:tcPr>
          <w:p w14:paraId="6A195EFD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949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5DFEA7" w14:textId="467EF537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590" w:type="dxa"/>
            <w:vMerge w:val="restart"/>
            <w:shd w:val="clear" w:color="auto" w:fill="C4C4C0" w:themeFill="background1" w:themeFillShade="E6"/>
            <w:vAlign w:val="center"/>
          </w:tcPr>
          <w:p w14:paraId="32FF3857" w14:textId="3EFE068D" w:rsidR="00320B5E" w:rsidRPr="00C76DDB" w:rsidRDefault="005C4EE8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64" w:type="dxa"/>
            <w:vMerge w:val="restart"/>
            <w:shd w:val="clear" w:color="auto" w:fill="C4C4C0" w:themeFill="background1" w:themeFillShade="E6"/>
            <w:vAlign w:val="center"/>
          </w:tcPr>
          <w:p w14:paraId="04213C1F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208" w:type="dxa"/>
            <w:gridSpan w:val="2"/>
            <w:shd w:val="clear" w:color="auto" w:fill="C4C4C0" w:themeFill="background1" w:themeFillShade="E6"/>
            <w:vAlign w:val="center"/>
          </w:tcPr>
          <w:p w14:paraId="4E7B7669" w14:textId="77777777" w:rsidR="0083791D" w:rsidRDefault="0083791D"/>
        </w:tc>
      </w:tr>
      <w:tr w:rsidR="00320B5E" w:rsidRPr="00C76DDB" w14:paraId="2756F5B7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5E946A7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49" w:type="dxa"/>
            <w:gridSpan w:val="2"/>
            <w:vMerge/>
            <w:vAlign w:val="center"/>
          </w:tcPr>
          <w:p w14:paraId="71484716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90" w:type="dxa"/>
            <w:vMerge/>
            <w:vAlign w:val="center"/>
          </w:tcPr>
          <w:p w14:paraId="7CDC0FB3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64" w:type="dxa"/>
            <w:vMerge/>
            <w:vAlign w:val="center"/>
          </w:tcPr>
          <w:p w14:paraId="215337D8" w14:textId="77777777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10923004" w14:textId="3D1E8D8B" w:rsidR="00320B5E" w:rsidRPr="00C76DDB" w:rsidRDefault="0B4451C1" w:rsidP="00C1475A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104" w:type="dxa"/>
            <w:shd w:val="clear" w:color="auto" w:fill="C4C4C0" w:themeFill="background1" w:themeFillShade="E6"/>
            <w:vAlign w:val="center"/>
          </w:tcPr>
          <w:p w14:paraId="735B371B" w14:textId="06A88E22" w:rsidR="0B4451C1" w:rsidRDefault="0B4451C1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320B5E" w:rsidRPr="00C76DDB" w14:paraId="4C14F08D" w14:textId="77777777" w:rsidTr="123D9E66">
        <w:trPr>
          <w:trHeight w:val="300"/>
        </w:trPr>
        <w:tc>
          <w:tcPr>
            <w:tcW w:w="600" w:type="dxa"/>
            <w:vMerge w:val="restart"/>
            <w:vAlign w:val="center"/>
          </w:tcPr>
          <w:p w14:paraId="4E1D2B39" w14:textId="77777777" w:rsidR="00320B5E" w:rsidRPr="005C1A8C" w:rsidRDefault="00320B5E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2949" w:type="dxa"/>
            <w:gridSpan w:val="2"/>
            <w:vAlign w:val="center"/>
          </w:tcPr>
          <w:p w14:paraId="500FF6F5" w14:textId="06069889" w:rsidR="00320B5E" w:rsidRPr="005C1A8C" w:rsidRDefault="005C4EE8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5C4EE8">
              <w:rPr>
                <w:spacing w:val="-2"/>
                <w:sz w:val="16"/>
                <w:szCs w:val="24"/>
              </w:rPr>
              <w:t>Verify whether the brightness can be adjusted by pressing the “-” and “+” buttons on the OSD Remote Control Unit of model TIMX-UW584.</w:t>
            </w:r>
          </w:p>
        </w:tc>
        <w:tc>
          <w:tcPr>
            <w:tcW w:w="1590" w:type="dxa"/>
            <w:vAlign w:val="center"/>
          </w:tcPr>
          <w:p w14:paraId="0F81F943" w14:textId="29EA45EE" w:rsidR="00320B5E" w:rsidRPr="005C1A8C" w:rsidRDefault="001C75B0" w:rsidP="00C1475A">
            <w:pPr>
              <w:jc w:val="center"/>
              <w:rPr>
                <w:spacing w:val="-2"/>
                <w:sz w:val="16"/>
                <w:szCs w:val="24"/>
              </w:rPr>
            </w:pPr>
            <w:r w:rsidRPr="001C75B0">
              <w:rPr>
                <w:spacing w:val="-2"/>
                <w:sz w:val="16"/>
                <w:szCs w:val="24"/>
              </w:rPr>
              <w:t>Brightness adjustable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4342B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B920B45" w14:textId="77777777" w:rsidR="00320B5E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CC73200" w14:textId="77777777" w:rsidR="00320B5E" w:rsidRPr="005C1A8C" w:rsidRDefault="00320B5E" w:rsidP="00C1475A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30D62555" w14:textId="178B5EEC" w:rsidR="00320B5E" w:rsidRPr="005C1A8C" w:rsidRDefault="280D7765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104" w:type="dxa"/>
            <w:vAlign w:val="center"/>
          </w:tcPr>
          <w:p w14:paraId="0E03263A" w14:textId="6978124E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320B5E" w:rsidRPr="00E87B47" w14:paraId="023ED50F" w14:textId="77777777" w:rsidTr="123D9E66">
        <w:trPr>
          <w:trHeight w:val="300"/>
        </w:trPr>
        <w:tc>
          <w:tcPr>
            <w:tcW w:w="600" w:type="dxa"/>
            <w:vMerge/>
            <w:vAlign w:val="center"/>
          </w:tcPr>
          <w:p w14:paraId="5E8CD115" w14:textId="602EA51B" w:rsidR="00320B5E" w:rsidRPr="00C76DDB" w:rsidRDefault="00320B5E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9" w:type="dxa"/>
            <w:shd w:val="clear" w:color="auto" w:fill="C4C4C0" w:themeFill="background1" w:themeFillShade="E6"/>
            <w:vAlign w:val="center"/>
          </w:tcPr>
          <w:p w14:paraId="15B5816E" w14:textId="7A55B955" w:rsidR="00320B5E" w:rsidRPr="00C76DDB" w:rsidRDefault="00F60E3D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792" w:type="dxa"/>
            <w:gridSpan w:val="5"/>
            <w:vAlign w:val="center"/>
          </w:tcPr>
          <w:p w14:paraId="52AF1F3B" w14:textId="57E34E3F" w:rsidR="0083791D" w:rsidRDefault="3433A462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8F6B8C4" wp14:editId="02E6A417">
                  <wp:extent cx="3306420" cy="1300284"/>
                  <wp:effectExtent l="0" t="0" r="0" b="0"/>
                  <wp:docPr id="7621500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500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20" cy="130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D3DA1" w14:textId="3C340094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tbl>
      <w:tblPr>
        <w:tblStyle w:val="ac"/>
        <w:tblW w:w="0" w:type="auto"/>
        <w:tblInd w:w="279" w:type="dxa"/>
        <w:tblLook w:val="04A0" w:firstRow="1" w:lastRow="0" w:firstColumn="1" w:lastColumn="0" w:noHBand="0" w:noVBand="1"/>
      </w:tblPr>
      <w:tblGrid>
        <w:gridCol w:w="635"/>
        <w:gridCol w:w="1704"/>
        <w:gridCol w:w="1772"/>
        <w:gridCol w:w="1842"/>
        <w:gridCol w:w="1604"/>
        <w:gridCol w:w="1041"/>
        <w:gridCol w:w="1041"/>
      </w:tblGrid>
      <w:tr w:rsidR="213C49BD" w14:paraId="76781C27" w14:textId="77777777" w:rsidTr="123D9E66">
        <w:trPr>
          <w:trHeight w:val="300"/>
        </w:trPr>
        <w:tc>
          <w:tcPr>
            <w:tcW w:w="635" w:type="dxa"/>
            <w:vMerge w:val="restart"/>
            <w:shd w:val="clear" w:color="auto" w:fill="C4C4C0" w:themeFill="background1" w:themeFillShade="E6"/>
            <w:vAlign w:val="center"/>
          </w:tcPr>
          <w:p w14:paraId="6D8D1AA1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476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A36B6B6" w14:textId="5C1D46E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4E45F4F1" w14:textId="792D559D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604" w:type="dxa"/>
            <w:vMerge w:val="restart"/>
            <w:shd w:val="clear" w:color="auto" w:fill="C4C4C0" w:themeFill="background1" w:themeFillShade="E6"/>
            <w:vAlign w:val="center"/>
          </w:tcPr>
          <w:p w14:paraId="7240953F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2082" w:type="dxa"/>
            <w:gridSpan w:val="2"/>
            <w:shd w:val="clear" w:color="auto" w:fill="C4C4C0" w:themeFill="background1" w:themeFillShade="E6"/>
            <w:vAlign w:val="center"/>
          </w:tcPr>
          <w:p w14:paraId="0272024E" w14:textId="0741215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213C49BD" w14:paraId="0AAEAA0D" w14:textId="77777777" w:rsidTr="123D9E66">
        <w:trPr>
          <w:trHeight w:val="300"/>
        </w:trPr>
        <w:tc>
          <w:tcPr>
            <w:tcW w:w="635" w:type="dxa"/>
            <w:vMerge/>
            <w:vAlign w:val="center"/>
          </w:tcPr>
          <w:p w14:paraId="31BD7BD1" w14:textId="77777777" w:rsidR="0083791D" w:rsidRDefault="0083791D"/>
        </w:tc>
        <w:tc>
          <w:tcPr>
            <w:tcW w:w="3476" w:type="dxa"/>
            <w:gridSpan w:val="2"/>
            <w:vMerge/>
            <w:vAlign w:val="center"/>
          </w:tcPr>
          <w:p w14:paraId="4E66E7BC" w14:textId="77777777" w:rsidR="0083791D" w:rsidRDefault="0083791D"/>
        </w:tc>
        <w:tc>
          <w:tcPr>
            <w:tcW w:w="1842" w:type="dxa"/>
            <w:vMerge/>
            <w:vAlign w:val="center"/>
          </w:tcPr>
          <w:p w14:paraId="215E23F9" w14:textId="77777777" w:rsidR="0083791D" w:rsidRDefault="0083791D"/>
        </w:tc>
        <w:tc>
          <w:tcPr>
            <w:tcW w:w="1604" w:type="dxa"/>
            <w:vMerge/>
            <w:vAlign w:val="center"/>
          </w:tcPr>
          <w:p w14:paraId="18D6906E" w14:textId="77777777" w:rsidR="0083791D" w:rsidRDefault="0083791D"/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6FB86F53" w14:textId="0C3E7635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041" w:type="dxa"/>
            <w:shd w:val="clear" w:color="auto" w:fill="C4C4C0" w:themeFill="background1" w:themeFillShade="E6"/>
            <w:vAlign w:val="center"/>
          </w:tcPr>
          <w:p w14:paraId="102015D4" w14:textId="2C0E80A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213C49BD" w14:paraId="58C7FF59" w14:textId="77777777" w:rsidTr="123D9E66">
        <w:trPr>
          <w:trHeight w:val="300"/>
        </w:trPr>
        <w:tc>
          <w:tcPr>
            <w:tcW w:w="635" w:type="dxa"/>
            <w:vMerge w:val="restart"/>
            <w:vAlign w:val="center"/>
          </w:tcPr>
          <w:p w14:paraId="2BA626F5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2</w:t>
            </w:r>
          </w:p>
        </w:tc>
        <w:tc>
          <w:tcPr>
            <w:tcW w:w="3476" w:type="dxa"/>
            <w:gridSpan w:val="2"/>
            <w:vAlign w:val="center"/>
          </w:tcPr>
          <w:p w14:paraId="1B6A61CE" w14:textId="7CC99C5D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whether the brightness can be adjusted by pressing the “-” and “+” buttons located at the lower right corner of models TIMX-W270 and TIMX-W320</w:t>
            </w:r>
          </w:p>
        </w:tc>
        <w:tc>
          <w:tcPr>
            <w:tcW w:w="1842" w:type="dxa"/>
            <w:vAlign w:val="center"/>
          </w:tcPr>
          <w:p w14:paraId="67974E99" w14:textId="3140DCE2" w:rsidR="213C49BD" w:rsidRDefault="213C49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Brightness adjustable</w:t>
            </w:r>
          </w:p>
        </w:tc>
        <w:tc>
          <w:tcPr>
            <w:tcW w:w="16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6B8C07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7A2AF3F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  <w:p w14:paraId="1F6D2FC5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041" w:type="dxa"/>
            <w:vAlign w:val="center"/>
          </w:tcPr>
          <w:p w14:paraId="671B6734" w14:textId="0654D27C" w:rsidR="213C49BD" w:rsidRDefault="21269277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041" w:type="dxa"/>
            <w:vAlign w:val="center"/>
          </w:tcPr>
          <w:p w14:paraId="0610CC32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213C49BD" w14:paraId="1FF9E59B" w14:textId="77777777" w:rsidTr="123D9E66">
        <w:trPr>
          <w:trHeight w:val="300"/>
        </w:trPr>
        <w:tc>
          <w:tcPr>
            <w:tcW w:w="635" w:type="dxa"/>
            <w:vMerge/>
          </w:tcPr>
          <w:p w14:paraId="6644F0F5" w14:textId="77777777" w:rsidR="0083791D" w:rsidRDefault="0083791D"/>
        </w:tc>
        <w:tc>
          <w:tcPr>
            <w:tcW w:w="1704" w:type="dxa"/>
            <w:shd w:val="clear" w:color="auto" w:fill="C4C4C0" w:themeFill="background1" w:themeFillShade="E6"/>
            <w:vAlign w:val="center"/>
          </w:tcPr>
          <w:p w14:paraId="59EC089F" w14:textId="200DC766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7300" w:type="dxa"/>
            <w:gridSpan w:val="5"/>
            <w:vAlign w:val="center"/>
          </w:tcPr>
          <w:p w14:paraId="5572BEFC" w14:textId="77777777" w:rsidR="213C49BD" w:rsidRDefault="213C49BD" w:rsidP="213C49BD">
            <w:pPr>
              <w:jc w:val="lef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A7A668C" wp14:editId="2D446312">
                  <wp:extent cx="3171825" cy="1873120"/>
                  <wp:effectExtent l="0" t="0" r="0" b="0"/>
                  <wp:docPr id="1429494411" name="그림 1" descr="텍스트, 스크린샷, 주방가전, 가전용품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4952" name="그림 1" descr="텍스트, 스크린샷, 주방가전, 가전용품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465" cy="187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1633E" w14:textId="3FD206C8" w:rsidR="00456F92" w:rsidRDefault="00456F92" w:rsidP="213C49BD">
      <w:pPr>
        <w:rPr>
          <w:rFonts w:ascii="Times New Roman" w:hAnsi="Times New Roman" w:cs="Times New Roman"/>
          <w:b/>
          <w:bCs/>
        </w:rPr>
      </w:pPr>
    </w:p>
    <w:p w14:paraId="3A35C360" w14:textId="5237B0DC" w:rsidR="00DE6185" w:rsidRDefault="00DE618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55"/>
        <w:gridCol w:w="3556"/>
        <w:gridCol w:w="1842"/>
        <w:gridCol w:w="2390"/>
        <w:gridCol w:w="650"/>
        <w:gridCol w:w="646"/>
      </w:tblGrid>
      <w:tr w:rsidR="00DE6185" w:rsidRPr="00C76DDB" w14:paraId="64E94486" w14:textId="77777777" w:rsidTr="123D9E66">
        <w:tc>
          <w:tcPr>
            <w:tcW w:w="555" w:type="dxa"/>
            <w:vMerge w:val="restart"/>
            <w:shd w:val="clear" w:color="auto" w:fill="C4C4C0" w:themeFill="background1" w:themeFillShade="E6"/>
            <w:vAlign w:val="center"/>
          </w:tcPr>
          <w:p w14:paraId="3D85C1A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56" w:type="dxa"/>
            <w:vMerge w:val="restart"/>
            <w:shd w:val="clear" w:color="auto" w:fill="C4C4C0" w:themeFill="background1" w:themeFillShade="E6"/>
            <w:vAlign w:val="center"/>
          </w:tcPr>
          <w:p w14:paraId="4F61DD8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787D86E5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90" w:type="dxa"/>
            <w:vMerge w:val="restart"/>
            <w:shd w:val="clear" w:color="auto" w:fill="C4C4C0" w:themeFill="background1" w:themeFillShade="E6"/>
            <w:vAlign w:val="center"/>
          </w:tcPr>
          <w:p w14:paraId="02ACF82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96" w:type="dxa"/>
            <w:gridSpan w:val="2"/>
            <w:shd w:val="clear" w:color="auto" w:fill="C4C4C0" w:themeFill="background1" w:themeFillShade="E6"/>
            <w:vAlign w:val="center"/>
          </w:tcPr>
          <w:p w14:paraId="40B7C40F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DE6185" w:rsidRPr="00C76DDB" w14:paraId="58EC2BC8" w14:textId="77777777" w:rsidTr="123D9E66">
        <w:tc>
          <w:tcPr>
            <w:tcW w:w="555" w:type="dxa"/>
            <w:vMerge/>
            <w:vAlign w:val="center"/>
          </w:tcPr>
          <w:p w14:paraId="63F6A7B0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56" w:type="dxa"/>
            <w:vMerge/>
            <w:vAlign w:val="center"/>
          </w:tcPr>
          <w:p w14:paraId="088BF112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7BABE2C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90" w:type="dxa"/>
            <w:vMerge/>
            <w:vAlign w:val="center"/>
          </w:tcPr>
          <w:p w14:paraId="0C26EE31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0" w:type="dxa"/>
            <w:shd w:val="clear" w:color="auto" w:fill="C4C4C0" w:themeFill="background1" w:themeFillShade="E6"/>
            <w:vAlign w:val="center"/>
          </w:tcPr>
          <w:p w14:paraId="4C8C8CD1" w14:textId="77777777" w:rsidR="00DE6185" w:rsidRPr="00C76DDB" w:rsidRDefault="00DE6185" w:rsidP="00E00F7C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6" w:type="dxa"/>
            <w:shd w:val="clear" w:color="auto" w:fill="C4C4C0" w:themeFill="background1" w:themeFillShade="E6"/>
            <w:vAlign w:val="center"/>
          </w:tcPr>
          <w:p w14:paraId="4702FE8C" w14:textId="77777777" w:rsidR="00DE6185" w:rsidRPr="00C76DDB" w:rsidRDefault="00DE6185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DE6185" w:rsidRPr="00C76DDB" w14:paraId="3B0982A0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77587936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56" w:type="dxa"/>
            <w:vAlign w:val="center"/>
          </w:tcPr>
          <w:p w14:paraId="182EF97E" w14:textId="7A81E89E" w:rsidR="00DE6185" w:rsidRPr="00DE6185" w:rsidRDefault="00DE6185" w:rsidP="00DE6185">
            <w:pPr>
              <w:jc w:val="center"/>
              <w:rPr>
                <w:spacing w:val="-2"/>
                <w:sz w:val="16"/>
              </w:rPr>
            </w:pPr>
            <w:r w:rsidRPr="00DE6185">
              <w:rPr>
                <w:spacing w:val="-2"/>
                <w:sz w:val="16"/>
              </w:rPr>
              <w:t>Verify that the keyboard inputs function correctly.</w:t>
            </w:r>
          </w:p>
        </w:tc>
        <w:tc>
          <w:tcPr>
            <w:tcW w:w="1842" w:type="dxa"/>
            <w:vAlign w:val="center"/>
          </w:tcPr>
          <w:p w14:paraId="5D260767" w14:textId="7DC14506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CFD7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15902148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  <w:p w14:paraId="55598725" w14:textId="77777777" w:rsidR="00DE6185" w:rsidRPr="005C1A8C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66A274ED" w14:textId="3E7DBC48" w:rsidR="00DE6185" w:rsidRPr="005C1A8C" w:rsidRDefault="3FA412FD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016C83D0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DE6185" w:rsidRPr="00C76DDB" w14:paraId="1D86D087" w14:textId="77777777" w:rsidTr="00142CC3">
        <w:trPr>
          <w:trHeight w:val="774"/>
        </w:trPr>
        <w:tc>
          <w:tcPr>
            <w:tcW w:w="555" w:type="dxa"/>
            <w:vAlign w:val="center"/>
          </w:tcPr>
          <w:p w14:paraId="5E184891" w14:textId="2A44953A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3556" w:type="dxa"/>
            <w:vAlign w:val="center"/>
          </w:tcPr>
          <w:p w14:paraId="64A4CAAD" w14:textId="229ADE08" w:rsidR="00DE6185" w:rsidRPr="00DE6185" w:rsidRDefault="00DE6185" w:rsidP="00DE6185">
            <w:pPr>
              <w:jc w:val="center"/>
              <w:rPr>
                <w:spacing w:val="-2"/>
                <w:sz w:val="16"/>
                <w:szCs w:val="24"/>
              </w:rPr>
            </w:pPr>
            <w:r w:rsidRPr="00DE6185">
              <w:rPr>
                <w:spacing w:val="-2"/>
                <w:sz w:val="16"/>
                <w:szCs w:val="24"/>
              </w:rPr>
              <w:t>Verify that the mouse clicks function correctly.</w:t>
            </w:r>
          </w:p>
        </w:tc>
        <w:tc>
          <w:tcPr>
            <w:tcW w:w="1842" w:type="dxa"/>
            <w:vAlign w:val="center"/>
          </w:tcPr>
          <w:p w14:paraId="21002D2F" w14:textId="77777777" w:rsidR="00DE6185" w:rsidRPr="001C75B0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23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231DA" w14:textId="77777777" w:rsidR="00DE6185" w:rsidRDefault="00DE6185" w:rsidP="00142CC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00CF4081" w14:textId="74F8C957" w:rsidR="00DE6185" w:rsidRPr="005C1A8C" w:rsidRDefault="311A3FCB" w:rsidP="00E00F7C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6" w:type="dxa"/>
            <w:vAlign w:val="center"/>
          </w:tcPr>
          <w:p w14:paraId="29EA5335" w14:textId="77777777" w:rsidR="00DE6185" w:rsidRPr="005C1A8C" w:rsidRDefault="00DE6185" w:rsidP="00E00F7C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60D5E84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5E424642" w14:textId="77777777" w:rsidR="00DE6185" w:rsidRDefault="00DE6185" w:rsidP="00DE6185">
      <w:pPr>
        <w:pStyle w:val="a0"/>
        <w:ind w:left="1418"/>
        <w:rPr>
          <w:rFonts w:ascii="Times New Roman" w:hAnsi="Times New Roman" w:cs="Times New Roman"/>
          <w:b/>
          <w:bCs/>
        </w:rPr>
      </w:pPr>
    </w:p>
    <w:p w14:paraId="0CDE3923" w14:textId="23DE8673" w:rsidR="00F931A5" w:rsidRDefault="00F931A5" w:rsidP="00F931A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5B4D3E46">
        <w:rPr>
          <w:rFonts w:ascii="Times New Roman" w:hAnsi="Times New Roman" w:cs="Times New Roman"/>
          <w:b/>
          <w:bCs/>
        </w:rPr>
        <w:t xml:space="preserve">Software </w:t>
      </w:r>
      <w:r w:rsidR="00DF6576">
        <w:rPr>
          <w:rFonts w:ascii="Times New Roman" w:hAnsi="Times New Roman" w:cs="Times New Roman" w:hint="eastAsia"/>
          <w:b/>
          <w:bCs/>
        </w:rPr>
        <w:t>Installation Check</w:t>
      </w:r>
      <w:r w:rsidRPr="5B4D3E46">
        <w:rPr>
          <w:rFonts w:ascii="Times New Roman" w:hAnsi="Times New Roman" w:cs="Times New Roman"/>
          <w:b/>
          <w:bCs/>
        </w:rPr>
        <w:t xml:space="preserve"> Test</w:t>
      </w:r>
      <w:r>
        <w:rPr>
          <w:rFonts w:ascii="Times New Roman" w:hAnsi="Times New Roman" w:cs="Times New Roman" w:hint="eastAsia"/>
          <w:b/>
          <w:bCs/>
        </w:rPr>
        <w:t xml:space="preserve"> </w:t>
      </w:r>
    </w:p>
    <w:tbl>
      <w:tblPr>
        <w:tblStyle w:val="ac"/>
        <w:tblW w:w="964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31"/>
        <w:gridCol w:w="1079"/>
        <w:gridCol w:w="1811"/>
        <w:gridCol w:w="1719"/>
        <w:gridCol w:w="1500"/>
        <w:gridCol w:w="1500"/>
        <w:gridCol w:w="1500"/>
      </w:tblGrid>
      <w:tr w:rsidR="00F931A5" w:rsidRPr="00C76DDB" w14:paraId="5560B285" w14:textId="77777777" w:rsidTr="123D9E66">
        <w:trPr>
          <w:trHeight w:val="600"/>
        </w:trPr>
        <w:tc>
          <w:tcPr>
            <w:tcW w:w="531" w:type="dxa"/>
            <w:vMerge w:val="restart"/>
            <w:shd w:val="clear" w:color="auto" w:fill="C4C4C0" w:themeFill="background1" w:themeFillShade="E6"/>
            <w:vAlign w:val="center"/>
          </w:tcPr>
          <w:p w14:paraId="5015FBD5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289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66B0932" w14:textId="7C0F6998" w:rsidR="00F931A5" w:rsidRPr="00C76DDB" w:rsidRDefault="001C75B0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719" w:type="dxa"/>
            <w:vMerge w:val="restart"/>
            <w:shd w:val="clear" w:color="auto" w:fill="C4C4C0" w:themeFill="background1" w:themeFillShade="E6"/>
            <w:vAlign w:val="center"/>
          </w:tcPr>
          <w:p w14:paraId="034CB5CF" w14:textId="5579A4B2" w:rsidR="00F931A5" w:rsidRPr="00C76DDB" w:rsidRDefault="5A0AE969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Criter</w:t>
            </w:r>
            <w:r w:rsidR="0B1760CA" w:rsidRPr="213C49BD">
              <w:rPr>
                <w:rFonts w:ascii="Times New Roman" w:hAnsi="Times New Roman" w:cs="Times New Roman"/>
                <w:b/>
                <w:bCs/>
              </w:rPr>
              <w:t>i</w:t>
            </w:r>
            <w:r w:rsidRPr="213C49BD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500" w:type="dxa"/>
            <w:vMerge w:val="restart"/>
            <w:shd w:val="clear" w:color="auto" w:fill="C4C4C0" w:themeFill="background1" w:themeFillShade="E6"/>
            <w:vAlign w:val="center"/>
          </w:tcPr>
          <w:p w14:paraId="50265CA3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3000" w:type="dxa"/>
            <w:gridSpan w:val="2"/>
            <w:shd w:val="clear" w:color="auto" w:fill="C4C4C0" w:themeFill="background1" w:themeFillShade="E6"/>
            <w:vAlign w:val="center"/>
          </w:tcPr>
          <w:p w14:paraId="500844AE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F931A5" w:rsidRPr="00C76DDB" w14:paraId="67D95F5C" w14:textId="77777777" w:rsidTr="123D9E66">
        <w:tc>
          <w:tcPr>
            <w:tcW w:w="531" w:type="dxa"/>
            <w:vMerge/>
            <w:vAlign w:val="center"/>
          </w:tcPr>
          <w:p w14:paraId="79AD735A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90" w:type="dxa"/>
            <w:gridSpan w:val="2"/>
            <w:vMerge/>
            <w:vAlign w:val="center"/>
          </w:tcPr>
          <w:p w14:paraId="0E2F3823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19" w:type="dxa"/>
            <w:vMerge/>
            <w:vAlign w:val="center"/>
          </w:tcPr>
          <w:p w14:paraId="448954AE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vMerge/>
            <w:vAlign w:val="center"/>
          </w:tcPr>
          <w:p w14:paraId="6382795D" w14:textId="77777777" w:rsidR="00F931A5" w:rsidRPr="00C76DDB" w:rsidRDefault="00F931A5" w:rsidP="00C1475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7A060A30" w14:textId="77777777" w:rsidR="213C49BD" w:rsidRDefault="213C49BD" w:rsidP="213C49BD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1500" w:type="dxa"/>
            <w:shd w:val="clear" w:color="auto" w:fill="C4C4C0" w:themeFill="background1" w:themeFillShade="E6"/>
            <w:vAlign w:val="center"/>
          </w:tcPr>
          <w:p w14:paraId="356C10B2" w14:textId="77777777" w:rsidR="213C49BD" w:rsidRDefault="213C49BD" w:rsidP="213C49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F931A5" w:rsidRPr="00C76DDB" w14:paraId="09DD7590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6A38306E" w14:textId="45834D56" w:rsidR="00F931A5" w:rsidRPr="005C1A8C" w:rsidRDefault="086846CA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2890" w:type="dxa"/>
            <w:gridSpan w:val="2"/>
            <w:vAlign w:val="center"/>
          </w:tcPr>
          <w:p w14:paraId="08A6EECA" w14:textId="6EAB262D" w:rsidR="00F931A5" w:rsidRPr="5B4D3E46" w:rsidRDefault="43E84983" w:rsidP="00C1475A">
            <w:pPr>
              <w:jc w:val="center"/>
              <w:rPr>
                <w:rFonts w:ascii="Inter" w:eastAsia="Inter" w:hAnsi="Inter" w:cs="Inter"/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Verify that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SW is running on the monitor.</w:t>
            </w:r>
          </w:p>
        </w:tc>
        <w:tc>
          <w:tcPr>
            <w:tcW w:w="1719" w:type="dxa"/>
            <w:vAlign w:val="center"/>
          </w:tcPr>
          <w:p w14:paraId="07237468" w14:textId="36E4879B" w:rsidR="00F931A5" w:rsidRDefault="000039E4" w:rsidP="00C1475A">
            <w:pPr>
              <w:jc w:val="center"/>
              <w:rPr>
                <w:spacing w:val="-2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43E84983" w:rsidRPr="213C49BD">
              <w:rPr>
                <w:sz w:val="16"/>
                <w:szCs w:val="16"/>
              </w:rPr>
              <w:t>SW</w:t>
            </w:r>
            <w:r w:rsidR="43E84983" w:rsidRPr="5B4D3E46">
              <w:rPr>
                <w:sz w:val="16"/>
                <w:szCs w:val="16"/>
              </w:rPr>
              <w:t xml:space="preserve"> is running on the monitor.</w:t>
            </w:r>
            <w:r w:rsidR="43E84983" w:rsidRPr="213C49BD">
              <w:rPr>
                <w:spacing w:val="-2"/>
                <w:sz w:val="16"/>
                <w:szCs w:val="16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550F57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6F21DB6D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  <w:p w14:paraId="151B9488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01041239" w14:textId="2FB7E2C8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9B95C19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51A0A49B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7D742ABB" w14:textId="1AD7B5A3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2</w:t>
            </w:r>
          </w:p>
        </w:tc>
        <w:tc>
          <w:tcPr>
            <w:tcW w:w="2890" w:type="dxa"/>
            <w:gridSpan w:val="2"/>
            <w:vAlign w:val="center"/>
          </w:tcPr>
          <w:p w14:paraId="6C98486F" w14:textId="08B2C23E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Double-click ‘</w:t>
            </w:r>
            <w:proofErr w:type="spellStart"/>
            <w:r w:rsidRPr="213C49BD">
              <w:rPr>
                <w:sz w:val="16"/>
                <w:szCs w:val="16"/>
              </w:rPr>
              <w:t>Avikus</w:t>
            </w:r>
            <w:proofErr w:type="spellEnd"/>
            <w:r w:rsidRPr="213C49BD">
              <w:rPr>
                <w:sz w:val="16"/>
                <w:szCs w:val="16"/>
              </w:rPr>
              <w:t xml:space="preserve"> HiNAS’ </w:t>
            </w:r>
            <w:r w:rsidR="396DD2C5" w:rsidRPr="213C49BD">
              <w:rPr>
                <w:sz w:val="16"/>
                <w:szCs w:val="16"/>
              </w:rPr>
              <w:t>Icon</w:t>
            </w:r>
            <w:r w:rsidRPr="213C49BD">
              <w:rPr>
                <w:sz w:val="16"/>
                <w:szCs w:val="16"/>
              </w:rPr>
              <w:t xml:space="preserve"> on the desktop to open the login screen, log in with the provided default account</w:t>
            </w:r>
          </w:p>
        </w:tc>
        <w:tc>
          <w:tcPr>
            <w:tcW w:w="1719" w:type="dxa"/>
            <w:vAlign w:val="center"/>
          </w:tcPr>
          <w:p w14:paraId="291FB7F2" w14:textId="0829F497" w:rsidR="00DF6576" w:rsidRPr="006328FA" w:rsidRDefault="396DD2C5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Login</w:t>
            </w:r>
            <w:r w:rsidR="6899BD18" w:rsidRPr="213C49BD">
              <w:rPr>
                <w:sz w:val="16"/>
                <w:szCs w:val="16"/>
              </w:rPr>
              <w:t xml:space="preserve"> operates normally.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7B925" w14:textId="77777777" w:rsidR="213C49BD" w:rsidRDefault="213C49BD" w:rsidP="00142CC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A454E08" w14:textId="6DCD3E45" w:rsidR="213C49BD" w:rsidRDefault="247DB360" w:rsidP="213C49BD">
            <w:pPr>
              <w:jc w:val="center"/>
              <w:rPr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28C32951" w14:textId="77777777" w:rsidR="213C49BD" w:rsidRDefault="213C49BD" w:rsidP="213C49BD">
            <w:pPr>
              <w:jc w:val="center"/>
              <w:rPr>
                <w:sz w:val="16"/>
                <w:szCs w:val="16"/>
              </w:rPr>
            </w:pPr>
          </w:p>
        </w:tc>
      </w:tr>
      <w:tr w:rsidR="00DF6576" w:rsidRPr="00C76DDB" w14:paraId="4BA10EFC" w14:textId="77777777" w:rsidTr="00142CC3">
        <w:trPr>
          <w:trHeight w:val="774"/>
        </w:trPr>
        <w:tc>
          <w:tcPr>
            <w:tcW w:w="531" w:type="dxa"/>
            <w:vAlign w:val="center"/>
          </w:tcPr>
          <w:p w14:paraId="243AF7DC" w14:textId="3098A6CE" w:rsidR="00DF6576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3</w:t>
            </w:r>
          </w:p>
        </w:tc>
        <w:tc>
          <w:tcPr>
            <w:tcW w:w="2890" w:type="dxa"/>
            <w:gridSpan w:val="2"/>
            <w:vAlign w:val="center"/>
          </w:tcPr>
          <w:p w14:paraId="05436DF8" w14:textId="78331780" w:rsidR="00DF6576" w:rsidRPr="006328FA" w:rsidRDefault="6899BD18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Reboot the </w:t>
            </w:r>
            <w:proofErr w:type="spellStart"/>
            <w:r w:rsidR="000039E4">
              <w:rPr>
                <w:sz w:val="16"/>
                <w:szCs w:val="16"/>
              </w:rPr>
              <w:t>HiNAS</w:t>
            </w:r>
            <w:proofErr w:type="spellEnd"/>
            <w:r w:rsidR="000039E4">
              <w:rPr>
                <w:sz w:val="16"/>
                <w:szCs w:val="16"/>
              </w:rPr>
              <w:t xml:space="preserve"> Control Standard</w:t>
            </w:r>
            <w:r w:rsidR="000039E4">
              <w:rPr>
                <w:rFonts w:hint="eastAsia"/>
                <w:sz w:val="16"/>
                <w:szCs w:val="16"/>
              </w:rPr>
              <w:t xml:space="preserve"> </w:t>
            </w:r>
            <w:r w:rsidRPr="213C49BD">
              <w:rPr>
                <w:sz w:val="16"/>
                <w:szCs w:val="16"/>
              </w:rPr>
              <w:t>client PC and verify that the web browser automatically launches upon boot.</w:t>
            </w:r>
          </w:p>
        </w:tc>
        <w:tc>
          <w:tcPr>
            <w:tcW w:w="1719" w:type="dxa"/>
            <w:vAlign w:val="center"/>
          </w:tcPr>
          <w:p w14:paraId="06DE7BAB" w14:textId="5B1993AB" w:rsidR="00DF6576" w:rsidRPr="006328FA" w:rsidRDefault="000039E4" w:rsidP="213C49B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HiNAS</w:t>
            </w:r>
            <w:proofErr w:type="spellEnd"/>
            <w:r>
              <w:rPr>
                <w:sz w:val="16"/>
                <w:szCs w:val="16"/>
              </w:rPr>
              <w:t xml:space="preserve"> Control Standard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6899BD18" w:rsidRPr="213C49BD">
              <w:rPr>
                <w:sz w:val="16"/>
                <w:szCs w:val="16"/>
              </w:rPr>
              <w:t>automatically launches after reboot.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3B07EB" w14:textId="77777777" w:rsidR="00DF6576" w:rsidRDefault="00DF6576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13AB9013" w14:textId="383B9EE1" w:rsidR="00DF6576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37C2EA3E" w14:textId="77777777" w:rsidR="00DF6576" w:rsidRPr="005C1A8C" w:rsidRDefault="00DF6576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5FCC688B" w14:textId="77777777" w:rsidTr="00142CC3">
        <w:trPr>
          <w:trHeight w:val="774"/>
        </w:trPr>
        <w:tc>
          <w:tcPr>
            <w:tcW w:w="531" w:type="dxa"/>
            <w:vMerge w:val="restart"/>
            <w:vAlign w:val="center"/>
          </w:tcPr>
          <w:p w14:paraId="4EAABD9F" w14:textId="0388F74D" w:rsidR="009152B3" w:rsidRPr="006328FA" w:rsidRDefault="6899BD18" w:rsidP="213C49BD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4</w:t>
            </w:r>
          </w:p>
        </w:tc>
        <w:tc>
          <w:tcPr>
            <w:tcW w:w="2890" w:type="dxa"/>
            <w:gridSpan w:val="2"/>
            <w:vAlign w:val="center"/>
          </w:tcPr>
          <w:p w14:paraId="07394A9E" w14:textId="0DF37102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>Verify the Ubuntu OS version of the server and client PCs using the ‘</w:t>
            </w:r>
            <w:proofErr w:type="spellStart"/>
            <w:r w:rsidRPr="213C49BD">
              <w:rPr>
                <w:sz w:val="16"/>
                <w:szCs w:val="16"/>
              </w:rPr>
              <w:t>lsb_release</w:t>
            </w:r>
            <w:proofErr w:type="spellEnd"/>
            <w:r w:rsidRPr="213C49BD">
              <w:rPr>
                <w:sz w:val="16"/>
                <w:szCs w:val="16"/>
              </w:rPr>
              <w:t xml:space="preserve"> -a’ command in the terminal.</w:t>
            </w:r>
          </w:p>
        </w:tc>
        <w:tc>
          <w:tcPr>
            <w:tcW w:w="1719" w:type="dxa"/>
            <w:vAlign w:val="center"/>
          </w:tcPr>
          <w:p w14:paraId="3BF0384F" w14:textId="498355EC" w:rsidR="009152B3" w:rsidRPr="006328FA" w:rsidRDefault="23D273BD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sz w:val="16"/>
                <w:szCs w:val="16"/>
              </w:rPr>
              <w:t xml:space="preserve">Ubuntu </w:t>
            </w:r>
            <w:proofErr w:type="gramStart"/>
            <w:r w:rsidRPr="213C49BD">
              <w:rPr>
                <w:sz w:val="16"/>
                <w:szCs w:val="16"/>
              </w:rPr>
              <w:t>22.xx</w:t>
            </w:r>
            <w:proofErr w:type="gramEnd"/>
            <w:r w:rsidR="0028108A">
              <w:br/>
            </w:r>
            <w:r w:rsidRPr="213C49BD">
              <w:rPr>
                <w:sz w:val="16"/>
                <w:szCs w:val="16"/>
              </w:rPr>
              <w:t>(x is 04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D0F49" w14:textId="77777777" w:rsidR="009152B3" w:rsidRDefault="009152B3" w:rsidP="00142CC3">
            <w:pPr>
              <w:jc w:val="center"/>
              <w:rPr>
                <w:spacing w:val="-2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 w14:paraId="4F301C2A" w14:textId="77C907A5" w:rsidR="009152B3" w:rsidRDefault="7C8CB144" w:rsidP="00C1475A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03B55D64" w14:textId="77777777" w:rsidR="009152B3" w:rsidRPr="005C1A8C" w:rsidRDefault="009152B3" w:rsidP="00C1475A">
            <w:pPr>
              <w:jc w:val="center"/>
              <w:rPr>
                <w:spacing w:val="-2"/>
                <w:sz w:val="16"/>
                <w:szCs w:val="16"/>
              </w:rPr>
            </w:pPr>
          </w:p>
        </w:tc>
      </w:tr>
      <w:tr w:rsidR="009152B3" w:rsidRPr="00C76DDB" w14:paraId="3342CEE6" w14:textId="77777777" w:rsidTr="123D9E66">
        <w:trPr>
          <w:trHeight w:val="774"/>
        </w:trPr>
        <w:tc>
          <w:tcPr>
            <w:tcW w:w="531" w:type="dxa"/>
            <w:vMerge/>
            <w:vAlign w:val="center"/>
          </w:tcPr>
          <w:p w14:paraId="0A17FE5C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5585C153" w14:textId="00ABC40E" w:rsidR="009152B3" w:rsidRPr="006328FA" w:rsidRDefault="59A97562" w:rsidP="213C49BD">
            <w:pPr>
              <w:jc w:val="center"/>
              <w:rPr>
                <w:sz w:val="16"/>
                <w:szCs w:val="16"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18814BBA" w14:textId="35E34277" w:rsidR="009152B3" w:rsidRPr="005C1A8C" w:rsidRDefault="23D273BD" w:rsidP="009152B3">
            <w:pPr>
              <w:jc w:val="center"/>
              <w:rPr>
                <w:spacing w:val="-2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A79A552" wp14:editId="65B6B855">
                  <wp:extent cx="3081225" cy="910707"/>
                  <wp:effectExtent l="0" t="0" r="5080" b="3810"/>
                  <wp:docPr id="583107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1070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05" cy="914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2B3" w:rsidRPr="00C76DDB" w14:paraId="11CD3960" w14:textId="77777777" w:rsidTr="123D9E66">
        <w:trPr>
          <w:trHeight w:val="774"/>
        </w:trPr>
        <w:tc>
          <w:tcPr>
            <w:tcW w:w="531" w:type="dxa"/>
            <w:vMerge w:val="restart"/>
            <w:vAlign w:val="center"/>
          </w:tcPr>
          <w:p w14:paraId="192C3746" w14:textId="37164586" w:rsidR="009152B3" w:rsidRPr="005C1A8C" w:rsidRDefault="00DF6576" w:rsidP="009152B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lastRenderedPageBreak/>
              <w:t>5</w:t>
            </w:r>
          </w:p>
        </w:tc>
        <w:tc>
          <w:tcPr>
            <w:tcW w:w="2890" w:type="dxa"/>
            <w:gridSpan w:val="2"/>
            <w:vAlign w:val="center"/>
          </w:tcPr>
          <w:p w14:paraId="50512CA7" w14:textId="7F42DEDC" w:rsidR="009152B3" w:rsidRPr="00533A91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Verify that the Version text at the lower left corner of </w:t>
            </w:r>
            <w:proofErr w:type="spellStart"/>
            <w:r w:rsidR="000039E4">
              <w:rPr>
                <w:rFonts w:ascii="Inter" w:eastAsia="Inter" w:hAnsi="Inter" w:cs="Inter"/>
                <w:sz w:val="16"/>
                <w:szCs w:val="16"/>
              </w:rPr>
              <w:t>HiNAS</w:t>
            </w:r>
            <w:proofErr w:type="spellEnd"/>
            <w:r w:rsidR="000039E4">
              <w:rPr>
                <w:rFonts w:ascii="Inter" w:eastAsia="Inter" w:hAnsi="Inter" w:cs="Inter"/>
                <w:sz w:val="16"/>
                <w:szCs w:val="16"/>
              </w:rPr>
              <w:t xml:space="preserve"> Control Standard</w:t>
            </w:r>
            <w:r w:rsidR="000039E4">
              <w:rPr>
                <w:rFonts w:ascii="Inter" w:hAnsi="Inter" w:cs="Inter" w:hint="eastAsia"/>
                <w:sz w:val="16"/>
                <w:szCs w:val="16"/>
              </w:rPr>
              <w:t xml:space="preserve"> </w:t>
            </w:r>
            <w:r w:rsidRPr="5B4D3E46">
              <w:rPr>
                <w:rFonts w:ascii="Inter" w:eastAsia="Inter" w:hAnsi="Inter" w:cs="Inter"/>
                <w:sz w:val="16"/>
                <w:szCs w:val="16"/>
              </w:rPr>
              <w:t xml:space="preserve">matches the SW </w:t>
            </w:r>
            <w:r>
              <w:rPr>
                <w:rFonts w:ascii="Inter" w:hAnsi="Inter" w:cs="Inter" w:hint="eastAsia"/>
                <w:sz w:val="16"/>
                <w:szCs w:val="16"/>
              </w:rPr>
              <w:t>installation package.</w:t>
            </w:r>
          </w:p>
        </w:tc>
        <w:tc>
          <w:tcPr>
            <w:tcW w:w="1719" w:type="dxa"/>
            <w:vAlign w:val="center"/>
          </w:tcPr>
          <w:p w14:paraId="552AF3A9" w14:textId="49177B07" w:rsidR="009152B3" w:rsidRPr="005C1A8C" w:rsidRDefault="59A97562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213C49BD">
              <w:rPr>
                <w:spacing w:val="-2"/>
                <w:sz w:val="16"/>
                <w:szCs w:val="16"/>
              </w:rPr>
              <w:t>Version v</w:t>
            </w:r>
            <w:r w:rsidR="23D273BD" w:rsidRPr="213C49BD">
              <w:rPr>
                <w:spacing w:val="-2"/>
                <w:sz w:val="16"/>
                <w:szCs w:val="16"/>
              </w:rPr>
              <w:t>1.</w:t>
            </w:r>
            <w:r w:rsidRPr="213C49BD">
              <w:rPr>
                <w:spacing w:val="-2"/>
                <w:sz w:val="16"/>
                <w:szCs w:val="16"/>
              </w:rPr>
              <w:t>x.</w:t>
            </w:r>
            <w:r w:rsidR="23D273BD" w:rsidRPr="213C49BD">
              <w:rPr>
                <w:spacing w:val="-2"/>
                <w:sz w:val="16"/>
                <w:szCs w:val="16"/>
              </w:rPr>
              <w:t>x</w:t>
            </w:r>
            <w:r w:rsidR="009152B3">
              <w:br/>
            </w:r>
            <w:r w:rsidR="5107C102" w:rsidRPr="213C49BD">
              <w:rPr>
                <w:sz w:val="16"/>
                <w:szCs w:val="16"/>
              </w:rPr>
              <w:t>(x is 0 or higher)</w:t>
            </w:r>
          </w:p>
        </w:tc>
        <w:tc>
          <w:tcPr>
            <w:tcW w:w="1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270EF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0343792A" w14:textId="77777777" w:rsidR="009152B3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4E8BE8F1" w14:textId="77777777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1500" w:type="dxa"/>
            <w:vAlign w:val="center"/>
          </w:tcPr>
          <w:p w14:paraId="68745798" w14:textId="5A134795" w:rsidR="009152B3" w:rsidRPr="005C1A8C" w:rsidRDefault="579BC6A1" w:rsidP="009152B3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1500" w:type="dxa"/>
            <w:vAlign w:val="center"/>
          </w:tcPr>
          <w:p w14:paraId="52513E3B" w14:textId="77777777" w:rsidR="009152B3" w:rsidRPr="005C1A8C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9152B3" w:rsidRPr="00C76DDB" w14:paraId="79E080F3" w14:textId="77777777" w:rsidTr="123D9E66">
        <w:trPr>
          <w:trHeight w:val="2223"/>
        </w:trPr>
        <w:tc>
          <w:tcPr>
            <w:tcW w:w="531" w:type="dxa"/>
            <w:vMerge/>
            <w:vAlign w:val="center"/>
          </w:tcPr>
          <w:p w14:paraId="1B1CE8B0" w14:textId="77777777" w:rsidR="009152B3" w:rsidRDefault="009152B3" w:rsidP="009152B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079" w:type="dxa"/>
            <w:shd w:val="clear" w:color="auto" w:fill="C4C4C0" w:themeFill="background1" w:themeFillShade="E6"/>
            <w:vAlign w:val="center"/>
          </w:tcPr>
          <w:p w14:paraId="3F1755DE" w14:textId="191EB552" w:rsidR="009152B3" w:rsidRPr="00FC7AC6" w:rsidRDefault="009152B3" w:rsidP="009152B3">
            <w:pPr>
              <w:jc w:val="center"/>
              <w:rPr>
                <w:rFonts w:ascii="Inter" w:hAnsi="Inter" w:cs="Inter"/>
                <w:sz w:val="16"/>
                <w:szCs w:val="16"/>
              </w:rPr>
            </w:pPr>
            <w:r w:rsidRPr="00275830">
              <w:rPr>
                <w:rFonts w:ascii="Times New Roman" w:hAnsi="Times New Roman" w:cs="Times New Roman"/>
                <w:b/>
                <w:bCs/>
              </w:rPr>
              <w:t>For reference</w:t>
            </w:r>
          </w:p>
        </w:tc>
        <w:tc>
          <w:tcPr>
            <w:tcW w:w="8030" w:type="dxa"/>
            <w:gridSpan w:val="5"/>
            <w:vAlign w:val="center"/>
          </w:tcPr>
          <w:p w14:paraId="2FF234CE" w14:textId="382B13CF" w:rsidR="009152B3" w:rsidRPr="005C1A8C" w:rsidRDefault="009152B3" w:rsidP="009152B3">
            <w:pPr>
              <w:jc w:val="left"/>
              <w:rPr>
                <w:spacing w:val="-2"/>
                <w:sz w:val="16"/>
                <w:szCs w:val="24"/>
              </w:rPr>
            </w:pP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48F88A22" wp14:editId="62C5B36E">
                  <wp:extent cx="2363470" cy="1207770"/>
                  <wp:effectExtent l="0" t="0" r="0" b="0"/>
                  <wp:docPr id="80672131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470" cy="1207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spacing w:val="-2"/>
                <w:sz w:val="16"/>
                <w:szCs w:val="24"/>
              </w:rPr>
              <w:drawing>
                <wp:inline distT="0" distB="0" distL="0" distR="0" wp14:anchorId="54F52FEB" wp14:editId="74032839">
                  <wp:extent cx="4632325" cy="673100"/>
                  <wp:effectExtent l="0" t="0" r="0" b="0"/>
                  <wp:docPr id="2052464498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325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B402E" w14:textId="4FB2DA30" w:rsidR="00E222CD" w:rsidRDefault="00E222CD">
      <w:pPr>
        <w:rPr>
          <w:rFonts w:ascii="Times New Roman" w:hAnsi="Times New Roman" w:cs="Times New Roman"/>
          <w:b/>
          <w:bCs/>
        </w:rPr>
      </w:pPr>
    </w:p>
    <w:p w14:paraId="140C0F29" w14:textId="67685640" w:rsidR="00AA05B0" w:rsidRPr="00163055" w:rsidRDefault="004B64C9" w:rsidP="5B4D3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CF4E6D2" w14:textId="7BCA3CDF" w:rsidR="00AA05B0" w:rsidRDefault="00582DC6" w:rsidP="00582DC6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System Integration</w:t>
      </w:r>
      <w:r w:rsidR="00AA05B0" w:rsidRPr="5B4D3E46">
        <w:rPr>
          <w:rFonts w:ascii="Times New Roman" w:hAnsi="Times New Roman" w:cs="Times New Roman"/>
          <w:b/>
          <w:bCs/>
        </w:rPr>
        <w:t xml:space="preserve"> Test</w:t>
      </w:r>
    </w:p>
    <w:p w14:paraId="1B535400" w14:textId="436C92A9" w:rsidR="00582DC6" w:rsidRPr="00EF1346" w:rsidRDefault="3CABC77F" w:rsidP="213C49BD">
      <w:pPr>
        <w:ind w:left="720" w:firstLine="195"/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All</w:t>
      </w:r>
      <w:r w:rsidR="65830B45" w:rsidRPr="213C49BD">
        <w:rPr>
          <w:rFonts w:ascii="Times New Roman" w:hAnsi="Times New Roman" w:cs="Times New Roman"/>
        </w:rPr>
        <w:t xml:space="preserve"> signals are applied to the firewall, network switch, and Serial to Ethernet device to verify the proper operation of the </w:t>
      </w:r>
      <w:proofErr w:type="spellStart"/>
      <w:r w:rsidR="000039E4">
        <w:rPr>
          <w:rFonts w:ascii="Times New Roman" w:hAnsi="Times New Roman" w:cs="Times New Roman"/>
        </w:rPr>
        <w:t>HiNAS</w:t>
      </w:r>
      <w:proofErr w:type="spellEnd"/>
      <w:r w:rsidR="000039E4">
        <w:rPr>
          <w:rFonts w:ascii="Times New Roman" w:hAnsi="Times New Roman" w:cs="Times New Roman"/>
        </w:rPr>
        <w:t xml:space="preserve"> Control Standard</w:t>
      </w:r>
      <w:r w:rsidR="000039E4">
        <w:rPr>
          <w:rFonts w:ascii="Times New Roman" w:hAnsi="Times New Roman" w:cs="Times New Roman" w:hint="eastAsia"/>
        </w:rPr>
        <w:t xml:space="preserve"> </w:t>
      </w:r>
      <w:r w:rsidR="65830B45" w:rsidRPr="213C49BD">
        <w:rPr>
          <w:rFonts w:ascii="Times New Roman" w:hAnsi="Times New Roman" w:cs="Times New Roman"/>
        </w:rPr>
        <w:t>whole system.</w:t>
      </w:r>
      <w:r w:rsidR="288C365C" w:rsidRPr="213C49BD">
        <w:rPr>
          <w:rFonts w:ascii="Times New Roman" w:hAnsi="Times New Roman" w:cs="Times New Roman"/>
        </w:rPr>
        <w:t xml:space="preserve"> Software functions are being checked, and the related items can be verified in the ‘Onboard Test Procedure document.’</w:t>
      </w:r>
    </w:p>
    <w:p w14:paraId="517C10CD" w14:textId="315A6BA3" w:rsidR="00AA05B0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Performance Tests</w:t>
      </w:r>
    </w:p>
    <w:p w14:paraId="53B3D4B1" w14:textId="6B75355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System Health Check Test</w:t>
      </w:r>
    </w:p>
    <w:p w14:paraId="4BDDF447" w14:textId="2E3FA846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Basic Functionality Test</w:t>
      </w:r>
    </w:p>
    <w:p w14:paraId="1078EC00" w14:textId="58AC2A4A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Route Planning Test</w:t>
      </w:r>
    </w:p>
    <w:p w14:paraId="14C2E5AE" w14:textId="31E8386B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Autopilot fail test</w:t>
      </w:r>
    </w:p>
    <w:p w14:paraId="51FA66FB" w14:textId="0E4D7A89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 xml:space="preserve">Sensor </w:t>
      </w:r>
      <w:proofErr w:type="gramStart"/>
      <w:r w:rsidRPr="213C49BD">
        <w:rPr>
          <w:rFonts w:ascii="Times New Roman" w:hAnsi="Times New Roman" w:cs="Times New Roman"/>
        </w:rPr>
        <w:t>interface</w:t>
      </w:r>
      <w:proofErr w:type="gramEnd"/>
      <w:r w:rsidRPr="213C49BD">
        <w:rPr>
          <w:rFonts w:ascii="Times New Roman" w:hAnsi="Times New Roman" w:cs="Times New Roman"/>
        </w:rPr>
        <w:t xml:space="preserve"> fail test</w:t>
      </w:r>
    </w:p>
    <w:p w14:paraId="11ED8AF1" w14:textId="60F7ECA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BMS Fail Test</w:t>
      </w:r>
    </w:p>
    <w:p w14:paraId="6682060C" w14:textId="2A4FF16C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Power Fail Test</w:t>
      </w:r>
    </w:p>
    <w:p w14:paraId="3D6CB1C5" w14:textId="0DECA1D8" w:rsid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Mode Selection Unit</w:t>
      </w:r>
    </w:p>
    <w:p w14:paraId="639C8252" w14:textId="0C4A3E7C" w:rsidR="001A79AD" w:rsidRPr="00EF1346" w:rsidRDefault="288C365C" w:rsidP="213C49BD">
      <w:pPr>
        <w:pStyle w:val="a0"/>
        <w:numPr>
          <w:ilvl w:val="0"/>
          <w:numId w:val="13"/>
        </w:numPr>
        <w:rPr>
          <w:rFonts w:ascii="Times New Roman" w:hAnsi="Times New Roman" w:cs="Times New Roman"/>
        </w:rPr>
      </w:pPr>
      <w:r w:rsidRPr="213C49BD">
        <w:rPr>
          <w:rFonts w:ascii="Times New Roman" w:hAnsi="Times New Roman" w:cs="Times New Roman"/>
        </w:rPr>
        <w:t>Operation Mode Change Test – SW Button</w:t>
      </w:r>
    </w:p>
    <w:p w14:paraId="6A215774" w14:textId="4EBD5A47" w:rsidR="003E1867" w:rsidRDefault="003E1867"/>
    <w:p w14:paraId="371875C3" w14:textId="47ED9456" w:rsidR="00E44995" w:rsidRDefault="00E44995" w:rsidP="00E44995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Power failure test</w:t>
      </w:r>
    </w:p>
    <w:p w14:paraId="406A9AB9" w14:textId="72ED9AA9" w:rsidR="00E44995" w:rsidRDefault="00437929" w:rsidP="00E44995">
      <w:pPr>
        <w:pStyle w:val="a0"/>
        <w:ind w:left="992"/>
        <w:rPr>
          <w:rFonts w:ascii="Times New Roman" w:hAnsi="Times New Roman" w:cs="Times New Roman"/>
        </w:rPr>
      </w:pPr>
      <w:r w:rsidRPr="00437929">
        <w:rPr>
          <w:rFonts w:ascii="Times New Roman" w:hAnsi="Times New Roman" w:cs="Times New Roman"/>
        </w:rPr>
        <w:t>Verify the operation of the UPS backup power when the input power is disconnected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370"/>
        <w:gridCol w:w="658"/>
        <w:gridCol w:w="658"/>
      </w:tblGrid>
      <w:tr w:rsidR="00E16BF0" w:rsidRPr="00C76DDB" w14:paraId="3948E558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2B36D83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7211810E" w14:textId="6595DBF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2490F671" w14:textId="307F4B05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370" w:type="dxa"/>
            <w:vMerge w:val="restart"/>
            <w:shd w:val="clear" w:color="auto" w:fill="C4C4C0" w:themeFill="background1" w:themeFillShade="E6"/>
            <w:vAlign w:val="center"/>
          </w:tcPr>
          <w:p w14:paraId="684B065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316" w:type="dxa"/>
            <w:gridSpan w:val="2"/>
            <w:shd w:val="clear" w:color="auto" w:fill="C4C4C0" w:themeFill="background1" w:themeFillShade="E6"/>
            <w:vAlign w:val="center"/>
          </w:tcPr>
          <w:p w14:paraId="214042A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0A130BAE" w14:textId="77777777" w:rsidTr="123D9E66">
        <w:trPr>
          <w:trHeight w:val="300"/>
        </w:trPr>
        <w:tc>
          <w:tcPr>
            <w:tcW w:w="851" w:type="dxa"/>
            <w:vMerge/>
            <w:vAlign w:val="center"/>
          </w:tcPr>
          <w:p w14:paraId="3C93260E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7427ACB1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3118F8B0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70" w:type="dxa"/>
            <w:vMerge/>
            <w:vAlign w:val="center"/>
          </w:tcPr>
          <w:p w14:paraId="2609517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E87917B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58" w:type="dxa"/>
            <w:shd w:val="clear" w:color="auto" w:fill="C4C4C0" w:themeFill="background1" w:themeFillShade="E6"/>
            <w:vAlign w:val="center"/>
          </w:tcPr>
          <w:p w14:paraId="41E5058F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E16BF0" w:rsidRPr="00C76DDB" w14:paraId="1262E852" w14:textId="77777777" w:rsidTr="123D9E66">
        <w:trPr>
          <w:trHeight w:val="300"/>
        </w:trPr>
        <w:tc>
          <w:tcPr>
            <w:tcW w:w="851" w:type="dxa"/>
            <w:vAlign w:val="center"/>
          </w:tcPr>
          <w:p w14:paraId="17B3C5B1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6B3C29B" w14:textId="0E4D05D5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Upon disconnection of the input power to the UPS, the system shall remain operational via the UPS backup power.</w:t>
            </w:r>
          </w:p>
        </w:tc>
        <w:tc>
          <w:tcPr>
            <w:tcW w:w="1842" w:type="dxa"/>
            <w:vAlign w:val="center"/>
          </w:tcPr>
          <w:p w14:paraId="193DB410" w14:textId="44CDADD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Normal Operation upon UPS Input Power Disconnection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19809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5CA28362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61973904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58" w:type="dxa"/>
            <w:vAlign w:val="center"/>
          </w:tcPr>
          <w:p w14:paraId="0173364F" w14:textId="5D344C7D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58" w:type="dxa"/>
            <w:vAlign w:val="center"/>
          </w:tcPr>
          <w:p w14:paraId="3BF71EBC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1E55E5C" w14:textId="77777777" w:rsidR="00C76157" w:rsidRDefault="00C76157" w:rsidP="00C76DDB">
      <w:pPr>
        <w:rPr>
          <w:rFonts w:ascii="Times New Roman" w:hAnsi="Times New Roman" w:cs="Times New Roman"/>
        </w:rPr>
      </w:pPr>
    </w:p>
    <w:p w14:paraId="2DF8F8A7" w14:textId="5292BEDE" w:rsidR="00437929" w:rsidRDefault="00437929" w:rsidP="00437929">
      <w:pPr>
        <w:pStyle w:val="a0"/>
        <w:numPr>
          <w:ilvl w:val="2"/>
          <w:numId w:val="4"/>
        </w:numPr>
        <w:rPr>
          <w:rFonts w:ascii="Times New Roman" w:hAnsi="Times New Roman" w:cs="Times New Roman"/>
          <w:b/>
          <w:bCs/>
        </w:rPr>
      </w:pPr>
      <w:r w:rsidRPr="00437929">
        <w:rPr>
          <w:rFonts w:ascii="Times New Roman" w:hAnsi="Times New Roman" w:cs="Times New Roman"/>
          <w:b/>
          <w:bCs/>
        </w:rPr>
        <w:t>Verification of Serial Number</w:t>
      </w:r>
    </w:p>
    <w:tbl>
      <w:tblPr>
        <w:tblStyle w:val="ac"/>
        <w:tblW w:w="9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3544"/>
        <w:gridCol w:w="1842"/>
        <w:gridCol w:w="2400"/>
        <w:gridCol w:w="643"/>
        <w:gridCol w:w="643"/>
      </w:tblGrid>
      <w:tr w:rsidR="00E16BF0" w:rsidRPr="00C76DDB" w14:paraId="1F305B56" w14:textId="77777777" w:rsidTr="123D9E66">
        <w:tc>
          <w:tcPr>
            <w:tcW w:w="851" w:type="dxa"/>
            <w:vMerge w:val="restart"/>
            <w:shd w:val="clear" w:color="auto" w:fill="C4C4C0" w:themeFill="background1" w:themeFillShade="E6"/>
            <w:vAlign w:val="center"/>
          </w:tcPr>
          <w:p w14:paraId="056DB3A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544" w:type="dxa"/>
            <w:vMerge w:val="restart"/>
            <w:shd w:val="clear" w:color="auto" w:fill="C4C4C0" w:themeFill="background1" w:themeFillShade="E6"/>
            <w:vAlign w:val="center"/>
          </w:tcPr>
          <w:p w14:paraId="5C917D68" w14:textId="66BD528C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Test</w:t>
            </w:r>
          </w:p>
        </w:tc>
        <w:tc>
          <w:tcPr>
            <w:tcW w:w="1842" w:type="dxa"/>
            <w:vMerge w:val="restart"/>
            <w:shd w:val="clear" w:color="auto" w:fill="C4C4C0" w:themeFill="background1" w:themeFillShade="E6"/>
            <w:vAlign w:val="center"/>
          </w:tcPr>
          <w:p w14:paraId="5484EF06" w14:textId="1A7DA62D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Criteria</w:t>
            </w:r>
          </w:p>
        </w:tc>
        <w:tc>
          <w:tcPr>
            <w:tcW w:w="2400" w:type="dxa"/>
            <w:vMerge w:val="restart"/>
            <w:shd w:val="clear" w:color="auto" w:fill="C4C4C0" w:themeFill="background1" w:themeFillShade="E6"/>
            <w:vAlign w:val="center"/>
          </w:tcPr>
          <w:p w14:paraId="0AD296C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286" w:type="dxa"/>
            <w:gridSpan w:val="2"/>
            <w:shd w:val="clear" w:color="auto" w:fill="C4C4C0" w:themeFill="background1" w:themeFillShade="E6"/>
            <w:vAlign w:val="center"/>
          </w:tcPr>
          <w:p w14:paraId="4BEEB206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E16BF0" w:rsidRPr="00C76DDB" w14:paraId="312005E4" w14:textId="77777777" w:rsidTr="123D9E66">
        <w:tc>
          <w:tcPr>
            <w:tcW w:w="851" w:type="dxa"/>
            <w:vMerge/>
            <w:vAlign w:val="center"/>
          </w:tcPr>
          <w:p w14:paraId="1D2CACD7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44" w:type="dxa"/>
            <w:vMerge/>
            <w:vAlign w:val="center"/>
          </w:tcPr>
          <w:p w14:paraId="55EF693B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42" w:type="dxa"/>
            <w:vMerge/>
            <w:vAlign w:val="center"/>
          </w:tcPr>
          <w:p w14:paraId="5CA4CDF4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400" w:type="dxa"/>
            <w:vMerge/>
            <w:vAlign w:val="center"/>
          </w:tcPr>
          <w:p w14:paraId="397DFB75" w14:textId="77777777" w:rsidR="00E16BF0" w:rsidRPr="00C76DDB" w:rsidRDefault="00E16BF0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31248DF9" w14:textId="77777777" w:rsidR="00E16BF0" w:rsidRPr="00C76DDB" w:rsidRDefault="00E16BF0" w:rsidP="00E16BF0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643" w:type="dxa"/>
            <w:shd w:val="clear" w:color="auto" w:fill="C4C4C0" w:themeFill="background1" w:themeFillShade="E6"/>
            <w:vAlign w:val="center"/>
          </w:tcPr>
          <w:p w14:paraId="62675475" w14:textId="7487EFF6" w:rsidR="00E16BF0" w:rsidRPr="00C76DDB" w:rsidRDefault="1B0341E1" w:rsidP="00E16B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213C49BD">
              <w:rPr>
                <w:rFonts w:ascii="Times New Roman" w:hAnsi="Times New Roman" w:cs="Times New Roman"/>
                <w:b/>
                <w:bCs/>
              </w:rPr>
              <w:t>Fai</w:t>
            </w:r>
            <w:r w:rsidR="4EC4B99D" w:rsidRPr="213C49BD">
              <w:rPr>
                <w:rFonts w:ascii="Times New Roman" w:hAnsi="Times New Roman" w:cs="Times New Roman"/>
                <w:b/>
                <w:bCs/>
              </w:rPr>
              <w:t>l</w:t>
            </w:r>
          </w:p>
        </w:tc>
      </w:tr>
      <w:tr w:rsidR="00E16BF0" w:rsidRPr="00C76DDB" w14:paraId="53B551CB" w14:textId="77777777" w:rsidTr="123D9E66">
        <w:trPr>
          <w:trHeight w:val="774"/>
        </w:trPr>
        <w:tc>
          <w:tcPr>
            <w:tcW w:w="851" w:type="dxa"/>
            <w:vAlign w:val="center"/>
          </w:tcPr>
          <w:p w14:paraId="348EB932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5C1A8C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626383EF" w14:textId="3743373C" w:rsidR="00E16BF0" w:rsidRPr="00E44995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 w:rsidRPr="00437929">
              <w:rPr>
                <w:spacing w:val="-2"/>
                <w:sz w:val="16"/>
                <w:szCs w:val="24"/>
              </w:rPr>
              <w:t>Verify the</w:t>
            </w:r>
            <w:r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="000039E4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="000039E4">
              <w:rPr>
                <w:rFonts w:hint="eastAsia"/>
                <w:spacing w:val="-2"/>
                <w:sz w:val="16"/>
                <w:szCs w:val="24"/>
              </w:rPr>
              <w:t xml:space="preserve"> Control Standard </w:t>
            </w:r>
            <w:r w:rsidRPr="00437929">
              <w:rPr>
                <w:spacing w:val="-2"/>
                <w:sz w:val="16"/>
                <w:szCs w:val="24"/>
              </w:rPr>
              <w:t>serial number and the presence of the Wheel Mark by inspecting the nameplate on the server.</w:t>
            </w:r>
          </w:p>
        </w:tc>
        <w:tc>
          <w:tcPr>
            <w:tcW w:w="1842" w:type="dxa"/>
            <w:vAlign w:val="center"/>
          </w:tcPr>
          <w:p w14:paraId="1EC960B0" w14:textId="2EF944C1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437929">
              <w:rPr>
                <w:spacing w:val="-2"/>
                <w:sz w:val="16"/>
                <w:szCs w:val="24"/>
              </w:rPr>
              <w:t>erial Number and Wheel Mark Labeling</w:t>
            </w:r>
          </w:p>
        </w:tc>
        <w:tc>
          <w:tcPr>
            <w:tcW w:w="24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EF2E4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D08DC16" w14:textId="77777777" w:rsidR="00E16BF0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7F007DE" w14:textId="77777777" w:rsidR="00E16BF0" w:rsidRPr="005C1A8C" w:rsidRDefault="00E16BF0" w:rsidP="00E16BF0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643" w:type="dxa"/>
            <w:vAlign w:val="center"/>
          </w:tcPr>
          <w:p w14:paraId="6E6A9B40" w14:textId="5473E00A" w:rsidR="00E16BF0" w:rsidRPr="005C1A8C" w:rsidRDefault="1B892AA2" w:rsidP="00E16BF0">
            <w:pPr>
              <w:jc w:val="center"/>
              <w:rPr>
                <w:spacing w:val="-2"/>
                <w:sz w:val="16"/>
                <w:szCs w:val="16"/>
              </w:rPr>
            </w:pPr>
            <w:r w:rsidRPr="123D9E66">
              <w:rPr>
                <w:sz w:val="16"/>
                <w:szCs w:val="16"/>
              </w:rPr>
              <w:t>v</w:t>
            </w:r>
          </w:p>
        </w:tc>
        <w:tc>
          <w:tcPr>
            <w:tcW w:w="643" w:type="dxa"/>
            <w:vAlign w:val="center"/>
          </w:tcPr>
          <w:p w14:paraId="0AD2CAA8" w14:textId="77777777" w:rsidR="00E16BF0" w:rsidRPr="005C1A8C" w:rsidRDefault="00E16BF0" w:rsidP="00E16BF0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47915865" w14:textId="193C5CBE" w:rsidR="001C6AC3" w:rsidRDefault="001C6AC3" w:rsidP="00C76DDB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-10" w:tblpY="62"/>
        <w:tblW w:w="9782" w:type="dxa"/>
        <w:tblLook w:val="04A0" w:firstRow="1" w:lastRow="0" w:firstColumn="1" w:lastColumn="0" w:noHBand="0" w:noVBand="1"/>
      </w:tblPr>
      <w:tblGrid>
        <w:gridCol w:w="2662"/>
        <w:gridCol w:w="2373"/>
        <w:gridCol w:w="2373"/>
        <w:gridCol w:w="2374"/>
      </w:tblGrid>
      <w:tr w:rsidR="001C6AC3" w:rsidRPr="00C76DDB" w14:paraId="619A4DD8" w14:textId="77777777" w:rsidTr="1F5C0137">
        <w:trPr>
          <w:trHeight w:val="1408"/>
        </w:trPr>
        <w:tc>
          <w:tcPr>
            <w:tcW w:w="5035" w:type="dxa"/>
            <w:gridSpan w:val="2"/>
            <w:shd w:val="clear" w:color="auto" w:fill="EAEAEA"/>
            <w:vAlign w:val="center"/>
          </w:tcPr>
          <w:p w14:paraId="4A9932E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7241CE75" w14:textId="2786CA01" w:rsidR="001C6AC3" w:rsidRPr="00AF1138" w:rsidRDefault="0AABDBF7" w:rsidP="00E00F7C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123D9E66">
              <w:rPr>
                <w:rFonts w:ascii="Times New Roman" w:hAnsi="Times New Roman" w:cs="Times New Roman"/>
                <w:sz w:val="30"/>
                <w:szCs w:val="30"/>
              </w:rPr>
              <w:t>A</w:t>
            </w:r>
          </w:p>
        </w:tc>
      </w:tr>
      <w:tr w:rsidR="001C6AC3" w:rsidRPr="00C76DDB" w14:paraId="36223855" w14:textId="77777777" w:rsidTr="1F5C0137">
        <w:trPr>
          <w:trHeight w:val="510"/>
        </w:trPr>
        <w:tc>
          <w:tcPr>
            <w:tcW w:w="9782" w:type="dxa"/>
            <w:gridSpan w:val="4"/>
            <w:shd w:val="clear" w:color="auto" w:fill="EAEAEA"/>
            <w:vAlign w:val="center"/>
          </w:tcPr>
          <w:p w14:paraId="77A954AC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</w:rPr>
            </w:pPr>
            <w:r w:rsidRPr="00C76DDB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1C6AC3" w:rsidRPr="00C76DDB" w14:paraId="60F8009A" w14:textId="77777777" w:rsidTr="1F5C0137">
        <w:trPr>
          <w:trHeight w:val="690"/>
        </w:trPr>
        <w:tc>
          <w:tcPr>
            <w:tcW w:w="2662" w:type="dxa"/>
            <w:vMerge w:val="restart"/>
            <w:shd w:val="clear" w:color="auto" w:fill="EAEAEA"/>
            <w:vAlign w:val="center"/>
          </w:tcPr>
          <w:p w14:paraId="59D7D371" w14:textId="77777777" w:rsidR="001C6AC3" w:rsidRPr="00C76DDB" w:rsidRDefault="001C6AC3" w:rsidP="00E00F7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76DD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47D78997" w14:textId="7C661033" w:rsidR="001C6AC3" w:rsidRPr="00C76DDB" w:rsidRDefault="0C83C146" w:rsidP="123D9E6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123D9E66">
              <w:rPr>
                <w:rFonts w:ascii="Times New Roman" w:hAnsi="Times New Roman" w:cs="Times New Roman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32C64324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7B0A9B62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  <w:tr w:rsidR="001C6AC3" w:rsidRPr="00C76DDB" w14:paraId="104D3ED8" w14:textId="77777777" w:rsidTr="0063024C">
        <w:trPr>
          <w:trHeight w:val="1036"/>
        </w:trPr>
        <w:tc>
          <w:tcPr>
            <w:tcW w:w="2662" w:type="dxa"/>
            <w:vMerge/>
            <w:vAlign w:val="center"/>
          </w:tcPr>
          <w:p w14:paraId="253BF37B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07F87FDE" w14:textId="752C3C38" w:rsidR="001C6AC3" w:rsidRPr="00C76DDB" w:rsidRDefault="00E65633" w:rsidP="00E65633">
            <w:pPr>
              <w:jc w:val="center"/>
            </w:pPr>
            <w:r w:rsidRPr="00E6563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F87F6D" wp14:editId="12359D99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-12700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634E1461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570B7F0" w14:textId="77777777" w:rsidR="001C6AC3" w:rsidRPr="00C76DDB" w:rsidRDefault="001C6AC3" w:rsidP="00E00F7C">
            <w:pPr>
              <w:rPr>
                <w:rFonts w:ascii="Times New Roman" w:hAnsi="Times New Roman" w:cs="Times New Roman"/>
              </w:rPr>
            </w:pPr>
          </w:p>
        </w:tc>
      </w:tr>
    </w:tbl>
    <w:p w14:paraId="3BBEB187" w14:textId="77777777" w:rsidR="001C6AC3" w:rsidRDefault="001C6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FA7B9F" w14:textId="4F8FA97B" w:rsidR="00EA7EA3" w:rsidRDefault="001C6AC3" w:rsidP="00430DC8">
      <w:pPr>
        <w:tabs>
          <w:tab w:val="left" w:pos="17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Appendix A.</w:t>
      </w:r>
    </w:p>
    <w:p w14:paraId="325CE0CE" w14:textId="260F459F" w:rsidR="001A79AD" w:rsidRPr="001A79AD" w:rsidRDefault="001A79AD" w:rsidP="001A79AD">
      <w:pPr>
        <w:pStyle w:val="a0"/>
        <w:numPr>
          <w:ilvl w:val="0"/>
          <w:numId w:val="12"/>
        </w:numPr>
        <w:tabs>
          <w:tab w:val="left" w:pos="1778"/>
        </w:tabs>
        <w:rPr>
          <w:rFonts w:ascii="Times New Roman" w:hAnsi="Times New Roman" w:cs="Times New Roman"/>
        </w:rPr>
      </w:pPr>
      <w:r w:rsidRPr="75CAAC19">
        <w:rPr>
          <w:rFonts w:ascii="Times New Roman" w:hAnsi="Times New Roman" w:cs="Times New Roman"/>
        </w:rPr>
        <w:t>Wiring Diagram</w:t>
      </w:r>
    </w:p>
    <w:p w14:paraId="33AFF601" w14:textId="50A67D89" w:rsidR="001A79AD" w:rsidRPr="00EA7EA3" w:rsidRDefault="009E2018" w:rsidP="00B04B8E">
      <w:pPr>
        <w:tabs>
          <w:tab w:val="left" w:pos="1778"/>
        </w:tabs>
        <w:jc w:val="center"/>
      </w:pPr>
      <w:r>
        <w:rPr>
          <w:noProof/>
        </w:rPr>
        <w:drawing>
          <wp:inline distT="0" distB="0" distL="0" distR="0" wp14:anchorId="1E2AC391" wp14:editId="078CB6E3">
            <wp:extent cx="7247255" cy="5818517"/>
            <wp:effectExtent l="9525" t="0" r="1270" b="1270"/>
            <wp:docPr id="14873891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89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65971" cy="583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9AD" w:rsidRPr="00EA7EA3" w:rsidSect="00436EDC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D8314" w14:textId="77777777" w:rsidR="00F95975" w:rsidRDefault="00F95975" w:rsidP="00FB5C14">
      <w:pPr>
        <w:spacing w:after="0" w:line="240" w:lineRule="auto"/>
      </w:pPr>
      <w:r>
        <w:separator/>
      </w:r>
    </w:p>
    <w:p w14:paraId="5E3A7EA4" w14:textId="77777777" w:rsidR="00F95975" w:rsidRDefault="00F95975"/>
    <w:p w14:paraId="05193465" w14:textId="77777777" w:rsidR="00F95975" w:rsidRDefault="00F95975" w:rsidP="00FC304C"/>
  </w:endnote>
  <w:endnote w:type="continuationSeparator" w:id="0">
    <w:p w14:paraId="7EFC4B76" w14:textId="77777777" w:rsidR="00F95975" w:rsidRDefault="00F95975" w:rsidP="00FB5C14">
      <w:pPr>
        <w:spacing w:after="0" w:line="240" w:lineRule="auto"/>
      </w:pPr>
      <w:r>
        <w:continuationSeparator/>
      </w:r>
    </w:p>
    <w:p w14:paraId="2FE7E754" w14:textId="77777777" w:rsidR="00F95975" w:rsidRDefault="00F95975"/>
    <w:p w14:paraId="6EA245EC" w14:textId="77777777" w:rsidR="00F95975" w:rsidRDefault="00F95975" w:rsidP="00FC304C"/>
  </w:endnote>
  <w:endnote w:type="continuationNotice" w:id="1">
    <w:p w14:paraId="4DFB2998" w14:textId="77777777" w:rsidR="00F95975" w:rsidRDefault="00F959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AA419EA-9839-4F15-99FD-FFA6A1ECCDF1}"/>
    <w:embedBold r:id="rId2" w:fontKey="{0DC91976-10BA-4ACB-997C-BA237624BAAC}"/>
    <w:embedItalic r:id="rId3" w:fontKey="{6FD9735A-1B23-42C3-BB23-9ACEC545BE44}"/>
    <w:embedBoldItalic r:id="rId4" w:fontKey="{B4F6331B-207A-4A4A-8738-57D6064024D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5" w:subsetted="1" w:fontKey="{4D5A294C-F09D-4BA1-863B-BDD0A1A6478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076C8157-8A7D-4738-9595-FFEC37FF8AA5}"/>
  </w:font>
  <w:font w:name="Inter">
    <w:altName w:val="Cambria"/>
    <w:charset w:val="00"/>
    <w:family w:val="auto"/>
    <w:pitch w:val="variable"/>
    <w:sig w:usb0="E00002FF" w:usb1="1200A1FF" w:usb2="00000001" w:usb3="00000000" w:csb0="0000019F" w:csb1="00000000"/>
    <w:embedRegular r:id="rId7" w:fontKey="{F54C1B17-AF29-4FF6-8A98-2555191F6625}"/>
    <w:embedBold r:id="rId8" w:fontKey="{1C0B9256-2595-4B01-AA7F-E0C7A0AFB56C}"/>
    <w:embedItalic r:id="rId9" w:fontKey="{C2C0F36D-7588-490B-8DAA-77E9F62154F4}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  <w:embedRegular r:id="rId10" w:fontKey="{E1AC832B-F8AF-4750-84FF-EE3DCEAA3A74}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  <w:embedRegular r:id="rId11" w:fontKey="{67453F3C-6020-4DC3-B9D0-CC60F094B8F9}"/>
    <w:embedBold r:id="rId12" w:fontKey="{5B4C3DA5-EAB6-4FD9-B5A2-C61F78358885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153F591C-149C-484B-AC4A-730B5B4A9F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F2C5F7FF-A9DF-4F81-B072-E2791F176830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2E34C1" w14:textId="00A0FF06" w:rsidR="00FD5C7E" w:rsidRDefault="00DF0137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FTP-001-B</w:t>
                          </w:r>
                        </w:p>
                        <w:p w14:paraId="6222B55F" w14:textId="5E160798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0E2E34C1" w14:textId="00A0FF06" w:rsidR="00FD5C7E" w:rsidRDefault="00DF0137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FTP-001-B</w:t>
                    </w:r>
                  </w:p>
                  <w:p w14:paraId="6222B55F" w14:textId="5E160798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clsh="http://schemas.microsoft.com/office/drawing/2020/classificationShape">
          <w:pict w14:anchorId="4D2168ED">
            <v:line id="직선 연결선 3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454.35pt,-17.6pt" to="959.9pt,-17.6pt" w14:anchorId="63CEA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FC2D8" w14:textId="77777777" w:rsidR="00F95975" w:rsidRDefault="00F95975" w:rsidP="00FB5C14">
      <w:pPr>
        <w:spacing w:after="0" w:line="240" w:lineRule="auto"/>
      </w:pPr>
      <w:r>
        <w:separator/>
      </w:r>
    </w:p>
    <w:p w14:paraId="47E29516" w14:textId="77777777" w:rsidR="00F95975" w:rsidRDefault="00F95975"/>
    <w:p w14:paraId="5A7E44CF" w14:textId="77777777" w:rsidR="00F95975" w:rsidRDefault="00F95975" w:rsidP="00FC304C"/>
  </w:footnote>
  <w:footnote w:type="continuationSeparator" w:id="0">
    <w:p w14:paraId="7DC34010" w14:textId="77777777" w:rsidR="00F95975" w:rsidRDefault="00F95975" w:rsidP="00FB5C14">
      <w:pPr>
        <w:spacing w:after="0" w:line="240" w:lineRule="auto"/>
      </w:pPr>
      <w:r>
        <w:continuationSeparator/>
      </w:r>
    </w:p>
    <w:p w14:paraId="467D9049" w14:textId="77777777" w:rsidR="00F95975" w:rsidRDefault="00F95975"/>
    <w:p w14:paraId="5A151EB4" w14:textId="77777777" w:rsidR="00F95975" w:rsidRDefault="00F95975" w:rsidP="00FC304C"/>
  </w:footnote>
  <w:footnote w:type="continuationNotice" w:id="1">
    <w:p w14:paraId="177428C5" w14:textId="77777777" w:rsidR="00F95975" w:rsidRDefault="00F959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0DB9C809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159093A7">
            <v:line id="Straight Connector 9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spid="_x0000_s1026" strokecolor="#170d54 [3213]" strokeweight=".5pt" from="0,18.4pt" to="504.55pt,18.4pt" w14:anchorId="6198D6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Times New Roman" w:hAnsi="Times New Roman" w:cs="Times New Roman" w:hint="eastAsia"/>
            <w:sz w:val="24"/>
            <w:szCs w:val="24"/>
          </w:rPr>
          <w:t>Factory Acceptance Test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03B5830B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BDA4597">
            <v:line id="Straight Connector 9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spid="_x0000_s1026" strokecolor="#170d54 [3213]" strokeweight=".5pt" from="0,18.4pt" to="504.55pt,18.4pt" w14:anchorId="78876F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C5C58">
          <w:rPr>
            <w:rFonts w:ascii="Inter Medium" w:hAnsi="Inter Medium"/>
            <w:sz w:val="24"/>
            <w:szCs w:val="24"/>
          </w:rPr>
          <w:t>Factory Acceptance Test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4C8"/>
    <w:multiLevelType w:val="hybridMultilevel"/>
    <w:tmpl w:val="EBD4E16E"/>
    <w:lvl w:ilvl="0" w:tplc="B802DC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" w15:restartNumberingAfterBreak="0">
    <w:nsid w:val="02791BC4"/>
    <w:multiLevelType w:val="multilevel"/>
    <w:tmpl w:val="D2826932"/>
    <w:lvl w:ilvl="0">
      <w:start w:val="1"/>
      <w:numFmt w:val="decimal"/>
      <w:lvlText w:val="%1."/>
      <w:lvlJc w:val="left"/>
      <w:pPr>
        <w:tabs>
          <w:tab w:val="num" w:pos="1720"/>
        </w:tabs>
        <w:ind w:left="1720" w:hanging="360"/>
      </w:pPr>
    </w:lvl>
    <w:lvl w:ilvl="1" w:tentative="1">
      <w:start w:val="1"/>
      <w:numFmt w:val="decimal"/>
      <w:lvlText w:val="%2."/>
      <w:lvlJc w:val="left"/>
      <w:pPr>
        <w:tabs>
          <w:tab w:val="num" w:pos="2440"/>
        </w:tabs>
        <w:ind w:left="2440" w:hanging="360"/>
      </w:pPr>
    </w:lvl>
    <w:lvl w:ilvl="2" w:tentative="1">
      <w:start w:val="1"/>
      <w:numFmt w:val="decimal"/>
      <w:lvlText w:val="%3."/>
      <w:lvlJc w:val="left"/>
      <w:pPr>
        <w:tabs>
          <w:tab w:val="num" w:pos="3160"/>
        </w:tabs>
        <w:ind w:left="3160" w:hanging="360"/>
      </w:pPr>
    </w:lvl>
    <w:lvl w:ilvl="3" w:tentative="1">
      <w:start w:val="1"/>
      <w:numFmt w:val="decimal"/>
      <w:lvlText w:val="%4."/>
      <w:lvlJc w:val="left"/>
      <w:pPr>
        <w:tabs>
          <w:tab w:val="num" w:pos="3880"/>
        </w:tabs>
        <w:ind w:left="3880" w:hanging="360"/>
      </w:pPr>
    </w:lvl>
    <w:lvl w:ilvl="4" w:tentative="1">
      <w:start w:val="1"/>
      <w:numFmt w:val="decimal"/>
      <w:lvlText w:val="%5."/>
      <w:lvlJc w:val="left"/>
      <w:pPr>
        <w:tabs>
          <w:tab w:val="num" w:pos="4600"/>
        </w:tabs>
        <w:ind w:left="4600" w:hanging="360"/>
      </w:pPr>
    </w:lvl>
    <w:lvl w:ilvl="5" w:tentative="1">
      <w:start w:val="1"/>
      <w:numFmt w:val="decimal"/>
      <w:lvlText w:val="%6."/>
      <w:lvlJc w:val="left"/>
      <w:pPr>
        <w:tabs>
          <w:tab w:val="num" w:pos="5320"/>
        </w:tabs>
        <w:ind w:left="5320" w:hanging="360"/>
      </w:pPr>
    </w:lvl>
    <w:lvl w:ilvl="6" w:tentative="1">
      <w:start w:val="1"/>
      <w:numFmt w:val="decimal"/>
      <w:lvlText w:val="%7."/>
      <w:lvlJc w:val="left"/>
      <w:pPr>
        <w:tabs>
          <w:tab w:val="num" w:pos="6040"/>
        </w:tabs>
        <w:ind w:left="6040" w:hanging="360"/>
      </w:pPr>
    </w:lvl>
    <w:lvl w:ilvl="7" w:tentative="1">
      <w:start w:val="1"/>
      <w:numFmt w:val="decimal"/>
      <w:lvlText w:val="%8."/>
      <w:lvlJc w:val="left"/>
      <w:pPr>
        <w:tabs>
          <w:tab w:val="num" w:pos="6760"/>
        </w:tabs>
        <w:ind w:left="6760" w:hanging="360"/>
      </w:pPr>
    </w:lvl>
    <w:lvl w:ilvl="8" w:tentative="1">
      <w:start w:val="1"/>
      <w:numFmt w:val="decimal"/>
      <w:lvlText w:val="%9."/>
      <w:lvlJc w:val="left"/>
      <w:pPr>
        <w:tabs>
          <w:tab w:val="num" w:pos="7480"/>
        </w:tabs>
        <w:ind w:left="7480" w:hanging="360"/>
      </w:pPr>
    </w:lvl>
  </w:abstractNum>
  <w:abstractNum w:abstractNumId="2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114874"/>
    <w:multiLevelType w:val="hybridMultilevel"/>
    <w:tmpl w:val="0BA88EEC"/>
    <w:lvl w:ilvl="0" w:tplc="9C168AC4">
      <w:numFmt w:val="bullet"/>
      <w:lvlText w:val="※"/>
      <w:lvlJc w:val="left"/>
      <w:pPr>
        <w:ind w:left="1352" w:hanging="360"/>
      </w:pPr>
      <w:rPr>
        <w:rFonts w:ascii="맑은 고딕" w:eastAsia="맑은 고딕" w:hAnsi="맑은 고딕" w:cs="Times New Roman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5" w15:restartNumberingAfterBreak="0">
    <w:nsid w:val="50E704DE"/>
    <w:multiLevelType w:val="hybridMultilevel"/>
    <w:tmpl w:val="E21CE656"/>
    <w:lvl w:ilvl="0" w:tplc="A04C0958">
      <w:start w:val="1"/>
      <w:numFmt w:val="bullet"/>
      <w:lvlText w:val="-"/>
      <w:lvlJc w:val="left"/>
      <w:pPr>
        <w:ind w:left="1352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6" w15:restartNumberingAfterBreak="0">
    <w:nsid w:val="565D70EA"/>
    <w:multiLevelType w:val="hybridMultilevel"/>
    <w:tmpl w:val="A0CE9E32"/>
    <w:lvl w:ilvl="0" w:tplc="3E2C8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CE43DC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46616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54822B1"/>
    <w:multiLevelType w:val="hybridMultilevel"/>
    <w:tmpl w:val="A0F8E110"/>
    <w:lvl w:ilvl="0" w:tplc="72B29FBC">
      <w:start w:val="1"/>
      <w:numFmt w:val="decimal"/>
      <w:lvlText w:val="%1."/>
      <w:lvlJc w:val="left"/>
      <w:pPr>
        <w:ind w:left="135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72" w:hanging="440"/>
      </w:pPr>
    </w:lvl>
    <w:lvl w:ilvl="2" w:tplc="0409001B" w:tentative="1">
      <w:start w:val="1"/>
      <w:numFmt w:val="lowerRoman"/>
      <w:lvlText w:val="%3."/>
      <w:lvlJc w:val="right"/>
      <w:pPr>
        <w:ind w:left="2312" w:hanging="440"/>
      </w:pPr>
    </w:lvl>
    <w:lvl w:ilvl="3" w:tplc="0409000F" w:tentative="1">
      <w:start w:val="1"/>
      <w:numFmt w:val="decimal"/>
      <w:lvlText w:val="%4."/>
      <w:lvlJc w:val="left"/>
      <w:pPr>
        <w:ind w:left="2752" w:hanging="440"/>
      </w:pPr>
    </w:lvl>
    <w:lvl w:ilvl="4" w:tplc="04090019" w:tentative="1">
      <w:start w:val="1"/>
      <w:numFmt w:val="upperLetter"/>
      <w:lvlText w:val="%5."/>
      <w:lvlJc w:val="left"/>
      <w:pPr>
        <w:ind w:left="3192" w:hanging="440"/>
      </w:pPr>
    </w:lvl>
    <w:lvl w:ilvl="5" w:tplc="0409001B" w:tentative="1">
      <w:start w:val="1"/>
      <w:numFmt w:val="lowerRoman"/>
      <w:lvlText w:val="%6."/>
      <w:lvlJc w:val="right"/>
      <w:pPr>
        <w:ind w:left="3632" w:hanging="440"/>
      </w:pPr>
    </w:lvl>
    <w:lvl w:ilvl="6" w:tplc="0409000F" w:tentative="1">
      <w:start w:val="1"/>
      <w:numFmt w:val="decimal"/>
      <w:lvlText w:val="%7."/>
      <w:lvlJc w:val="left"/>
      <w:pPr>
        <w:ind w:left="4072" w:hanging="440"/>
      </w:pPr>
    </w:lvl>
    <w:lvl w:ilvl="7" w:tplc="04090019" w:tentative="1">
      <w:start w:val="1"/>
      <w:numFmt w:val="upperLetter"/>
      <w:lvlText w:val="%8."/>
      <w:lvlJc w:val="left"/>
      <w:pPr>
        <w:ind w:left="4512" w:hanging="440"/>
      </w:pPr>
    </w:lvl>
    <w:lvl w:ilvl="8" w:tplc="0409001B" w:tentative="1">
      <w:start w:val="1"/>
      <w:numFmt w:val="lowerRoman"/>
      <w:lvlText w:val="%9."/>
      <w:lvlJc w:val="right"/>
      <w:pPr>
        <w:ind w:left="4952" w:hanging="440"/>
      </w:pPr>
    </w:lvl>
  </w:abstractNum>
  <w:abstractNum w:abstractNumId="10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DC02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B97E889"/>
    <w:multiLevelType w:val="multilevel"/>
    <w:tmpl w:val="32DA58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7"/>
      <w:numFmt w:val="decimal"/>
      <w:lvlText w:val="%1.%2"/>
      <w:lvlJc w:val="left"/>
      <w:pPr>
        <w:ind w:left="992" w:hanging="567"/>
      </w:pPr>
      <w:rPr>
        <w:rFonts w:ascii="Times New Roman" w:hAnsi="Times New Roman" w:hint="default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low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low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CA633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516380322">
    <w:abstractNumId w:val="12"/>
  </w:num>
  <w:num w:numId="2" w16cid:durableId="2050298357">
    <w:abstractNumId w:val="3"/>
  </w:num>
  <w:num w:numId="3" w16cid:durableId="1166481288">
    <w:abstractNumId w:val="10"/>
  </w:num>
  <w:num w:numId="4" w16cid:durableId="1526208323">
    <w:abstractNumId w:val="2"/>
  </w:num>
  <w:num w:numId="5" w16cid:durableId="226038183">
    <w:abstractNumId w:val="8"/>
  </w:num>
  <w:num w:numId="6" w16cid:durableId="719941202">
    <w:abstractNumId w:val="13"/>
  </w:num>
  <w:num w:numId="7" w16cid:durableId="258494133">
    <w:abstractNumId w:val="4"/>
  </w:num>
  <w:num w:numId="8" w16cid:durableId="1196040936">
    <w:abstractNumId w:val="7"/>
  </w:num>
  <w:num w:numId="9" w16cid:durableId="902059355">
    <w:abstractNumId w:val="9"/>
  </w:num>
  <w:num w:numId="10" w16cid:durableId="1432775452">
    <w:abstractNumId w:val="5"/>
  </w:num>
  <w:num w:numId="11" w16cid:durableId="1219972906">
    <w:abstractNumId w:val="11"/>
  </w:num>
  <w:num w:numId="12" w16cid:durableId="1043168208">
    <w:abstractNumId w:val="6"/>
  </w:num>
  <w:num w:numId="13" w16cid:durableId="1085106321">
    <w:abstractNumId w:val="0"/>
  </w:num>
  <w:num w:numId="14" w16cid:durableId="2397983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A02"/>
    <w:rsid w:val="000031C9"/>
    <w:rsid w:val="0000337B"/>
    <w:rsid w:val="00003764"/>
    <w:rsid w:val="000039E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4048B"/>
    <w:rsid w:val="000406BC"/>
    <w:rsid w:val="00040AED"/>
    <w:rsid w:val="00041245"/>
    <w:rsid w:val="00041614"/>
    <w:rsid w:val="00041F1A"/>
    <w:rsid w:val="00042653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547"/>
    <w:rsid w:val="00046709"/>
    <w:rsid w:val="00047F89"/>
    <w:rsid w:val="00050D4C"/>
    <w:rsid w:val="0005184D"/>
    <w:rsid w:val="00051A36"/>
    <w:rsid w:val="00051DFD"/>
    <w:rsid w:val="0005221B"/>
    <w:rsid w:val="00052A94"/>
    <w:rsid w:val="0005317F"/>
    <w:rsid w:val="00053805"/>
    <w:rsid w:val="00053A9F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C32"/>
    <w:rsid w:val="00060DF9"/>
    <w:rsid w:val="000612CE"/>
    <w:rsid w:val="0006148A"/>
    <w:rsid w:val="00061836"/>
    <w:rsid w:val="00061E2A"/>
    <w:rsid w:val="00062090"/>
    <w:rsid w:val="0006247E"/>
    <w:rsid w:val="00062758"/>
    <w:rsid w:val="00062C8E"/>
    <w:rsid w:val="00063EAD"/>
    <w:rsid w:val="000642F1"/>
    <w:rsid w:val="000648DF"/>
    <w:rsid w:val="00065740"/>
    <w:rsid w:val="00065977"/>
    <w:rsid w:val="00066AFB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AE0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3CD"/>
    <w:rsid w:val="0008551F"/>
    <w:rsid w:val="0008572A"/>
    <w:rsid w:val="0008591C"/>
    <w:rsid w:val="00085D5A"/>
    <w:rsid w:val="00085E7D"/>
    <w:rsid w:val="000860D7"/>
    <w:rsid w:val="000879C9"/>
    <w:rsid w:val="0009057C"/>
    <w:rsid w:val="000907B9"/>
    <w:rsid w:val="00090978"/>
    <w:rsid w:val="0009146B"/>
    <w:rsid w:val="00091634"/>
    <w:rsid w:val="00091AC3"/>
    <w:rsid w:val="00091B81"/>
    <w:rsid w:val="00091D48"/>
    <w:rsid w:val="00092E5A"/>
    <w:rsid w:val="00093248"/>
    <w:rsid w:val="000934E8"/>
    <w:rsid w:val="00093507"/>
    <w:rsid w:val="0009364E"/>
    <w:rsid w:val="00093C39"/>
    <w:rsid w:val="0009507A"/>
    <w:rsid w:val="00095796"/>
    <w:rsid w:val="0009643A"/>
    <w:rsid w:val="00096997"/>
    <w:rsid w:val="00096C32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4E"/>
    <w:rsid w:val="000B166D"/>
    <w:rsid w:val="000B2F94"/>
    <w:rsid w:val="000B3426"/>
    <w:rsid w:val="000B42C6"/>
    <w:rsid w:val="000B54F2"/>
    <w:rsid w:val="000B5AB6"/>
    <w:rsid w:val="000B63EB"/>
    <w:rsid w:val="000B7528"/>
    <w:rsid w:val="000B7A18"/>
    <w:rsid w:val="000B7A5D"/>
    <w:rsid w:val="000B7AE6"/>
    <w:rsid w:val="000B7C72"/>
    <w:rsid w:val="000C0024"/>
    <w:rsid w:val="000C07FE"/>
    <w:rsid w:val="000C120B"/>
    <w:rsid w:val="000C1B09"/>
    <w:rsid w:val="000C1B77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7EA"/>
    <w:rsid w:val="000D0AA2"/>
    <w:rsid w:val="000D0ACE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5F29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5376"/>
    <w:rsid w:val="000F550D"/>
    <w:rsid w:val="000F5BE0"/>
    <w:rsid w:val="000F5C46"/>
    <w:rsid w:val="000F5E7F"/>
    <w:rsid w:val="000F623F"/>
    <w:rsid w:val="000F6337"/>
    <w:rsid w:val="000F6AD3"/>
    <w:rsid w:val="000F6D9C"/>
    <w:rsid w:val="000F7210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15A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2CC3"/>
    <w:rsid w:val="00143206"/>
    <w:rsid w:val="00143473"/>
    <w:rsid w:val="00143CB2"/>
    <w:rsid w:val="00143D18"/>
    <w:rsid w:val="00144046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373"/>
    <w:rsid w:val="00154508"/>
    <w:rsid w:val="00154BE6"/>
    <w:rsid w:val="00154D29"/>
    <w:rsid w:val="001556E4"/>
    <w:rsid w:val="00155C88"/>
    <w:rsid w:val="00155EEA"/>
    <w:rsid w:val="0015673E"/>
    <w:rsid w:val="00156A9D"/>
    <w:rsid w:val="001570BA"/>
    <w:rsid w:val="00157177"/>
    <w:rsid w:val="001605CC"/>
    <w:rsid w:val="00160E7D"/>
    <w:rsid w:val="00161020"/>
    <w:rsid w:val="00161DC5"/>
    <w:rsid w:val="001624E4"/>
    <w:rsid w:val="001627EE"/>
    <w:rsid w:val="001628D1"/>
    <w:rsid w:val="00162D13"/>
    <w:rsid w:val="00163055"/>
    <w:rsid w:val="0016310E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2C5A"/>
    <w:rsid w:val="00173BFE"/>
    <w:rsid w:val="0017458A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6FE0"/>
    <w:rsid w:val="001A0EBA"/>
    <w:rsid w:val="001A1110"/>
    <w:rsid w:val="001A1ECA"/>
    <w:rsid w:val="001A1EF9"/>
    <w:rsid w:val="001A2B44"/>
    <w:rsid w:val="001A3548"/>
    <w:rsid w:val="001A35E5"/>
    <w:rsid w:val="001A3DEB"/>
    <w:rsid w:val="001A4243"/>
    <w:rsid w:val="001A4AC6"/>
    <w:rsid w:val="001A5573"/>
    <w:rsid w:val="001A595C"/>
    <w:rsid w:val="001A689E"/>
    <w:rsid w:val="001A6AF0"/>
    <w:rsid w:val="001A7303"/>
    <w:rsid w:val="001A79AD"/>
    <w:rsid w:val="001B0EAB"/>
    <w:rsid w:val="001B0F0B"/>
    <w:rsid w:val="001B1091"/>
    <w:rsid w:val="001B17F2"/>
    <w:rsid w:val="001B2A40"/>
    <w:rsid w:val="001B2F33"/>
    <w:rsid w:val="001B3BFC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EE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634"/>
    <w:rsid w:val="001C52B7"/>
    <w:rsid w:val="001C6467"/>
    <w:rsid w:val="001C6800"/>
    <w:rsid w:val="001C6A0F"/>
    <w:rsid w:val="001C6AC3"/>
    <w:rsid w:val="001C75B0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A47"/>
    <w:rsid w:val="001E0F7A"/>
    <w:rsid w:val="001E13AD"/>
    <w:rsid w:val="001E1EDB"/>
    <w:rsid w:val="001E2642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71"/>
    <w:rsid w:val="001F59B5"/>
    <w:rsid w:val="001F59E6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3735"/>
    <w:rsid w:val="00204C89"/>
    <w:rsid w:val="00204DDF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9DC"/>
    <w:rsid w:val="00212CB9"/>
    <w:rsid w:val="00213007"/>
    <w:rsid w:val="0021394E"/>
    <w:rsid w:val="00213F77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431"/>
    <w:rsid w:val="0025566E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4BC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8F8"/>
    <w:rsid w:val="00273A81"/>
    <w:rsid w:val="00273AEE"/>
    <w:rsid w:val="00274319"/>
    <w:rsid w:val="00274504"/>
    <w:rsid w:val="0027465A"/>
    <w:rsid w:val="002746E6"/>
    <w:rsid w:val="002749B0"/>
    <w:rsid w:val="00274DAA"/>
    <w:rsid w:val="00275830"/>
    <w:rsid w:val="00276A39"/>
    <w:rsid w:val="00276B44"/>
    <w:rsid w:val="00276F04"/>
    <w:rsid w:val="002770BC"/>
    <w:rsid w:val="002774BA"/>
    <w:rsid w:val="0027767A"/>
    <w:rsid w:val="00277BE1"/>
    <w:rsid w:val="002800D5"/>
    <w:rsid w:val="00280791"/>
    <w:rsid w:val="0028108A"/>
    <w:rsid w:val="00281A49"/>
    <w:rsid w:val="00281B8C"/>
    <w:rsid w:val="00281DD4"/>
    <w:rsid w:val="00281ED8"/>
    <w:rsid w:val="00282216"/>
    <w:rsid w:val="0028258B"/>
    <w:rsid w:val="00282C75"/>
    <w:rsid w:val="00283154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0BC"/>
    <w:rsid w:val="002914BE"/>
    <w:rsid w:val="002917BF"/>
    <w:rsid w:val="002921EF"/>
    <w:rsid w:val="002924D6"/>
    <w:rsid w:val="00292C18"/>
    <w:rsid w:val="00292C39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97EE0"/>
    <w:rsid w:val="002A04D9"/>
    <w:rsid w:val="002A0C14"/>
    <w:rsid w:val="002A1929"/>
    <w:rsid w:val="002A24FF"/>
    <w:rsid w:val="002A277B"/>
    <w:rsid w:val="002A2805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3B5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0B2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C56"/>
    <w:rsid w:val="002F4DEE"/>
    <w:rsid w:val="002F4E3C"/>
    <w:rsid w:val="002F59F4"/>
    <w:rsid w:val="002F6CC9"/>
    <w:rsid w:val="002F6FE1"/>
    <w:rsid w:val="002F7207"/>
    <w:rsid w:val="002F776D"/>
    <w:rsid w:val="00300701"/>
    <w:rsid w:val="003016A9"/>
    <w:rsid w:val="00301C4B"/>
    <w:rsid w:val="00302008"/>
    <w:rsid w:val="00302166"/>
    <w:rsid w:val="00302EDA"/>
    <w:rsid w:val="003031DF"/>
    <w:rsid w:val="003034FC"/>
    <w:rsid w:val="00303B3F"/>
    <w:rsid w:val="00303D35"/>
    <w:rsid w:val="00303FDA"/>
    <w:rsid w:val="0030442E"/>
    <w:rsid w:val="00304570"/>
    <w:rsid w:val="003045EB"/>
    <w:rsid w:val="00304D65"/>
    <w:rsid w:val="00305103"/>
    <w:rsid w:val="003063F2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70E"/>
    <w:rsid w:val="0031199F"/>
    <w:rsid w:val="00313667"/>
    <w:rsid w:val="0031402D"/>
    <w:rsid w:val="0031466D"/>
    <w:rsid w:val="00314E87"/>
    <w:rsid w:val="00315A1D"/>
    <w:rsid w:val="00315CAD"/>
    <w:rsid w:val="00315F6F"/>
    <w:rsid w:val="003167D4"/>
    <w:rsid w:val="00317158"/>
    <w:rsid w:val="00317A8C"/>
    <w:rsid w:val="00317EBA"/>
    <w:rsid w:val="00320B5E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866"/>
    <w:rsid w:val="00333AED"/>
    <w:rsid w:val="00333FDA"/>
    <w:rsid w:val="00334268"/>
    <w:rsid w:val="00334453"/>
    <w:rsid w:val="00334802"/>
    <w:rsid w:val="003351FE"/>
    <w:rsid w:val="003361C7"/>
    <w:rsid w:val="00336AD4"/>
    <w:rsid w:val="0033792F"/>
    <w:rsid w:val="00340283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714C"/>
    <w:rsid w:val="0035755E"/>
    <w:rsid w:val="003577A3"/>
    <w:rsid w:val="00357BB5"/>
    <w:rsid w:val="0036095D"/>
    <w:rsid w:val="00361673"/>
    <w:rsid w:val="00361740"/>
    <w:rsid w:val="0036242C"/>
    <w:rsid w:val="003626A3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502"/>
    <w:rsid w:val="00374664"/>
    <w:rsid w:val="0037492C"/>
    <w:rsid w:val="00374AF6"/>
    <w:rsid w:val="00377315"/>
    <w:rsid w:val="003773D1"/>
    <w:rsid w:val="00377F85"/>
    <w:rsid w:val="003803CD"/>
    <w:rsid w:val="003804F0"/>
    <w:rsid w:val="003806EA"/>
    <w:rsid w:val="00380A6D"/>
    <w:rsid w:val="00381297"/>
    <w:rsid w:val="00382569"/>
    <w:rsid w:val="00382BB6"/>
    <w:rsid w:val="00382DC0"/>
    <w:rsid w:val="00383C0C"/>
    <w:rsid w:val="0038450A"/>
    <w:rsid w:val="00384BFA"/>
    <w:rsid w:val="00385B60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898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0B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34D6"/>
    <w:rsid w:val="003A3A29"/>
    <w:rsid w:val="003A3C0C"/>
    <w:rsid w:val="003A44AA"/>
    <w:rsid w:val="003A456E"/>
    <w:rsid w:val="003A4806"/>
    <w:rsid w:val="003A494F"/>
    <w:rsid w:val="003A5BA0"/>
    <w:rsid w:val="003A5FEE"/>
    <w:rsid w:val="003A62BF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BE"/>
    <w:rsid w:val="003C26A1"/>
    <w:rsid w:val="003C2740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90D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5DE"/>
    <w:rsid w:val="003F700D"/>
    <w:rsid w:val="003F73BD"/>
    <w:rsid w:val="003F7B27"/>
    <w:rsid w:val="0040000F"/>
    <w:rsid w:val="004002AB"/>
    <w:rsid w:val="004008ED"/>
    <w:rsid w:val="00401318"/>
    <w:rsid w:val="00401FD0"/>
    <w:rsid w:val="0040235B"/>
    <w:rsid w:val="0040348A"/>
    <w:rsid w:val="004049EE"/>
    <w:rsid w:val="00404EB4"/>
    <w:rsid w:val="004054A4"/>
    <w:rsid w:val="00406025"/>
    <w:rsid w:val="00406F8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4A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CB6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929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3E33"/>
    <w:rsid w:val="0044425D"/>
    <w:rsid w:val="00444AFF"/>
    <w:rsid w:val="00445A69"/>
    <w:rsid w:val="004460EB"/>
    <w:rsid w:val="00446133"/>
    <w:rsid w:val="00446A27"/>
    <w:rsid w:val="004473ED"/>
    <w:rsid w:val="00447575"/>
    <w:rsid w:val="00450311"/>
    <w:rsid w:val="0045125E"/>
    <w:rsid w:val="0045177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6F92"/>
    <w:rsid w:val="00457686"/>
    <w:rsid w:val="004608C2"/>
    <w:rsid w:val="00462D2F"/>
    <w:rsid w:val="0046428D"/>
    <w:rsid w:val="00464B9F"/>
    <w:rsid w:val="00465652"/>
    <w:rsid w:val="00465C67"/>
    <w:rsid w:val="0046615B"/>
    <w:rsid w:val="004663C1"/>
    <w:rsid w:val="00467FAC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3100"/>
    <w:rsid w:val="0048337B"/>
    <w:rsid w:val="004840EC"/>
    <w:rsid w:val="004866A0"/>
    <w:rsid w:val="004869C0"/>
    <w:rsid w:val="0048736D"/>
    <w:rsid w:val="00487D70"/>
    <w:rsid w:val="00487E16"/>
    <w:rsid w:val="00490224"/>
    <w:rsid w:val="00490634"/>
    <w:rsid w:val="004913ED"/>
    <w:rsid w:val="00491CD9"/>
    <w:rsid w:val="00491F27"/>
    <w:rsid w:val="00492C85"/>
    <w:rsid w:val="00492DEC"/>
    <w:rsid w:val="00492E74"/>
    <w:rsid w:val="0049319D"/>
    <w:rsid w:val="004935AA"/>
    <w:rsid w:val="00493AD2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247B"/>
    <w:rsid w:val="004B2FCE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4C9"/>
    <w:rsid w:val="004B68C5"/>
    <w:rsid w:val="004B7011"/>
    <w:rsid w:val="004B7070"/>
    <w:rsid w:val="004B764F"/>
    <w:rsid w:val="004C0A9C"/>
    <w:rsid w:val="004C106F"/>
    <w:rsid w:val="004C13B8"/>
    <w:rsid w:val="004C1DB0"/>
    <w:rsid w:val="004C2167"/>
    <w:rsid w:val="004C218A"/>
    <w:rsid w:val="004C27A4"/>
    <w:rsid w:val="004C2DAD"/>
    <w:rsid w:val="004C3707"/>
    <w:rsid w:val="004C3B7D"/>
    <w:rsid w:val="004C42ED"/>
    <w:rsid w:val="004C4417"/>
    <w:rsid w:val="004C4DD6"/>
    <w:rsid w:val="004C4F2B"/>
    <w:rsid w:val="004C5C58"/>
    <w:rsid w:val="004C6337"/>
    <w:rsid w:val="004C69CC"/>
    <w:rsid w:val="004C6CCF"/>
    <w:rsid w:val="004C7449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4E4E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1A86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3C6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5D6"/>
    <w:rsid w:val="0051075F"/>
    <w:rsid w:val="00511852"/>
    <w:rsid w:val="00511B4B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17F25"/>
    <w:rsid w:val="00520400"/>
    <w:rsid w:val="00521728"/>
    <w:rsid w:val="005218A5"/>
    <w:rsid w:val="00521ECE"/>
    <w:rsid w:val="005224D5"/>
    <w:rsid w:val="00522727"/>
    <w:rsid w:val="00522C37"/>
    <w:rsid w:val="00523834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3A91"/>
    <w:rsid w:val="00534711"/>
    <w:rsid w:val="005362C0"/>
    <w:rsid w:val="005365C0"/>
    <w:rsid w:val="0053697D"/>
    <w:rsid w:val="00536D4F"/>
    <w:rsid w:val="0053737A"/>
    <w:rsid w:val="00540130"/>
    <w:rsid w:val="0054235E"/>
    <w:rsid w:val="00542480"/>
    <w:rsid w:val="00542996"/>
    <w:rsid w:val="00542CCA"/>
    <w:rsid w:val="00543483"/>
    <w:rsid w:val="005437E3"/>
    <w:rsid w:val="00543A5D"/>
    <w:rsid w:val="00544381"/>
    <w:rsid w:val="0054459A"/>
    <w:rsid w:val="00544D3C"/>
    <w:rsid w:val="00545F63"/>
    <w:rsid w:val="00546110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468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2DC6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124D"/>
    <w:rsid w:val="0059224A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90C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074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EE8"/>
    <w:rsid w:val="005C55EB"/>
    <w:rsid w:val="005C57FF"/>
    <w:rsid w:val="005C58F5"/>
    <w:rsid w:val="005C5A62"/>
    <w:rsid w:val="005C5F8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711"/>
    <w:rsid w:val="005D1C02"/>
    <w:rsid w:val="005D200A"/>
    <w:rsid w:val="005D266E"/>
    <w:rsid w:val="005D3285"/>
    <w:rsid w:val="005D334B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84"/>
    <w:rsid w:val="005E5DDD"/>
    <w:rsid w:val="005E661F"/>
    <w:rsid w:val="005E66FF"/>
    <w:rsid w:val="005E6763"/>
    <w:rsid w:val="005E67AE"/>
    <w:rsid w:val="005E67F1"/>
    <w:rsid w:val="005E6CB0"/>
    <w:rsid w:val="005E6E79"/>
    <w:rsid w:val="005E7128"/>
    <w:rsid w:val="005E72F5"/>
    <w:rsid w:val="005E7347"/>
    <w:rsid w:val="005E747E"/>
    <w:rsid w:val="005E74BB"/>
    <w:rsid w:val="005F09A4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0994"/>
    <w:rsid w:val="00600EBC"/>
    <w:rsid w:val="006013B0"/>
    <w:rsid w:val="006019B6"/>
    <w:rsid w:val="00601B78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134B"/>
    <w:rsid w:val="00622EBD"/>
    <w:rsid w:val="0062393B"/>
    <w:rsid w:val="006239E9"/>
    <w:rsid w:val="00623E6D"/>
    <w:rsid w:val="0062410E"/>
    <w:rsid w:val="006244C6"/>
    <w:rsid w:val="0062588F"/>
    <w:rsid w:val="00625C77"/>
    <w:rsid w:val="00626692"/>
    <w:rsid w:val="00626B19"/>
    <w:rsid w:val="00626BC9"/>
    <w:rsid w:val="006271C4"/>
    <w:rsid w:val="00627338"/>
    <w:rsid w:val="0062754A"/>
    <w:rsid w:val="0062783D"/>
    <w:rsid w:val="00627A5F"/>
    <w:rsid w:val="00627C3C"/>
    <w:rsid w:val="0063024C"/>
    <w:rsid w:val="0063086F"/>
    <w:rsid w:val="006308A9"/>
    <w:rsid w:val="00630A1E"/>
    <w:rsid w:val="00630B72"/>
    <w:rsid w:val="00630B88"/>
    <w:rsid w:val="0063120A"/>
    <w:rsid w:val="00631851"/>
    <w:rsid w:val="0063242F"/>
    <w:rsid w:val="0063248A"/>
    <w:rsid w:val="006328FA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4B0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3AA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5BA2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6D7F"/>
    <w:rsid w:val="00677266"/>
    <w:rsid w:val="006772BC"/>
    <w:rsid w:val="006774AB"/>
    <w:rsid w:val="0067759E"/>
    <w:rsid w:val="00677810"/>
    <w:rsid w:val="00677CAD"/>
    <w:rsid w:val="00677F6F"/>
    <w:rsid w:val="006805D9"/>
    <w:rsid w:val="006805DD"/>
    <w:rsid w:val="00680663"/>
    <w:rsid w:val="006806C6"/>
    <w:rsid w:val="0068077C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BB9"/>
    <w:rsid w:val="00687D98"/>
    <w:rsid w:val="00690057"/>
    <w:rsid w:val="006901A2"/>
    <w:rsid w:val="0069096D"/>
    <w:rsid w:val="00691259"/>
    <w:rsid w:val="0069174E"/>
    <w:rsid w:val="00691B2E"/>
    <w:rsid w:val="00692709"/>
    <w:rsid w:val="006929CC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582"/>
    <w:rsid w:val="006A06D4"/>
    <w:rsid w:val="006A0769"/>
    <w:rsid w:val="006A0F45"/>
    <w:rsid w:val="006A1307"/>
    <w:rsid w:val="006A1599"/>
    <w:rsid w:val="006A29DC"/>
    <w:rsid w:val="006A2BE6"/>
    <w:rsid w:val="006A40C7"/>
    <w:rsid w:val="006A419F"/>
    <w:rsid w:val="006A4730"/>
    <w:rsid w:val="006A478E"/>
    <w:rsid w:val="006A6364"/>
    <w:rsid w:val="006A69A4"/>
    <w:rsid w:val="006A6B0F"/>
    <w:rsid w:val="006A7435"/>
    <w:rsid w:val="006A7B0F"/>
    <w:rsid w:val="006A7E0E"/>
    <w:rsid w:val="006B01A6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5F1B"/>
    <w:rsid w:val="006D61A7"/>
    <w:rsid w:val="006D63E4"/>
    <w:rsid w:val="006D689A"/>
    <w:rsid w:val="006D6B2A"/>
    <w:rsid w:val="006D70B6"/>
    <w:rsid w:val="006D7840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72C1"/>
    <w:rsid w:val="006F0240"/>
    <w:rsid w:val="006F15C9"/>
    <w:rsid w:val="006F1C87"/>
    <w:rsid w:val="006F1DA0"/>
    <w:rsid w:val="006F1DEA"/>
    <w:rsid w:val="006F2581"/>
    <w:rsid w:val="006F2B4E"/>
    <w:rsid w:val="006F32CE"/>
    <w:rsid w:val="006F3535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07DF7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965"/>
    <w:rsid w:val="00715A15"/>
    <w:rsid w:val="0071639B"/>
    <w:rsid w:val="007167FE"/>
    <w:rsid w:val="00716BB0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CE"/>
    <w:rsid w:val="007247FE"/>
    <w:rsid w:val="0072484E"/>
    <w:rsid w:val="00724A31"/>
    <w:rsid w:val="00724AC6"/>
    <w:rsid w:val="007250B6"/>
    <w:rsid w:val="0072569A"/>
    <w:rsid w:val="00725EC8"/>
    <w:rsid w:val="007261C8"/>
    <w:rsid w:val="00726677"/>
    <w:rsid w:val="00726D31"/>
    <w:rsid w:val="00727FF6"/>
    <w:rsid w:val="00730529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37C1F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CD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630"/>
    <w:rsid w:val="00773DBF"/>
    <w:rsid w:val="00773F91"/>
    <w:rsid w:val="007741AB"/>
    <w:rsid w:val="007742CF"/>
    <w:rsid w:val="007743F3"/>
    <w:rsid w:val="007753F9"/>
    <w:rsid w:val="00775B76"/>
    <w:rsid w:val="00775D6C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20"/>
    <w:rsid w:val="0078784C"/>
    <w:rsid w:val="007878A4"/>
    <w:rsid w:val="00787949"/>
    <w:rsid w:val="00787B1C"/>
    <w:rsid w:val="00787B4C"/>
    <w:rsid w:val="00787C4C"/>
    <w:rsid w:val="00790074"/>
    <w:rsid w:val="00790132"/>
    <w:rsid w:val="00790837"/>
    <w:rsid w:val="00790D11"/>
    <w:rsid w:val="007913B4"/>
    <w:rsid w:val="007916FB"/>
    <w:rsid w:val="0079310B"/>
    <w:rsid w:val="0079314B"/>
    <w:rsid w:val="0079378A"/>
    <w:rsid w:val="00793EBC"/>
    <w:rsid w:val="0079411F"/>
    <w:rsid w:val="007944AF"/>
    <w:rsid w:val="0079498E"/>
    <w:rsid w:val="00795B3E"/>
    <w:rsid w:val="00795B40"/>
    <w:rsid w:val="00796097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5C9"/>
    <w:rsid w:val="007A37C9"/>
    <w:rsid w:val="007A3FC1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A69A1"/>
    <w:rsid w:val="007B0B6F"/>
    <w:rsid w:val="007B0B74"/>
    <w:rsid w:val="007B21B5"/>
    <w:rsid w:val="007B2984"/>
    <w:rsid w:val="007B2CB7"/>
    <w:rsid w:val="007B414D"/>
    <w:rsid w:val="007B4522"/>
    <w:rsid w:val="007B455D"/>
    <w:rsid w:val="007B45C1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0EC8"/>
    <w:rsid w:val="007E117D"/>
    <w:rsid w:val="007E13BA"/>
    <w:rsid w:val="007E20EC"/>
    <w:rsid w:val="007E2AF5"/>
    <w:rsid w:val="007E31B6"/>
    <w:rsid w:val="007E33AE"/>
    <w:rsid w:val="007E4870"/>
    <w:rsid w:val="007E501F"/>
    <w:rsid w:val="007E5179"/>
    <w:rsid w:val="007E5A3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0DB8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727"/>
    <w:rsid w:val="00807065"/>
    <w:rsid w:val="0080728D"/>
    <w:rsid w:val="00807342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0CB1"/>
    <w:rsid w:val="008312A4"/>
    <w:rsid w:val="00831A03"/>
    <w:rsid w:val="00831C1E"/>
    <w:rsid w:val="00831FB6"/>
    <w:rsid w:val="0083238E"/>
    <w:rsid w:val="00832CE5"/>
    <w:rsid w:val="00832F8E"/>
    <w:rsid w:val="008330C0"/>
    <w:rsid w:val="008332D3"/>
    <w:rsid w:val="008334CB"/>
    <w:rsid w:val="0083375D"/>
    <w:rsid w:val="0083386A"/>
    <w:rsid w:val="00833904"/>
    <w:rsid w:val="00833E2D"/>
    <w:rsid w:val="0083467D"/>
    <w:rsid w:val="00834DDE"/>
    <w:rsid w:val="008352DF"/>
    <w:rsid w:val="00835AFA"/>
    <w:rsid w:val="00835E65"/>
    <w:rsid w:val="008374C0"/>
    <w:rsid w:val="00837653"/>
    <w:rsid w:val="008377E6"/>
    <w:rsid w:val="0083791D"/>
    <w:rsid w:val="00837F94"/>
    <w:rsid w:val="00840751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1700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1C4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1056"/>
    <w:rsid w:val="00881329"/>
    <w:rsid w:val="00881E49"/>
    <w:rsid w:val="00881ED6"/>
    <w:rsid w:val="0088202A"/>
    <w:rsid w:val="008821EB"/>
    <w:rsid w:val="008822CF"/>
    <w:rsid w:val="00882D0A"/>
    <w:rsid w:val="00882D78"/>
    <w:rsid w:val="00883089"/>
    <w:rsid w:val="0088335E"/>
    <w:rsid w:val="008844A6"/>
    <w:rsid w:val="00885659"/>
    <w:rsid w:val="00885685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1F2D"/>
    <w:rsid w:val="0089255E"/>
    <w:rsid w:val="0089376A"/>
    <w:rsid w:val="00893A23"/>
    <w:rsid w:val="00893A36"/>
    <w:rsid w:val="00893A6B"/>
    <w:rsid w:val="00893AD8"/>
    <w:rsid w:val="00893BBB"/>
    <w:rsid w:val="008946EF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4E36"/>
    <w:rsid w:val="008A5395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5A1"/>
    <w:rsid w:val="008B2BF9"/>
    <w:rsid w:val="008B4164"/>
    <w:rsid w:val="008B4270"/>
    <w:rsid w:val="008B4CDD"/>
    <w:rsid w:val="008B4D40"/>
    <w:rsid w:val="008B5126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3B82"/>
    <w:rsid w:val="008C43A4"/>
    <w:rsid w:val="008C625B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371C"/>
    <w:rsid w:val="008D50B5"/>
    <w:rsid w:val="008D513A"/>
    <w:rsid w:val="008D5475"/>
    <w:rsid w:val="008D54CC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3EC"/>
    <w:rsid w:val="008E25A1"/>
    <w:rsid w:val="008E2C44"/>
    <w:rsid w:val="008E3E69"/>
    <w:rsid w:val="008E3FD9"/>
    <w:rsid w:val="008E40EA"/>
    <w:rsid w:val="008E40F7"/>
    <w:rsid w:val="008E410E"/>
    <w:rsid w:val="008E495C"/>
    <w:rsid w:val="008E4A23"/>
    <w:rsid w:val="008E4A9F"/>
    <w:rsid w:val="008E4CA6"/>
    <w:rsid w:val="008E4E6D"/>
    <w:rsid w:val="008E4F3F"/>
    <w:rsid w:val="008E521D"/>
    <w:rsid w:val="008E5CF4"/>
    <w:rsid w:val="008E6E39"/>
    <w:rsid w:val="008E74FB"/>
    <w:rsid w:val="008F07E2"/>
    <w:rsid w:val="008F0D71"/>
    <w:rsid w:val="008F21E9"/>
    <w:rsid w:val="008F2772"/>
    <w:rsid w:val="008F2ADA"/>
    <w:rsid w:val="008F3003"/>
    <w:rsid w:val="008F30A1"/>
    <w:rsid w:val="008F3483"/>
    <w:rsid w:val="008F3654"/>
    <w:rsid w:val="008F41DA"/>
    <w:rsid w:val="008F4488"/>
    <w:rsid w:val="008F45A8"/>
    <w:rsid w:val="008F488F"/>
    <w:rsid w:val="008F50E3"/>
    <w:rsid w:val="008F5122"/>
    <w:rsid w:val="008F58FE"/>
    <w:rsid w:val="008F5B3D"/>
    <w:rsid w:val="008F5D58"/>
    <w:rsid w:val="008F63A8"/>
    <w:rsid w:val="008F6767"/>
    <w:rsid w:val="008F6768"/>
    <w:rsid w:val="008F6B11"/>
    <w:rsid w:val="008F6B7B"/>
    <w:rsid w:val="008F6E3F"/>
    <w:rsid w:val="008F72B3"/>
    <w:rsid w:val="008F7506"/>
    <w:rsid w:val="008F783A"/>
    <w:rsid w:val="008F7887"/>
    <w:rsid w:val="009002ED"/>
    <w:rsid w:val="00900345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2B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954"/>
    <w:rsid w:val="00924D7E"/>
    <w:rsid w:val="00925645"/>
    <w:rsid w:val="00925AA7"/>
    <w:rsid w:val="009266AD"/>
    <w:rsid w:val="00926BD7"/>
    <w:rsid w:val="00926CCF"/>
    <w:rsid w:val="00926D87"/>
    <w:rsid w:val="00926EAF"/>
    <w:rsid w:val="00927007"/>
    <w:rsid w:val="009272B6"/>
    <w:rsid w:val="00927408"/>
    <w:rsid w:val="00927DEA"/>
    <w:rsid w:val="009301C1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6929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08E"/>
    <w:rsid w:val="009622EC"/>
    <w:rsid w:val="009625EB"/>
    <w:rsid w:val="0096312C"/>
    <w:rsid w:val="009634C3"/>
    <w:rsid w:val="00963DF5"/>
    <w:rsid w:val="009641D5"/>
    <w:rsid w:val="009647A6"/>
    <w:rsid w:val="00964E8D"/>
    <w:rsid w:val="00965540"/>
    <w:rsid w:val="009662EF"/>
    <w:rsid w:val="009665F2"/>
    <w:rsid w:val="00966C28"/>
    <w:rsid w:val="00966E75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5CB"/>
    <w:rsid w:val="00985D96"/>
    <w:rsid w:val="0098604B"/>
    <w:rsid w:val="0098613E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092"/>
    <w:rsid w:val="009A5332"/>
    <w:rsid w:val="009A539B"/>
    <w:rsid w:val="009A5711"/>
    <w:rsid w:val="009A5CEF"/>
    <w:rsid w:val="009A60B7"/>
    <w:rsid w:val="009A64AC"/>
    <w:rsid w:val="009A6864"/>
    <w:rsid w:val="009A6C7E"/>
    <w:rsid w:val="009A7A37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36CB"/>
    <w:rsid w:val="009C4161"/>
    <w:rsid w:val="009C4E31"/>
    <w:rsid w:val="009C4FC5"/>
    <w:rsid w:val="009C5C60"/>
    <w:rsid w:val="009C7476"/>
    <w:rsid w:val="009D0398"/>
    <w:rsid w:val="009D04D7"/>
    <w:rsid w:val="009D1024"/>
    <w:rsid w:val="009D2428"/>
    <w:rsid w:val="009D2B33"/>
    <w:rsid w:val="009D2D0E"/>
    <w:rsid w:val="009D3360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8C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018"/>
    <w:rsid w:val="009E256A"/>
    <w:rsid w:val="009E2FD2"/>
    <w:rsid w:val="009E3395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B78"/>
    <w:rsid w:val="009F4C87"/>
    <w:rsid w:val="009F4D32"/>
    <w:rsid w:val="009F5486"/>
    <w:rsid w:val="009F5FDC"/>
    <w:rsid w:val="009F6AEF"/>
    <w:rsid w:val="009F707A"/>
    <w:rsid w:val="009F7144"/>
    <w:rsid w:val="009F7292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65C"/>
    <w:rsid w:val="00A0482F"/>
    <w:rsid w:val="00A0563F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409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3B28"/>
    <w:rsid w:val="00A23F76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3B55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28B"/>
    <w:rsid w:val="00A518D2"/>
    <w:rsid w:val="00A51DC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57CFE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A74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302F"/>
    <w:rsid w:val="00A73C15"/>
    <w:rsid w:val="00A74392"/>
    <w:rsid w:val="00A75725"/>
    <w:rsid w:val="00A75B55"/>
    <w:rsid w:val="00A765A6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0AB"/>
    <w:rsid w:val="00A8375C"/>
    <w:rsid w:val="00A83AB4"/>
    <w:rsid w:val="00A83ABF"/>
    <w:rsid w:val="00A83D86"/>
    <w:rsid w:val="00A84759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BF0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5B0"/>
    <w:rsid w:val="00AA0D2D"/>
    <w:rsid w:val="00AA0F44"/>
    <w:rsid w:val="00AA15A0"/>
    <w:rsid w:val="00AA1B10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A4F"/>
    <w:rsid w:val="00AC1B8D"/>
    <w:rsid w:val="00AC1CE3"/>
    <w:rsid w:val="00AC2B18"/>
    <w:rsid w:val="00AC3200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83D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A0E"/>
    <w:rsid w:val="00AF3D6C"/>
    <w:rsid w:val="00AF3F06"/>
    <w:rsid w:val="00AF3F53"/>
    <w:rsid w:val="00AF3FF1"/>
    <w:rsid w:val="00AF4C2A"/>
    <w:rsid w:val="00AF5390"/>
    <w:rsid w:val="00AF5AF5"/>
    <w:rsid w:val="00AF629E"/>
    <w:rsid w:val="00AF6706"/>
    <w:rsid w:val="00AF7109"/>
    <w:rsid w:val="00AF72D5"/>
    <w:rsid w:val="00AF77BA"/>
    <w:rsid w:val="00AF7C9F"/>
    <w:rsid w:val="00B01112"/>
    <w:rsid w:val="00B01309"/>
    <w:rsid w:val="00B0148C"/>
    <w:rsid w:val="00B0376F"/>
    <w:rsid w:val="00B03FED"/>
    <w:rsid w:val="00B04A10"/>
    <w:rsid w:val="00B04B8E"/>
    <w:rsid w:val="00B05415"/>
    <w:rsid w:val="00B05FEE"/>
    <w:rsid w:val="00B06CA2"/>
    <w:rsid w:val="00B071C3"/>
    <w:rsid w:val="00B07583"/>
    <w:rsid w:val="00B076FF"/>
    <w:rsid w:val="00B11320"/>
    <w:rsid w:val="00B11717"/>
    <w:rsid w:val="00B11A59"/>
    <w:rsid w:val="00B12F41"/>
    <w:rsid w:val="00B141C0"/>
    <w:rsid w:val="00B14A0F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0DB2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5984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69C"/>
    <w:rsid w:val="00B83E38"/>
    <w:rsid w:val="00B84EB0"/>
    <w:rsid w:val="00B85349"/>
    <w:rsid w:val="00B858CE"/>
    <w:rsid w:val="00B878C9"/>
    <w:rsid w:val="00B87B41"/>
    <w:rsid w:val="00B87B6B"/>
    <w:rsid w:val="00B902EF"/>
    <w:rsid w:val="00B905BB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AEB"/>
    <w:rsid w:val="00B97B2B"/>
    <w:rsid w:val="00BA1174"/>
    <w:rsid w:val="00BA1487"/>
    <w:rsid w:val="00BA14BB"/>
    <w:rsid w:val="00BA17D5"/>
    <w:rsid w:val="00BA1D7E"/>
    <w:rsid w:val="00BA1EA9"/>
    <w:rsid w:val="00BA1EAF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A7F00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A2E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88B"/>
    <w:rsid w:val="00BE0C3A"/>
    <w:rsid w:val="00BE10AE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A31"/>
    <w:rsid w:val="00C03AE6"/>
    <w:rsid w:val="00C03C95"/>
    <w:rsid w:val="00C05BFF"/>
    <w:rsid w:val="00C05C73"/>
    <w:rsid w:val="00C0657F"/>
    <w:rsid w:val="00C065CB"/>
    <w:rsid w:val="00C06D49"/>
    <w:rsid w:val="00C07D93"/>
    <w:rsid w:val="00C1000A"/>
    <w:rsid w:val="00C10B2C"/>
    <w:rsid w:val="00C10E62"/>
    <w:rsid w:val="00C11D1E"/>
    <w:rsid w:val="00C11EF1"/>
    <w:rsid w:val="00C12D51"/>
    <w:rsid w:val="00C12E26"/>
    <w:rsid w:val="00C137E5"/>
    <w:rsid w:val="00C14DDB"/>
    <w:rsid w:val="00C1503B"/>
    <w:rsid w:val="00C15088"/>
    <w:rsid w:val="00C15516"/>
    <w:rsid w:val="00C15776"/>
    <w:rsid w:val="00C15905"/>
    <w:rsid w:val="00C17DDA"/>
    <w:rsid w:val="00C20CF3"/>
    <w:rsid w:val="00C212CA"/>
    <w:rsid w:val="00C215B9"/>
    <w:rsid w:val="00C22132"/>
    <w:rsid w:val="00C22373"/>
    <w:rsid w:val="00C22410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F7"/>
    <w:rsid w:val="00C26D87"/>
    <w:rsid w:val="00C27515"/>
    <w:rsid w:val="00C27713"/>
    <w:rsid w:val="00C27F4D"/>
    <w:rsid w:val="00C27F4F"/>
    <w:rsid w:val="00C3139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98"/>
    <w:rsid w:val="00C359EC"/>
    <w:rsid w:val="00C35FB3"/>
    <w:rsid w:val="00C362D2"/>
    <w:rsid w:val="00C364B9"/>
    <w:rsid w:val="00C3695A"/>
    <w:rsid w:val="00C37634"/>
    <w:rsid w:val="00C376C9"/>
    <w:rsid w:val="00C377BF"/>
    <w:rsid w:val="00C37B46"/>
    <w:rsid w:val="00C37C66"/>
    <w:rsid w:val="00C37CF4"/>
    <w:rsid w:val="00C413BB"/>
    <w:rsid w:val="00C41DBA"/>
    <w:rsid w:val="00C41E88"/>
    <w:rsid w:val="00C41F32"/>
    <w:rsid w:val="00C42280"/>
    <w:rsid w:val="00C42AAB"/>
    <w:rsid w:val="00C43519"/>
    <w:rsid w:val="00C43BC7"/>
    <w:rsid w:val="00C448EE"/>
    <w:rsid w:val="00C44FA2"/>
    <w:rsid w:val="00C45873"/>
    <w:rsid w:val="00C45AB6"/>
    <w:rsid w:val="00C46688"/>
    <w:rsid w:val="00C46A60"/>
    <w:rsid w:val="00C46B43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4E27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42A"/>
    <w:rsid w:val="00C6295E"/>
    <w:rsid w:val="00C63471"/>
    <w:rsid w:val="00C639B9"/>
    <w:rsid w:val="00C642BE"/>
    <w:rsid w:val="00C64E46"/>
    <w:rsid w:val="00C654D9"/>
    <w:rsid w:val="00C6574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4D5"/>
    <w:rsid w:val="00C835E0"/>
    <w:rsid w:val="00C8409F"/>
    <w:rsid w:val="00C844A3"/>
    <w:rsid w:val="00C845A5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CA4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84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E01B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A9B"/>
    <w:rsid w:val="00CF1E8A"/>
    <w:rsid w:val="00CF3DAC"/>
    <w:rsid w:val="00CF4578"/>
    <w:rsid w:val="00CF46FF"/>
    <w:rsid w:val="00CF485B"/>
    <w:rsid w:val="00CF4B7D"/>
    <w:rsid w:val="00CF6739"/>
    <w:rsid w:val="00CF72C8"/>
    <w:rsid w:val="00CF7757"/>
    <w:rsid w:val="00D002B4"/>
    <w:rsid w:val="00D0061C"/>
    <w:rsid w:val="00D01A08"/>
    <w:rsid w:val="00D01A14"/>
    <w:rsid w:val="00D01D46"/>
    <w:rsid w:val="00D01FDF"/>
    <w:rsid w:val="00D023C8"/>
    <w:rsid w:val="00D028C3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9D1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66F8"/>
    <w:rsid w:val="00D273E5"/>
    <w:rsid w:val="00D276B6"/>
    <w:rsid w:val="00D304B7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6D3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206B"/>
    <w:rsid w:val="00D536E9"/>
    <w:rsid w:val="00D53748"/>
    <w:rsid w:val="00D5428E"/>
    <w:rsid w:val="00D543AB"/>
    <w:rsid w:val="00D545B4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5CA"/>
    <w:rsid w:val="00D61B8A"/>
    <w:rsid w:val="00D61BBB"/>
    <w:rsid w:val="00D62077"/>
    <w:rsid w:val="00D626B0"/>
    <w:rsid w:val="00D6288B"/>
    <w:rsid w:val="00D63AB2"/>
    <w:rsid w:val="00D651A2"/>
    <w:rsid w:val="00D65F37"/>
    <w:rsid w:val="00D6644F"/>
    <w:rsid w:val="00D66D8F"/>
    <w:rsid w:val="00D66DDA"/>
    <w:rsid w:val="00D6703D"/>
    <w:rsid w:val="00D700FF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167"/>
    <w:rsid w:val="00D823BD"/>
    <w:rsid w:val="00D837BF"/>
    <w:rsid w:val="00D83CA5"/>
    <w:rsid w:val="00D84B3B"/>
    <w:rsid w:val="00D85A4A"/>
    <w:rsid w:val="00D85E7F"/>
    <w:rsid w:val="00D86404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C7FE9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0D67"/>
    <w:rsid w:val="00DE1409"/>
    <w:rsid w:val="00DE1524"/>
    <w:rsid w:val="00DE191C"/>
    <w:rsid w:val="00DE220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185"/>
    <w:rsid w:val="00DE654B"/>
    <w:rsid w:val="00DE6E48"/>
    <w:rsid w:val="00DE7148"/>
    <w:rsid w:val="00DE722F"/>
    <w:rsid w:val="00DE7A47"/>
    <w:rsid w:val="00DF0103"/>
    <w:rsid w:val="00DF0137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76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6BF0"/>
    <w:rsid w:val="00E178B3"/>
    <w:rsid w:val="00E17CE2"/>
    <w:rsid w:val="00E200CC"/>
    <w:rsid w:val="00E20763"/>
    <w:rsid w:val="00E216CA"/>
    <w:rsid w:val="00E216CF"/>
    <w:rsid w:val="00E219F7"/>
    <w:rsid w:val="00E21A4E"/>
    <w:rsid w:val="00E21C4E"/>
    <w:rsid w:val="00E21C9A"/>
    <w:rsid w:val="00E222CD"/>
    <w:rsid w:val="00E222EB"/>
    <w:rsid w:val="00E225CF"/>
    <w:rsid w:val="00E230D4"/>
    <w:rsid w:val="00E23BA7"/>
    <w:rsid w:val="00E24069"/>
    <w:rsid w:val="00E2466B"/>
    <w:rsid w:val="00E250DA"/>
    <w:rsid w:val="00E26019"/>
    <w:rsid w:val="00E26700"/>
    <w:rsid w:val="00E27A4F"/>
    <w:rsid w:val="00E3244E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F7B"/>
    <w:rsid w:val="00E4404C"/>
    <w:rsid w:val="00E44995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283"/>
    <w:rsid w:val="00E54472"/>
    <w:rsid w:val="00E55148"/>
    <w:rsid w:val="00E55705"/>
    <w:rsid w:val="00E55D57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17B9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8A"/>
    <w:rsid w:val="00E65633"/>
    <w:rsid w:val="00E65C13"/>
    <w:rsid w:val="00E66D42"/>
    <w:rsid w:val="00E66EA0"/>
    <w:rsid w:val="00E66F40"/>
    <w:rsid w:val="00E674D5"/>
    <w:rsid w:val="00E67888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132"/>
    <w:rsid w:val="00E83DAF"/>
    <w:rsid w:val="00E841BB"/>
    <w:rsid w:val="00E850A1"/>
    <w:rsid w:val="00E85754"/>
    <w:rsid w:val="00E85EA6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626B"/>
    <w:rsid w:val="00E96A00"/>
    <w:rsid w:val="00E973ED"/>
    <w:rsid w:val="00E97C43"/>
    <w:rsid w:val="00EA094D"/>
    <w:rsid w:val="00EA0B7E"/>
    <w:rsid w:val="00EA0B9A"/>
    <w:rsid w:val="00EA0DC1"/>
    <w:rsid w:val="00EA0FFD"/>
    <w:rsid w:val="00EA1166"/>
    <w:rsid w:val="00EA13BA"/>
    <w:rsid w:val="00EA1CFA"/>
    <w:rsid w:val="00EA27C5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0CEE"/>
    <w:rsid w:val="00EC147E"/>
    <w:rsid w:val="00EC171F"/>
    <w:rsid w:val="00EC1B1D"/>
    <w:rsid w:val="00EC2AD7"/>
    <w:rsid w:val="00EC2CC8"/>
    <w:rsid w:val="00EC524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1B16"/>
    <w:rsid w:val="00EE2352"/>
    <w:rsid w:val="00EE262F"/>
    <w:rsid w:val="00EE27F4"/>
    <w:rsid w:val="00EE283B"/>
    <w:rsid w:val="00EE2938"/>
    <w:rsid w:val="00EE2A2F"/>
    <w:rsid w:val="00EE2ECF"/>
    <w:rsid w:val="00EE2ED0"/>
    <w:rsid w:val="00EE33CD"/>
    <w:rsid w:val="00EE36E1"/>
    <w:rsid w:val="00EE37E7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346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49C"/>
    <w:rsid w:val="00F01D82"/>
    <w:rsid w:val="00F022AC"/>
    <w:rsid w:val="00F0252A"/>
    <w:rsid w:val="00F02765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741D"/>
    <w:rsid w:val="00F30162"/>
    <w:rsid w:val="00F30491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EC"/>
    <w:rsid w:val="00F453B9"/>
    <w:rsid w:val="00F453DD"/>
    <w:rsid w:val="00F454ED"/>
    <w:rsid w:val="00F45558"/>
    <w:rsid w:val="00F4587F"/>
    <w:rsid w:val="00F46573"/>
    <w:rsid w:val="00F471DC"/>
    <w:rsid w:val="00F47334"/>
    <w:rsid w:val="00F47439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E3D"/>
    <w:rsid w:val="00F60F38"/>
    <w:rsid w:val="00F60F86"/>
    <w:rsid w:val="00F61017"/>
    <w:rsid w:val="00F61A24"/>
    <w:rsid w:val="00F61B02"/>
    <w:rsid w:val="00F61BF8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DA0"/>
    <w:rsid w:val="00F6650E"/>
    <w:rsid w:val="00F66DD2"/>
    <w:rsid w:val="00F677BB"/>
    <w:rsid w:val="00F67910"/>
    <w:rsid w:val="00F70282"/>
    <w:rsid w:val="00F70321"/>
    <w:rsid w:val="00F708B9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3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A5"/>
    <w:rsid w:val="00F931D6"/>
    <w:rsid w:val="00F93C1B"/>
    <w:rsid w:val="00F94548"/>
    <w:rsid w:val="00F95377"/>
    <w:rsid w:val="00F9570F"/>
    <w:rsid w:val="00F95975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2F4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CC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29BE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9CF"/>
    <w:rsid w:val="00FC7A56"/>
    <w:rsid w:val="00FC7AC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C7E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E0A9E"/>
    <w:rsid w:val="00FE0EF1"/>
    <w:rsid w:val="00FE1472"/>
    <w:rsid w:val="00FE22B1"/>
    <w:rsid w:val="00FE233C"/>
    <w:rsid w:val="00FE32C8"/>
    <w:rsid w:val="00FE34BB"/>
    <w:rsid w:val="00FE3BD9"/>
    <w:rsid w:val="00FE4D2A"/>
    <w:rsid w:val="00FE52C6"/>
    <w:rsid w:val="00FE55E2"/>
    <w:rsid w:val="00FE5DEA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1A29EB2"/>
    <w:rsid w:val="0238E3CB"/>
    <w:rsid w:val="026E74E0"/>
    <w:rsid w:val="0280BA02"/>
    <w:rsid w:val="02AE51F1"/>
    <w:rsid w:val="02B880CD"/>
    <w:rsid w:val="02BC6FDC"/>
    <w:rsid w:val="02C0B13D"/>
    <w:rsid w:val="037B9769"/>
    <w:rsid w:val="038C9E63"/>
    <w:rsid w:val="0449C34F"/>
    <w:rsid w:val="048BF1D4"/>
    <w:rsid w:val="04E169D9"/>
    <w:rsid w:val="05193741"/>
    <w:rsid w:val="052C0466"/>
    <w:rsid w:val="052E3BD4"/>
    <w:rsid w:val="056A9595"/>
    <w:rsid w:val="05757EEB"/>
    <w:rsid w:val="057C5A0B"/>
    <w:rsid w:val="058E660E"/>
    <w:rsid w:val="0593783F"/>
    <w:rsid w:val="05E68872"/>
    <w:rsid w:val="06080212"/>
    <w:rsid w:val="0627DC4E"/>
    <w:rsid w:val="06D8A686"/>
    <w:rsid w:val="06ED1AA3"/>
    <w:rsid w:val="06FA0000"/>
    <w:rsid w:val="086846CA"/>
    <w:rsid w:val="088B063E"/>
    <w:rsid w:val="08CA979B"/>
    <w:rsid w:val="094ACA77"/>
    <w:rsid w:val="09608263"/>
    <w:rsid w:val="09609777"/>
    <w:rsid w:val="0969D353"/>
    <w:rsid w:val="0AABDBF7"/>
    <w:rsid w:val="0ABD0F17"/>
    <w:rsid w:val="0B1760CA"/>
    <w:rsid w:val="0B4451C1"/>
    <w:rsid w:val="0B5A4F60"/>
    <w:rsid w:val="0B98DC87"/>
    <w:rsid w:val="0BA6786F"/>
    <w:rsid w:val="0C83C146"/>
    <w:rsid w:val="0C8B1FD8"/>
    <w:rsid w:val="0DBEF66F"/>
    <w:rsid w:val="0DCC33F8"/>
    <w:rsid w:val="0E3F5EF1"/>
    <w:rsid w:val="0E5C420B"/>
    <w:rsid w:val="0F8DB5DF"/>
    <w:rsid w:val="0FCB69EE"/>
    <w:rsid w:val="10661261"/>
    <w:rsid w:val="109C2B73"/>
    <w:rsid w:val="10FA9CB5"/>
    <w:rsid w:val="111E8CBF"/>
    <w:rsid w:val="116ECC2A"/>
    <w:rsid w:val="1187FE27"/>
    <w:rsid w:val="123D9E66"/>
    <w:rsid w:val="1264F5BF"/>
    <w:rsid w:val="12834F08"/>
    <w:rsid w:val="139F5CEF"/>
    <w:rsid w:val="14022392"/>
    <w:rsid w:val="14AC0CAE"/>
    <w:rsid w:val="14BB0C61"/>
    <w:rsid w:val="14ED964F"/>
    <w:rsid w:val="151F19FD"/>
    <w:rsid w:val="153AEF2D"/>
    <w:rsid w:val="154DB041"/>
    <w:rsid w:val="15B8A7DC"/>
    <w:rsid w:val="15DE9957"/>
    <w:rsid w:val="1603518A"/>
    <w:rsid w:val="161E461A"/>
    <w:rsid w:val="163FA67C"/>
    <w:rsid w:val="16FCFFBF"/>
    <w:rsid w:val="1759F533"/>
    <w:rsid w:val="176DE0B4"/>
    <w:rsid w:val="17E8B24C"/>
    <w:rsid w:val="1853A0CC"/>
    <w:rsid w:val="18952C13"/>
    <w:rsid w:val="190726A9"/>
    <w:rsid w:val="1950D096"/>
    <w:rsid w:val="19732B53"/>
    <w:rsid w:val="1975DC2A"/>
    <w:rsid w:val="19C69C96"/>
    <w:rsid w:val="1AA037E2"/>
    <w:rsid w:val="1B0341E1"/>
    <w:rsid w:val="1B892AA2"/>
    <w:rsid w:val="1BD1A3B2"/>
    <w:rsid w:val="1C032CD1"/>
    <w:rsid w:val="1CE9E3E4"/>
    <w:rsid w:val="1CF49005"/>
    <w:rsid w:val="1D16A247"/>
    <w:rsid w:val="1D9F23ED"/>
    <w:rsid w:val="1DD5E062"/>
    <w:rsid w:val="1DF1431C"/>
    <w:rsid w:val="1E771E26"/>
    <w:rsid w:val="1EB7DDB0"/>
    <w:rsid w:val="1EC09186"/>
    <w:rsid w:val="1EF6FCED"/>
    <w:rsid w:val="1F5C0137"/>
    <w:rsid w:val="1FA463EE"/>
    <w:rsid w:val="2028156F"/>
    <w:rsid w:val="20939992"/>
    <w:rsid w:val="21269277"/>
    <w:rsid w:val="213C49BD"/>
    <w:rsid w:val="21CF191B"/>
    <w:rsid w:val="22464D56"/>
    <w:rsid w:val="225D3BA4"/>
    <w:rsid w:val="22ED968E"/>
    <w:rsid w:val="2317D601"/>
    <w:rsid w:val="2327F4AF"/>
    <w:rsid w:val="23BD3C58"/>
    <w:rsid w:val="23D273BD"/>
    <w:rsid w:val="2428A15B"/>
    <w:rsid w:val="247DB360"/>
    <w:rsid w:val="249881C3"/>
    <w:rsid w:val="24A88513"/>
    <w:rsid w:val="25555194"/>
    <w:rsid w:val="2602A352"/>
    <w:rsid w:val="2604EB41"/>
    <w:rsid w:val="26A61505"/>
    <w:rsid w:val="27871C7B"/>
    <w:rsid w:val="27FCF7B1"/>
    <w:rsid w:val="280D7765"/>
    <w:rsid w:val="2866C9EA"/>
    <w:rsid w:val="288C365C"/>
    <w:rsid w:val="2936D0DE"/>
    <w:rsid w:val="29430ECF"/>
    <w:rsid w:val="2A130F01"/>
    <w:rsid w:val="2A2569B2"/>
    <w:rsid w:val="2A46DB35"/>
    <w:rsid w:val="2A975518"/>
    <w:rsid w:val="2AB76AB6"/>
    <w:rsid w:val="2ABA39B3"/>
    <w:rsid w:val="2ADF7BFA"/>
    <w:rsid w:val="2BA6CB41"/>
    <w:rsid w:val="2D610FF6"/>
    <w:rsid w:val="2EEC48E4"/>
    <w:rsid w:val="2F0CA1EA"/>
    <w:rsid w:val="2F9B6139"/>
    <w:rsid w:val="2FE1547F"/>
    <w:rsid w:val="308AF4BD"/>
    <w:rsid w:val="309AE33D"/>
    <w:rsid w:val="30BEC85A"/>
    <w:rsid w:val="30D5F2D1"/>
    <w:rsid w:val="311A3FCB"/>
    <w:rsid w:val="3147733F"/>
    <w:rsid w:val="31B09577"/>
    <w:rsid w:val="31CC9316"/>
    <w:rsid w:val="31E37B41"/>
    <w:rsid w:val="31F6A408"/>
    <w:rsid w:val="31F96C16"/>
    <w:rsid w:val="3220B95C"/>
    <w:rsid w:val="32253C36"/>
    <w:rsid w:val="32477048"/>
    <w:rsid w:val="32571CA7"/>
    <w:rsid w:val="32CFA1CF"/>
    <w:rsid w:val="3310FDD2"/>
    <w:rsid w:val="33595E31"/>
    <w:rsid w:val="33A1FA6E"/>
    <w:rsid w:val="33A45ACD"/>
    <w:rsid w:val="3433A462"/>
    <w:rsid w:val="3435FFB7"/>
    <w:rsid w:val="349C7D64"/>
    <w:rsid w:val="34C6E21C"/>
    <w:rsid w:val="34F13E7E"/>
    <w:rsid w:val="351DB201"/>
    <w:rsid w:val="3582E75D"/>
    <w:rsid w:val="3611F95E"/>
    <w:rsid w:val="3642E47A"/>
    <w:rsid w:val="367D1B12"/>
    <w:rsid w:val="36FB1E42"/>
    <w:rsid w:val="37466A08"/>
    <w:rsid w:val="37769046"/>
    <w:rsid w:val="383EBBED"/>
    <w:rsid w:val="3840C3AC"/>
    <w:rsid w:val="388593FF"/>
    <w:rsid w:val="396DD2C5"/>
    <w:rsid w:val="39759E83"/>
    <w:rsid w:val="3A3B5BEF"/>
    <w:rsid w:val="3A5016A3"/>
    <w:rsid w:val="3A6DA8FD"/>
    <w:rsid w:val="3AB5A7D3"/>
    <w:rsid w:val="3B0F3F3F"/>
    <w:rsid w:val="3B1AAC75"/>
    <w:rsid w:val="3BF3AC51"/>
    <w:rsid w:val="3C4AB9A1"/>
    <w:rsid w:val="3C9E319A"/>
    <w:rsid w:val="3CABC77F"/>
    <w:rsid w:val="3CE596C7"/>
    <w:rsid w:val="3E574F89"/>
    <w:rsid w:val="3EE75AA5"/>
    <w:rsid w:val="3EECFBD6"/>
    <w:rsid w:val="3F0A12E0"/>
    <w:rsid w:val="3F4B4440"/>
    <w:rsid w:val="3FA412FD"/>
    <w:rsid w:val="3FF31EB3"/>
    <w:rsid w:val="40B87D0A"/>
    <w:rsid w:val="40D0D826"/>
    <w:rsid w:val="41A03DF4"/>
    <w:rsid w:val="41F41808"/>
    <w:rsid w:val="41F9D63E"/>
    <w:rsid w:val="4249B5A1"/>
    <w:rsid w:val="42A83280"/>
    <w:rsid w:val="431DDFAE"/>
    <w:rsid w:val="435D245E"/>
    <w:rsid w:val="43E84983"/>
    <w:rsid w:val="45015B0E"/>
    <w:rsid w:val="4542E81A"/>
    <w:rsid w:val="4581CDC2"/>
    <w:rsid w:val="459AC13D"/>
    <w:rsid w:val="45D31484"/>
    <w:rsid w:val="46305E0E"/>
    <w:rsid w:val="467C3E20"/>
    <w:rsid w:val="476843DF"/>
    <w:rsid w:val="477235E9"/>
    <w:rsid w:val="4780D959"/>
    <w:rsid w:val="4781DEA2"/>
    <w:rsid w:val="47CE7737"/>
    <w:rsid w:val="483F768B"/>
    <w:rsid w:val="4891B092"/>
    <w:rsid w:val="48B958A8"/>
    <w:rsid w:val="4930E315"/>
    <w:rsid w:val="495844F3"/>
    <w:rsid w:val="49B10618"/>
    <w:rsid w:val="4A284FB2"/>
    <w:rsid w:val="4AB88A36"/>
    <w:rsid w:val="4C25E759"/>
    <w:rsid w:val="4C37A001"/>
    <w:rsid w:val="4C381544"/>
    <w:rsid w:val="4C40506B"/>
    <w:rsid w:val="4D3DB3B5"/>
    <w:rsid w:val="4D68D455"/>
    <w:rsid w:val="4D752F5D"/>
    <w:rsid w:val="4E019BB7"/>
    <w:rsid w:val="4E4EC8B0"/>
    <w:rsid w:val="4EC4B99D"/>
    <w:rsid w:val="4FA471AE"/>
    <w:rsid w:val="502CFE43"/>
    <w:rsid w:val="50673B52"/>
    <w:rsid w:val="5107C102"/>
    <w:rsid w:val="512872C1"/>
    <w:rsid w:val="51C9C1A0"/>
    <w:rsid w:val="52BB5C1A"/>
    <w:rsid w:val="5332904C"/>
    <w:rsid w:val="5355F993"/>
    <w:rsid w:val="538F8F5E"/>
    <w:rsid w:val="5395CC7E"/>
    <w:rsid w:val="54809CEB"/>
    <w:rsid w:val="54903F7A"/>
    <w:rsid w:val="54B99D99"/>
    <w:rsid w:val="54D2310E"/>
    <w:rsid w:val="552030F3"/>
    <w:rsid w:val="553750EF"/>
    <w:rsid w:val="566F3B0A"/>
    <w:rsid w:val="56DC1E52"/>
    <w:rsid w:val="56F6A021"/>
    <w:rsid w:val="57327590"/>
    <w:rsid w:val="57385F4C"/>
    <w:rsid w:val="576C71BD"/>
    <w:rsid w:val="577E452A"/>
    <w:rsid w:val="578E4720"/>
    <w:rsid w:val="579BC6A1"/>
    <w:rsid w:val="57E2DB30"/>
    <w:rsid w:val="58165964"/>
    <w:rsid w:val="58585929"/>
    <w:rsid w:val="5885D8E7"/>
    <w:rsid w:val="5897291F"/>
    <w:rsid w:val="5899E5C0"/>
    <w:rsid w:val="58CF1E6F"/>
    <w:rsid w:val="58E0072C"/>
    <w:rsid w:val="58EB126A"/>
    <w:rsid w:val="58FCAAE6"/>
    <w:rsid w:val="59A97562"/>
    <w:rsid w:val="59AF6140"/>
    <w:rsid w:val="5A0AE969"/>
    <w:rsid w:val="5A1E3907"/>
    <w:rsid w:val="5A564F80"/>
    <w:rsid w:val="5A9A89C9"/>
    <w:rsid w:val="5AB76067"/>
    <w:rsid w:val="5B40106C"/>
    <w:rsid w:val="5B4D3E46"/>
    <w:rsid w:val="5BFF0CE6"/>
    <w:rsid w:val="5C6C6B11"/>
    <w:rsid w:val="5D07CF46"/>
    <w:rsid w:val="5D73E720"/>
    <w:rsid w:val="5DB6ACEC"/>
    <w:rsid w:val="5E4FD486"/>
    <w:rsid w:val="5F082D38"/>
    <w:rsid w:val="5FA99833"/>
    <w:rsid w:val="6054F5C2"/>
    <w:rsid w:val="60D118B0"/>
    <w:rsid w:val="61ABABF5"/>
    <w:rsid w:val="61B20344"/>
    <w:rsid w:val="61B96062"/>
    <w:rsid w:val="6237B329"/>
    <w:rsid w:val="625F0CCE"/>
    <w:rsid w:val="63D49D04"/>
    <w:rsid w:val="654DD69A"/>
    <w:rsid w:val="65658CBE"/>
    <w:rsid w:val="65830B45"/>
    <w:rsid w:val="65E569E5"/>
    <w:rsid w:val="6600E857"/>
    <w:rsid w:val="6645E21C"/>
    <w:rsid w:val="66521CCD"/>
    <w:rsid w:val="6697B4B6"/>
    <w:rsid w:val="6713D3DA"/>
    <w:rsid w:val="675C263A"/>
    <w:rsid w:val="676D4A09"/>
    <w:rsid w:val="677CB5F9"/>
    <w:rsid w:val="6899BD18"/>
    <w:rsid w:val="6907149C"/>
    <w:rsid w:val="69283C13"/>
    <w:rsid w:val="69AC8929"/>
    <w:rsid w:val="69DFE654"/>
    <w:rsid w:val="6A0F3238"/>
    <w:rsid w:val="6A3A6924"/>
    <w:rsid w:val="6A59377C"/>
    <w:rsid w:val="6AAABD5A"/>
    <w:rsid w:val="6ABC1CC3"/>
    <w:rsid w:val="6B81ACB0"/>
    <w:rsid w:val="6C2C262A"/>
    <w:rsid w:val="6C6CB592"/>
    <w:rsid w:val="6C772F5A"/>
    <w:rsid w:val="6CA6B55B"/>
    <w:rsid w:val="6CC77961"/>
    <w:rsid w:val="6CD14378"/>
    <w:rsid w:val="6CE7BBFC"/>
    <w:rsid w:val="6D80DFB7"/>
    <w:rsid w:val="6DD212C6"/>
    <w:rsid w:val="6EF10253"/>
    <w:rsid w:val="6EFEDB3A"/>
    <w:rsid w:val="6F3C7AED"/>
    <w:rsid w:val="6F81D9D1"/>
    <w:rsid w:val="6FFB7343"/>
    <w:rsid w:val="7004A2E3"/>
    <w:rsid w:val="71467686"/>
    <w:rsid w:val="718090C1"/>
    <w:rsid w:val="71B14D3B"/>
    <w:rsid w:val="73071716"/>
    <w:rsid w:val="73C6D3EC"/>
    <w:rsid w:val="7538E04B"/>
    <w:rsid w:val="753E748D"/>
    <w:rsid w:val="759AB1C9"/>
    <w:rsid w:val="75B95410"/>
    <w:rsid w:val="75CAAC19"/>
    <w:rsid w:val="76316A9E"/>
    <w:rsid w:val="7645AF8A"/>
    <w:rsid w:val="7672A84D"/>
    <w:rsid w:val="76B0C48B"/>
    <w:rsid w:val="76B2626A"/>
    <w:rsid w:val="771B0707"/>
    <w:rsid w:val="773F06D6"/>
    <w:rsid w:val="7786E908"/>
    <w:rsid w:val="782F7325"/>
    <w:rsid w:val="786E85C2"/>
    <w:rsid w:val="78BDBA6A"/>
    <w:rsid w:val="78CD5D63"/>
    <w:rsid w:val="78F92B70"/>
    <w:rsid w:val="7973DB75"/>
    <w:rsid w:val="79829EE8"/>
    <w:rsid w:val="79A4A2D9"/>
    <w:rsid w:val="79AC9B5A"/>
    <w:rsid w:val="79B3F2C6"/>
    <w:rsid w:val="79E9DE8E"/>
    <w:rsid w:val="7A69C3E1"/>
    <w:rsid w:val="7A9F46BA"/>
    <w:rsid w:val="7AB2F79F"/>
    <w:rsid w:val="7AF530A2"/>
    <w:rsid w:val="7C14DB14"/>
    <w:rsid w:val="7C564CEF"/>
    <w:rsid w:val="7C8CB144"/>
    <w:rsid w:val="7C932C63"/>
    <w:rsid w:val="7D0DA5BD"/>
    <w:rsid w:val="7D120682"/>
    <w:rsid w:val="7D45F798"/>
    <w:rsid w:val="7DB55B2A"/>
    <w:rsid w:val="7E0795A1"/>
    <w:rsid w:val="7E39D6E8"/>
    <w:rsid w:val="7E8CFD75"/>
    <w:rsid w:val="7EB4E931"/>
    <w:rsid w:val="7EBA7981"/>
    <w:rsid w:val="7EFE4AB5"/>
    <w:rsid w:val="7F876C72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95967E4E-196F-49D8-97D3-5A1C1E03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20C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2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3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4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5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1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9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5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0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1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0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charset w:val="00"/>
    <w:family w:val="auto"/>
    <w:pitch w:val="variable"/>
    <w:sig w:usb0="E00002FF" w:usb1="1200A1FF" w:usb2="00000001" w:usb3="00000000" w:csb0="0000019F" w:csb1="00000000"/>
  </w:font>
  <w:font w:name="Inter Medium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SemiBold">
    <w:altName w:val="Cambria"/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7B1E"/>
    <w:rsid w:val="0004048B"/>
    <w:rsid w:val="000466A9"/>
    <w:rsid w:val="00053A9F"/>
    <w:rsid w:val="00063C2A"/>
    <w:rsid w:val="00066AFB"/>
    <w:rsid w:val="0007578A"/>
    <w:rsid w:val="00077A40"/>
    <w:rsid w:val="00096EC9"/>
    <w:rsid w:val="000A6FB9"/>
    <w:rsid w:val="000C5DDA"/>
    <w:rsid w:val="00127E8A"/>
    <w:rsid w:val="00133AFA"/>
    <w:rsid w:val="001409F7"/>
    <w:rsid w:val="001415B1"/>
    <w:rsid w:val="00145132"/>
    <w:rsid w:val="00153E3D"/>
    <w:rsid w:val="001567EB"/>
    <w:rsid w:val="001700BA"/>
    <w:rsid w:val="00191A4E"/>
    <w:rsid w:val="001B2F33"/>
    <w:rsid w:val="001B5E6D"/>
    <w:rsid w:val="001E0A47"/>
    <w:rsid w:val="001E5E02"/>
    <w:rsid w:val="001E6D02"/>
    <w:rsid w:val="00256B8C"/>
    <w:rsid w:val="002624BC"/>
    <w:rsid w:val="0026557B"/>
    <w:rsid w:val="002770DE"/>
    <w:rsid w:val="00281A49"/>
    <w:rsid w:val="00282216"/>
    <w:rsid w:val="00292C39"/>
    <w:rsid w:val="00297CF7"/>
    <w:rsid w:val="002C02AA"/>
    <w:rsid w:val="002C5732"/>
    <w:rsid w:val="002D0EE9"/>
    <w:rsid w:val="002E20B2"/>
    <w:rsid w:val="002E6098"/>
    <w:rsid w:val="002E6446"/>
    <w:rsid w:val="002F6247"/>
    <w:rsid w:val="00303B3F"/>
    <w:rsid w:val="003061E3"/>
    <w:rsid w:val="00332897"/>
    <w:rsid w:val="0035755E"/>
    <w:rsid w:val="00361552"/>
    <w:rsid w:val="00362EDC"/>
    <w:rsid w:val="00377F85"/>
    <w:rsid w:val="00400D5D"/>
    <w:rsid w:val="0045171C"/>
    <w:rsid w:val="004633AD"/>
    <w:rsid w:val="00487E16"/>
    <w:rsid w:val="00490EEB"/>
    <w:rsid w:val="00495C02"/>
    <w:rsid w:val="004970A2"/>
    <w:rsid w:val="004B13DB"/>
    <w:rsid w:val="004B431C"/>
    <w:rsid w:val="004B704E"/>
    <w:rsid w:val="004C42ED"/>
    <w:rsid w:val="004C7134"/>
    <w:rsid w:val="004D5AAA"/>
    <w:rsid w:val="004D68A4"/>
    <w:rsid w:val="004E1558"/>
    <w:rsid w:val="004F40AE"/>
    <w:rsid w:val="0050302B"/>
    <w:rsid w:val="005050DF"/>
    <w:rsid w:val="00513749"/>
    <w:rsid w:val="00533D0A"/>
    <w:rsid w:val="005354F0"/>
    <w:rsid w:val="005451A3"/>
    <w:rsid w:val="0054642E"/>
    <w:rsid w:val="00570BE4"/>
    <w:rsid w:val="005850E6"/>
    <w:rsid w:val="00587E9E"/>
    <w:rsid w:val="00595058"/>
    <w:rsid w:val="0059697E"/>
    <w:rsid w:val="005A623E"/>
    <w:rsid w:val="005E09B8"/>
    <w:rsid w:val="005E414D"/>
    <w:rsid w:val="005F1912"/>
    <w:rsid w:val="005F60EB"/>
    <w:rsid w:val="00600EBC"/>
    <w:rsid w:val="0061545E"/>
    <w:rsid w:val="00622EBD"/>
    <w:rsid w:val="00626C54"/>
    <w:rsid w:val="00630B72"/>
    <w:rsid w:val="00631851"/>
    <w:rsid w:val="00655BA2"/>
    <w:rsid w:val="006572F0"/>
    <w:rsid w:val="00662424"/>
    <w:rsid w:val="00663F11"/>
    <w:rsid w:val="00677810"/>
    <w:rsid w:val="00694E41"/>
    <w:rsid w:val="006A0769"/>
    <w:rsid w:val="006A6D28"/>
    <w:rsid w:val="006C2A6B"/>
    <w:rsid w:val="006D3EDD"/>
    <w:rsid w:val="006E1D37"/>
    <w:rsid w:val="006E7032"/>
    <w:rsid w:val="00704C9A"/>
    <w:rsid w:val="00704F73"/>
    <w:rsid w:val="007171CC"/>
    <w:rsid w:val="00721A86"/>
    <w:rsid w:val="0072358F"/>
    <w:rsid w:val="00734F5D"/>
    <w:rsid w:val="0074573B"/>
    <w:rsid w:val="00770644"/>
    <w:rsid w:val="00793EBC"/>
    <w:rsid w:val="0079425A"/>
    <w:rsid w:val="007A3402"/>
    <w:rsid w:val="007B5BD3"/>
    <w:rsid w:val="007C5AEC"/>
    <w:rsid w:val="007E0EC8"/>
    <w:rsid w:val="007E658C"/>
    <w:rsid w:val="007F4964"/>
    <w:rsid w:val="008319DE"/>
    <w:rsid w:val="00833904"/>
    <w:rsid w:val="008571C4"/>
    <w:rsid w:val="0087137B"/>
    <w:rsid w:val="00893BBB"/>
    <w:rsid w:val="008A64AC"/>
    <w:rsid w:val="008B25A1"/>
    <w:rsid w:val="008B2D27"/>
    <w:rsid w:val="008B4CDD"/>
    <w:rsid w:val="008B4FEE"/>
    <w:rsid w:val="008C1427"/>
    <w:rsid w:val="008C3B82"/>
    <w:rsid w:val="008D7A64"/>
    <w:rsid w:val="008E3FD9"/>
    <w:rsid w:val="008E4E6D"/>
    <w:rsid w:val="008F07E2"/>
    <w:rsid w:val="008F30A1"/>
    <w:rsid w:val="008F77CE"/>
    <w:rsid w:val="00927198"/>
    <w:rsid w:val="00936D92"/>
    <w:rsid w:val="00953345"/>
    <w:rsid w:val="009647A6"/>
    <w:rsid w:val="009744FA"/>
    <w:rsid w:val="00982615"/>
    <w:rsid w:val="009C38A8"/>
    <w:rsid w:val="009C3ED1"/>
    <w:rsid w:val="009C4BDD"/>
    <w:rsid w:val="009E3395"/>
    <w:rsid w:val="009E4882"/>
    <w:rsid w:val="009F007C"/>
    <w:rsid w:val="00A05907"/>
    <w:rsid w:val="00A05E0D"/>
    <w:rsid w:val="00A2428D"/>
    <w:rsid w:val="00A3271E"/>
    <w:rsid w:val="00A61EA2"/>
    <w:rsid w:val="00A63647"/>
    <w:rsid w:val="00A63A90"/>
    <w:rsid w:val="00A71356"/>
    <w:rsid w:val="00A765A6"/>
    <w:rsid w:val="00A861AA"/>
    <w:rsid w:val="00A92BF0"/>
    <w:rsid w:val="00AA54EA"/>
    <w:rsid w:val="00AD583D"/>
    <w:rsid w:val="00AE16F9"/>
    <w:rsid w:val="00AF3A0E"/>
    <w:rsid w:val="00AF5096"/>
    <w:rsid w:val="00B04529"/>
    <w:rsid w:val="00B130D8"/>
    <w:rsid w:val="00B141BD"/>
    <w:rsid w:val="00B16677"/>
    <w:rsid w:val="00B177CE"/>
    <w:rsid w:val="00B25984"/>
    <w:rsid w:val="00B30618"/>
    <w:rsid w:val="00B33DF8"/>
    <w:rsid w:val="00B417E1"/>
    <w:rsid w:val="00B451E0"/>
    <w:rsid w:val="00B77A66"/>
    <w:rsid w:val="00B905BB"/>
    <w:rsid w:val="00BA7F00"/>
    <w:rsid w:val="00BB1872"/>
    <w:rsid w:val="00BB31B8"/>
    <w:rsid w:val="00BF1B2C"/>
    <w:rsid w:val="00C1000A"/>
    <w:rsid w:val="00C15776"/>
    <w:rsid w:val="00C2029F"/>
    <w:rsid w:val="00C236F3"/>
    <w:rsid w:val="00C45873"/>
    <w:rsid w:val="00C52E6B"/>
    <w:rsid w:val="00C53169"/>
    <w:rsid w:val="00C54E27"/>
    <w:rsid w:val="00C5596C"/>
    <w:rsid w:val="00CC5EEB"/>
    <w:rsid w:val="00CD1020"/>
    <w:rsid w:val="00CE7C05"/>
    <w:rsid w:val="00CF3B47"/>
    <w:rsid w:val="00D137AF"/>
    <w:rsid w:val="00D300B7"/>
    <w:rsid w:val="00D4497A"/>
    <w:rsid w:val="00D51F65"/>
    <w:rsid w:val="00D5206B"/>
    <w:rsid w:val="00D545B4"/>
    <w:rsid w:val="00D60388"/>
    <w:rsid w:val="00D63C3A"/>
    <w:rsid w:val="00D70139"/>
    <w:rsid w:val="00D83904"/>
    <w:rsid w:val="00DB0A0C"/>
    <w:rsid w:val="00DB1E6C"/>
    <w:rsid w:val="00DB536F"/>
    <w:rsid w:val="00DB6D18"/>
    <w:rsid w:val="00DC405D"/>
    <w:rsid w:val="00DC4955"/>
    <w:rsid w:val="00DD190C"/>
    <w:rsid w:val="00DD4343"/>
    <w:rsid w:val="00DE09C9"/>
    <w:rsid w:val="00DE0B3C"/>
    <w:rsid w:val="00DE1409"/>
    <w:rsid w:val="00E122F3"/>
    <w:rsid w:val="00E204CB"/>
    <w:rsid w:val="00E27F9A"/>
    <w:rsid w:val="00E328D0"/>
    <w:rsid w:val="00E37934"/>
    <w:rsid w:val="00E42628"/>
    <w:rsid w:val="00E45F45"/>
    <w:rsid w:val="00E522F6"/>
    <w:rsid w:val="00E627A7"/>
    <w:rsid w:val="00E80901"/>
    <w:rsid w:val="00EA6A9C"/>
    <w:rsid w:val="00EC367F"/>
    <w:rsid w:val="00EC7F4D"/>
    <w:rsid w:val="00ED45F5"/>
    <w:rsid w:val="00EE0898"/>
    <w:rsid w:val="00EF5E49"/>
    <w:rsid w:val="00EF6240"/>
    <w:rsid w:val="00F02647"/>
    <w:rsid w:val="00F108E0"/>
    <w:rsid w:val="00F132A6"/>
    <w:rsid w:val="00F25426"/>
    <w:rsid w:val="00F27C2C"/>
    <w:rsid w:val="00F31C1D"/>
    <w:rsid w:val="00F61BF8"/>
    <w:rsid w:val="00F85139"/>
    <w:rsid w:val="00F930F0"/>
    <w:rsid w:val="00F9625B"/>
    <w:rsid w:val="00FA6D24"/>
    <w:rsid w:val="00FB2CC5"/>
    <w:rsid w:val="00FD61D4"/>
    <w:rsid w:val="00FE5DEA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axCatchAll xmlns="f1fa6c51-b02d-4139-aafb-3ade645604da" xsi:nil="true"/>
    <Thumbnail xmlns="24019410-d1d0-42fe-b6da-bfb21a3ee566" xsi:nil="true"/>
    <AS_xc5c5__xccb4__xbe0c__xb85c__xc154_ xmlns="24019410-d1d0-42fe-b6da-bfb21a3ee566" xsi:nil="true"/>
    <_Flow_SignoffStatus xmlns="24019410-d1d0-42fe-b6da-bfb21a3ee5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18a57ead5f081f6caef73fe7c8c90119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0da3ca81ab5836fd408cda0bb74f2f46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2.xml><?xml version="1.0" encoding="utf-8"?>
<ds:datastoreItem xmlns:ds="http://schemas.openxmlformats.org/officeDocument/2006/customXml" ds:itemID="{422B7EE8-A22B-45CF-8A58-A4FF2E6D9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571</TotalTime>
  <Pages>12</Pages>
  <Words>1585</Words>
  <Characters>8559</Characters>
  <Application>Microsoft Office Word</Application>
  <DocSecurity>0</DocSecurity>
  <Lines>855</Lines>
  <Paragraphs>533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Factory Acceptance Test</vt:lpstr>
    </vt:vector>
  </TitlesOfParts>
  <Company/>
  <LinksUpToDate>false</LinksUpToDate>
  <CharactersWithSpaces>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Factory Acceptance Test</dc:title>
  <dc:subject/>
  <dc:creator>Wonchul Yoo</dc:creator>
  <cp:keywords/>
  <dc:description/>
  <cp:lastModifiedBy>Seunghyun Woo(우승현)</cp:lastModifiedBy>
  <cp:revision>46</cp:revision>
  <cp:lastPrinted>2026-03-09T02:22:00Z</cp:lastPrinted>
  <dcterms:created xsi:type="dcterms:W3CDTF">2025-10-28T07:38:00Z</dcterms:created>
  <dcterms:modified xsi:type="dcterms:W3CDTF">2026-05-11T04:35:00Z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</Properties>
</file>