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4DB0" w14:textId="77777777" w:rsidR="00A00803" w:rsidRPr="00A00803" w:rsidRDefault="00A00803" w:rsidP="00A00803">
      <w:pPr>
        <w:rPr>
          <w:rFonts w:ascii="Times New Roman" w:hAnsi="Times New Roman" w:cs="Times New Roman"/>
          <w:color w:val="659ADD" w:themeColor="accent1"/>
          <w:sz w:val="36"/>
          <w:szCs w:val="40"/>
        </w:rPr>
      </w:pPr>
      <w:r w:rsidRPr="00A00803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Final Inspection Report</w:t>
      </w:r>
    </w:p>
    <w:tbl>
      <w:tblPr>
        <w:tblStyle w:val="ac"/>
        <w:tblpPr w:leftFromText="142" w:rightFromText="142" w:vertAnchor="text" w:horzAnchor="margin" w:tblpY="62"/>
        <w:tblW w:w="1008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1"/>
      </w:tblGrid>
      <w:tr w:rsidR="00A00803" w:rsidRPr="00A00803" w14:paraId="19304F13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476B3EC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53B945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HiNAS Control Standard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3EF784A0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SERIAL NUMBER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8A7D201" w14:textId="5AD32203" w:rsidR="00A00803" w:rsidRPr="00A00803" w:rsidRDefault="00467BA0" w:rsidP="00A00803">
            <w:pPr>
              <w:rPr>
                <w:rFonts w:ascii="Times New Roman" w:hAnsi="Times New Roman" w:cs="Times New Roman"/>
              </w:rPr>
            </w:pPr>
            <w:r w:rsidRPr="00467BA0">
              <w:rPr>
                <w:rFonts w:ascii="Times New Roman" w:hAnsi="Times New Roman" w:cs="Times New Roman"/>
              </w:rPr>
              <w:t>RMS26-0005</w:t>
            </w:r>
          </w:p>
        </w:tc>
      </w:tr>
      <w:tr w:rsidR="00A00803" w:rsidRPr="00A00803" w14:paraId="076AA800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D565627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YARD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4341699" w14:textId="6FEA5484" w:rsidR="00A00803" w:rsidRPr="00A00803" w:rsidRDefault="00467BA0" w:rsidP="00A008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HMMJ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7D53ABF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HULL NO.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DF83DE1" w14:textId="60132929" w:rsidR="00A00803" w:rsidRPr="00A00803" w:rsidRDefault="00467BA0" w:rsidP="00A008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IVY</w:t>
            </w:r>
          </w:p>
        </w:tc>
      </w:tr>
      <w:tr w:rsidR="00A00803" w:rsidRPr="00A00803" w14:paraId="5DB68F39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21BBB18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895BA3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 w:hint="eastAsia"/>
              </w:rPr>
              <w:t>DNV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6314CE3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378A0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2026-05-04</w:t>
            </w:r>
          </w:p>
        </w:tc>
      </w:tr>
      <w:tr w:rsidR="00A00803" w:rsidRPr="00A00803" w14:paraId="50A61404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3FA15A65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INSPECTOR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C15A29E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Seunghyun WOO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550C5DA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671390A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</w:tbl>
    <w:p w14:paraId="0E5AC010" w14:textId="77777777" w:rsidR="00A00803" w:rsidRPr="00A00803" w:rsidRDefault="00A00803" w:rsidP="00A00803">
      <w:pPr>
        <w:rPr>
          <w:rFonts w:ascii="Times New Roman" w:hAnsi="Times New Roman" w:cs="Times New Roman"/>
        </w:rPr>
      </w:pPr>
    </w:p>
    <w:p w14:paraId="4A86DAC9" w14:textId="77777777" w:rsidR="00A00803" w:rsidRPr="00A00803" w:rsidRDefault="00A00803" w:rsidP="00A00803">
      <w:pPr>
        <w:rPr>
          <w:rFonts w:ascii="Times New Roman" w:hAnsi="Times New Roman" w:cs="Times New Roman"/>
        </w:rPr>
      </w:pPr>
      <w:r w:rsidRPr="00A0080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425448D2" wp14:editId="367A84D8">
                <wp:simplePos x="0" y="0"/>
                <wp:positionH relativeFrom="margin">
                  <wp:align>left</wp:align>
                </wp:positionH>
                <wp:positionV relativeFrom="page">
                  <wp:posOffset>5599430</wp:posOffset>
                </wp:positionV>
                <wp:extent cx="6402705" cy="1367790"/>
                <wp:effectExtent l="0" t="0" r="0" b="3810"/>
                <wp:wrapNone/>
                <wp:docPr id="3655529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705" cy="136779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EF2CD" w14:textId="77777777" w:rsidR="00A00803" w:rsidRPr="00061836" w:rsidRDefault="00A00803" w:rsidP="00A00803">
                            <w:pPr>
                              <w:jc w:val="left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</w:pPr>
                            <w:r w:rsidRPr="00061836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  <w:t>AVIKUS PROPRIETATY DATA</w:t>
                            </w:r>
                          </w:p>
                          <w:p w14:paraId="57B55ECA" w14:textId="77777777" w:rsidR="00A00803" w:rsidRPr="003214FD" w:rsidRDefault="00A00803" w:rsidP="00A00803">
                            <w:pPr>
                              <w:spacing w:before="240" w:line="288" w:lineRule="auto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 w:rsidRPr="003214FD">
                              <w:rPr>
                                <w:sz w:val="19"/>
                                <w:szCs w:val="19"/>
                              </w:rPr>
                              <w:t>This document cotains confidential proprietary information.</w:t>
                            </w:r>
                            <w:r w:rsidRPr="003214FD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Restricted to use only by Avikus employees or other persons authorized by Avikus in writing to use it.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Since it cotains Avikus trade secrets, you cannot view, use, copy, distribute, or disclose this material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without the prior written approval of Avikus.</w:t>
                            </w:r>
                          </w:p>
                        </w:txbxContent>
                      </wps:txbx>
                      <wps:bodyPr rot="0" vert="horz" wrap="square" lIns="180000" tIns="180000" rIns="180000" bIns="144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448D2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440.9pt;width:504.15pt;height:107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" fillcolor="#ddd" stroked="f">
                <v:textbox inset="5mm,5mm,5mm,4mm">
                  <w:txbxContent>
                    <w:p w14:paraId="28FEF2CD" w14:textId="77777777" w:rsidR="00A00803" w:rsidRPr="00061836" w:rsidRDefault="00A00803" w:rsidP="00A00803">
                      <w:pPr>
                        <w:jc w:val="left"/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</w:pPr>
                      <w:r w:rsidRPr="00061836"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  <w:t>AVIKUS PROPRIETATY DATA</w:t>
                      </w:r>
                    </w:p>
                    <w:p w14:paraId="57B55ECA" w14:textId="77777777" w:rsidR="00A00803" w:rsidRPr="003214FD" w:rsidRDefault="00A00803" w:rsidP="00A00803">
                      <w:pPr>
                        <w:spacing w:before="240" w:line="288" w:lineRule="auto"/>
                        <w:jc w:val="left"/>
                        <w:rPr>
                          <w:sz w:val="19"/>
                          <w:szCs w:val="19"/>
                        </w:rPr>
                      </w:pPr>
                      <w:r w:rsidRPr="003214FD">
                        <w:rPr>
                          <w:sz w:val="19"/>
                          <w:szCs w:val="19"/>
                        </w:rPr>
                        <w:t xml:space="preserve">This document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confidential proprietary information.</w:t>
                      </w:r>
                      <w:r w:rsidRPr="003214FD">
                        <w:rPr>
                          <w:rFonts w:hint="eastAsia"/>
                          <w:sz w:val="19"/>
                          <w:szCs w:val="19"/>
                        </w:rPr>
                        <w:t xml:space="preserve"> 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Restricted to use only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employees or other persons authorized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in writing to use it.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Since it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trade secrets, you cannot view, use, copy, distribute, or disclose this material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without the prior written approval of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>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A00803">
        <w:rPr>
          <w:rFonts w:ascii="Times New Roman" w:hAnsi="Times New Roman" w:cs="Times New Roman"/>
        </w:rPr>
        <w:br w:type="page"/>
      </w:r>
    </w:p>
    <w:p w14:paraId="32843AF8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Overview</w:t>
      </w:r>
    </w:p>
    <w:p w14:paraId="15D70FCB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General</w:t>
      </w:r>
    </w:p>
    <w:p w14:paraId="76858E19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t>This document is an inspection report for the product verification of</w:t>
      </w:r>
      <w:r w:rsidRPr="00A00803">
        <w:rPr>
          <w:rFonts w:ascii="Times New Roman" w:hAnsi="Times New Roman" w:cs="Times New Roman" w:hint="eastAsia"/>
        </w:rPr>
        <w:t xml:space="preserve"> </w:t>
      </w:r>
      <w:r w:rsidRPr="00A00803">
        <w:rPr>
          <w:rFonts w:ascii="Times New Roman" w:hAnsi="Times New Roman" w:cs="Times New Roman"/>
        </w:rPr>
        <w:t>HiNAS Control</w:t>
      </w:r>
      <w:r w:rsidRPr="00A00803">
        <w:rPr>
          <w:rFonts w:ascii="Times New Roman" w:hAnsi="Times New Roman" w:cs="Times New Roman" w:hint="eastAsia"/>
        </w:rPr>
        <w:t xml:space="preserve"> Standard</w:t>
      </w:r>
      <w:r w:rsidRPr="00A00803">
        <w:rPr>
          <w:rFonts w:ascii="Times New Roman" w:hAnsi="Times New Roman" w:cs="Times New Roman"/>
        </w:rPr>
        <w:t>.</w:t>
      </w:r>
    </w:p>
    <w:p w14:paraId="7CA94D7D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</w:p>
    <w:p w14:paraId="060EB0B8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Purpose</w:t>
      </w:r>
    </w:p>
    <w:p w14:paraId="7C9E4381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t>This document verifies whether the product has been manufactured in accordance with the type specified in the EC-Type Examination Certificate</w:t>
      </w:r>
    </w:p>
    <w:p w14:paraId="5E90A2B3" w14:textId="77777777" w:rsidR="00A00803" w:rsidRPr="00A00803" w:rsidRDefault="00A00803" w:rsidP="00A00803">
      <w:pPr>
        <w:ind w:left="425"/>
        <w:contextualSpacing/>
        <w:rPr>
          <w:rFonts w:ascii="Times New Roman" w:hAnsi="Times New Roman" w:cs="Times New Roman"/>
          <w:b/>
          <w:bCs/>
        </w:rPr>
      </w:pPr>
    </w:p>
    <w:p w14:paraId="6DBE8A29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Final Inspection</w:t>
      </w:r>
    </w:p>
    <w:p w14:paraId="41C73EA1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Inspection List of HiNAS Control Standard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2551"/>
        <w:gridCol w:w="2707"/>
        <w:gridCol w:w="1134"/>
        <w:gridCol w:w="1984"/>
      </w:tblGrid>
      <w:tr w:rsidR="00A00803" w:rsidRPr="00A00803" w14:paraId="08F747D0" w14:textId="77777777" w:rsidTr="00A93213">
        <w:trPr>
          <w:trHeight w:val="451"/>
          <w:jc w:val="center"/>
        </w:trPr>
        <w:tc>
          <w:tcPr>
            <w:tcW w:w="691" w:type="dxa"/>
            <w:shd w:val="clear" w:color="auto" w:fill="D9D9D6" w:themeFill="background1"/>
            <w:vAlign w:val="center"/>
          </w:tcPr>
          <w:p w14:paraId="13BA8A8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/>
                <w:b/>
                <w:bCs/>
                <w:szCs w:val="20"/>
              </w:rPr>
              <w:t>No.</w:t>
            </w:r>
          </w:p>
        </w:tc>
        <w:tc>
          <w:tcPr>
            <w:tcW w:w="2551" w:type="dxa"/>
            <w:shd w:val="clear" w:color="auto" w:fill="D9D9D6" w:themeFill="background1"/>
            <w:vAlign w:val="center"/>
          </w:tcPr>
          <w:p w14:paraId="7660D69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Type</w:t>
            </w:r>
          </w:p>
        </w:tc>
        <w:tc>
          <w:tcPr>
            <w:tcW w:w="2707" w:type="dxa"/>
            <w:shd w:val="clear" w:color="auto" w:fill="D9D9D6" w:themeFill="background1"/>
            <w:vAlign w:val="center"/>
          </w:tcPr>
          <w:p w14:paraId="7C1593F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Model</w:t>
            </w:r>
          </w:p>
        </w:tc>
        <w:tc>
          <w:tcPr>
            <w:tcW w:w="1134" w:type="dxa"/>
            <w:shd w:val="clear" w:color="auto" w:fill="D9D9D6" w:themeFill="background1"/>
            <w:vAlign w:val="center"/>
          </w:tcPr>
          <w:p w14:paraId="62D9F8E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Quantity</w:t>
            </w:r>
          </w:p>
        </w:tc>
        <w:tc>
          <w:tcPr>
            <w:tcW w:w="1984" w:type="dxa"/>
            <w:shd w:val="clear" w:color="auto" w:fill="D9D9D6" w:themeFill="background1"/>
            <w:vAlign w:val="center"/>
          </w:tcPr>
          <w:p w14:paraId="5F2E29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S/N</w:t>
            </w:r>
          </w:p>
        </w:tc>
      </w:tr>
      <w:tr w:rsidR="00A00803" w:rsidRPr="00A00803" w14:paraId="0C5EAD9A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118A9F8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2551" w:type="dxa"/>
            <w:vAlign w:val="center"/>
          </w:tcPr>
          <w:p w14:paraId="0E17A56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Server</w:t>
            </w:r>
          </w:p>
        </w:tc>
        <w:tc>
          <w:tcPr>
            <w:tcW w:w="2707" w:type="dxa"/>
            <w:vAlign w:val="center"/>
          </w:tcPr>
          <w:p w14:paraId="3C3188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Opti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lex XE4 Tower</w:t>
            </w:r>
          </w:p>
          <w:p w14:paraId="533C81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with damping kit TVK-XE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-TH</w:t>
            </w:r>
          </w:p>
        </w:tc>
        <w:tc>
          <w:tcPr>
            <w:tcW w:w="1134" w:type="dxa"/>
            <w:vAlign w:val="center"/>
          </w:tcPr>
          <w:p w14:paraId="533D5F3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747A215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1L6F4G4</w:t>
            </w:r>
          </w:p>
        </w:tc>
      </w:tr>
      <w:tr w:rsidR="00A00803" w:rsidRPr="00A00803" w14:paraId="353346F3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736A5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2551" w:type="dxa"/>
            <w:vAlign w:val="center"/>
          </w:tcPr>
          <w:p w14:paraId="766758E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Client</w:t>
            </w:r>
          </w:p>
        </w:tc>
        <w:tc>
          <w:tcPr>
            <w:tcW w:w="2707" w:type="dxa"/>
            <w:vAlign w:val="center"/>
          </w:tcPr>
          <w:p w14:paraId="75C9E2E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Opti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 xml:space="preserve">lex XE4 Tower </w:t>
            </w:r>
            <w:r w:rsidRPr="00A00803">
              <w:rPr>
                <w:spacing w:val="-2"/>
                <w:sz w:val="16"/>
                <w:szCs w:val="24"/>
              </w:rPr>
              <w:br/>
              <w:t>with damping kit TVK-XE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-T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</w:p>
        </w:tc>
        <w:tc>
          <w:tcPr>
            <w:tcW w:w="1134" w:type="dxa"/>
            <w:vAlign w:val="center"/>
          </w:tcPr>
          <w:p w14:paraId="5D122A5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1CEFC3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CL6F4G4</w:t>
            </w:r>
          </w:p>
        </w:tc>
      </w:tr>
      <w:tr w:rsidR="00A00803" w:rsidRPr="00A00803" w14:paraId="39163601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B35B67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2551" w:type="dxa"/>
            <w:vAlign w:val="center"/>
          </w:tcPr>
          <w:p w14:paraId="26A5B3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Monitor</w:t>
            </w:r>
          </w:p>
        </w:tc>
        <w:tc>
          <w:tcPr>
            <w:tcW w:w="2707" w:type="dxa"/>
            <w:vAlign w:val="center"/>
          </w:tcPr>
          <w:p w14:paraId="776551F2" w14:textId="53FE5868" w:rsidR="00A00803" w:rsidRPr="00A00803" w:rsidRDefault="00A00803" w:rsidP="00744232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TIMX-W</w:t>
            </w:r>
            <w:r w:rsidR="00744232">
              <w:rPr>
                <w:rFonts w:hint="eastAsia"/>
                <w:spacing w:val="-2"/>
                <w:sz w:val="16"/>
                <w:szCs w:val="24"/>
              </w:rPr>
              <w:t>27</w:t>
            </w:r>
            <w:r w:rsidRPr="00A00803">
              <w:rPr>
                <w:spacing w:val="-2"/>
                <w:sz w:val="16"/>
                <w:szCs w:val="24"/>
              </w:rPr>
              <w:t>0(</w:t>
            </w:r>
            <w:r w:rsidR="00744232">
              <w:rPr>
                <w:rFonts w:hint="eastAsia"/>
                <w:spacing w:val="-2"/>
                <w:sz w:val="16"/>
                <w:szCs w:val="24"/>
              </w:rPr>
              <w:t>27</w:t>
            </w:r>
            <w:r w:rsidRPr="00A00803">
              <w:rPr>
                <w:spacing w:val="-2"/>
                <w:sz w:val="16"/>
                <w:szCs w:val="24"/>
              </w:rPr>
              <w:t>”)</w:t>
            </w:r>
          </w:p>
        </w:tc>
        <w:tc>
          <w:tcPr>
            <w:tcW w:w="1134" w:type="dxa"/>
            <w:vAlign w:val="center"/>
          </w:tcPr>
          <w:p w14:paraId="0505969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426F0B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TM260313-069</w:t>
            </w:r>
          </w:p>
        </w:tc>
      </w:tr>
      <w:tr w:rsidR="00A00803" w:rsidRPr="00A00803" w14:paraId="341860C9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422A34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2551" w:type="dxa"/>
            <w:vAlign w:val="center"/>
          </w:tcPr>
          <w:p w14:paraId="5FDF79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Keyboard with trackball</w:t>
            </w:r>
          </w:p>
        </w:tc>
        <w:tc>
          <w:tcPr>
            <w:tcW w:w="2707" w:type="dxa"/>
            <w:vAlign w:val="center"/>
          </w:tcPr>
          <w:p w14:paraId="1B4F484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</w:tc>
        <w:tc>
          <w:tcPr>
            <w:tcW w:w="1134" w:type="dxa"/>
            <w:vAlign w:val="center"/>
          </w:tcPr>
          <w:p w14:paraId="4B94406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1177983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2026.42300.020</w:t>
            </w:r>
          </w:p>
        </w:tc>
      </w:tr>
      <w:tr w:rsidR="00A00803" w:rsidRPr="00A00803" w14:paraId="0358E685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645C5D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2551" w:type="dxa"/>
            <w:vAlign w:val="center"/>
          </w:tcPr>
          <w:p w14:paraId="5DC3227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Serial to Ethernet</w:t>
            </w:r>
          </w:p>
        </w:tc>
        <w:tc>
          <w:tcPr>
            <w:tcW w:w="2707" w:type="dxa"/>
            <w:vAlign w:val="center"/>
          </w:tcPr>
          <w:p w14:paraId="220D2D6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  <w:tc>
          <w:tcPr>
            <w:tcW w:w="1134" w:type="dxa"/>
            <w:vAlign w:val="center"/>
          </w:tcPr>
          <w:p w14:paraId="6E92C46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0F852E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TBFBE1072335</w:t>
            </w:r>
          </w:p>
        </w:tc>
      </w:tr>
      <w:tr w:rsidR="00A00803" w:rsidRPr="00A00803" w14:paraId="215450B8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4902E5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2551" w:type="dxa"/>
            <w:vAlign w:val="center"/>
          </w:tcPr>
          <w:p w14:paraId="2A4FB2E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Network switch</w:t>
            </w:r>
          </w:p>
        </w:tc>
        <w:tc>
          <w:tcPr>
            <w:tcW w:w="2707" w:type="dxa"/>
            <w:vAlign w:val="center"/>
          </w:tcPr>
          <w:p w14:paraId="4E8E165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  <w:tc>
          <w:tcPr>
            <w:tcW w:w="1134" w:type="dxa"/>
            <w:vAlign w:val="center"/>
          </w:tcPr>
          <w:p w14:paraId="3BFBCEB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4636046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TBFCD1009081</w:t>
            </w:r>
            <w:r w:rsidRPr="00A00803">
              <w:rPr>
                <w:spacing w:val="-2"/>
                <w:sz w:val="16"/>
                <w:szCs w:val="24"/>
              </w:rPr>
              <w:br/>
              <w:t>TBFCD1051373</w:t>
            </w:r>
          </w:p>
        </w:tc>
      </w:tr>
      <w:tr w:rsidR="00A00803" w:rsidRPr="00A00803" w14:paraId="119553D1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3AA9602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2551" w:type="dxa"/>
            <w:vAlign w:val="center"/>
          </w:tcPr>
          <w:p w14:paraId="0ED9E8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Firewall</w:t>
            </w:r>
          </w:p>
        </w:tc>
        <w:tc>
          <w:tcPr>
            <w:tcW w:w="2707" w:type="dxa"/>
            <w:vAlign w:val="center"/>
          </w:tcPr>
          <w:p w14:paraId="58BA0CE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  <w:tc>
          <w:tcPr>
            <w:tcW w:w="1134" w:type="dxa"/>
            <w:vAlign w:val="center"/>
          </w:tcPr>
          <w:p w14:paraId="748F05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DDCFAF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LNSBFJDJBI</w:t>
            </w:r>
          </w:p>
        </w:tc>
      </w:tr>
      <w:tr w:rsidR="00A00803" w:rsidRPr="00A00803" w14:paraId="2286203A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8BD2A3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2551" w:type="dxa"/>
            <w:vAlign w:val="center"/>
          </w:tcPr>
          <w:p w14:paraId="7C09E0D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Selector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>witch</w:t>
            </w:r>
          </w:p>
        </w:tc>
        <w:tc>
          <w:tcPr>
            <w:tcW w:w="2707" w:type="dxa"/>
            <w:vAlign w:val="center"/>
          </w:tcPr>
          <w:p w14:paraId="220375E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  <w:tc>
          <w:tcPr>
            <w:tcW w:w="1134" w:type="dxa"/>
            <w:vAlign w:val="center"/>
          </w:tcPr>
          <w:p w14:paraId="79CF7BB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7CA9A1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1067</w:t>
            </w:r>
          </w:p>
        </w:tc>
      </w:tr>
      <w:tr w:rsidR="00A00803" w:rsidRPr="00A00803" w14:paraId="75057D58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E8F099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9</w:t>
            </w:r>
          </w:p>
        </w:tc>
        <w:tc>
          <w:tcPr>
            <w:tcW w:w="2551" w:type="dxa"/>
            <w:vAlign w:val="center"/>
          </w:tcPr>
          <w:p w14:paraId="206ED7D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Selector Switch Dimmer</w:t>
            </w:r>
          </w:p>
        </w:tc>
        <w:tc>
          <w:tcPr>
            <w:tcW w:w="2707" w:type="dxa"/>
            <w:vAlign w:val="center"/>
          </w:tcPr>
          <w:p w14:paraId="575C317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MKD002</w:t>
            </w:r>
          </w:p>
        </w:tc>
        <w:tc>
          <w:tcPr>
            <w:tcW w:w="1134" w:type="dxa"/>
            <w:vAlign w:val="center"/>
          </w:tcPr>
          <w:p w14:paraId="06E2AFE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4183B6B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11892</w:t>
            </w:r>
          </w:p>
        </w:tc>
      </w:tr>
      <w:tr w:rsidR="00A00803" w:rsidRPr="00A00803" w14:paraId="09D5780C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6EA6844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10</w:t>
            </w:r>
          </w:p>
        </w:tc>
        <w:tc>
          <w:tcPr>
            <w:tcW w:w="2551" w:type="dxa"/>
            <w:vAlign w:val="center"/>
          </w:tcPr>
          <w:p w14:paraId="052D02B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UPS</w:t>
            </w:r>
          </w:p>
        </w:tc>
        <w:tc>
          <w:tcPr>
            <w:tcW w:w="2707" w:type="dxa"/>
            <w:vAlign w:val="center"/>
          </w:tcPr>
          <w:p w14:paraId="2ACEE501" w14:textId="1EE43BCF" w:rsidR="00A00803" w:rsidRPr="00A00803" w:rsidRDefault="00744232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744232">
              <w:rPr>
                <w:spacing w:val="-2"/>
                <w:sz w:val="16"/>
                <w:szCs w:val="24"/>
              </w:rPr>
              <w:t>EATON 9SX 1000iM</w:t>
            </w:r>
          </w:p>
        </w:tc>
        <w:tc>
          <w:tcPr>
            <w:tcW w:w="1134" w:type="dxa"/>
            <w:vAlign w:val="center"/>
          </w:tcPr>
          <w:p w14:paraId="5E3410C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0E73C190" w14:textId="206091FF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GC02V05185</w:t>
            </w:r>
          </w:p>
        </w:tc>
      </w:tr>
      <w:tr w:rsidR="00A00803" w:rsidRPr="00A00803" w14:paraId="1F94B16B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5D6B29D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11</w:t>
            </w:r>
          </w:p>
        </w:tc>
        <w:tc>
          <w:tcPr>
            <w:tcW w:w="2551" w:type="dxa"/>
            <w:vAlign w:val="center"/>
          </w:tcPr>
          <w:p w14:paraId="73301F5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Camera unit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, incl.</w:t>
            </w:r>
            <w:r w:rsidRPr="00A00803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EO cameras and IR cameras</w:t>
            </w:r>
          </w:p>
        </w:tc>
        <w:tc>
          <w:tcPr>
            <w:tcW w:w="2707" w:type="dxa"/>
            <w:vMerge w:val="restart"/>
            <w:vAlign w:val="center"/>
          </w:tcPr>
          <w:p w14:paraId="183087A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HiNAS Navigation</w:t>
            </w:r>
          </w:p>
        </w:tc>
        <w:tc>
          <w:tcPr>
            <w:tcW w:w="1134" w:type="dxa"/>
            <w:vAlign w:val="center"/>
          </w:tcPr>
          <w:p w14:paraId="18D1138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7E6A6D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Camera unit :</w:t>
            </w:r>
          </w:p>
          <w:p w14:paraId="569B518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SC0004-NCH01-26021</w:t>
            </w:r>
          </w:p>
        </w:tc>
      </w:tr>
      <w:tr w:rsidR="00A00803" w:rsidRPr="00A00803" w14:paraId="21B97EBA" w14:textId="77777777" w:rsidTr="00A93213">
        <w:trPr>
          <w:trHeight w:val="1692"/>
          <w:jc w:val="center"/>
        </w:trPr>
        <w:tc>
          <w:tcPr>
            <w:tcW w:w="691" w:type="dxa"/>
            <w:vAlign w:val="center"/>
          </w:tcPr>
          <w:p w14:paraId="266720E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12</w:t>
            </w:r>
          </w:p>
        </w:tc>
        <w:tc>
          <w:tcPr>
            <w:tcW w:w="2551" w:type="dxa"/>
            <w:vAlign w:val="center"/>
          </w:tcPr>
          <w:p w14:paraId="5D65046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box, incl.</w:t>
            </w:r>
            <w:r w:rsidRPr="00A00803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Single Board Computer</w:t>
            </w:r>
          </w:p>
        </w:tc>
        <w:tc>
          <w:tcPr>
            <w:tcW w:w="2707" w:type="dxa"/>
            <w:vMerge/>
            <w:vAlign w:val="center"/>
          </w:tcPr>
          <w:p w14:paraId="07667A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17352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401DE9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Junction box:</w:t>
            </w:r>
          </w:p>
          <w:p w14:paraId="568909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SC0005-NJB01-26041</w:t>
            </w:r>
            <w:r w:rsidRPr="00A00803">
              <w:rPr>
                <w:spacing w:val="-2"/>
                <w:sz w:val="16"/>
                <w:szCs w:val="24"/>
              </w:rPr>
              <w:br/>
              <w:t>Single board computer: NAS-HUCX08250031</w:t>
            </w:r>
          </w:p>
          <w:p w14:paraId="622BFDE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EMC -filter: </w:t>
            </w:r>
          </w:p>
          <w:p w14:paraId="4CB84EC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SZ0014-EMC01-140</w:t>
            </w:r>
          </w:p>
          <w:p w14:paraId="55B2E33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SMPS:</w:t>
            </w:r>
          </w:p>
          <w:p w14:paraId="4AC2796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2025-157(R)</w:t>
            </w:r>
          </w:p>
        </w:tc>
      </w:tr>
    </w:tbl>
    <w:p w14:paraId="7119470F" w14:textId="70D11FBE" w:rsidR="00A00803" w:rsidRPr="000171FD" w:rsidRDefault="00A00803" w:rsidP="00A00803">
      <w:pPr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br w:type="page"/>
      </w:r>
    </w:p>
    <w:p w14:paraId="71C7F61E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Inspection</w:t>
      </w:r>
    </w:p>
    <w:p w14:paraId="1F39DDD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Server</w:t>
      </w:r>
    </w:p>
    <w:tbl>
      <w:tblPr>
        <w:tblStyle w:val="ac"/>
        <w:tblW w:w="981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2720"/>
        <w:gridCol w:w="682"/>
        <w:gridCol w:w="1661"/>
        <w:gridCol w:w="1629"/>
        <w:gridCol w:w="567"/>
        <w:gridCol w:w="567"/>
        <w:gridCol w:w="7"/>
      </w:tblGrid>
      <w:tr w:rsidR="00A00803" w:rsidRPr="00A00803" w14:paraId="00983283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A00BEE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gridSpan w:val="2"/>
            <w:vAlign w:val="center"/>
          </w:tcPr>
          <w:p w14:paraId="59A85B1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erver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ABA690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770" w:type="dxa"/>
            <w:gridSpan w:val="4"/>
            <w:vAlign w:val="center"/>
          </w:tcPr>
          <w:p w14:paraId="4C5C00D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spacing w:val="-2"/>
                <w:sz w:val="16"/>
                <w:szCs w:val="24"/>
              </w:rPr>
              <w:t>Optiplex XE4</w:t>
            </w:r>
          </w:p>
        </w:tc>
      </w:tr>
      <w:tr w:rsidR="00A00803" w:rsidRPr="00A00803" w14:paraId="09A13850" w14:textId="77777777" w:rsidTr="00A93213"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9D684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gridSpan w:val="2"/>
            <w:vAlign w:val="center"/>
          </w:tcPr>
          <w:p w14:paraId="659BD7E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6B774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770" w:type="dxa"/>
            <w:gridSpan w:val="4"/>
            <w:vAlign w:val="center"/>
          </w:tcPr>
          <w:p w14:paraId="66EF692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1L6F4G4</w:t>
            </w:r>
          </w:p>
        </w:tc>
      </w:tr>
      <w:tr w:rsidR="00A00803" w:rsidRPr="00A00803" w14:paraId="4969ADD5" w14:textId="77777777" w:rsidTr="00A93213">
        <w:trPr>
          <w:gridAfter w:val="1"/>
          <w:wAfter w:w="7" w:type="dxa"/>
        </w:trPr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08FA0B5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800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B90C30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972" w:type="dxa"/>
            <w:gridSpan w:val="3"/>
            <w:vMerge w:val="restart"/>
            <w:shd w:val="clear" w:color="auto" w:fill="C4C4C0" w:themeFill="background1" w:themeFillShade="E6"/>
            <w:vAlign w:val="center"/>
          </w:tcPr>
          <w:p w14:paraId="7B96712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5580CDF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582810DE" w14:textId="77777777" w:rsidTr="00A93213">
        <w:trPr>
          <w:gridAfter w:val="1"/>
          <w:wAfter w:w="7" w:type="dxa"/>
        </w:trPr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63E93F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00" w:type="dxa"/>
            <w:gridSpan w:val="2"/>
            <w:vMerge/>
            <w:shd w:val="clear" w:color="auto" w:fill="C4C4C0" w:themeFill="background1" w:themeFillShade="E6"/>
            <w:vAlign w:val="center"/>
          </w:tcPr>
          <w:p w14:paraId="59BECD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2" w:type="dxa"/>
            <w:gridSpan w:val="3"/>
            <w:vMerge/>
            <w:shd w:val="clear" w:color="auto" w:fill="C4C4C0" w:themeFill="background1" w:themeFillShade="E6"/>
            <w:vAlign w:val="center"/>
          </w:tcPr>
          <w:p w14:paraId="07E773E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55606C9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04F2A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4C0B2364" w14:textId="77777777" w:rsidTr="00A93213">
        <w:trPr>
          <w:gridAfter w:val="1"/>
          <w:wAfter w:w="7" w:type="dxa"/>
          <w:trHeight w:val="774"/>
        </w:trPr>
        <w:tc>
          <w:tcPr>
            <w:tcW w:w="905" w:type="dxa"/>
            <w:vAlign w:val="center"/>
          </w:tcPr>
          <w:p w14:paraId="141BFD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287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5BC14B7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Optiplex XE4</w:t>
            </w:r>
          </w:p>
        </w:tc>
        <w:tc>
          <w:tcPr>
            <w:tcW w:w="3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7A15D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Optiplex XE4</w:t>
            </w:r>
          </w:p>
          <w:p w14:paraId="63A39BC3" w14:textId="33CD96AA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1L6F4G4</w:t>
            </w:r>
          </w:p>
          <w:p w14:paraId="169B6175" w14:textId="7119C5FB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1F6824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8F076D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BCC7A44" w14:textId="77777777" w:rsidTr="00A93213">
        <w:trPr>
          <w:gridAfter w:val="1"/>
          <w:wAfter w:w="7" w:type="dxa"/>
          <w:trHeight w:val="784"/>
        </w:trPr>
        <w:tc>
          <w:tcPr>
            <w:tcW w:w="905" w:type="dxa"/>
            <w:vMerge w:val="restart"/>
            <w:vAlign w:val="center"/>
          </w:tcPr>
          <w:p w14:paraId="625989A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626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1684B1C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972" w:type="dxa"/>
            <w:gridSpan w:val="3"/>
            <w:tcBorders>
              <w:top w:val="nil"/>
              <w:left w:val="single" w:sz="4" w:space="0" w:color="auto"/>
            </w:tcBorders>
            <w:vAlign w:val="center"/>
          </w:tcPr>
          <w:p w14:paraId="7BA4DBE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7E95517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162F13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7BC96905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3E7B276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40DDD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etc.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51B4908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719828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8B2508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5B3AEC7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78CED44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3BF54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Powers on and displays video on monitor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57BFD14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4CB9F5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2AD196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577CD2D2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5944CA8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8CC3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7896E80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04F866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5E3994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327C641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6AB0B6C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1C19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Network card recognized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4DC0D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EC986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DA08C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4A6A0A51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27ED4E7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7A3BD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5. GPU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card</w:t>
            </w:r>
            <w:r w:rsidRPr="00A00803">
              <w:rPr>
                <w:spacing w:val="-2"/>
                <w:sz w:val="16"/>
                <w:szCs w:val="24"/>
              </w:rPr>
              <w:t xml:space="preserve"> recognized</w:t>
            </w:r>
          </w:p>
        </w:tc>
        <w:tc>
          <w:tcPr>
            <w:tcW w:w="3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81743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53FA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769F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11AA57B" w14:textId="6632EBDB" w:rsidR="00A00803" w:rsidRPr="00A00803" w:rsidRDefault="00A00803" w:rsidP="00A00803"/>
    <w:p w14:paraId="564B5AA4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Client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1EE222B5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3E1223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EE978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Client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DCA84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D57083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Optiplex XE4</w:t>
            </w:r>
          </w:p>
        </w:tc>
      </w:tr>
      <w:tr w:rsidR="00A00803" w:rsidRPr="00A00803" w14:paraId="4952A175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45A4A9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76ECCF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5DDC45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7C2055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CL6F4G4</w:t>
            </w:r>
          </w:p>
        </w:tc>
      </w:tr>
      <w:tr w:rsidR="00A00803" w:rsidRPr="00A00803" w14:paraId="69490833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0208E5B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A6159A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3B909A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CB5108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A605AD9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31CC8CF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0F4853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64AD585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92403DC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25B4F67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D53A19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D89F6F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4748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186BF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Optiplex XE4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6A796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Optiplex XE4</w:t>
            </w:r>
          </w:p>
          <w:p w14:paraId="3C68F410" w14:textId="3F3FC6C8" w:rsidR="00A00803" w:rsidRPr="00A00803" w:rsidRDefault="00A00803" w:rsidP="00744232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CL6F4G4</w:t>
            </w:r>
          </w:p>
        </w:tc>
        <w:tc>
          <w:tcPr>
            <w:tcW w:w="567" w:type="dxa"/>
            <w:vAlign w:val="center"/>
          </w:tcPr>
          <w:p w14:paraId="2167EEE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B447BF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7506FA57" w14:textId="77777777" w:rsidTr="00A93213">
        <w:trPr>
          <w:trHeight w:val="784"/>
        </w:trPr>
        <w:tc>
          <w:tcPr>
            <w:tcW w:w="905" w:type="dxa"/>
            <w:vMerge w:val="restart"/>
            <w:vAlign w:val="center"/>
          </w:tcPr>
          <w:p w14:paraId="0C6B244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8C8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242B4E5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nil"/>
              <w:left w:val="single" w:sz="4" w:space="0" w:color="auto"/>
            </w:tcBorders>
            <w:vAlign w:val="center"/>
          </w:tcPr>
          <w:p w14:paraId="2C685E8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3AFE55F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A352CD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2D60390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27BED691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A2EF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etc.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5629E0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FA6BA5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A47781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1B3D052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6753678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88DE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Powers on and displays video on monitor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142997B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AAD059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ABB623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444238AE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6A4B8279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94DF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449232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795790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C50D68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20233DA6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3B854400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9736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Network card recognized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334B92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5445A0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A3E392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8B66A15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0300D0CA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93CC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5. GPU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card</w:t>
            </w:r>
            <w:r w:rsidRPr="00A00803">
              <w:rPr>
                <w:spacing w:val="-2"/>
                <w:sz w:val="16"/>
                <w:szCs w:val="24"/>
              </w:rPr>
              <w:t xml:space="preserve"> recognized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70DEB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21CE8A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A15FDC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59105B7A" w14:textId="4DD0D07E" w:rsidR="00984904" w:rsidRDefault="00984904" w:rsidP="00A00803"/>
    <w:p w14:paraId="715465C3" w14:textId="1D16218A" w:rsidR="00A00803" w:rsidRPr="00A00803" w:rsidRDefault="00984904" w:rsidP="00A00803">
      <w:r>
        <w:br w:type="page"/>
      </w:r>
    </w:p>
    <w:p w14:paraId="63924BD5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Monitor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0F7FAC71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E74158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66AAC2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Monitor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55AC1A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5727088B" w14:textId="496CA047" w:rsidR="00A00803" w:rsidRPr="00A00803" w:rsidRDefault="00A00803" w:rsidP="00744232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TIMX-W</w:t>
            </w:r>
            <w:r w:rsidR="00744232">
              <w:rPr>
                <w:rFonts w:hint="eastAsia"/>
                <w:spacing w:val="-2"/>
                <w:sz w:val="16"/>
                <w:szCs w:val="24"/>
              </w:rPr>
              <w:t>270</w:t>
            </w:r>
          </w:p>
        </w:tc>
      </w:tr>
      <w:tr w:rsidR="00A00803" w:rsidRPr="00A00803" w14:paraId="5B2C6405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0072C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1E4D1A2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EF0C7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4612D2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TM260313-069</w:t>
            </w:r>
          </w:p>
        </w:tc>
      </w:tr>
      <w:tr w:rsidR="00A00803" w:rsidRPr="00A00803" w14:paraId="3CECE6AA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106043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EDC50C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13AED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F286D1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082DA755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759D82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7CC64C8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5E7384C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0B9B21E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EF2EAF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05A48B24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A791C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7A1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03C8E608" w14:textId="1DF66CBB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TIMX-W</w:t>
            </w:r>
            <w:r w:rsidR="00744232">
              <w:rPr>
                <w:rFonts w:hint="eastAsia"/>
                <w:spacing w:val="-2"/>
                <w:sz w:val="16"/>
                <w:szCs w:val="24"/>
              </w:rPr>
              <w:t>270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2D70C9" w14:textId="6DBA1B0C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TIMX-</w:t>
            </w:r>
            <w:r w:rsidR="00744232">
              <w:rPr>
                <w:rFonts w:hint="eastAsia"/>
                <w:spacing w:val="-2"/>
                <w:sz w:val="16"/>
                <w:szCs w:val="24"/>
              </w:rPr>
              <w:t>W270</w:t>
            </w:r>
          </w:p>
          <w:p w14:paraId="634CAB7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1B5B5EFF" w14:textId="11B608E5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TM260313-069</w:t>
            </w:r>
          </w:p>
        </w:tc>
        <w:tc>
          <w:tcPr>
            <w:tcW w:w="567" w:type="dxa"/>
            <w:vAlign w:val="center"/>
          </w:tcPr>
          <w:p w14:paraId="1B5820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ED8FE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CEA01B5" w14:textId="75116473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</w:p>
    <w:p w14:paraId="78505CBC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Keyboard with trackball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6365450C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E028C4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2CCAD4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Keyboard with trackball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11F5D3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2B47250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RKTE85B2448-W-MC1</w:t>
            </w:r>
          </w:p>
        </w:tc>
      </w:tr>
      <w:tr w:rsidR="00A00803" w:rsidRPr="00A00803" w14:paraId="4D8E4E5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F16C8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6818634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AA63C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66D637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2026.42300.020</w:t>
            </w:r>
          </w:p>
        </w:tc>
      </w:tr>
      <w:tr w:rsidR="00A00803" w:rsidRPr="00A00803" w14:paraId="52DEEB8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760EFB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CDA417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C0D315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12BA8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252F89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4CFEBA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3557C2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618983A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38D0F3C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058E620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BB1BE73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04186B9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31F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6EB99E1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Model: </w:t>
            </w: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F3241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  <w:p w14:paraId="1A56F9D0" w14:textId="78274B23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br/>
              <w:t>2026.42300.020</w:t>
            </w:r>
          </w:p>
        </w:tc>
        <w:tc>
          <w:tcPr>
            <w:tcW w:w="567" w:type="dxa"/>
            <w:vAlign w:val="center"/>
          </w:tcPr>
          <w:p w14:paraId="15BA64A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AB4F89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CE43CCF" w14:textId="77777777" w:rsidR="00A00803" w:rsidRPr="00A00803" w:rsidRDefault="00A00803" w:rsidP="00A00803"/>
    <w:p w14:paraId="0AFDB4EF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Serial to Ethernet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2267"/>
        <w:gridCol w:w="2796"/>
        <w:gridCol w:w="1457"/>
        <w:gridCol w:w="567"/>
        <w:gridCol w:w="567"/>
      </w:tblGrid>
      <w:tr w:rsidR="00A00803" w:rsidRPr="00A00803" w14:paraId="79F5FC47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212DF4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267" w:type="dxa"/>
            <w:vAlign w:val="center"/>
          </w:tcPr>
          <w:p w14:paraId="690DB32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Serial to Ethernet</w:t>
            </w:r>
          </w:p>
        </w:tc>
        <w:tc>
          <w:tcPr>
            <w:tcW w:w="2796" w:type="dxa"/>
            <w:shd w:val="clear" w:color="auto" w:fill="C4C4C0" w:themeFill="background1" w:themeFillShade="E6"/>
            <w:vAlign w:val="center"/>
          </w:tcPr>
          <w:p w14:paraId="4D9F277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6DB954C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</w:tr>
      <w:tr w:rsidR="00A00803" w:rsidRPr="00A00803" w14:paraId="2E8232B0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CDC33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2267" w:type="dxa"/>
            <w:vAlign w:val="center"/>
          </w:tcPr>
          <w:p w14:paraId="56B4152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2796" w:type="dxa"/>
            <w:shd w:val="clear" w:color="auto" w:fill="C4C4C0" w:themeFill="background1" w:themeFillShade="E6"/>
            <w:vAlign w:val="center"/>
          </w:tcPr>
          <w:p w14:paraId="559D39C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0BBEB714" w14:textId="77777777" w:rsidR="00A00803" w:rsidRPr="00A00803" w:rsidRDefault="00A00803" w:rsidP="00A00803">
            <w:pPr>
              <w:jc w:val="center"/>
              <w:rPr>
                <w:rFonts w:ascii="Inter" w:eastAsia="맑은 고딕" w:hAnsi="Inter" w:cs="Times New Roman"/>
                <w:spacing w:val="-2"/>
                <w:sz w:val="16"/>
              </w:rPr>
            </w:pPr>
            <w:r w:rsidRPr="00A00803">
              <w:rPr>
                <w:spacing w:val="-2"/>
                <w:sz w:val="16"/>
                <w:szCs w:val="24"/>
              </w:rPr>
              <w:t>TBFBE1072335</w:t>
            </w:r>
          </w:p>
        </w:tc>
      </w:tr>
      <w:tr w:rsidR="00A00803" w:rsidRPr="00A00803" w14:paraId="04F915BB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3DF5B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347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3AB909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4253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7BB3DB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53A9F2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0568AA5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2C369F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47" w:type="dxa"/>
            <w:gridSpan w:val="2"/>
            <w:vMerge/>
            <w:shd w:val="clear" w:color="auto" w:fill="C4C4C0" w:themeFill="background1" w:themeFillShade="E6"/>
            <w:vAlign w:val="center"/>
          </w:tcPr>
          <w:p w14:paraId="7DC624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3" w:type="dxa"/>
            <w:gridSpan w:val="2"/>
            <w:vMerge/>
            <w:shd w:val="clear" w:color="auto" w:fill="C4C4C0" w:themeFill="background1" w:themeFillShade="E6"/>
            <w:vAlign w:val="center"/>
          </w:tcPr>
          <w:p w14:paraId="358317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012C31E8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7833A0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2EDA6422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311A8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928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7C9AF8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5FCC1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Nport5450i</w:t>
            </w:r>
          </w:p>
          <w:p w14:paraId="2924BC5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SER. NO. :</w:t>
            </w:r>
          </w:p>
          <w:p w14:paraId="4E7564F3" w14:textId="3CC507E1" w:rsidR="00A00803" w:rsidRPr="00F6591B" w:rsidRDefault="00A00803" w:rsidP="00F6591B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TBFBE1072335</w:t>
            </w:r>
          </w:p>
        </w:tc>
        <w:tc>
          <w:tcPr>
            <w:tcW w:w="567" w:type="dxa"/>
            <w:vAlign w:val="center"/>
          </w:tcPr>
          <w:p w14:paraId="08AEA36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EC0A08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A4D88EF" w14:textId="37478E42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</w:p>
    <w:p w14:paraId="4B8AFF1B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Network switch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781ADDF4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E69972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23D9C0E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Network switch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3C9A3F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19A55E2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</w:tr>
      <w:tr w:rsidR="00A00803" w:rsidRPr="00A00803" w14:paraId="1660B82E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9C1D24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BACB25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B4308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5A06C1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TBFCD1009081</w:t>
            </w: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br/>
              <w:t>TBFCD1051373</w:t>
            </w:r>
          </w:p>
        </w:tc>
      </w:tr>
      <w:tr w:rsidR="00A00803" w:rsidRPr="00A00803" w14:paraId="5C6812B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17868B2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F95848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60AFB3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E53B58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BFA08B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1FA327C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139348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AA15DA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B92F9D5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087274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CAC482C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22DF48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DB6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1D32861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4DDB8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EDS-G508E</w:t>
            </w:r>
          </w:p>
          <w:p w14:paraId="63EB50A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SER. NO. :</w:t>
            </w:r>
          </w:p>
          <w:p w14:paraId="5DDE86CA" w14:textId="00359612" w:rsidR="00A00803" w:rsidRPr="00F6591B" w:rsidRDefault="00A00803" w:rsidP="00A00803">
            <w:pPr>
              <w:jc w:val="left"/>
              <w:rPr>
                <w:rFonts w:ascii="Inter" w:eastAsia="맑은 고딕" w:hAnsi="Inter" w:cs="Times New Roman"/>
                <w:spacing w:val="-2"/>
                <w:sz w:val="16"/>
              </w:rPr>
            </w:pP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TBFCD1009081</w:t>
            </w: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br/>
              <w:t>TBFCD1051373</w:t>
            </w:r>
          </w:p>
        </w:tc>
        <w:tc>
          <w:tcPr>
            <w:tcW w:w="567" w:type="dxa"/>
            <w:vAlign w:val="center"/>
          </w:tcPr>
          <w:p w14:paraId="3CE5EDB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BDE5D4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859BDB6" w14:textId="7714EED6" w:rsidR="00984904" w:rsidRDefault="00984904" w:rsidP="00A00803"/>
    <w:p w14:paraId="7D426476" w14:textId="2EC57179" w:rsidR="00A00803" w:rsidRPr="00A00803" w:rsidRDefault="00984904" w:rsidP="00A00803">
      <w:r>
        <w:br w:type="page"/>
      </w:r>
    </w:p>
    <w:p w14:paraId="25CFE787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Firewall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2B6E6505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3F1FBF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55CD9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Firewall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3610CD0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3D95807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</w:tr>
      <w:tr w:rsidR="00A00803" w:rsidRPr="00A00803" w14:paraId="2CC6ED4F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5263A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668F9D4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E91C8F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9D6B4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LNSBFJDJBI</w:t>
            </w:r>
          </w:p>
        </w:tc>
      </w:tr>
      <w:tr w:rsidR="00A00803" w:rsidRPr="00A00803" w14:paraId="549FE383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68AB03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196F08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695DD2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7E5316D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12DEA12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14E7F56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21BF327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EFFA6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0B16FDB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21D234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70BDCB9" w14:textId="77777777" w:rsidTr="00A93213">
        <w:trPr>
          <w:trHeight w:val="2311"/>
        </w:trPr>
        <w:tc>
          <w:tcPr>
            <w:tcW w:w="905" w:type="dxa"/>
            <w:vAlign w:val="center"/>
          </w:tcPr>
          <w:p w14:paraId="01D9FB0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0713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48543B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83E5C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FGR-60F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5D78989A" w14:textId="4C2617C8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LNSBFJDJBI</w:t>
            </w:r>
          </w:p>
        </w:tc>
        <w:tc>
          <w:tcPr>
            <w:tcW w:w="567" w:type="dxa"/>
            <w:vAlign w:val="center"/>
          </w:tcPr>
          <w:p w14:paraId="768332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227AC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F2B4092" w14:textId="679F0E0A" w:rsidR="00A00803" w:rsidRPr="00A00803" w:rsidRDefault="00A00803" w:rsidP="00A00803"/>
    <w:p w14:paraId="4958FBD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Selector Switch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4CA5ACD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5C2B9B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A5C051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Selector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>witch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73CFCC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9BA56E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</w:tr>
      <w:tr w:rsidR="00A00803" w:rsidRPr="00A00803" w14:paraId="4898A30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AE5BAA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2A35A79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676B951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5444F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1067</w:t>
            </w:r>
          </w:p>
        </w:tc>
      </w:tr>
      <w:tr w:rsidR="00A00803" w:rsidRPr="00A00803" w14:paraId="4169A3AA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22B3E5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A7BB0B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63734A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EEC7C4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51F5E71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0CB876B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1BB0238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4F4FB6F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402B72DB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DE213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0D41C5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F76F84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EC2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211226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512F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MPH731</w:t>
            </w:r>
          </w:p>
          <w:p w14:paraId="5599FBB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1067</w:t>
            </w:r>
          </w:p>
          <w:p w14:paraId="0F5A0D2C" w14:textId="6C6B209B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CB8103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C53403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450B1BE" w14:textId="77777777" w:rsidR="00A00803" w:rsidRPr="00A00803" w:rsidRDefault="00A00803" w:rsidP="00A00803"/>
    <w:p w14:paraId="76BF820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Selector Switch Dimmer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3C633BD7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BECA66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30B999E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Selector Switch Dimmer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B52523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028E84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MKD002</w:t>
            </w:r>
          </w:p>
        </w:tc>
      </w:tr>
      <w:tr w:rsidR="00A00803" w:rsidRPr="00A00803" w14:paraId="639A69F7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5FB77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B1EB4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4006A0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EF1216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11892</w:t>
            </w:r>
          </w:p>
        </w:tc>
      </w:tr>
      <w:tr w:rsidR="00A00803" w:rsidRPr="00A00803" w14:paraId="2828172C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35E01F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2335A2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371616C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573D7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5C11E01F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250DBE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1B5564E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60C8E5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ABC8D33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4E8193D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311565C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4CFDB8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C05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0DF30F8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Model : MKD002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A7DD6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Model : MKD002</w:t>
            </w:r>
          </w:p>
          <w:p w14:paraId="14240C92" w14:textId="6C03E38B" w:rsidR="00A00803" w:rsidRPr="00F6591B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11892</w:t>
            </w:r>
          </w:p>
        </w:tc>
        <w:tc>
          <w:tcPr>
            <w:tcW w:w="567" w:type="dxa"/>
            <w:vAlign w:val="center"/>
          </w:tcPr>
          <w:p w14:paraId="4602EA5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8E62B3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CEE5A23" w14:textId="77777777" w:rsidR="00A00803" w:rsidRPr="00A00803" w:rsidRDefault="00A00803" w:rsidP="00A00803"/>
    <w:p w14:paraId="7F04B831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UPS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5BC7545A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31B3AF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76B1153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UPS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2883EA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3FD7FB0F" w14:textId="23AE0504" w:rsidR="00A00803" w:rsidRPr="00A00803" w:rsidRDefault="00744232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744232">
              <w:rPr>
                <w:spacing w:val="-2"/>
                <w:sz w:val="16"/>
                <w:szCs w:val="24"/>
              </w:rPr>
              <w:t>EATON 9SX 1000iM</w:t>
            </w:r>
          </w:p>
        </w:tc>
      </w:tr>
      <w:tr w:rsidR="00A00803" w:rsidRPr="00A00803" w14:paraId="156E93B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8FBF2B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449C01A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FF8E22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7A07B9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GC02V05185</w:t>
            </w:r>
          </w:p>
        </w:tc>
      </w:tr>
      <w:tr w:rsidR="00A00803" w:rsidRPr="00A00803" w14:paraId="32110DDE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4E264C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E5BE14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DD63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9425DB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0F20148B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534DCA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A6ADDF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20D11F8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1B226C7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A86596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0BE9FD0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CC0C96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25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66387818" w14:textId="2AEF039E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EATON 9</w:t>
            </w:r>
            <w:r w:rsidR="00744232">
              <w:rPr>
                <w:rFonts w:hint="eastAsia"/>
                <w:spacing w:val="-2"/>
                <w:sz w:val="16"/>
                <w:szCs w:val="24"/>
              </w:rPr>
              <w:t>SX</w:t>
            </w:r>
            <w:r w:rsidRPr="00A00803">
              <w:rPr>
                <w:spacing w:val="-2"/>
                <w:sz w:val="16"/>
                <w:szCs w:val="24"/>
              </w:rPr>
              <w:t xml:space="preserve"> 1</w:t>
            </w:r>
            <w:r w:rsidR="00744232">
              <w:rPr>
                <w:rFonts w:hint="eastAsia"/>
                <w:spacing w:val="-2"/>
                <w:sz w:val="16"/>
                <w:szCs w:val="24"/>
              </w:rPr>
              <w:t>0</w:t>
            </w:r>
            <w:r w:rsidRPr="00A00803">
              <w:rPr>
                <w:spacing w:val="-2"/>
                <w:sz w:val="16"/>
                <w:szCs w:val="24"/>
              </w:rPr>
              <w:t>00</w:t>
            </w:r>
            <w:r w:rsidR="00744232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M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6418A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 : </w:t>
            </w: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  <w:p w14:paraId="5E12494E" w14:textId="6C3D33F2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GC02V05185</w:t>
            </w:r>
          </w:p>
        </w:tc>
        <w:tc>
          <w:tcPr>
            <w:tcW w:w="567" w:type="dxa"/>
            <w:vAlign w:val="center"/>
          </w:tcPr>
          <w:p w14:paraId="7E932D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F490E8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05E1E1" w14:textId="77777777" w:rsidR="00A00803" w:rsidRPr="00A00803" w:rsidRDefault="00A00803" w:rsidP="00A00803"/>
    <w:p w14:paraId="58B73D1E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Camera Unit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344C5EC4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8B093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br w:type="page"/>
            </w: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791A228D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Camera Unit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AAC653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color w:val="181818" w:themeColor="accent6" w:themeShade="1A"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2B4FCA0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 Navigation</w:t>
            </w:r>
          </w:p>
        </w:tc>
      </w:tr>
      <w:tr w:rsidR="00A00803" w:rsidRPr="00A00803" w14:paraId="374E6C10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0DC5A7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087A28E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E74104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  <w:color w:val="181818" w:themeColor="accent6" w:themeShade="1A"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45A07251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SC0004-NCH01-26021</w:t>
            </w:r>
          </w:p>
        </w:tc>
      </w:tr>
      <w:tr w:rsidR="00A00803" w:rsidRPr="00A00803" w14:paraId="329038F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69465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F74E4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B826CE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598D0D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Judgment</w:t>
            </w:r>
          </w:p>
        </w:tc>
      </w:tr>
      <w:tr w:rsidR="00A00803" w:rsidRPr="00A00803" w14:paraId="05B1E07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1E667C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F27DD1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75889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A963F4E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107721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Fail</w:t>
            </w:r>
          </w:p>
        </w:tc>
      </w:tr>
      <w:tr w:rsidR="00A00803" w:rsidRPr="00A00803" w14:paraId="065B04F9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3FDCAF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32DD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p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roduct model and verify the serial number.</w:t>
            </w:r>
          </w:p>
          <w:p w14:paraId="4DE911CA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Model : HiNAS Navigation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5C537E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Model : HiNAS Navigation</w:t>
            </w:r>
          </w:p>
          <w:p w14:paraId="4DFBCBD5" w14:textId="77777777" w:rsidR="00A00803" w:rsidRPr="00A00803" w:rsidRDefault="00A00803" w:rsidP="00A00803">
            <w:pPr>
              <w:jc w:val="left"/>
              <w:rPr>
                <w:noProof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SC0004-NCH01-26021</w:t>
            </w:r>
          </w:p>
          <w:p w14:paraId="4FC79A06" w14:textId="02FEACD9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76CAFD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FA2DF3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0C399DF1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CDA87D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94215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Check the following items in the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FAT Cheklist</w:t>
            </w:r>
          </w:p>
          <w:p w14:paraId="1088DB80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Items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5975F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1C108FD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26A89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1F2597D2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196CE86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F763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1.Visual 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4B526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0A41CA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2ECBD4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346B32AE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03E1D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1877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2.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Dimensional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736A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3C1980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4F2747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11880A18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F8406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E5C7E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3.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Assembly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5F2DA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B6859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D34114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602496D8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2AF7F5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C18C7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4.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Packing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6F431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76D970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248DBC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</w:tbl>
    <w:p w14:paraId="1AF75EBE" w14:textId="43FD4453" w:rsidR="00A00803" w:rsidRPr="00A00803" w:rsidRDefault="00A00803" w:rsidP="00A00803"/>
    <w:p w14:paraId="1EFA6B87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Junction box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681BA041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7FBDEF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br w:type="page"/>
            </w: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4A5FAD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E957B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57BC267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HiNAS Navigation</w:t>
            </w:r>
          </w:p>
        </w:tc>
      </w:tr>
      <w:tr w:rsidR="00A00803" w:rsidRPr="00A00803" w14:paraId="4E9CC163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6DFCA5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2620E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16C877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39963F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SC0005-NJB01-26041</w:t>
            </w:r>
          </w:p>
        </w:tc>
      </w:tr>
      <w:tr w:rsidR="00A00803" w:rsidRPr="00A00803" w14:paraId="65E77A02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EB3D7D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46B598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5553E9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5250194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6A3F273B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C4093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45A967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24A1AF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FF9F649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36A25F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BB20C5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3D0EC9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DEE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5A15A0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Model : HiNAS Navigation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6852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Model : HiNAS Navigation</w:t>
            </w:r>
          </w:p>
          <w:p w14:paraId="372FB44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SER. NO.(REF. NO.) :</w:t>
            </w:r>
          </w:p>
          <w:p w14:paraId="3C24436A" w14:textId="7F39C3E4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SC0005-NJB01-26041</w:t>
            </w:r>
          </w:p>
        </w:tc>
        <w:tc>
          <w:tcPr>
            <w:tcW w:w="567" w:type="dxa"/>
            <w:vAlign w:val="center"/>
          </w:tcPr>
          <w:p w14:paraId="563B0C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2651A6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6575F98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289192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DE0E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following items in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FAT Cheklist</w:t>
            </w:r>
          </w:p>
          <w:p w14:paraId="70993AA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B2E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47E3894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F16BCD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1ADE474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0FB1BD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6F35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1.Visual 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926FA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0D33D0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2DA099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49F21CB0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17221BB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2D8E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2.</w:t>
            </w:r>
            <w:r w:rsidRPr="00A00803">
              <w:rPr>
                <w:spacing w:val="-2"/>
                <w:sz w:val="16"/>
                <w:szCs w:val="24"/>
              </w:rPr>
              <w:t xml:space="preserve">Dimensional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D358C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C01D35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D156C8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4FFF3270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684360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FEE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3.</w:t>
            </w:r>
            <w:r w:rsidRPr="00A00803">
              <w:rPr>
                <w:spacing w:val="-2"/>
                <w:sz w:val="16"/>
                <w:szCs w:val="24"/>
              </w:rPr>
              <w:t xml:space="preserve">Assembly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2E87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01290E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34CAF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7B2328AE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C3EDCC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ECA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4.</w:t>
            </w:r>
            <w:r w:rsidRPr="00A00803">
              <w:rPr>
                <w:spacing w:val="-2"/>
                <w:sz w:val="16"/>
                <w:szCs w:val="24"/>
              </w:rPr>
              <w:t xml:space="preserve">Packing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8B902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625AE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E9A28F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3088735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EDC93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111B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completion of the silicone sealing work.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12613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  <w:p w14:paraId="072867DB" w14:textId="661CF179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424ED1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7A93FF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6DD6D82D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7937BBD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F15A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installation of the ferrite core.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5EAF1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  <w:p w14:paraId="6A6EDB44" w14:textId="7F68923C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9DEB37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F97CE6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6303978" w14:textId="77777777" w:rsidR="00A00803" w:rsidRPr="00A00803" w:rsidRDefault="00A00803" w:rsidP="00A00803"/>
    <w:p w14:paraId="6AE85C0E" w14:textId="5BEA82BA" w:rsidR="00984904" w:rsidRDefault="00984904">
      <w:r>
        <w:br w:type="page"/>
      </w:r>
    </w:p>
    <w:p w14:paraId="4EA60564" w14:textId="77777777" w:rsidR="00A00803" w:rsidRPr="00A00803" w:rsidRDefault="00A00803" w:rsidP="00A00803"/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5118BBE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F20800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CDD02A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55BCC19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Single board Computer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55B019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F59BC6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HiNAS Navigation</w:t>
            </w:r>
          </w:p>
          <w:p w14:paraId="409C8EA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00AB5E53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CEEACE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2B6C9F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12403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D9D90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NAS-HUCX08250031</w:t>
            </w:r>
          </w:p>
        </w:tc>
      </w:tr>
      <w:tr w:rsidR="00A00803" w:rsidRPr="00A00803" w14:paraId="2B889398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494E45C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5AD8DD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CC02C5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0371459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915A048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3192F5D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DEE78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7093703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344FAC5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8553D1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475CE9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DB2A67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9524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3FC5BA2B" w14:textId="08F28698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number : </w:t>
            </w:r>
            <w:r w:rsidR="000F4273" w:rsidRPr="000F4273">
              <w:rPr>
                <w:spacing w:val="-2"/>
                <w:sz w:val="16"/>
                <w:szCs w:val="24"/>
              </w:rPr>
              <w:t>NAS-HUCX08250031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F67380" w14:textId="34D745B9" w:rsidR="00A00803" w:rsidRPr="00744232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NAS-HUCX08250031</w:t>
            </w:r>
          </w:p>
        </w:tc>
        <w:tc>
          <w:tcPr>
            <w:tcW w:w="567" w:type="dxa"/>
            <w:vAlign w:val="center"/>
          </w:tcPr>
          <w:p w14:paraId="4CB9B2F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B129F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DDB91F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684837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3BCD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2E61BF0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E97D4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7677E68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0D4C6C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79AF76B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5B7CB04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D9C1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or rust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4596E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2BB1B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F1304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313ABC25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7F128DF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7BF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Boots normally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E8E1B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D28B5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DCA9EC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218D5DF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3550AE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6D7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3025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2DDAAC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CED992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E255C89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DD16CA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330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GMSL ports recognized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AA337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E85367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786819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49832E3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5A5BCAD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1502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5. LAN ports recognized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EBDA6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026882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141CE6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639125D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DE516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8A73C8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12C9493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EMC-Filter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F0B158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7745C5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HiNAS Navigation</w:t>
            </w:r>
          </w:p>
          <w:p w14:paraId="4ABB15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5BA4B0C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568223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99C65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FF6319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02D90BC2" w14:textId="77777777" w:rsidR="00A00803" w:rsidRPr="00A00803" w:rsidRDefault="00A00803" w:rsidP="00A00803">
            <w:pPr>
              <w:jc w:val="center"/>
              <w:rPr>
                <w:color w:val="EE0000"/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SZ0014-EMC01-140</w:t>
            </w:r>
          </w:p>
        </w:tc>
      </w:tr>
      <w:tr w:rsidR="00A00803" w:rsidRPr="00A00803" w14:paraId="68715B4F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81F591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5AA26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BA1E61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7D05F41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206AA39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5FC8E0C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3865296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BF179A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9D5E354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D7EBC3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0656AC2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4BD214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363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1B003874" w14:textId="1F60CD9F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number : </w:t>
            </w:r>
            <w:r w:rsidR="000F4273" w:rsidRPr="000F4273">
              <w:rPr>
                <w:spacing w:val="-2"/>
                <w:sz w:val="16"/>
                <w:szCs w:val="24"/>
              </w:rPr>
              <w:t>SZ0014-EMC01-140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826E2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SZ0014-EMC01-140</w:t>
            </w:r>
          </w:p>
          <w:p w14:paraId="10C8372B" w14:textId="5EC2AF45" w:rsidR="00A00803" w:rsidRPr="00A00803" w:rsidRDefault="00A00803" w:rsidP="00A0080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6BF929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0AFE0F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6179CD3" w14:textId="77777777" w:rsidR="00A00803" w:rsidRPr="00A00803" w:rsidRDefault="00A00803" w:rsidP="00A00803"/>
    <w:p w14:paraId="12E83521" w14:textId="4034C884" w:rsidR="00A00803" w:rsidRPr="00A00803" w:rsidRDefault="00A00803" w:rsidP="00A00803"/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1576DA0B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14AEA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21C0D8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693FEF2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SMPS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4C66F5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5BAAB4C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HiNAS Navigation</w:t>
            </w:r>
          </w:p>
          <w:p w14:paraId="3EE5EB0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39F0AF2F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B9791B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0BD07E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EE4B8C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7927DC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SMPS(R) 2025-157(R)</w:t>
            </w:r>
          </w:p>
        </w:tc>
      </w:tr>
      <w:tr w:rsidR="00A00803" w:rsidRPr="00A00803" w14:paraId="4489D520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17D812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6CFADC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84A562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6D7EC1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0885B92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6C1F62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0A0C31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0C44F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61D07B8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2BE106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46512BE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A2DB8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2CE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3CC88D57" w14:textId="066596BE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number : </w:t>
            </w:r>
            <w:r w:rsidRPr="00A00803">
              <w:rPr>
                <w:spacing w:val="-2"/>
                <w:sz w:val="16"/>
                <w:szCs w:val="24"/>
              </w:rPr>
              <w:t xml:space="preserve">SMPS(R) </w:t>
            </w:r>
            <w:r w:rsidR="000171FD" w:rsidRPr="000171FD">
              <w:rPr>
                <w:spacing w:val="-2"/>
                <w:sz w:val="16"/>
                <w:szCs w:val="24"/>
              </w:rPr>
              <w:t>2025-157(R)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E3052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  <w:r w:rsidRPr="00A00803">
              <w:rPr>
                <w:spacing w:val="-2"/>
                <w:sz w:val="16"/>
                <w:szCs w:val="24"/>
              </w:rPr>
              <w:t>SMPS(R) 2025-157(R)</w:t>
            </w:r>
          </w:p>
          <w:p w14:paraId="44491B4E" w14:textId="6DCAC121" w:rsidR="00A00803" w:rsidRPr="00A00803" w:rsidRDefault="00A00803" w:rsidP="00A0080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43A9687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5194AA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30E0AD8" w14:textId="77777777" w:rsidR="00A00803" w:rsidRPr="00A00803" w:rsidRDefault="00A00803" w:rsidP="00A00803">
      <w:pPr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 w:hint="eastAsia"/>
        </w:rPr>
        <w:t>`</w:t>
      </w:r>
    </w:p>
    <w:p w14:paraId="3CC2D6B6" w14:textId="77777777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br w:type="page"/>
      </w:r>
    </w:p>
    <w:p w14:paraId="19B3E095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Interface Inspection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4252"/>
      </w:tblGrid>
      <w:tr w:rsidR="00A00803" w:rsidRPr="00A00803" w14:paraId="05507E6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4BB6D2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7654" w:type="dxa"/>
            <w:gridSpan w:val="2"/>
            <w:vAlign w:val="center"/>
          </w:tcPr>
          <w:p w14:paraId="45572D6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Heading Control System</w:t>
            </w:r>
          </w:p>
          <w:p w14:paraId="3C75F07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Remote Control System</w:t>
            </w:r>
          </w:p>
          <w:p w14:paraId="139788A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ECDIS</w:t>
            </w:r>
          </w:p>
          <w:p w14:paraId="376182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Position Sensor</w:t>
            </w:r>
          </w:p>
          <w:p w14:paraId="32DA0A9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Heading Sensor</w:t>
            </w:r>
          </w:p>
          <w:p w14:paraId="71D4A1CF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Speed Sensor</w:t>
            </w:r>
          </w:p>
        </w:tc>
      </w:tr>
      <w:tr w:rsidR="00A00803" w:rsidRPr="00A00803" w14:paraId="2B37FF74" w14:textId="77777777" w:rsidTr="00A93213">
        <w:trPr>
          <w:trHeight w:val="470"/>
        </w:trPr>
        <w:tc>
          <w:tcPr>
            <w:tcW w:w="905" w:type="dxa"/>
            <w:shd w:val="clear" w:color="auto" w:fill="C4C4C0" w:themeFill="background1" w:themeFillShade="E6"/>
            <w:vAlign w:val="center"/>
          </w:tcPr>
          <w:p w14:paraId="7C0F221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shd w:val="clear" w:color="auto" w:fill="C4C4C0" w:themeFill="background1" w:themeFillShade="E6"/>
            <w:vAlign w:val="center"/>
          </w:tcPr>
          <w:p w14:paraId="6B9BCE4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Test</w:t>
            </w:r>
            <w:r w:rsidRPr="00A00803">
              <w:rPr>
                <w:rFonts w:ascii="Times New Roman" w:hAnsi="Times New Roman" w:cs="Times New Roman"/>
                <w:b/>
                <w:bCs/>
              </w:rPr>
              <w:t xml:space="preserve"> Item</w:t>
            </w:r>
          </w:p>
        </w:tc>
        <w:tc>
          <w:tcPr>
            <w:tcW w:w="4252" w:type="dxa"/>
            <w:shd w:val="clear" w:color="auto" w:fill="C4C4C0" w:themeFill="background1" w:themeFillShade="E6"/>
            <w:vAlign w:val="center"/>
          </w:tcPr>
          <w:p w14:paraId="534578C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A00803" w:rsidRPr="00A00803" w14:paraId="24D3D2F2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E4FDAB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3C3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Verify the interface between the HiNAS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Heading Control System.</w:t>
            </w: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C15B2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The interface is verified during the on-board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test</w:t>
            </w:r>
          </w:p>
        </w:tc>
      </w:tr>
      <w:tr w:rsidR="00A00803" w:rsidRPr="00A00803" w14:paraId="76524C3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D50629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D1B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Verify the interface between the HiNAS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 xml:space="preserve">and 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>Remote</w:t>
            </w:r>
            <w:r w:rsidRPr="00A00803">
              <w:rPr>
                <w:spacing w:val="-2"/>
                <w:sz w:val="16"/>
                <w:szCs w:val="16"/>
              </w:rPr>
              <w:t xml:space="preserve"> Control System.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7B93F60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6680505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E4407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8066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Verify the interface between the HiNAS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 xml:space="preserve">and 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>ECDIS</w:t>
            </w:r>
            <w:r w:rsidRPr="00A00803">
              <w:rPr>
                <w:spacing w:val="-2"/>
                <w:sz w:val="16"/>
                <w:szCs w:val="16"/>
              </w:rPr>
              <w:t>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3A4AE6A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5EBB76F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396FD1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FD67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Verify the interface between the HiNAS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Position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669E374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685876D6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8D0735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C47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Verify the interface between the HiNAS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Heading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630C424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261092E8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24D3DB0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6ECA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Verify the interface between the HiNAS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Speed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32346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</w:tbl>
    <w:p w14:paraId="64E0990F" w14:textId="77777777" w:rsidR="00A00803" w:rsidRPr="00A00803" w:rsidRDefault="00A00803" w:rsidP="00A00803">
      <w:pPr>
        <w:rPr>
          <w:rFonts w:ascii="Times New Roman" w:hAnsi="Times New Roman" w:cs="Times New Roman"/>
        </w:rPr>
      </w:pPr>
    </w:p>
    <w:tbl>
      <w:tblPr>
        <w:tblStyle w:val="ac"/>
        <w:tblpPr w:leftFromText="142" w:rightFromText="142" w:vertAnchor="text" w:horzAnchor="margin" w:tblpX="279" w:tblpY="62"/>
        <w:tblW w:w="9493" w:type="dxa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A00803" w:rsidRPr="00A00803" w14:paraId="408AC373" w14:textId="77777777" w:rsidTr="00A93213">
        <w:trPr>
          <w:trHeight w:val="1408"/>
        </w:trPr>
        <w:tc>
          <w:tcPr>
            <w:tcW w:w="4746" w:type="dxa"/>
            <w:gridSpan w:val="2"/>
            <w:shd w:val="clear" w:color="auto" w:fill="EAEAEA"/>
            <w:vAlign w:val="center"/>
          </w:tcPr>
          <w:p w14:paraId="175CB8E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RESULT</w:t>
            </w:r>
          </w:p>
        </w:tc>
        <w:tc>
          <w:tcPr>
            <w:tcW w:w="4747" w:type="dxa"/>
            <w:gridSpan w:val="2"/>
            <w:vAlign w:val="center"/>
          </w:tcPr>
          <w:p w14:paraId="5B2F4C3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A00803">
              <w:rPr>
                <w:rFonts w:ascii="Times New Roman" w:hAnsi="Times New Roman" w:cs="Times New Roman" w:hint="eastAsia"/>
                <w:sz w:val="30"/>
                <w:szCs w:val="30"/>
              </w:rPr>
              <w:t>PASS</w:t>
            </w:r>
          </w:p>
        </w:tc>
      </w:tr>
      <w:tr w:rsidR="00A00803" w:rsidRPr="00A00803" w14:paraId="0895D583" w14:textId="77777777" w:rsidTr="00A93213">
        <w:trPr>
          <w:trHeight w:val="510"/>
        </w:trPr>
        <w:tc>
          <w:tcPr>
            <w:tcW w:w="9493" w:type="dxa"/>
            <w:gridSpan w:val="4"/>
            <w:shd w:val="clear" w:color="auto" w:fill="EAEAEA"/>
            <w:vAlign w:val="center"/>
          </w:tcPr>
          <w:p w14:paraId="2678EF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“A”: Accepts, “B”: Accept with following comments, “C”: Canceled, “R”: Reinspection</w:t>
            </w:r>
          </w:p>
        </w:tc>
      </w:tr>
      <w:tr w:rsidR="00A00803" w:rsidRPr="00A00803" w14:paraId="1EBB3436" w14:textId="77777777" w:rsidTr="00A93213">
        <w:trPr>
          <w:trHeight w:val="1040"/>
        </w:trPr>
        <w:tc>
          <w:tcPr>
            <w:tcW w:w="2373" w:type="dxa"/>
            <w:vMerge w:val="restart"/>
            <w:shd w:val="clear" w:color="auto" w:fill="EAEAEA"/>
            <w:vAlign w:val="center"/>
          </w:tcPr>
          <w:p w14:paraId="772CC4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373" w:type="dxa"/>
            <w:vAlign w:val="center"/>
          </w:tcPr>
          <w:p w14:paraId="0B70C369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066AF29" wp14:editId="4E5A7FC0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635</wp:posOffset>
                  </wp:positionV>
                  <wp:extent cx="1025525" cy="680085"/>
                  <wp:effectExtent l="0" t="0" r="3175" b="571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3" w:type="dxa"/>
            <w:vAlign w:val="center"/>
          </w:tcPr>
          <w:p w14:paraId="00053AA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63A72820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2199905" w14:textId="77777777" w:rsidTr="00A93213">
        <w:trPr>
          <w:trHeight w:val="510"/>
        </w:trPr>
        <w:tc>
          <w:tcPr>
            <w:tcW w:w="2373" w:type="dxa"/>
            <w:vMerge/>
            <w:shd w:val="clear" w:color="auto" w:fill="EAEAEA"/>
            <w:vAlign w:val="center"/>
          </w:tcPr>
          <w:p w14:paraId="0ECEC22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3" w:type="dxa"/>
            <w:vAlign w:val="center"/>
          </w:tcPr>
          <w:p w14:paraId="2CFA1C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 w:hint="eastAsia"/>
              </w:rPr>
              <w:t>Avikus</w:t>
            </w:r>
          </w:p>
        </w:tc>
        <w:tc>
          <w:tcPr>
            <w:tcW w:w="2373" w:type="dxa"/>
            <w:vAlign w:val="center"/>
          </w:tcPr>
          <w:p w14:paraId="1225CEF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4F80FA92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</w:tbl>
    <w:p w14:paraId="4B101075" w14:textId="77777777" w:rsidR="00A00803" w:rsidRPr="00A00803" w:rsidRDefault="00A00803" w:rsidP="00A00803">
      <w:pPr>
        <w:tabs>
          <w:tab w:val="left" w:pos="1778"/>
        </w:tabs>
      </w:pPr>
    </w:p>
    <w:p w14:paraId="63FA7B9F" w14:textId="1576C958" w:rsidR="00EA7EA3" w:rsidRPr="00A00803" w:rsidRDefault="00EA7EA3" w:rsidP="00A00803"/>
    <w:sectPr w:rsidR="00EA7EA3" w:rsidRPr="00A00803" w:rsidSect="00436EDC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907" w:bottom="1701" w:left="907" w:header="130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9F1B" w14:textId="77777777" w:rsidR="00CD643D" w:rsidRDefault="00CD643D" w:rsidP="00FB5C14">
      <w:pPr>
        <w:spacing w:after="0" w:line="240" w:lineRule="auto"/>
      </w:pPr>
      <w:r>
        <w:separator/>
      </w:r>
    </w:p>
    <w:p w14:paraId="3E5577DF" w14:textId="77777777" w:rsidR="00CD643D" w:rsidRDefault="00CD643D"/>
    <w:p w14:paraId="6FE46E2B" w14:textId="77777777" w:rsidR="00CD643D" w:rsidRDefault="00CD643D" w:rsidP="00FC304C"/>
  </w:endnote>
  <w:endnote w:type="continuationSeparator" w:id="0">
    <w:p w14:paraId="61852A29" w14:textId="77777777" w:rsidR="00CD643D" w:rsidRDefault="00CD643D" w:rsidP="00FB5C14">
      <w:pPr>
        <w:spacing w:after="0" w:line="240" w:lineRule="auto"/>
      </w:pPr>
      <w:r>
        <w:continuationSeparator/>
      </w:r>
    </w:p>
    <w:p w14:paraId="4CAF45C1" w14:textId="77777777" w:rsidR="00CD643D" w:rsidRDefault="00CD643D"/>
    <w:p w14:paraId="7B13D54D" w14:textId="77777777" w:rsidR="00CD643D" w:rsidRDefault="00CD643D" w:rsidP="00FC304C"/>
  </w:endnote>
  <w:endnote w:type="continuationNotice" w:id="1">
    <w:p w14:paraId="48195CDB" w14:textId="77777777" w:rsidR="00CD643D" w:rsidRDefault="00CD64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60D16E3-A1B4-437E-8C8F-E4FE5953F94E}"/>
    <w:embedBold r:id="rId2" w:fontKey="{ED17C67E-56BC-497A-AFD0-FAABBF4380DF}"/>
    <w:embedItalic r:id="rId3" w:fontKey="{ACBE328B-1EE2-40AC-904F-913DF9AC406F}"/>
    <w:embedBoldItalic r:id="rId4" w:fontKey="{ECAFF34F-6CE7-40FD-B2FA-2D9B17FF4258}"/>
  </w:font>
  <w:font w:name="Inter">
    <w:altName w:val="Cambria"/>
    <w:charset w:val="00"/>
    <w:family w:val="auto"/>
    <w:pitch w:val="variable"/>
    <w:sig w:usb0="E00002FF" w:usb1="1200A1FF" w:usb2="00000001" w:usb3="00000000" w:csb0="0000019F" w:csb1="00000000"/>
    <w:embedRegular r:id="rId5" w:fontKey="{3F33364A-AB9B-4976-9ACB-867A3DB6106A}"/>
    <w:embedBold r:id="rId6" w:fontKey="{7BF39F85-AB78-41A8-B8DD-1503C4B945F8}"/>
    <w:embedItalic r:id="rId7" w:fontKey="{999959E2-63BF-4C4D-B7A9-658F27053FCA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8" w:subsetted="1" w:fontKey="{40015F13-61F6-43AB-BDA1-F7BA0083830E}"/>
  </w:font>
  <w:font w:name="Inter Medium">
    <w:altName w:val="Calibri"/>
    <w:charset w:val="00"/>
    <w:family w:val="auto"/>
    <w:pitch w:val="variable"/>
    <w:sig w:usb0="E00002FF" w:usb1="1200A1FF" w:usb2="00000001" w:usb3="00000000" w:csb0="0000019F" w:csb1="00000000"/>
    <w:embedRegular r:id="rId9" w:fontKey="{196F0124-C492-4104-ADD5-7DE9D4AC4A1F}"/>
  </w:font>
  <w:font w:name="Inter SemiBold">
    <w:altName w:val="Cambria"/>
    <w:charset w:val="00"/>
    <w:family w:val="auto"/>
    <w:pitch w:val="variable"/>
    <w:sig w:usb0="E00002FF" w:usb1="1200A1FF" w:usb2="00000001" w:usb3="00000000" w:csb0="0000019F" w:csb1="00000000"/>
    <w:embedRegular r:id="rId10" w:fontKey="{D4C3840A-7299-43C0-B715-0D116C1219D4}"/>
    <w:embedBold r:id="rId11" w:fontKey="{23AA8EE8-D6B1-4A10-88EE-F38AD8449603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0331CBC5-5CC5-422F-B861-6F60DD835AEA}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EB48" w14:textId="1611EBC1" w:rsidR="00C01698" w:rsidRDefault="00C01698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370" behindDoc="0" locked="0" layoutInCell="1" allowOverlap="1" wp14:anchorId="488DF812" wp14:editId="16A8CD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389019845" name="Text Box 5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EEAE8" w14:textId="0366B7E0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DF8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| AVIKUS – Unauthorized distribution is strictly prohibited" style="position:absolute;left:0;text-align:left;margin-left:0;margin-top:0;width:276.5pt;height:26.25pt;z-index:25166337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" filled="f" stroked="f">
              <v:textbox style="mso-fit-shape-to-text:t" inset="20pt,0,0,15pt">
                <w:txbxContent>
                  <w:p w14:paraId="7B5EEAE8" w14:textId="0366B7E0" w:rsidR="00C01698" w:rsidRPr="00C01698" w:rsidRDefault="00C01698" w:rsidP="00C016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C0169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4CE" w14:textId="77777777" w:rsidR="00436EDC" w:rsidRPr="00C76DDB" w:rsidRDefault="00436EDC" w:rsidP="00436EDC">
    <w:pPr>
      <w:pStyle w:val="ab"/>
      <w:ind w:right="320"/>
      <w:jc w:val="right"/>
      <w:rPr>
        <w:rFonts w:ascii="Times New Roman" w:hAnsi="Times New Roman" w:cs="Times New Roman"/>
        <w:sz w:val="16"/>
        <w:szCs w:val="18"/>
      </w:rPr>
    </w:pPr>
    <w:r>
      <w:rPr>
        <w:rFonts w:ascii="Times New Roman" w:hAnsi="Times New Roman" w:cs="Times New Roman"/>
        <w:noProof/>
        <w:sz w:val="16"/>
        <w:szCs w:val="18"/>
      </w:rPr>
      <w:drawing>
        <wp:anchor distT="0" distB="0" distL="114300" distR="114300" simplePos="0" relativeHeight="251681802" behindDoc="0" locked="0" layoutInCell="1" allowOverlap="1" wp14:anchorId="4190D927" wp14:editId="6CE79098">
          <wp:simplePos x="0" y="0"/>
          <wp:positionH relativeFrom="column">
            <wp:posOffset>226810</wp:posOffset>
          </wp:positionH>
          <wp:positionV relativeFrom="paragraph">
            <wp:posOffset>-128905</wp:posOffset>
          </wp:positionV>
          <wp:extent cx="1274400" cy="381600"/>
          <wp:effectExtent l="0" t="0" r="2540" b="0"/>
          <wp:wrapThrough wrapText="bothSides">
            <wp:wrapPolygon edited="0">
              <wp:start x="969" y="0"/>
              <wp:lineTo x="0" y="0"/>
              <wp:lineTo x="0" y="16200"/>
              <wp:lineTo x="969" y="20520"/>
              <wp:lineTo x="5168" y="20520"/>
              <wp:lineTo x="21320" y="19440"/>
              <wp:lineTo x="21320" y="4320"/>
              <wp:lineTo x="5168" y="0"/>
              <wp:lineTo x="969" y="0"/>
            </wp:wrapPolygon>
          </wp:wrapThrough>
          <wp:docPr id="1817975631" name="그림 14" descr="텍스트, 그래픽, 폰트, 그래픽 디자인이(가) 표시된 사진&#10;&#10;AI가 생성한 콘텐츠는 부정확할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607558" name="그림 14" descr="텍스트, 그래픽, 폰트, 그래픽 디자인이(가) 표시된 사진&#10;&#10;AI가 생성한 콘텐츠는 부정확할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4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0" distR="0" simplePos="0" relativeHeight="251680778" behindDoc="0" locked="0" layoutInCell="1" allowOverlap="1" wp14:anchorId="0AA318D9" wp14:editId="2DFCF9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211599254" name="Text Box 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2BACA" w14:textId="368FB2EB" w:rsidR="002E7B5F" w:rsidRDefault="002E7B5F" w:rsidP="00436EDC">
                          <w:pPr>
                            <w:spacing w:after="0"/>
                            <w:rPr>
                              <w:rFonts w:ascii="Times New Roman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noProof/>
                              <w:color w:val="000000"/>
                              <w:sz w:val="18"/>
                              <w:szCs w:val="18"/>
                            </w:rPr>
                            <w:t>FTR-002-B</w:t>
                          </w:r>
                        </w:p>
                        <w:p w14:paraId="6222B55F" w14:textId="6E7A393D" w:rsidR="00436EDC" w:rsidRPr="00C76DDB" w:rsidRDefault="00436EDC" w:rsidP="00436EDC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76DDB"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318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| AVIKUS – Unauthorized distribution is strictly prohibited" style="position:absolute;left:0;text-align:left;margin-left:0;margin-top:0;width:276.5pt;height:26.25pt;z-index:25168077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" filled="f" stroked="f">
              <v:textbox style="mso-fit-shape-to-text:t" inset="20pt,0,0,15pt">
                <w:txbxContent>
                  <w:p w14:paraId="61F2BACA" w14:textId="368FB2EB" w:rsidR="002E7B5F" w:rsidRDefault="002E7B5F" w:rsidP="00436EDC">
                    <w:pPr>
                      <w:spacing w:after="0"/>
                      <w:rPr>
                        <w:rFonts w:ascii="Times New Roman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 w:hint="eastAsia"/>
                        <w:noProof/>
                        <w:color w:val="000000"/>
                        <w:sz w:val="18"/>
                        <w:szCs w:val="18"/>
                      </w:rPr>
                      <w:t>FTR-002-B</w:t>
                    </w:r>
                  </w:p>
                  <w:p w14:paraId="6222B55F" w14:textId="6E7A393D" w:rsidR="00436EDC" w:rsidRPr="00C76DDB" w:rsidRDefault="00436EDC" w:rsidP="00436EDC">
                    <w:pPr>
                      <w:spacing w:after="0"/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 w:rsidRPr="00C76DDB"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679754" behindDoc="0" locked="0" layoutInCell="1" allowOverlap="1" wp14:anchorId="5D004855" wp14:editId="6EE3D857">
              <wp:simplePos x="0" y="0"/>
              <wp:positionH relativeFrom="margin">
                <wp:align>right</wp:align>
              </wp:positionH>
              <wp:positionV relativeFrom="paragraph">
                <wp:posOffset>-223520</wp:posOffset>
              </wp:positionV>
              <wp:extent cx="6420485" cy="0"/>
              <wp:effectExtent l="0" t="0" r="0" b="0"/>
              <wp:wrapNone/>
              <wp:docPr id="781516301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048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C9C8B1" id="직선 연결선 3" o:spid="_x0000_s1026" style="position:absolute;z-index:2516797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4.35pt,-17.6pt" to="959.9pt,-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" strokecolor="#170d54 [3213]" strokeweight=".5pt">
              <v:stroke joinstyle="miter"/>
              <w10:wrap anchorx="margin"/>
            </v:line>
          </w:pict>
        </mc:Fallback>
      </mc:AlternateContent>
    </w:r>
    <w:r w:rsidRPr="00C76DDB">
      <w:rPr>
        <w:rFonts w:ascii="Times New Roman" w:hAnsi="Times New Roman" w:cs="Times New Roman"/>
        <w:sz w:val="16"/>
        <w:szCs w:val="18"/>
      </w:rPr>
      <w:t xml:space="preserve">Avikus Co. Ltd (06234) 11F, 70, Nonhyeon-ro 85-gil, Gangnam-gu, Seoul, Republic of Korea </w:t>
    </w:r>
    <w:r w:rsidRPr="00EA7EA3">
      <w:rPr>
        <w:rFonts w:ascii="Times New Roman" w:hAnsi="Times New Roman" w:cs="Times New Roman"/>
        <w:sz w:val="16"/>
        <w:szCs w:val="18"/>
      </w:rPr>
      <w:t>www.avikus.a</w:t>
    </w:r>
    <w:r w:rsidRPr="00EA7EA3">
      <w:rPr>
        <w:rFonts w:ascii="Times New Roman" w:hAnsi="Times New Roman" w:cs="Times New Roman" w:hint="eastAsia"/>
        <w:sz w:val="16"/>
        <w:szCs w:val="18"/>
      </w:rPr>
      <w:t>i</w:t>
    </w:r>
    <w:r>
      <w:rPr>
        <w:rFonts w:ascii="Times New Roman" w:hAnsi="Times New Roman" w:cs="Times New Roman" w:hint="eastAsia"/>
        <w:sz w:val="16"/>
        <w:szCs w:val="18"/>
      </w:rPr>
      <w:t xml:space="preserve"> </w:t>
    </w:r>
    <w:r w:rsidRPr="00EA7EA3">
      <w:rPr>
        <w:rFonts w:ascii="Times New Roman" w:hAnsi="Times New Roman" w:cs="Times New Roman"/>
        <w:sz w:val="16"/>
        <w:szCs w:val="18"/>
      </w:rPr>
      <w:fldChar w:fldCharType="begin"/>
    </w:r>
    <w:r w:rsidRPr="00EA7EA3">
      <w:rPr>
        <w:rFonts w:ascii="Times New Roman" w:hAnsi="Times New Roman" w:cs="Times New Roman"/>
        <w:sz w:val="16"/>
        <w:szCs w:val="18"/>
      </w:rPr>
      <w:instrText>PAGE   \* MERGEFORMAT</w:instrText>
    </w:r>
    <w:r w:rsidRPr="00EA7EA3">
      <w:rPr>
        <w:rFonts w:ascii="Times New Roman" w:hAnsi="Times New Roman" w:cs="Times New Roman"/>
        <w:sz w:val="16"/>
        <w:szCs w:val="18"/>
      </w:rPr>
      <w:fldChar w:fldCharType="separate"/>
    </w:r>
    <w:r>
      <w:rPr>
        <w:rFonts w:ascii="Times New Roman" w:hAnsi="Times New Roman" w:cs="Times New Roman"/>
        <w:sz w:val="16"/>
        <w:szCs w:val="18"/>
      </w:rPr>
      <w:t>- 10 -</w:t>
    </w:r>
    <w:r w:rsidRPr="00EA7EA3">
      <w:rPr>
        <w:rFonts w:ascii="Times New Roman" w:hAnsi="Times New Roman" w:cs="Times New Roman"/>
        <w:sz w:val="16"/>
        <w:szCs w:val="18"/>
      </w:rPr>
      <w:fldChar w:fldCharType="end"/>
    </w:r>
  </w:p>
  <w:p w14:paraId="32AED349" w14:textId="4633975F" w:rsidR="006F15C9" w:rsidRPr="00436EDC" w:rsidRDefault="006F15C9" w:rsidP="00EA7EA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6F6A021" w14:paraId="46BDF874" w14:textId="77777777" w:rsidTr="007E2AF5">
      <w:trPr>
        <w:trHeight w:val="300"/>
      </w:trPr>
      <w:tc>
        <w:tcPr>
          <w:tcW w:w="3360" w:type="dxa"/>
        </w:tcPr>
        <w:p w14:paraId="56728A88" w14:textId="6BA8A608" w:rsidR="56F6A021" w:rsidRDefault="00C01698" w:rsidP="007E2AF5">
          <w:pPr>
            <w:pStyle w:val="aa"/>
            <w:ind w:left="-115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46" behindDoc="0" locked="0" layoutInCell="1" allowOverlap="1" wp14:anchorId="3FF66DED" wp14:editId="7554CF06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996440" cy="476250"/>
                    <wp:effectExtent l="0" t="0" r="3810" b="0"/>
                    <wp:wrapNone/>
                    <wp:docPr id="1973351687" name="Text Box 4" descr="Confidential | AVIKUS – Unauthorized distribution is strictly prohibi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644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5D748" w14:textId="3A80AC0A" w:rsidR="00C01698" w:rsidRPr="00C01698" w:rsidRDefault="00C01698" w:rsidP="00C01698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0169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  <w:t>Confidential | AVIKUS – Unauthorized distribution is strictly prohibited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F66D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alt="Confidential | AVIKUS – Unauthorized distribution is strictly prohibited" style="position:absolute;left:0;text-align:left;margin-left:0;margin-top:0;width:157.2pt;height:37.5pt;z-index:2516623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" filled="f" stroked="f">
                    <v:textbox style="mso-fit-shape-to-text:t" inset="20pt,0,0,15pt">
                      <w:txbxContent>
                        <w:p w14:paraId="06E5D748" w14:textId="3A80AC0A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0" w:type="dxa"/>
        </w:tcPr>
        <w:p w14:paraId="48A83EB1" w14:textId="7DE9CA24" w:rsidR="56F6A021" w:rsidRDefault="56F6A021" w:rsidP="007E2AF5">
          <w:pPr>
            <w:pStyle w:val="aa"/>
            <w:jc w:val="center"/>
          </w:pPr>
        </w:p>
      </w:tc>
      <w:tc>
        <w:tcPr>
          <w:tcW w:w="3360" w:type="dxa"/>
        </w:tcPr>
        <w:p w14:paraId="68DD851D" w14:textId="3277C883" w:rsidR="56F6A021" w:rsidRDefault="56F6A021" w:rsidP="007E2AF5">
          <w:pPr>
            <w:pStyle w:val="aa"/>
            <w:ind w:right="-115"/>
            <w:jc w:val="right"/>
          </w:pPr>
        </w:p>
      </w:tc>
    </w:tr>
  </w:tbl>
  <w:p w14:paraId="6BAC3254" w14:textId="255CED7A" w:rsidR="00A92911" w:rsidRDefault="00A929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FAF38" w14:textId="77777777" w:rsidR="00CD643D" w:rsidRDefault="00CD643D" w:rsidP="00FB5C14">
      <w:pPr>
        <w:spacing w:after="0" w:line="240" w:lineRule="auto"/>
      </w:pPr>
      <w:r>
        <w:separator/>
      </w:r>
    </w:p>
    <w:p w14:paraId="5451DA66" w14:textId="77777777" w:rsidR="00CD643D" w:rsidRDefault="00CD643D"/>
    <w:p w14:paraId="633459D6" w14:textId="77777777" w:rsidR="00CD643D" w:rsidRDefault="00CD643D" w:rsidP="00FC304C"/>
  </w:footnote>
  <w:footnote w:type="continuationSeparator" w:id="0">
    <w:p w14:paraId="1A9A9276" w14:textId="77777777" w:rsidR="00CD643D" w:rsidRDefault="00CD643D" w:rsidP="00FB5C14">
      <w:pPr>
        <w:spacing w:after="0" w:line="240" w:lineRule="auto"/>
      </w:pPr>
      <w:r>
        <w:continuationSeparator/>
      </w:r>
    </w:p>
    <w:p w14:paraId="36F17975" w14:textId="77777777" w:rsidR="00CD643D" w:rsidRDefault="00CD643D"/>
    <w:p w14:paraId="68CD4702" w14:textId="77777777" w:rsidR="00CD643D" w:rsidRDefault="00CD643D" w:rsidP="00FC304C"/>
  </w:footnote>
  <w:footnote w:type="continuationNotice" w:id="1">
    <w:p w14:paraId="333BECCE" w14:textId="77777777" w:rsidR="00CD643D" w:rsidRDefault="00CD64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03D1" w14:textId="77777777" w:rsidR="00436EDC" w:rsidRDefault="00436EDC" w:rsidP="00436EDC">
    <w:pPr>
      <w:pStyle w:val="aa"/>
      <w:rPr>
        <w:rFonts w:ascii="Inter Medium" w:hAnsi="Inter Medium"/>
        <w:sz w:val="24"/>
        <w:szCs w:val="24"/>
      </w:rPr>
    </w:pPr>
  </w:p>
  <w:p w14:paraId="49E46C5E" w14:textId="21D4DA15" w:rsidR="00C96CF3" w:rsidRPr="00436EDC" w:rsidRDefault="00436EDC" w:rsidP="00EA7EA3">
    <w:pPr>
      <w:pStyle w:val="aa"/>
      <w:rPr>
        <w:rFonts w:ascii="Times New Roman" w:hAnsi="Times New Roman" w:cs="Times New Roman"/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83850" behindDoc="0" locked="0" layoutInCell="1" allowOverlap="1" wp14:anchorId="4C54ABC1" wp14:editId="674DF97B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13541020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92BA72" id="Straight Connector 9" o:spid="_x0000_s1026" style="position:absolute;z-index:2516838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4pt" to="504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 strokecolor="#170d54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Times New Roman" w:hAnsi="Times New Roman" w:cs="Times New Roman"/>
          <w:sz w:val="24"/>
          <w:szCs w:val="24"/>
        </w:rPr>
        <w:alias w:val="Title"/>
        <w:tag w:val=""/>
        <w:id w:val="1724019242"/>
        <w:placeholder>
          <w:docPart w:val="CD11927DA13C4A8693207B0F76D27C2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 w:cs="Times New Roman"/>
            <w:sz w:val="24"/>
            <w:szCs w:val="24"/>
          </w:rPr>
          <w:t xml:space="preserve">Final Inspection </w:t>
        </w:r>
        <w:r>
          <w:rPr>
            <w:rFonts w:ascii="Times New Roman" w:hAnsi="Times New Roman" w:cs="Times New Roman" w:hint="eastAsia"/>
            <w:sz w:val="24"/>
            <w:szCs w:val="24"/>
          </w:rPr>
          <w:t>Report</w:t>
        </w:r>
      </w:sdtContent>
    </w:sdt>
    <w:r w:rsidRPr="00A40080">
      <w:rPr>
        <w:rFonts w:ascii="Times New Roman" w:hAnsi="Times New Roman" w:cs="Times New Roman"/>
        <w:sz w:val="24"/>
        <w:szCs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EB5A" w14:textId="46F0EFA1" w:rsidR="00080DBA" w:rsidRPr="00FC304C" w:rsidRDefault="00080DBA">
    <w:pPr>
      <w:pStyle w:val="aa"/>
    </w:pPr>
  </w:p>
  <w:p w14:paraId="24A687E6" w14:textId="21B6D26F" w:rsidR="00080DBA" w:rsidRPr="00DE374D" w:rsidRDefault="00FC304C">
    <w:pPr>
      <w:pStyle w:val="aa"/>
      <w:rPr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5E7C1AB" wp14:editId="35896D76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58093686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57E739A" id="Straight Connector 9" o:spid="_x0000_s1026" style="position:absolute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8.4pt" to="504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 strokecolor="#170d54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Inter Medium" w:hAnsi="Inter Medium"/>
          <w:sz w:val="24"/>
          <w:szCs w:val="24"/>
        </w:rPr>
        <w:alias w:val="Title"/>
        <w:tag w:val=""/>
        <w:id w:val="-1631312554"/>
        <w:placeholder>
          <w:docPart w:val="8AF4173628A94554988C114D658DEE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B43CE">
          <w:rPr>
            <w:rFonts w:ascii="Inter Medium" w:hAnsi="Inter Medium"/>
            <w:sz w:val="24"/>
            <w:szCs w:val="24"/>
          </w:rPr>
          <w:t>Final Inspection Report</w:t>
        </w:r>
      </w:sdtContent>
    </w:sdt>
    <w:r w:rsidR="00080DBA">
      <w:rPr>
        <w:noProof/>
      </w:rPr>
      <w:drawing>
        <wp:anchor distT="0" distB="0" distL="114300" distR="114300" simplePos="0" relativeHeight="251658243" behindDoc="0" locked="0" layoutInCell="1" allowOverlap="1" wp14:anchorId="23B85354" wp14:editId="1CF9C864">
          <wp:simplePos x="0" y="0"/>
          <wp:positionH relativeFrom="margin">
            <wp:align>center</wp:align>
          </wp:positionH>
          <wp:positionV relativeFrom="page">
            <wp:posOffset>0</wp:posOffset>
          </wp:positionV>
          <wp:extent cx="7584480" cy="924480"/>
          <wp:effectExtent l="0" t="0" r="0" b="9525"/>
          <wp:wrapNone/>
          <wp:docPr id="129683116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982430" name="그림 16249824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480" cy="924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DBA">
      <w:rPr>
        <w:rFonts w:ascii="Inter Medium" w:hAnsi="Inter Medium" w:hint="eastAsia"/>
        <w:sz w:val="24"/>
        <w:szCs w:val="24"/>
      </w:rPr>
      <w:t xml:space="preserve">  </w:t>
    </w:r>
    <w:r w:rsidR="00080DBA">
      <w:rPr>
        <w:rFonts w:ascii="Inter Display SemiBold" w:hAnsi="Inter Display SemiBold"/>
        <w:sz w:val="24"/>
        <w:szCs w:val="24"/>
      </w:rPr>
      <w:t>ⅼ</w:t>
    </w:r>
    <w:r w:rsidR="00080DBA">
      <w:rPr>
        <w:rFonts w:ascii="Inter Medium" w:hAnsi="Inter Medium" w:hint="eastAsia"/>
        <w:sz w:val="24"/>
        <w:szCs w:val="24"/>
      </w:rPr>
      <w:t xml:space="preserve">  </w:t>
    </w:r>
    <w:sdt>
      <w:sdtPr>
        <w:rPr>
          <w:rFonts w:ascii="Inter Medium" w:hAnsi="Inter Medium" w:hint="eastAsia"/>
          <w:color w:val="659ADD" w:themeColor="accent1"/>
          <w:sz w:val="24"/>
          <w:szCs w:val="24"/>
        </w:rPr>
        <w:alias w:val="Subject"/>
        <w:tag w:val=""/>
        <w:id w:val="-1360427056"/>
        <w:placeholder>
          <w:docPart w:val="4C26D78DF4374120B552B4FB2D1A51AA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B43CE" w:rsidRPr="000D7C9D">
          <w:rPr>
            <w:rStyle w:val="af0"/>
          </w:rPr>
          <w:t>[Subject]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4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5BF5CC6"/>
    <w:multiLevelType w:val="multilevel"/>
    <w:tmpl w:val="254EADA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5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6BA7E9B"/>
    <w:multiLevelType w:val="multilevel"/>
    <w:tmpl w:val="3ADEC30A"/>
    <w:lvl w:ilvl="0">
      <w:start w:val="1"/>
      <w:numFmt w:val="upperLetter"/>
      <w:pStyle w:val="Appendix"/>
      <w:lvlText w:val="Anne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0298357">
    <w:abstractNumId w:val="1"/>
  </w:num>
  <w:num w:numId="2" w16cid:durableId="1166481288">
    <w:abstractNumId w:val="2"/>
  </w:num>
  <w:num w:numId="3" w16cid:durableId="152620832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embedSystemFonts/>
  <w:bordersDoNotSurroundHeader/>
  <w:bordersDoNotSurroundFooter/>
  <w:attachedTemplate r:id="rId1"/>
  <w:defaultTabStop w:val="34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39"/>
    <w:rsid w:val="00001205"/>
    <w:rsid w:val="000018D4"/>
    <w:rsid w:val="00002329"/>
    <w:rsid w:val="00002942"/>
    <w:rsid w:val="00002A02"/>
    <w:rsid w:val="000031C9"/>
    <w:rsid w:val="0000337B"/>
    <w:rsid w:val="00003764"/>
    <w:rsid w:val="00003A60"/>
    <w:rsid w:val="00003A6E"/>
    <w:rsid w:val="00003E22"/>
    <w:rsid w:val="000054D7"/>
    <w:rsid w:val="00005F1C"/>
    <w:rsid w:val="0000633A"/>
    <w:rsid w:val="00006A4B"/>
    <w:rsid w:val="00007612"/>
    <w:rsid w:val="00007798"/>
    <w:rsid w:val="00007ED6"/>
    <w:rsid w:val="00010529"/>
    <w:rsid w:val="000107E3"/>
    <w:rsid w:val="000108A7"/>
    <w:rsid w:val="000108EF"/>
    <w:rsid w:val="000113BB"/>
    <w:rsid w:val="000116DE"/>
    <w:rsid w:val="00011CBC"/>
    <w:rsid w:val="00012107"/>
    <w:rsid w:val="000127DC"/>
    <w:rsid w:val="00012948"/>
    <w:rsid w:val="00012B97"/>
    <w:rsid w:val="00012C0B"/>
    <w:rsid w:val="00013B14"/>
    <w:rsid w:val="00014319"/>
    <w:rsid w:val="000143CE"/>
    <w:rsid w:val="0001587B"/>
    <w:rsid w:val="00015DFD"/>
    <w:rsid w:val="000171FD"/>
    <w:rsid w:val="000175E5"/>
    <w:rsid w:val="0001786B"/>
    <w:rsid w:val="0002141F"/>
    <w:rsid w:val="000216D4"/>
    <w:rsid w:val="000224B8"/>
    <w:rsid w:val="00022727"/>
    <w:rsid w:val="000228D8"/>
    <w:rsid w:val="00022A7D"/>
    <w:rsid w:val="00022E67"/>
    <w:rsid w:val="0002413C"/>
    <w:rsid w:val="00024583"/>
    <w:rsid w:val="000248B5"/>
    <w:rsid w:val="00024903"/>
    <w:rsid w:val="00024C6B"/>
    <w:rsid w:val="00024FE3"/>
    <w:rsid w:val="000259E1"/>
    <w:rsid w:val="00025EB6"/>
    <w:rsid w:val="00026068"/>
    <w:rsid w:val="000260F1"/>
    <w:rsid w:val="0002710F"/>
    <w:rsid w:val="0002727D"/>
    <w:rsid w:val="00030C87"/>
    <w:rsid w:val="00030D79"/>
    <w:rsid w:val="000312FD"/>
    <w:rsid w:val="0003168F"/>
    <w:rsid w:val="00031B3A"/>
    <w:rsid w:val="00032689"/>
    <w:rsid w:val="00033680"/>
    <w:rsid w:val="000341FB"/>
    <w:rsid w:val="0003455D"/>
    <w:rsid w:val="0003461F"/>
    <w:rsid w:val="00035062"/>
    <w:rsid w:val="0003559D"/>
    <w:rsid w:val="00035905"/>
    <w:rsid w:val="00037350"/>
    <w:rsid w:val="000373AD"/>
    <w:rsid w:val="0003783D"/>
    <w:rsid w:val="00037BEF"/>
    <w:rsid w:val="00037CD9"/>
    <w:rsid w:val="00037D88"/>
    <w:rsid w:val="000406BC"/>
    <w:rsid w:val="00040AED"/>
    <w:rsid w:val="00041245"/>
    <w:rsid w:val="00041614"/>
    <w:rsid w:val="00041F1A"/>
    <w:rsid w:val="00042653"/>
    <w:rsid w:val="0004285F"/>
    <w:rsid w:val="00042F76"/>
    <w:rsid w:val="000430E5"/>
    <w:rsid w:val="00043E93"/>
    <w:rsid w:val="00044393"/>
    <w:rsid w:val="00044ACE"/>
    <w:rsid w:val="00044C0B"/>
    <w:rsid w:val="00044FDA"/>
    <w:rsid w:val="000451C7"/>
    <w:rsid w:val="000455DB"/>
    <w:rsid w:val="00045DA5"/>
    <w:rsid w:val="00046371"/>
    <w:rsid w:val="00046709"/>
    <w:rsid w:val="00047F89"/>
    <w:rsid w:val="0005009B"/>
    <w:rsid w:val="000504BB"/>
    <w:rsid w:val="00050D4C"/>
    <w:rsid w:val="0005184D"/>
    <w:rsid w:val="00051A36"/>
    <w:rsid w:val="00051DFD"/>
    <w:rsid w:val="0005221B"/>
    <w:rsid w:val="00052A94"/>
    <w:rsid w:val="0005317F"/>
    <w:rsid w:val="00053805"/>
    <w:rsid w:val="00053CD6"/>
    <w:rsid w:val="00053D54"/>
    <w:rsid w:val="00053E12"/>
    <w:rsid w:val="00054464"/>
    <w:rsid w:val="00054C41"/>
    <w:rsid w:val="000550A6"/>
    <w:rsid w:val="000553DF"/>
    <w:rsid w:val="0005609F"/>
    <w:rsid w:val="000564FA"/>
    <w:rsid w:val="00056511"/>
    <w:rsid w:val="00056960"/>
    <w:rsid w:val="00056F86"/>
    <w:rsid w:val="00057006"/>
    <w:rsid w:val="00057A39"/>
    <w:rsid w:val="000600A1"/>
    <w:rsid w:val="00060DF9"/>
    <w:rsid w:val="000612CE"/>
    <w:rsid w:val="0006148A"/>
    <w:rsid w:val="00061836"/>
    <w:rsid w:val="00061E2A"/>
    <w:rsid w:val="00062090"/>
    <w:rsid w:val="00062758"/>
    <w:rsid w:val="00062C8E"/>
    <w:rsid w:val="00063EAD"/>
    <w:rsid w:val="000642F1"/>
    <w:rsid w:val="000648DF"/>
    <w:rsid w:val="00065977"/>
    <w:rsid w:val="00067519"/>
    <w:rsid w:val="00067C23"/>
    <w:rsid w:val="00071101"/>
    <w:rsid w:val="00071166"/>
    <w:rsid w:val="00071516"/>
    <w:rsid w:val="000719A2"/>
    <w:rsid w:val="000719E3"/>
    <w:rsid w:val="00072667"/>
    <w:rsid w:val="00072E1A"/>
    <w:rsid w:val="00072E7B"/>
    <w:rsid w:val="00072FC0"/>
    <w:rsid w:val="000732D9"/>
    <w:rsid w:val="00073AB6"/>
    <w:rsid w:val="00073C60"/>
    <w:rsid w:val="00074057"/>
    <w:rsid w:val="000741EE"/>
    <w:rsid w:val="000748AD"/>
    <w:rsid w:val="000753C5"/>
    <w:rsid w:val="00075DE9"/>
    <w:rsid w:val="00075F0B"/>
    <w:rsid w:val="00075FCD"/>
    <w:rsid w:val="00077230"/>
    <w:rsid w:val="0007766B"/>
    <w:rsid w:val="000778CC"/>
    <w:rsid w:val="00077C53"/>
    <w:rsid w:val="000801DE"/>
    <w:rsid w:val="0008099D"/>
    <w:rsid w:val="00080DBA"/>
    <w:rsid w:val="000810E3"/>
    <w:rsid w:val="00081B16"/>
    <w:rsid w:val="00082049"/>
    <w:rsid w:val="000824AD"/>
    <w:rsid w:val="00082A03"/>
    <w:rsid w:val="00082AA5"/>
    <w:rsid w:val="0008350D"/>
    <w:rsid w:val="0008388A"/>
    <w:rsid w:val="00083D05"/>
    <w:rsid w:val="0008442B"/>
    <w:rsid w:val="0008487A"/>
    <w:rsid w:val="000849CF"/>
    <w:rsid w:val="00084D9B"/>
    <w:rsid w:val="0008551F"/>
    <w:rsid w:val="0008572A"/>
    <w:rsid w:val="0008591C"/>
    <w:rsid w:val="00085D5A"/>
    <w:rsid w:val="00085E7D"/>
    <w:rsid w:val="000860D7"/>
    <w:rsid w:val="000879C9"/>
    <w:rsid w:val="0009057C"/>
    <w:rsid w:val="00090978"/>
    <w:rsid w:val="0009146B"/>
    <w:rsid w:val="00091634"/>
    <w:rsid w:val="00091AC3"/>
    <w:rsid w:val="00091B81"/>
    <w:rsid w:val="00091D48"/>
    <w:rsid w:val="00092E5A"/>
    <w:rsid w:val="000934E8"/>
    <w:rsid w:val="0009364E"/>
    <w:rsid w:val="00093C39"/>
    <w:rsid w:val="0009507A"/>
    <w:rsid w:val="00095796"/>
    <w:rsid w:val="00096997"/>
    <w:rsid w:val="000A011F"/>
    <w:rsid w:val="000A1E56"/>
    <w:rsid w:val="000A21BD"/>
    <w:rsid w:val="000A3579"/>
    <w:rsid w:val="000A44B9"/>
    <w:rsid w:val="000A467E"/>
    <w:rsid w:val="000A46F1"/>
    <w:rsid w:val="000A5411"/>
    <w:rsid w:val="000A558F"/>
    <w:rsid w:val="000A56FF"/>
    <w:rsid w:val="000A57AA"/>
    <w:rsid w:val="000A597E"/>
    <w:rsid w:val="000A5BD6"/>
    <w:rsid w:val="000A601F"/>
    <w:rsid w:val="000A6337"/>
    <w:rsid w:val="000A7A30"/>
    <w:rsid w:val="000A7C18"/>
    <w:rsid w:val="000B022A"/>
    <w:rsid w:val="000B0964"/>
    <w:rsid w:val="000B1620"/>
    <w:rsid w:val="000B164E"/>
    <w:rsid w:val="000B166D"/>
    <w:rsid w:val="000B2DFC"/>
    <w:rsid w:val="000B2F94"/>
    <w:rsid w:val="000B3426"/>
    <w:rsid w:val="000B42C6"/>
    <w:rsid w:val="000B5AB6"/>
    <w:rsid w:val="000B63EB"/>
    <w:rsid w:val="000B7528"/>
    <w:rsid w:val="000B7A18"/>
    <w:rsid w:val="000B7A5D"/>
    <w:rsid w:val="000B7AE6"/>
    <w:rsid w:val="000B7C72"/>
    <w:rsid w:val="000C120B"/>
    <w:rsid w:val="000C1B09"/>
    <w:rsid w:val="000C1F34"/>
    <w:rsid w:val="000C257B"/>
    <w:rsid w:val="000C3980"/>
    <w:rsid w:val="000C39A3"/>
    <w:rsid w:val="000C3BAE"/>
    <w:rsid w:val="000C4C75"/>
    <w:rsid w:val="000C50F6"/>
    <w:rsid w:val="000C52B3"/>
    <w:rsid w:val="000C6511"/>
    <w:rsid w:val="000C77A1"/>
    <w:rsid w:val="000D0088"/>
    <w:rsid w:val="000D029C"/>
    <w:rsid w:val="000D07EA"/>
    <w:rsid w:val="000D0AA2"/>
    <w:rsid w:val="000D13F7"/>
    <w:rsid w:val="000D2D6A"/>
    <w:rsid w:val="000D3EAE"/>
    <w:rsid w:val="000D4CAC"/>
    <w:rsid w:val="000D4DB1"/>
    <w:rsid w:val="000D52D2"/>
    <w:rsid w:val="000D5332"/>
    <w:rsid w:val="000D5807"/>
    <w:rsid w:val="000D5B19"/>
    <w:rsid w:val="000D5E99"/>
    <w:rsid w:val="000D660E"/>
    <w:rsid w:val="000D69CD"/>
    <w:rsid w:val="000D79E9"/>
    <w:rsid w:val="000E0273"/>
    <w:rsid w:val="000E07EA"/>
    <w:rsid w:val="000E1019"/>
    <w:rsid w:val="000E1484"/>
    <w:rsid w:val="000E213E"/>
    <w:rsid w:val="000E360C"/>
    <w:rsid w:val="000E365F"/>
    <w:rsid w:val="000E3A11"/>
    <w:rsid w:val="000E3B09"/>
    <w:rsid w:val="000E403E"/>
    <w:rsid w:val="000E433E"/>
    <w:rsid w:val="000E4347"/>
    <w:rsid w:val="000E4893"/>
    <w:rsid w:val="000E516A"/>
    <w:rsid w:val="000E52E8"/>
    <w:rsid w:val="000E545B"/>
    <w:rsid w:val="000E57D5"/>
    <w:rsid w:val="000E639A"/>
    <w:rsid w:val="000E6BAA"/>
    <w:rsid w:val="000F0DDC"/>
    <w:rsid w:val="000F1561"/>
    <w:rsid w:val="000F1B88"/>
    <w:rsid w:val="000F209B"/>
    <w:rsid w:val="000F2868"/>
    <w:rsid w:val="000F35B6"/>
    <w:rsid w:val="000F3A77"/>
    <w:rsid w:val="000F3C62"/>
    <w:rsid w:val="000F4273"/>
    <w:rsid w:val="000F5376"/>
    <w:rsid w:val="000F550D"/>
    <w:rsid w:val="000F5BE0"/>
    <w:rsid w:val="000F5C46"/>
    <w:rsid w:val="000F5E7F"/>
    <w:rsid w:val="000F623F"/>
    <w:rsid w:val="000F6337"/>
    <w:rsid w:val="000F6AD3"/>
    <w:rsid w:val="000F723E"/>
    <w:rsid w:val="000F7B3B"/>
    <w:rsid w:val="000F7C8B"/>
    <w:rsid w:val="000F7C98"/>
    <w:rsid w:val="00100499"/>
    <w:rsid w:val="001007A6"/>
    <w:rsid w:val="001008C3"/>
    <w:rsid w:val="001009E4"/>
    <w:rsid w:val="00100A74"/>
    <w:rsid w:val="00101313"/>
    <w:rsid w:val="00102375"/>
    <w:rsid w:val="001023E0"/>
    <w:rsid w:val="001056DA"/>
    <w:rsid w:val="00106311"/>
    <w:rsid w:val="00106E39"/>
    <w:rsid w:val="0010756A"/>
    <w:rsid w:val="00107CCD"/>
    <w:rsid w:val="0011047D"/>
    <w:rsid w:val="001108B6"/>
    <w:rsid w:val="00110C84"/>
    <w:rsid w:val="00110FE6"/>
    <w:rsid w:val="00111C6D"/>
    <w:rsid w:val="00111E1A"/>
    <w:rsid w:val="00112D81"/>
    <w:rsid w:val="00112F4B"/>
    <w:rsid w:val="001134D2"/>
    <w:rsid w:val="0011352B"/>
    <w:rsid w:val="00114203"/>
    <w:rsid w:val="00114F03"/>
    <w:rsid w:val="00116654"/>
    <w:rsid w:val="001169CB"/>
    <w:rsid w:val="00116DF0"/>
    <w:rsid w:val="00116FDC"/>
    <w:rsid w:val="001174E8"/>
    <w:rsid w:val="00117821"/>
    <w:rsid w:val="00120132"/>
    <w:rsid w:val="00120819"/>
    <w:rsid w:val="00121149"/>
    <w:rsid w:val="001214BE"/>
    <w:rsid w:val="00121915"/>
    <w:rsid w:val="00121AC9"/>
    <w:rsid w:val="00122194"/>
    <w:rsid w:val="00122B53"/>
    <w:rsid w:val="00122E79"/>
    <w:rsid w:val="001231D8"/>
    <w:rsid w:val="00123EAC"/>
    <w:rsid w:val="00124196"/>
    <w:rsid w:val="00124888"/>
    <w:rsid w:val="001249FF"/>
    <w:rsid w:val="001258FB"/>
    <w:rsid w:val="001260DA"/>
    <w:rsid w:val="00126A11"/>
    <w:rsid w:val="00126E1D"/>
    <w:rsid w:val="001272F1"/>
    <w:rsid w:val="001278CE"/>
    <w:rsid w:val="00127A2F"/>
    <w:rsid w:val="00127B86"/>
    <w:rsid w:val="00127E85"/>
    <w:rsid w:val="00130894"/>
    <w:rsid w:val="00130CDB"/>
    <w:rsid w:val="00130D16"/>
    <w:rsid w:val="00130E91"/>
    <w:rsid w:val="00130EA1"/>
    <w:rsid w:val="00131062"/>
    <w:rsid w:val="0013172C"/>
    <w:rsid w:val="0013189A"/>
    <w:rsid w:val="00131CC0"/>
    <w:rsid w:val="00131D6B"/>
    <w:rsid w:val="00131E54"/>
    <w:rsid w:val="00131F48"/>
    <w:rsid w:val="00132C27"/>
    <w:rsid w:val="00133AFA"/>
    <w:rsid w:val="0013405C"/>
    <w:rsid w:val="001346F7"/>
    <w:rsid w:val="00134ADE"/>
    <w:rsid w:val="00135209"/>
    <w:rsid w:val="0013530F"/>
    <w:rsid w:val="00135C50"/>
    <w:rsid w:val="001360A3"/>
    <w:rsid w:val="0013636A"/>
    <w:rsid w:val="00136874"/>
    <w:rsid w:val="00136BEF"/>
    <w:rsid w:val="0013751D"/>
    <w:rsid w:val="001379C5"/>
    <w:rsid w:val="00137CE0"/>
    <w:rsid w:val="00137CFD"/>
    <w:rsid w:val="001402D7"/>
    <w:rsid w:val="00140DE4"/>
    <w:rsid w:val="001411D5"/>
    <w:rsid w:val="001415E7"/>
    <w:rsid w:val="00141EFF"/>
    <w:rsid w:val="0014267B"/>
    <w:rsid w:val="00142AE0"/>
    <w:rsid w:val="00142B69"/>
    <w:rsid w:val="00142C29"/>
    <w:rsid w:val="00142C8E"/>
    <w:rsid w:val="00143206"/>
    <w:rsid w:val="00143473"/>
    <w:rsid w:val="00143CB2"/>
    <w:rsid w:val="00143D18"/>
    <w:rsid w:val="00144046"/>
    <w:rsid w:val="00144638"/>
    <w:rsid w:val="00144EC2"/>
    <w:rsid w:val="00145A65"/>
    <w:rsid w:val="00145B70"/>
    <w:rsid w:val="001466E7"/>
    <w:rsid w:val="001471D2"/>
    <w:rsid w:val="001478CC"/>
    <w:rsid w:val="00147B49"/>
    <w:rsid w:val="001507B3"/>
    <w:rsid w:val="00151545"/>
    <w:rsid w:val="00152147"/>
    <w:rsid w:val="00152554"/>
    <w:rsid w:val="00153804"/>
    <w:rsid w:val="00153981"/>
    <w:rsid w:val="00153BFD"/>
    <w:rsid w:val="00154508"/>
    <w:rsid w:val="00154BE6"/>
    <w:rsid w:val="00155C88"/>
    <w:rsid w:val="00155EEA"/>
    <w:rsid w:val="0015673E"/>
    <w:rsid w:val="00156A84"/>
    <w:rsid w:val="00156A9D"/>
    <w:rsid w:val="001570BA"/>
    <w:rsid w:val="00157177"/>
    <w:rsid w:val="001605CC"/>
    <w:rsid w:val="00160E7D"/>
    <w:rsid w:val="00161020"/>
    <w:rsid w:val="00161DC5"/>
    <w:rsid w:val="001624E4"/>
    <w:rsid w:val="001628D1"/>
    <w:rsid w:val="00162D13"/>
    <w:rsid w:val="001635B1"/>
    <w:rsid w:val="00163610"/>
    <w:rsid w:val="00163EC1"/>
    <w:rsid w:val="00164EEC"/>
    <w:rsid w:val="00165375"/>
    <w:rsid w:val="001653F0"/>
    <w:rsid w:val="00165581"/>
    <w:rsid w:val="00165582"/>
    <w:rsid w:val="001656B7"/>
    <w:rsid w:val="00165751"/>
    <w:rsid w:val="0016596F"/>
    <w:rsid w:val="00166044"/>
    <w:rsid w:val="001667E9"/>
    <w:rsid w:val="00166816"/>
    <w:rsid w:val="001700BA"/>
    <w:rsid w:val="001702D2"/>
    <w:rsid w:val="0017067A"/>
    <w:rsid w:val="00170FDF"/>
    <w:rsid w:val="0017187F"/>
    <w:rsid w:val="00171D6A"/>
    <w:rsid w:val="001723DC"/>
    <w:rsid w:val="00172A69"/>
    <w:rsid w:val="00173BFE"/>
    <w:rsid w:val="00174C56"/>
    <w:rsid w:val="0017503C"/>
    <w:rsid w:val="00175998"/>
    <w:rsid w:val="0017662C"/>
    <w:rsid w:val="0017671D"/>
    <w:rsid w:val="00176967"/>
    <w:rsid w:val="00176A91"/>
    <w:rsid w:val="001779B9"/>
    <w:rsid w:val="001779CF"/>
    <w:rsid w:val="00177FFB"/>
    <w:rsid w:val="0018027B"/>
    <w:rsid w:val="0018028F"/>
    <w:rsid w:val="0018054A"/>
    <w:rsid w:val="00180705"/>
    <w:rsid w:val="001807A7"/>
    <w:rsid w:val="00181179"/>
    <w:rsid w:val="00182097"/>
    <w:rsid w:val="001820C5"/>
    <w:rsid w:val="00182565"/>
    <w:rsid w:val="00182DFE"/>
    <w:rsid w:val="001833E1"/>
    <w:rsid w:val="00183CDD"/>
    <w:rsid w:val="001841B2"/>
    <w:rsid w:val="001847F5"/>
    <w:rsid w:val="001854FD"/>
    <w:rsid w:val="001859A4"/>
    <w:rsid w:val="00185C82"/>
    <w:rsid w:val="001862C9"/>
    <w:rsid w:val="00186969"/>
    <w:rsid w:val="00186D19"/>
    <w:rsid w:val="0018732B"/>
    <w:rsid w:val="00187516"/>
    <w:rsid w:val="00187B1E"/>
    <w:rsid w:val="00190478"/>
    <w:rsid w:val="00190DF1"/>
    <w:rsid w:val="00190F4C"/>
    <w:rsid w:val="00192CCA"/>
    <w:rsid w:val="00193DB3"/>
    <w:rsid w:val="00193E18"/>
    <w:rsid w:val="00193F5A"/>
    <w:rsid w:val="0019472E"/>
    <w:rsid w:val="0019524F"/>
    <w:rsid w:val="00196984"/>
    <w:rsid w:val="00197B49"/>
    <w:rsid w:val="001A0EBA"/>
    <w:rsid w:val="001A1110"/>
    <w:rsid w:val="001A1ECA"/>
    <w:rsid w:val="001A1EF9"/>
    <w:rsid w:val="001A2B44"/>
    <w:rsid w:val="001A3548"/>
    <w:rsid w:val="001A35E5"/>
    <w:rsid w:val="001A3DEB"/>
    <w:rsid w:val="001A40DA"/>
    <w:rsid w:val="001A4243"/>
    <w:rsid w:val="001A4AC6"/>
    <w:rsid w:val="001A5573"/>
    <w:rsid w:val="001A595C"/>
    <w:rsid w:val="001A689E"/>
    <w:rsid w:val="001A6AF0"/>
    <w:rsid w:val="001A7303"/>
    <w:rsid w:val="001B0EAB"/>
    <w:rsid w:val="001B0F0B"/>
    <w:rsid w:val="001B1091"/>
    <w:rsid w:val="001B17F2"/>
    <w:rsid w:val="001B2A40"/>
    <w:rsid w:val="001B3C0A"/>
    <w:rsid w:val="001B3DB1"/>
    <w:rsid w:val="001B50D5"/>
    <w:rsid w:val="001B5335"/>
    <w:rsid w:val="001B567E"/>
    <w:rsid w:val="001B5E6D"/>
    <w:rsid w:val="001B60C1"/>
    <w:rsid w:val="001B620C"/>
    <w:rsid w:val="001B6668"/>
    <w:rsid w:val="001B6CFD"/>
    <w:rsid w:val="001B7C27"/>
    <w:rsid w:val="001B7EF8"/>
    <w:rsid w:val="001C0328"/>
    <w:rsid w:val="001C03E1"/>
    <w:rsid w:val="001C0409"/>
    <w:rsid w:val="001C08AA"/>
    <w:rsid w:val="001C0CFE"/>
    <w:rsid w:val="001C15E3"/>
    <w:rsid w:val="001C2390"/>
    <w:rsid w:val="001C23FE"/>
    <w:rsid w:val="001C2610"/>
    <w:rsid w:val="001C273B"/>
    <w:rsid w:val="001C2A38"/>
    <w:rsid w:val="001C3619"/>
    <w:rsid w:val="001C3F4A"/>
    <w:rsid w:val="001C437E"/>
    <w:rsid w:val="001C45ED"/>
    <w:rsid w:val="001C4634"/>
    <w:rsid w:val="001C52B7"/>
    <w:rsid w:val="001C6467"/>
    <w:rsid w:val="001C6800"/>
    <w:rsid w:val="001C6D41"/>
    <w:rsid w:val="001C7EFD"/>
    <w:rsid w:val="001D01D6"/>
    <w:rsid w:val="001D097A"/>
    <w:rsid w:val="001D10DF"/>
    <w:rsid w:val="001D1F89"/>
    <w:rsid w:val="001D1FB6"/>
    <w:rsid w:val="001D2709"/>
    <w:rsid w:val="001D270A"/>
    <w:rsid w:val="001D276E"/>
    <w:rsid w:val="001D2D5B"/>
    <w:rsid w:val="001D356D"/>
    <w:rsid w:val="001D4695"/>
    <w:rsid w:val="001D47B6"/>
    <w:rsid w:val="001D49BD"/>
    <w:rsid w:val="001D4CE2"/>
    <w:rsid w:val="001D5115"/>
    <w:rsid w:val="001D5F93"/>
    <w:rsid w:val="001D6016"/>
    <w:rsid w:val="001D665A"/>
    <w:rsid w:val="001D6D1A"/>
    <w:rsid w:val="001D7193"/>
    <w:rsid w:val="001D72C3"/>
    <w:rsid w:val="001D7530"/>
    <w:rsid w:val="001D77E9"/>
    <w:rsid w:val="001D7CE7"/>
    <w:rsid w:val="001D7F4A"/>
    <w:rsid w:val="001E0462"/>
    <w:rsid w:val="001E0F7A"/>
    <w:rsid w:val="001E13AD"/>
    <w:rsid w:val="001E1EDB"/>
    <w:rsid w:val="001E275B"/>
    <w:rsid w:val="001E2824"/>
    <w:rsid w:val="001E2BCD"/>
    <w:rsid w:val="001E3236"/>
    <w:rsid w:val="001E3A1C"/>
    <w:rsid w:val="001E4185"/>
    <w:rsid w:val="001E479E"/>
    <w:rsid w:val="001E617B"/>
    <w:rsid w:val="001E6FD7"/>
    <w:rsid w:val="001E7714"/>
    <w:rsid w:val="001E7720"/>
    <w:rsid w:val="001E78B7"/>
    <w:rsid w:val="001F0D84"/>
    <w:rsid w:val="001F1F9F"/>
    <w:rsid w:val="001F2F2B"/>
    <w:rsid w:val="001F30A6"/>
    <w:rsid w:val="001F39A1"/>
    <w:rsid w:val="001F3ACB"/>
    <w:rsid w:val="001F4976"/>
    <w:rsid w:val="001F4F9C"/>
    <w:rsid w:val="001F4FB5"/>
    <w:rsid w:val="001F5806"/>
    <w:rsid w:val="001F5871"/>
    <w:rsid w:val="001F59B5"/>
    <w:rsid w:val="001F5FD9"/>
    <w:rsid w:val="001F6453"/>
    <w:rsid w:val="001F78E7"/>
    <w:rsid w:val="001F7FB6"/>
    <w:rsid w:val="0020045F"/>
    <w:rsid w:val="00200808"/>
    <w:rsid w:val="00200992"/>
    <w:rsid w:val="00201477"/>
    <w:rsid w:val="00201904"/>
    <w:rsid w:val="002020E6"/>
    <w:rsid w:val="00202AB3"/>
    <w:rsid w:val="00202C6C"/>
    <w:rsid w:val="0020307D"/>
    <w:rsid w:val="00204C89"/>
    <w:rsid w:val="0020519B"/>
    <w:rsid w:val="0020679D"/>
    <w:rsid w:val="00207938"/>
    <w:rsid w:val="002102CC"/>
    <w:rsid w:val="002108C3"/>
    <w:rsid w:val="00211146"/>
    <w:rsid w:val="0021124C"/>
    <w:rsid w:val="00211A90"/>
    <w:rsid w:val="00211BFC"/>
    <w:rsid w:val="00211ED0"/>
    <w:rsid w:val="002121EE"/>
    <w:rsid w:val="002129DC"/>
    <w:rsid w:val="00212CB9"/>
    <w:rsid w:val="00213007"/>
    <w:rsid w:val="0021394E"/>
    <w:rsid w:val="00213D54"/>
    <w:rsid w:val="002145F1"/>
    <w:rsid w:val="002159F2"/>
    <w:rsid w:val="00216089"/>
    <w:rsid w:val="0021675B"/>
    <w:rsid w:val="00216930"/>
    <w:rsid w:val="0022074E"/>
    <w:rsid w:val="00220DC9"/>
    <w:rsid w:val="00221B9F"/>
    <w:rsid w:val="00222173"/>
    <w:rsid w:val="00222765"/>
    <w:rsid w:val="00222AAA"/>
    <w:rsid w:val="00222C97"/>
    <w:rsid w:val="0022359E"/>
    <w:rsid w:val="00223622"/>
    <w:rsid w:val="00223B1D"/>
    <w:rsid w:val="00223F69"/>
    <w:rsid w:val="00223F93"/>
    <w:rsid w:val="002244AE"/>
    <w:rsid w:val="002247EA"/>
    <w:rsid w:val="002250A1"/>
    <w:rsid w:val="00227193"/>
    <w:rsid w:val="002301E9"/>
    <w:rsid w:val="002304A2"/>
    <w:rsid w:val="00230A20"/>
    <w:rsid w:val="002316E8"/>
    <w:rsid w:val="00231990"/>
    <w:rsid w:val="00231F47"/>
    <w:rsid w:val="00232374"/>
    <w:rsid w:val="00232AEA"/>
    <w:rsid w:val="00233434"/>
    <w:rsid w:val="00233828"/>
    <w:rsid w:val="0023458B"/>
    <w:rsid w:val="002350B6"/>
    <w:rsid w:val="0023516D"/>
    <w:rsid w:val="0023556B"/>
    <w:rsid w:val="002357A0"/>
    <w:rsid w:val="00235E39"/>
    <w:rsid w:val="00237363"/>
    <w:rsid w:val="002378B9"/>
    <w:rsid w:val="00237B88"/>
    <w:rsid w:val="00241524"/>
    <w:rsid w:val="002419E0"/>
    <w:rsid w:val="00241C75"/>
    <w:rsid w:val="00241E9D"/>
    <w:rsid w:val="002431BF"/>
    <w:rsid w:val="002437C7"/>
    <w:rsid w:val="00244A26"/>
    <w:rsid w:val="0024550C"/>
    <w:rsid w:val="002457D1"/>
    <w:rsid w:val="002459DF"/>
    <w:rsid w:val="00245C2C"/>
    <w:rsid w:val="00245DF8"/>
    <w:rsid w:val="002473E0"/>
    <w:rsid w:val="0024740F"/>
    <w:rsid w:val="002477B2"/>
    <w:rsid w:val="00247891"/>
    <w:rsid w:val="00247AB6"/>
    <w:rsid w:val="00247C58"/>
    <w:rsid w:val="0025082F"/>
    <w:rsid w:val="00251094"/>
    <w:rsid w:val="00251B36"/>
    <w:rsid w:val="00252B1F"/>
    <w:rsid w:val="00252E71"/>
    <w:rsid w:val="00252ECC"/>
    <w:rsid w:val="00253496"/>
    <w:rsid w:val="00253898"/>
    <w:rsid w:val="00253FFC"/>
    <w:rsid w:val="002543AE"/>
    <w:rsid w:val="0025462C"/>
    <w:rsid w:val="0025482B"/>
    <w:rsid w:val="00254AA4"/>
    <w:rsid w:val="00255059"/>
    <w:rsid w:val="00255B21"/>
    <w:rsid w:val="00255B8C"/>
    <w:rsid w:val="00255C5B"/>
    <w:rsid w:val="00256B8C"/>
    <w:rsid w:val="00256CA2"/>
    <w:rsid w:val="00256F10"/>
    <w:rsid w:val="00257808"/>
    <w:rsid w:val="00257BDD"/>
    <w:rsid w:val="00257F57"/>
    <w:rsid w:val="00260BDD"/>
    <w:rsid w:val="002612E6"/>
    <w:rsid w:val="00262472"/>
    <w:rsid w:val="00262EE8"/>
    <w:rsid w:val="002631E9"/>
    <w:rsid w:val="00264619"/>
    <w:rsid w:val="00265578"/>
    <w:rsid w:val="00265676"/>
    <w:rsid w:val="00265C31"/>
    <w:rsid w:val="00265E27"/>
    <w:rsid w:val="002664D1"/>
    <w:rsid w:val="0026687D"/>
    <w:rsid w:val="002668B4"/>
    <w:rsid w:val="00267303"/>
    <w:rsid w:val="0026758E"/>
    <w:rsid w:val="00267BE6"/>
    <w:rsid w:val="00270451"/>
    <w:rsid w:val="00270C66"/>
    <w:rsid w:val="00270DCE"/>
    <w:rsid w:val="0027149F"/>
    <w:rsid w:val="0027155A"/>
    <w:rsid w:val="002715C6"/>
    <w:rsid w:val="00271965"/>
    <w:rsid w:val="002725E3"/>
    <w:rsid w:val="002725F5"/>
    <w:rsid w:val="00272A72"/>
    <w:rsid w:val="00272F12"/>
    <w:rsid w:val="00273A81"/>
    <w:rsid w:val="00273AEE"/>
    <w:rsid w:val="00274319"/>
    <w:rsid w:val="00274504"/>
    <w:rsid w:val="0027465A"/>
    <w:rsid w:val="002746E6"/>
    <w:rsid w:val="00274DAA"/>
    <w:rsid w:val="00276A39"/>
    <w:rsid w:val="00276B44"/>
    <w:rsid w:val="00276F04"/>
    <w:rsid w:val="002770BC"/>
    <w:rsid w:val="002774BA"/>
    <w:rsid w:val="002779C8"/>
    <w:rsid w:val="00277BE1"/>
    <w:rsid w:val="002800D5"/>
    <w:rsid w:val="00280791"/>
    <w:rsid w:val="00281A49"/>
    <w:rsid w:val="00281B8C"/>
    <w:rsid w:val="00281DD4"/>
    <w:rsid w:val="00281ED8"/>
    <w:rsid w:val="00282216"/>
    <w:rsid w:val="0028258B"/>
    <w:rsid w:val="00282C75"/>
    <w:rsid w:val="00283DAB"/>
    <w:rsid w:val="002840DA"/>
    <w:rsid w:val="00284DE5"/>
    <w:rsid w:val="00285457"/>
    <w:rsid w:val="002861B7"/>
    <w:rsid w:val="00286C17"/>
    <w:rsid w:val="00287A00"/>
    <w:rsid w:val="00287D4C"/>
    <w:rsid w:val="00287F80"/>
    <w:rsid w:val="00287F8F"/>
    <w:rsid w:val="0029003B"/>
    <w:rsid w:val="00290463"/>
    <w:rsid w:val="002909A9"/>
    <w:rsid w:val="002914BE"/>
    <w:rsid w:val="002917BF"/>
    <w:rsid w:val="002921EF"/>
    <w:rsid w:val="00292C18"/>
    <w:rsid w:val="0029423C"/>
    <w:rsid w:val="002944E7"/>
    <w:rsid w:val="002947A4"/>
    <w:rsid w:val="002948E5"/>
    <w:rsid w:val="00294F76"/>
    <w:rsid w:val="00295407"/>
    <w:rsid w:val="00295708"/>
    <w:rsid w:val="00295C65"/>
    <w:rsid w:val="002961BC"/>
    <w:rsid w:val="002964E9"/>
    <w:rsid w:val="0029672B"/>
    <w:rsid w:val="0029681C"/>
    <w:rsid w:val="00296C02"/>
    <w:rsid w:val="0029790A"/>
    <w:rsid w:val="002A02AB"/>
    <w:rsid w:val="002A04D9"/>
    <w:rsid w:val="002A0C14"/>
    <w:rsid w:val="002A1929"/>
    <w:rsid w:val="002A24FF"/>
    <w:rsid w:val="002A277B"/>
    <w:rsid w:val="002A2805"/>
    <w:rsid w:val="002A316D"/>
    <w:rsid w:val="002A31B9"/>
    <w:rsid w:val="002A34B2"/>
    <w:rsid w:val="002A3C36"/>
    <w:rsid w:val="002A4096"/>
    <w:rsid w:val="002A4E6C"/>
    <w:rsid w:val="002A544C"/>
    <w:rsid w:val="002A56C3"/>
    <w:rsid w:val="002A5E00"/>
    <w:rsid w:val="002A5F72"/>
    <w:rsid w:val="002A6769"/>
    <w:rsid w:val="002A6815"/>
    <w:rsid w:val="002A6998"/>
    <w:rsid w:val="002A6B10"/>
    <w:rsid w:val="002A6F01"/>
    <w:rsid w:val="002A71BF"/>
    <w:rsid w:val="002A71E9"/>
    <w:rsid w:val="002A73DF"/>
    <w:rsid w:val="002A7A1B"/>
    <w:rsid w:val="002B05F2"/>
    <w:rsid w:val="002B0B5D"/>
    <w:rsid w:val="002B0B9B"/>
    <w:rsid w:val="002B0C68"/>
    <w:rsid w:val="002B0C84"/>
    <w:rsid w:val="002B0FF2"/>
    <w:rsid w:val="002B103F"/>
    <w:rsid w:val="002B1433"/>
    <w:rsid w:val="002B1B56"/>
    <w:rsid w:val="002B3268"/>
    <w:rsid w:val="002B3DBB"/>
    <w:rsid w:val="002B417E"/>
    <w:rsid w:val="002B4586"/>
    <w:rsid w:val="002B4A0A"/>
    <w:rsid w:val="002B4AB1"/>
    <w:rsid w:val="002B5127"/>
    <w:rsid w:val="002B657A"/>
    <w:rsid w:val="002B677B"/>
    <w:rsid w:val="002B6BD1"/>
    <w:rsid w:val="002B6F7A"/>
    <w:rsid w:val="002B6F8E"/>
    <w:rsid w:val="002B7D8E"/>
    <w:rsid w:val="002B7F1A"/>
    <w:rsid w:val="002C06FC"/>
    <w:rsid w:val="002C1060"/>
    <w:rsid w:val="002C10CD"/>
    <w:rsid w:val="002C1A89"/>
    <w:rsid w:val="002C1F28"/>
    <w:rsid w:val="002C2015"/>
    <w:rsid w:val="002C2818"/>
    <w:rsid w:val="002C2B4D"/>
    <w:rsid w:val="002C2F5F"/>
    <w:rsid w:val="002C35D7"/>
    <w:rsid w:val="002C3949"/>
    <w:rsid w:val="002C4094"/>
    <w:rsid w:val="002C4288"/>
    <w:rsid w:val="002C47FE"/>
    <w:rsid w:val="002C5D9D"/>
    <w:rsid w:val="002C65F0"/>
    <w:rsid w:val="002C72F8"/>
    <w:rsid w:val="002C75CA"/>
    <w:rsid w:val="002D1F74"/>
    <w:rsid w:val="002D3B1B"/>
    <w:rsid w:val="002D4A16"/>
    <w:rsid w:val="002D4CFC"/>
    <w:rsid w:val="002D4D8D"/>
    <w:rsid w:val="002D4D92"/>
    <w:rsid w:val="002D4F22"/>
    <w:rsid w:val="002D5357"/>
    <w:rsid w:val="002D5363"/>
    <w:rsid w:val="002D5614"/>
    <w:rsid w:val="002D62B3"/>
    <w:rsid w:val="002D69FA"/>
    <w:rsid w:val="002D70A0"/>
    <w:rsid w:val="002D72A4"/>
    <w:rsid w:val="002E00BA"/>
    <w:rsid w:val="002E09C5"/>
    <w:rsid w:val="002E0FC3"/>
    <w:rsid w:val="002E262C"/>
    <w:rsid w:val="002E26AE"/>
    <w:rsid w:val="002E2C02"/>
    <w:rsid w:val="002E387A"/>
    <w:rsid w:val="002E3B46"/>
    <w:rsid w:val="002E45A2"/>
    <w:rsid w:val="002E4C1B"/>
    <w:rsid w:val="002E4F8C"/>
    <w:rsid w:val="002E5622"/>
    <w:rsid w:val="002E5AE1"/>
    <w:rsid w:val="002E5C06"/>
    <w:rsid w:val="002E6658"/>
    <w:rsid w:val="002E718C"/>
    <w:rsid w:val="002E7B5F"/>
    <w:rsid w:val="002F1089"/>
    <w:rsid w:val="002F16D0"/>
    <w:rsid w:val="002F23B0"/>
    <w:rsid w:val="002F2585"/>
    <w:rsid w:val="002F299E"/>
    <w:rsid w:val="002F2F9E"/>
    <w:rsid w:val="002F31EF"/>
    <w:rsid w:val="002F4950"/>
    <w:rsid w:val="002F4BF4"/>
    <w:rsid w:val="002F4DEE"/>
    <w:rsid w:val="002F4E3C"/>
    <w:rsid w:val="002F59F4"/>
    <w:rsid w:val="002F6CC9"/>
    <w:rsid w:val="002F6FE1"/>
    <w:rsid w:val="002F7207"/>
    <w:rsid w:val="002F776D"/>
    <w:rsid w:val="00300701"/>
    <w:rsid w:val="003014A6"/>
    <w:rsid w:val="003016A9"/>
    <w:rsid w:val="00301C4B"/>
    <w:rsid w:val="00302008"/>
    <w:rsid w:val="00302166"/>
    <w:rsid w:val="00302EDA"/>
    <w:rsid w:val="003031DF"/>
    <w:rsid w:val="003034FC"/>
    <w:rsid w:val="00303D35"/>
    <w:rsid w:val="00303FDA"/>
    <w:rsid w:val="0030442E"/>
    <w:rsid w:val="00304570"/>
    <w:rsid w:val="003045EB"/>
    <w:rsid w:val="00304D65"/>
    <w:rsid w:val="00305103"/>
    <w:rsid w:val="003064E0"/>
    <w:rsid w:val="003065DD"/>
    <w:rsid w:val="0030680B"/>
    <w:rsid w:val="00306BD5"/>
    <w:rsid w:val="00306E51"/>
    <w:rsid w:val="00307435"/>
    <w:rsid w:val="003077CB"/>
    <w:rsid w:val="003108A6"/>
    <w:rsid w:val="00310908"/>
    <w:rsid w:val="003116B1"/>
    <w:rsid w:val="0031199F"/>
    <w:rsid w:val="00313667"/>
    <w:rsid w:val="0031402D"/>
    <w:rsid w:val="0031466D"/>
    <w:rsid w:val="00314E87"/>
    <w:rsid w:val="00315CAD"/>
    <w:rsid w:val="00315F6F"/>
    <w:rsid w:val="003164F2"/>
    <w:rsid w:val="003167D4"/>
    <w:rsid w:val="00317158"/>
    <w:rsid w:val="00317A8C"/>
    <w:rsid w:val="00317EBA"/>
    <w:rsid w:val="003214FD"/>
    <w:rsid w:val="00321969"/>
    <w:rsid w:val="00322065"/>
    <w:rsid w:val="003220F7"/>
    <w:rsid w:val="003229E9"/>
    <w:rsid w:val="00322A66"/>
    <w:rsid w:val="00323436"/>
    <w:rsid w:val="003235B5"/>
    <w:rsid w:val="003237BA"/>
    <w:rsid w:val="00324687"/>
    <w:rsid w:val="00325A54"/>
    <w:rsid w:val="00325D87"/>
    <w:rsid w:val="00325F1B"/>
    <w:rsid w:val="003265DA"/>
    <w:rsid w:val="00326AC7"/>
    <w:rsid w:val="00327B88"/>
    <w:rsid w:val="00330D0B"/>
    <w:rsid w:val="00330E35"/>
    <w:rsid w:val="00331033"/>
    <w:rsid w:val="003315E7"/>
    <w:rsid w:val="00331881"/>
    <w:rsid w:val="0033366C"/>
    <w:rsid w:val="0033370A"/>
    <w:rsid w:val="00333860"/>
    <w:rsid w:val="00333AED"/>
    <w:rsid w:val="00333FDA"/>
    <w:rsid w:val="00334268"/>
    <w:rsid w:val="00334802"/>
    <w:rsid w:val="003351FE"/>
    <w:rsid w:val="003361C7"/>
    <w:rsid w:val="00336AD4"/>
    <w:rsid w:val="0033792F"/>
    <w:rsid w:val="00341152"/>
    <w:rsid w:val="00342312"/>
    <w:rsid w:val="00342C3F"/>
    <w:rsid w:val="003431A9"/>
    <w:rsid w:val="003437BE"/>
    <w:rsid w:val="00343834"/>
    <w:rsid w:val="00344121"/>
    <w:rsid w:val="0034471F"/>
    <w:rsid w:val="00344ED7"/>
    <w:rsid w:val="00345457"/>
    <w:rsid w:val="0034633C"/>
    <w:rsid w:val="00346E52"/>
    <w:rsid w:val="00347A3E"/>
    <w:rsid w:val="00347D6E"/>
    <w:rsid w:val="00350379"/>
    <w:rsid w:val="003507F6"/>
    <w:rsid w:val="00350BBE"/>
    <w:rsid w:val="003511F4"/>
    <w:rsid w:val="003512FA"/>
    <w:rsid w:val="0035177C"/>
    <w:rsid w:val="003518C3"/>
    <w:rsid w:val="00351D03"/>
    <w:rsid w:val="0035301C"/>
    <w:rsid w:val="003533D8"/>
    <w:rsid w:val="003533DC"/>
    <w:rsid w:val="00353703"/>
    <w:rsid w:val="00353A0F"/>
    <w:rsid w:val="00354014"/>
    <w:rsid w:val="003545D7"/>
    <w:rsid w:val="0035496C"/>
    <w:rsid w:val="00354D5F"/>
    <w:rsid w:val="0035514B"/>
    <w:rsid w:val="003556F9"/>
    <w:rsid w:val="003558BE"/>
    <w:rsid w:val="00355E23"/>
    <w:rsid w:val="003568D6"/>
    <w:rsid w:val="00356F54"/>
    <w:rsid w:val="0035714C"/>
    <w:rsid w:val="003577A3"/>
    <w:rsid w:val="00357BB5"/>
    <w:rsid w:val="0036095D"/>
    <w:rsid w:val="00361673"/>
    <w:rsid w:val="00361740"/>
    <w:rsid w:val="0036242C"/>
    <w:rsid w:val="00362A68"/>
    <w:rsid w:val="00362BF1"/>
    <w:rsid w:val="003632A7"/>
    <w:rsid w:val="00363305"/>
    <w:rsid w:val="003639B9"/>
    <w:rsid w:val="003639D9"/>
    <w:rsid w:val="003647A3"/>
    <w:rsid w:val="00364A0C"/>
    <w:rsid w:val="00364E8B"/>
    <w:rsid w:val="0036531E"/>
    <w:rsid w:val="00365537"/>
    <w:rsid w:val="003656F0"/>
    <w:rsid w:val="00365932"/>
    <w:rsid w:val="00365CBB"/>
    <w:rsid w:val="0036608D"/>
    <w:rsid w:val="0036620E"/>
    <w:rsid w:val="003668C2"/>
    <w:rsid w:val="00367E90"/>
    <w:rsid w:val="00367EF5"/>
    <w:rsid w:val="00367FEC"/>
    <w:rsid w:val="0037123A"/>
    <w:rsid w:val="0037238B"/>
    <w:rsid w:val="0037242C"/>
    <w:rsid w:val="0037294C"/>
    <w:rsid w:val="00372C57"/>
    <w:rsid w:val="00373270"/>
    <w:rsid w:val="003732A3"/>
    <w:rsid w:val="00373508"/>
    <w:rsid w:val="003735D2"/>
    <w:rsid w:val="0037360E"/>
    <w:rsid w:val="0037406C"/>
    <w:rsid w:val="00374664"/>
    <w:rsid w:val="0037492C"/>
    <w:rsid w:val="00374AF6"/>
    <w:rsid w:val="00377315"/>
    <w:rsid w:val="00377F85"/>
    <w:rsid w:val="003804F0"/>
    <w:rsid w:val="003806EA"/>
    <w:rsid w:val="00380A6D"/>
    <w:rsid w:val="00381297"/>
    <w:rsid w:val="00382569"/>
    <w:rsid w:val="003828C7"/>
    <w:rsid w:val="00382DC0"/>
    <w:rsid w:val="00383C0C"/>
    <w:rsid w:val="0038450A"/>
    <w:rsid w:val="00384BFA"/>
    <w:rsid w:val="00385C16"/>
    <w:rsid w:val="0038614E"/>
    <w:rsid w:val="00386195"/>
    <w:rsid w:val="00386869"/>
    <w:rsid w:val="00386A6D"/>
    <w:rsid w:val="00386B95"/>
    <w:rsid w:val="00386BA9"/>
    <w:rsid w:val="00386D03"/>
    <w:rsid w:val="0038737E"/>
    <w:rsid w:val="00387EAC"/>
    <w:rsid w:val="00387FC0"/>
    <w:rsid w:val="00390251"/>
    <w:rsid w:val="00390BA4"/>
    <w:rsid w:val="00390E2A"/>
    <w:rsid w:val="00391BF1"/>
    <w:rsid w:val="00392003"/>
    <w:rsid w:val="0039253A"/>
    <w:rsid w:val="00393080"/>
    <w:rsid w:val="00393397"/>
    <w:rsid w:val="003939A6"/>
    <w:rsid w:val="00393D86"/>
    <w:rsid w:val="003946B2"/>
    <w:rsid w:val="00395428"/>
    <w:rsid w:val="0039595E"/>
    <w:rsid w:val="00395A93"/>
    <w:rsid w:val="00395CF6"/>
    <w:rsid w:val="0039603D"/>
    <w:rsid w:val="00396273"/>
    <w:rsid w:val="00396970"/>
    <w:rsid w:val="003974D4"/>
    <w:rsid w:val="00397DAD"/>
    <w:rsid w:val="003A0176"/>
    <w:rsid w:val="003A0C40"/>
    <w:rsid w:val="003A1782"/>
    <w:rsid w:val="003A1802"/>
    <w:rsid w:val="003A1F00"/>
    <w:rsid w:val="003A3A29"/>
    <w:rsid w:val="003A3C0C"/>
    <w:rsid w:val="003A44AA"/>
    <w:rsid w:val="003A456E"/>
    <w:rsid w:val="003A4806"/>
    <w:rsid w:val="003A494F"/>
    <w:rsid w:val="003A5BA0"/>
    <w:rsid w:val="003A5FEE"/>
    <w:rsid w:val="003A6906"/>
    <w:rsid w:val="003A7513"/>
    <w:rsid w:val="003A77D4"/>
    <w:rsid w:val="003A799D"/>
    <w:rsid w:val="003B06D3"/>
    <w:rsid w:val="003B10E5"/>
    <w:rsid w:val="003B10EA"/>
    <w:rsid w:val="003B2375"/>
    <w:rsid w:val="003B239B"/>
    <w:rsid w:val="003B2BBF"/>
    <w:rsid w:val="003B2BEB"/>
    <w:rsid w:val="003B2C12"/>
    <w:rsid w:val="003B3B9A"/>
    <w:rsid w:val="003B4597"/>
    <w:rsid w:val="003B49D8"/>
    <w:rsid w:val="003B4E16"/>
    <w:rsid w:val="003B5116"/>
    <w:rsid w:val="003B52AB"/>
    <w:rsid w:val="003B52C8"/>
    <w:rsid w:val="003B6292"/>
    <w:rsid w:val="003B642F"/>
    <w:rsid w:val="003B644A"/>
    <w:rsid w:val="003B703B"/>
    <w:rsid w:val="003B71A9"/>
    <w:rsid w:val="003B7990"/>
    <w:rsid w:val="003B7E74"/>
    <w:rsid w:val="003C0739"/>
    <w:rsid w:val="003C1481"/>
    <w:rsid w:val="003C1AF0"/>
    <w:rsid w:val="003C252F"/>
    <w:rsid w:val="003C25BE"/>
    <w:rsid w:val="003C26A1"/>
    <w:rsid w:val="003C2A7B"/>
    <w:rsid w:val="003C38DB"/>
    <w:rsid w:val="003C3DEA"/>
    <w:rsid w:val="003C3DEF"/>
    <w:rsid w:val="003C4E4C"/>
    <w:rsid w:val="003C502F"/>
    <w:rsid w:val="003C56A5"/>
    <w:rsid w:val="003C5B56"/>
    <w:rsid w:val="003C6286"/>
    <w:rsid w:val="003C6613"/>
    <w:rsid w:val="003C6655"/>
    <w:rsid w:val="003C66A6"/>
    <w:rsid w:val="003C68C4"/>
    <w:rsid w:val="003C711C"/>
    <w:rsid w:val="003C73F7"/>
    <w:rsid w:val="003C7861"/>
    <w:rsid w:val="003C7AC6"/>
    <w:rsid w:val="003C7F44"/>
    <w:rsid w:val="003D00EA"/>
    <w:rsid w:val="003D0751"/>
    <w:rsid w:val="003D0B00"/>
    <w:rsid w:val="003D0FA4"/>
    <w:rsid w:val="003D1C6E"/>
    <w:rsid w:val="003D2557"/>
    <w:rsid w:val="003D26AC"/>
    <w:rsid w:val="003D28B2"/>
    <w:rsid w:val="003D28DA"/>
    <w:rsid w:val="003D2CD9"/>
    <w:rsid w:val="003D2E2C"/>
    <w:rsid w:val="003D3B5B"/>
    <w:rsid w:val="003D4059"/>
    <w:rsid w:val="003D4106"/>
    <w:rsid w:val="003D5224"/>
    <w:rsid w:val="003D5ADC"/>
    <w:rsid w:val="003D6AD1"/>
    <w:rsid w:val="003D6E7A"/>
    <w:rsid w:val="003D7256"/>
    <w:rsid w:val="003D7389"/>
    <w:rsid w:val="003D790F"/>
    <w:rsid w:val="003E0391"/>
    <w:rsid w:val="003E07ED"/>
    <w:rsid w:val="003E0A8B"/>
    <w:rsid w:val="003E0FB3"/>
    <w:rsid w:val="003E1455"/>
    <w:rsid w:val="003E17AF"/>
    <w:rsid w:val="003E17B2"/>
    <w:rsid w:val="003E1867"/>
    <w:rsid w:val="003E1EA7"/>
    <w:rsid w:val="003E2AB0"/>
    <w:rsid w:val="003E2EF1"/>
    <w:rsid w:val="003E3805"/>
    <w:rsid w:val="003E3B48"/>
    <w:rsid w:val="003E3F2E"/>
    <w:rsid w:val="003E4148"/>
    <w:rsid w:val="003E4B4A"/>
    <w:rsid w:val="003E4FC8"/>
    <w:rsid w:val="003E56B2"/>
    <w:rsid w:val="003E57A2"/>
    <w:rsid w:val="003E5BA1"/>
    <w:rsid w:val="003E5CE0"/>
    <w:rsid w:val="003E628B"/>
    <w:rsid w:val="003E6429"/>
    <w:rsid w:val="003E64FE"/>
    <w:rsid w:val="003E6598"/>
    <w:rsid w:val="003E682E"/>
    <w:rsid w:val="003E693F"/>
    <w:rsid w:val="003E7543"/>
    <w:rsid w:val="003E7DBC"/>
    <w:rsid w:val="003F053F"/>
    <w:rsid w:val="003F05E4"/>
    <w:rsid w:val="003F0682"/>
    <w:rsid w:val="003F0AF9"/>
    <w:rsid w:val="003F128C"/>
    <w:rsid w:val="003F15DE"/>
    <w:rsid w:val="003F1C59"/>
    <w:rsid w:val="003F1DF6"/>
    <w:rsid w:val="003F1E24"/>
    <w:rsid w:val="003F30D9"/>
    <w:rsid w:val="003F36A9"/>
    <w:rsid w:val="003F3DD2"/>
    <w:rsid w:val="003F3FFC"/>
    <w:rsid w:val="003F5054"/>
    <w:rsid w:val="003F51A7"/>
    <w:rsid w:val="003F557D"/>
    <w:rsid w:val="003F5C49"/>
    <w:rsid w:val="003F6141"/>
    <w:rsid w:val="003F614E"/>
    <w:rsid w:val="003F634C"/>
    <w:rsid w:val="003F65DE"/>
    <w:rsid w:val="003F73BD"/>
    <w:rsid w:val="003F7B27"/>
    <w:rsid w:val="0040000F"/>
    <w:rsid w:val="004002AB"/>
    <w:rsid w:val="004008ED"/>
    <w:rsid w:val="00401318"/>
    <w:rsid w:val="00401FD0"/>
    <w:rsid w:val="0040235B"/>
    <w:rsid w:val="004024F5"/>
    <w:rsid w:val="0040348A"/>
    <w:rsid w:val="004049EE"/>
    <w:rsid w:val="00404D8B"/>
    <w:rsid w:val="00404EB4"/>
    <w:rsid w:val="004054A4"/>
    <w:rsid w:val="00406025"/>
    <w:rsid w:val="00407B9B"/>
    <w:rsid w:val="0041020C"/>
    <w:rsid w:val="00410AF0"/>
    <w:rsid w:val="00410CB8"/>
    <w:rsid w:val="00410ED5"/>
    <w:rsid w:val="00411460"/>
    <w:rsid w:val="00411E7A"/>
    <w:rsid w:val="00411F3D"/>
    <w:rsid w:val="00411F6E"/>
    <w:rsid w:val="00412049"/>
    <w:rsid w:val="00412E25"/>
    <w:rsid w:val="0041311E"/>
    <w:rsid w:val="004137B8"/>
    <w:rsid w:val="00413F31"/>
    <w:rsid w:val="004141F3"/>
    <w:rsid w:val="00414357"/>
    <w:rsid w:val="004144C3"/>
    <w:rsid w:val="00414FAE"/>
    <w:rsid w:val="004153CA"/>
    <w:rsid w:val="004154D6"/>
    <w:rsid w:val="0041560E"/>
    <w:rsid w:val="00415816"/>
    <w:rsid w:val="00415A52"/>
    <w:rsid w:val="00415A7A"/>
    <w:rsid w:val="00415A98"/>
    <w:rsid w:val="00415AF8"/>
    <w:rsid w:val="00415D93"/>
    <w:rsid w:val="00415E1D"/>
    <w:rsid w:val="0041668D"/>
    <w:rsid w:val="00416802"/>
    <w:rsid w:val="00416C82"/>
    <w:rsid w:val="004175DC"/>
    <w:rsid w:val="00422159"/>
    <w:rsid w:val="0042223F"/>
    <w:rsid w:val="0042266D"/>
    <w:rsid w:val="00422D3D"/>
    <w:rsid w:val="004244E9"/>
    <w:rsid w:val="004248CE"/>
    <w:rsid w:val="00424AC3"/>
    <w:rsid w:val="00424AD6"/>
    <w:rsid w:val="00424D63"/>
    <w:rsid w:val="004252CB"/>
    <w:rsid w:val="004258A9"/>
    <w:rsid w:val="004258EF"/>
    <w:rsid w:val="004264C5"/>
    <w:rsid w:val="004271CC"/>
    <w:rsid w:val="00427227"/>
    <w:rsid w:val="00427EB3"/>
    <w:rsid w:val="004300A0"/>
    <w:rsid w:val="0043083E"/>
    <w:rsid w:val="00430DC8"/>
    <w:rsid w:val="00430FC3"/>
    <w:rsid w:val="004316A9"/>
    <w:rsid w:val="004321E9"/>
    <w:rsid w:val="0043248B"/>
    <w:rsid w:val="00432708"/>
    <w:rsid w:val="00432AD2"/>
    <w:rsid w:val="004333A1"/>
    <w:rsid w:val="0043352A"/>
    <w:rsid w:val="004336F7"/>
    <w:rsid w:val="004344AE"/>
    <w:rsid w:val="00434FEB"/>
    <w:rsid w:val="004350B9"/>
    <w:rsid w:val="0043518E"/>
    <w:rsid w:val="00435295"/>
    <w:rsid w:val="004355A5"/>
    <w:rsid w:val="0043652C"/>
    <w:rsid w:val="00436998"/>
    <w:rsid w:val="00436EDC"/>
    <w:rsid w:val="004373FF"/>
    <w:rsid w:val="00437871"/>
    <w:rsid w:val="00437C1A"/>
    <w:rsid w:val="00440642"/>
    <w:rsid w:val="004407F8"/>
    <w:rsid w:val="00440997"/>
    <w:rsid w:val="004420AB"/>
    <w:rsid w:val="0044262D"/>
    <w:rsid w:val="0044387C"/>
    <w:rsid w:val="00443B6B"/>
    <w:rsid w:val="00443D8D"/>
    <w:rsid w:val="0044425D"/>
    <w:rsid w:val="00444AFF"/>
    <w:rsid w:val="00445A69"/>
    <w:rsid w:val="004460EB"/>
    <w:rsid w:val="00446A27"/>
    <w:rsid w:val="004473ED"/>
    <w:rsid w:val="00447575"/>
    <w:rsid w:val="00450311"/>
    <w:rsid w:val="0045125E"/>
    <w:rsid w:val="00451A51"/>
    <w:rsid w:val="00451C24"/>
    <w:rsid w:val="00452EAA"/>
    <w:rsid w:val="00453A6A"/>
    <w:rsid w:val="00453A80"/>
    <w:rsid w:val="00453E1A"/>
    <w:rsid w:val="0045418A"/>
    <w:rsid w:val="004541EC"/>
    <w:rsid w:val="004548AE"/>
    <w:rsid w:val="00455312"/>
    <w:rsid w:val="0045573C"/>
    <w:rsid w:val="00455D3C"/>
    <w:rsid w:val="00455DCE"/>
    <w:rsid w:val="00455FCA"/>
    <w:rsid w:val="00457686"/>
    <w:rsid w:val="004608C2"/>
    <w:rsid w:val="00462D2F"/>
    <w:rsid w:val="0046428D"/>
    <w:rsid w:val="00464475"/>
    <w:rsid w:val="00464B9F"/>
    <w:rsid w:val="00465652"/>
    <w:rsid w:val="00465C67"/>
    <w:rsid w:val="0046615B"/>
    <w:rsid w:val="004663C1"/>
    <w:rsid w:val="00467BA0"/>
    <w:rsid w:val="004700FB"/>
    <w:rsid w:val="00471B54"/>
    <w:rsid w:val="00471F58"/>
    <w:rsid w:val="0047262B"/>
    <w:rsid w:val="00472CC3"/>
    <w:rsid w:val="00472D95"/>
    <w:rsid w:val="0047307E"/>
    <w:rsid w:val="004730D7"/>
    <w:rsid w:val="00473265"/>
    <w:rsid w:val="00473409"/>
    <w:rsid w:val="004738A6"/>
    <w:rsid w:val="00473BB8"/>
    <w:rsid w:val="0047414A"/>
    <w:rsid w:val="0047478C"/>
    <w:rsid w:val="00474D84"/>
    <w:rsid w:val="00474E9F"/>
    <w:rsid w:val="00474FF7"/>
    <w:rsid w:val="00475936"/>
    <w:rsid w:val="00476C83"/>
    <w:rsid w:val="00477669"/>
    <w:rsid w:val="00477FA9"/>
    <w:rsid w:val="00480180"/>
    <w:rsid w:val="00480D86"/>
    <w:rsid w:val="00481B69"/>
    <w:rsid w:val="0048209C"/>
    <w:rsid w:val="00482ACF"/>
    <w:rsid w:val="00483100"/>
    <w:rsid w:val="0048337B"/>
    <w:rsid w:val="004840EC"/>
    <w:rsid w:val="004857C8"/>
    <w:rsid w:val="004866A0"/>
    <w:rsid w:val="004869C0"/>
    <w:rsid w:val="00486AD3"/>
    <w:rsid w:val="0048736D"/>
    <w:rsid w:val="00487D70"/>
    <w:rsid w:val="00487E16"/>
    <w:rsid w:val="00490224"/>
    <w:rsid w:val="00490634"/>
    <w:rsid w:val="004913ED"/>
    <w:rsid w:val="00491A94"/>
    <w:rsid w:val="00491CD9"/>
    <w:rsid w:val="00491F27"/>
    <w:rsid w:val="00492C85"/>
    <w:rsid w:val="00492DEC"/>
    <w:rsid w:val="00492E74"/>
    <w:rsid w:val="0049319D"/>
    <w:rsid w:val="004935AA"/>
    <w:rsid w:val="00494FA0"/>
    <w:rsid w:val="004955DD"/>
    <w:rsid w:val="00495689"/>
    <w:rsid w:val="004959A8"/>
    <w:rsid w:val="00495BCF"/>
    <w:rsid w:val="00495D16"/>
    <w:rsid w:val="00495E82"/>
    <w:rsid w:val="004960E6"/>
    <w:rsid w:val="00496B3A"/>
    <w:rsid w:val="004974A9"/>
    <w:rsid w:val="00497DAD"/>
    <w:rsid w:val="004A01F9"/>
    <w:rsid w:val="004A1637"/>
    <w:rsid w:val="004A188F"/>
    <w:rsid w:val="004A19EA"/>
    <w:rsid w:val="004A2E49"/>
    <w:rsid w:val="004A3300"/>
    <w:rsid w:val="004A366B"/>
    <w:rsid w:val="004A3AB3"/>
    <w:rsid w:val="004A47D7"/>
    <w:rsid w:val="004A4F58"/>
    <w:rsid w:val="004A55F8"/>
    <w:rsid w:val="004A5EDC"/>
    <w:rsid w:val="004A7D1D"/>
    <w:rsid w:val="004B0A9C"/>
    <w:rsid w:val="004B0C04"/>
    <w:rsid w:val="004B0F65"/>
    <w:rsid w:val="004B32F5"/>
    <w:rsid w:val="004B34FC"/>
    <w:rsid w:val="004B36A4"/>
    <w:rsid w:val="004B3B70"/>
    <w:rsid w:val="004B3E08"/>
    <w:rsid w:val="004B4495"/>
    <w:rsid w:val="004B4FA9"/>
    <w:rsid w:val="004B500A"/>
    <w:rsid w:val="004B5A18"/>
    <w:rsid w:val="004B5CDA"/>
    <w:rsid w:val="004B6431"/>
    <w:rsid w:val="004B68C5"/>
    <w:rsid w:val="004B7011"/>
    <w:rsid w:val="004B7070"/>
    <w:rsid w:val="004B764F"/>
    <w:rsid w:val="004C0A9C"/>
    <w:rsid w:val="004C106F"/>
    <w:rsid w:val="004C13B8"/>
    <w:rsid w:val="004C1DB0"/>
    <w:rsid w:val="004C1DB8"/>
    <w:rsid w:val="004C2167"/>
    <w:rsid w:val="004C27A4"/>
    <w:rsid w:val="004C2DAD"/>
    <w:rsid w:val="004C3707"/>
    <w:rsid w:val="004C42ED"/>
    <w:rsid w:val="004C4417"/>
    <w:rsid w:val="004C4DD6"/>
    <w:rsid w:val="004C4F2B"/>
    <w:rsid w:val="004C6337"/>
    <w:rsid w:val="004C69CC"/>
    <w:rsid w:val="004C6CCF"/>
    <w:rsid w:val="004C7573"/>
    <w:rsid w:val="004C789E"/>
    <w:rsid w:val="004D0646"/>
    <w:rsid w:val="004D085F"/>
    <w:rsid w:val="004D0988"/>
    <w:rsid w:val="004D0BA6"/>
    <w:rsid w:val="004D0BF0"/>
    <w:rsid w:val="004D1BD4"/>
    <w:rsid w:val="004D2ADF"/>
    <w:rsid w:val="004D2ED8"/>
    <w:rsid w:val="004D33C8"/>
    <w:rsid w:val="004D3AFB"/>
    <w:rsid w:val="004D3B9C"/>
    <w:rsid w:val="004D47E2"/>
    <w:rsid w:val="004D4D78"/>
    <w:rsid w:val="004D5134"/>
    <w:rsid w:val="004D5B3C"/>
    <w:rsid w:val="004D6037"/>
    <w:rsid w:val="004D69F4"/>
    <w:rsid w:val="004D729D"/>
    <w:rsid w:val="004D7C2A"/>
    <w:rsid w:val="004E0EC2"/>
    <w:rsid w:val="004E125E"/>
    <w:rsid w:val="004E19EA"/>
    <w:rsid w:val="004E278C"/>
    <w:rsid w:val="004E2D7B"/>
    <w:rsid w:val="004E3437"/>
    <w:rsid w:val="004E394B"/>
    <w:rsid w:val="004E66DA"/>
    <w:rsid w:val="004E7444"/>
    <w:rsid w:val="004E7989"/>
    <w:rsid w:val="004E7C4E"/>
    <w:rsid w:val="004F04DD"/>
    <w:rsid w:val="004F14FA"/>
    <w:rsid w:val="004F1DF5"/>
    <w:rsid w:val="004F2362"/>
    <w:rsid w:val="004F2A26"/>
    <w:rsid w:val="004F2DD4"/>
    <w:rsid w:val="004F40AE"/>
    <w:rsid w:val="004F410F"/>
    <w:rsid w:val="004F4368"/>
    <w:rsid w:val="004F43C2"/>
    <w:rsid w:val="004F4417"/>
    <w:rsid w:val="004F46C0"/>
    <w:rsid w:val="004F479F"/>
    <w:rsid w:val="004F4A06"/>
    <w:rsid w:val="004F5126"/>
    <w:rsid w:val="004F5D90"/>
    <w:rsid w:val="004F6110"/>
    <w:rsid w:val="004F6460"/>
    <w:rsid w:val="004F6C59"/>
    <w:rsid w:val="00500A0F"/>
    <w:rsid w:val="00500B77"/>
    <w:rsid w:val="00500BC1"/>
    <w:rsid w:val="00501588"/>
    <w:rsid w:val="00501F07"/>
    <w:rsid w:val="00501FF0"/>
    <w:rsid w:val="00502643"/>
    <w:rsid w:val="005027E8"/>
    <w:rsid w:val="005034F9"/>
    <w:rsid w:val="0050423B"/>
    <w:rsid w:val="00504785"/>
    <w:rsid w:val="005047A8"/>
    <w:rsid w:val="00504BC0"/>
    <w:rsid w:val="00504C91"/>
    <w:rsid w:val="0050567A"/>
    <w:rsid w:val="00505BCB"/>
    <w:rsid w:val="0050758C"/>
    <w:rsid w:val="0050790A"/>
    <w:rsid w:val="005102BE"/>
    <w:rsid w:val="005105D6"/>
    <w:rsid w:val="0051075F"/>
    <w:rsid w:val="00511852"/>
    <w:rsid w:val="00511B4B"/>
    <w:rsid w:val="00511DAF"/>
    <w:rsid w:val="005124B6"/>
    <w:rsid w:val="0051343B"/>
    <w:rsid w:val="0051374A"/>
    <w:rsid w:val="005144A2"/>
    <w:rsid w:val="00514501"/>
    <w:rsid w:val="00514686"/>
    <w:rsid w:val="0051508B"/>
    <w:rsid w:val="00515879"/>
    <w:rsid w:val="00515D1B"/>
    <w:rsid w:val="00515FCC"/>
    <w:rsid w:val="00516013"/>
    <w:rsid w:val="005164E9"/>
    <w:rsid w:val="00517541"/>
    <w:rsid w:val="00517872"/>
    <w:rsid w:val="00517EF8"/>
    <w:rsid w:val="00520400"/>
    <w:rsid w:val="00521728"/>
    <w:rsid w:val="005218A5"/>
    <w:rsid w:val="00521ECE"/>
    <w:rsid w:val="00522727"/>
    <w:rsid w:val="00522C37"/>
    <w:rsid w:val="00523A5A"/>
    <w:rsid w:val="00523B28"/>
    <w:rsid w:val="005240E5"/>
    <w:rsid w:val="005242F0"/>
    <w:rsid w:val="005248DA"/>
    <w:rsid w:val="00524B87"/>
    <w:rsid w:val="00525566"/>
    <w:rsid w:val="00525652"/>
    <w:rsid w:val="005257A6"/>
    <w:rsid w:val="00526069"/>
    <w:rsid w:val="0052688E"/>
    <w:rsid w:val="00527D01"/>
    <w:rsid w:val="00527F05"/>
    <w:rsid w:val="00530156"/>
    <w:rsid w:val="00530BA5"/>
    <w:rsid w:val="0053101E"/>
    <w:rsid w:val="00531905"/>
    <w:rsid w:val="0053192D"/>
    <w:rsid w:val="00531B78"/>
    <w:rsid w:val="00531D35"/>
    <w:rsid w:val="005329F4"/>
    <w:rsid w:val="00533350"/>
    <w:rsid w:val="00533A1C"/>
    <w:rsid w:val="00534711"/>
    <w:rsid w:val="0053697D"/>
    <w:rsid w:val="00536D4F"/>
    <w:rsid w:val="0053737A"/>
    <w:rsid w:val="00540130"/>
    <w:rsid w:val="0054235E"/>
    <w:rsid w:val="00542480"/>
    <w:rsid w:val="00542996"/>
    <w:rsid w:val="00543483"/>
    <w:rsid w:val="005437E3"/>
    <w:rsid w:val="00543A5D"/>
    <w:rsid w:val="00544381"/>
    <w:rsid w:val="0054459A"/>
    <w:rsid w:val="00544D3C"/>
    <w:rsid w:val="00545F63"/>
    <w:rsid w:val="0054642E"/>
    <w:rsid w:val="005466A1"/>
    <w:rsid w:val="00547EA6"/>
    <w:rsid w:val="00547FE4"/>
    <w:rsid w:val="00550469"/>
    <w:rsid w:val="0055052A"/>
    <w:rsid w:val="0055073D"/>
    <w:rsid w:val="00550939"/>
    <w:rsid w:val="0055223A"/>
    <w:rsid w:val="00552337"/>
    <w:rsid w:val="0055252C"/>
    <w:rsid w:val="00552695"/>
    <w:rsid w:val="00553A24"/>
    <w:rsid w:val="0055409B"/>
    <w:rsid w:val="00554189"/>
    <w:rsid w:val="00554661"/>
    <w:rsid w:val="00554AEE"/>
    <w:rsid w:val="00554DBE"/>
    <w:rsid w:val="00555110"/>
    <w:rsid w:val="00555184"/>
    <w:rsid w:val="00556DBA"/>
    <w:rsid w:val="0055737D"/>
    <w:rsid w:val="00557391"/>
    <w:rsid w:val="00557EDE"/>
    <w:rsid w:val="00557FBC"/>
    <w:rsid w:val="005609CA"/>
    <w:rsid w:val="00560EAE"/>
    <w:rsid w:val="00560FB0"/>
    <w:rsid w:val="0056115A"/>
    <w:rsid w:val="005617CE"/>
    <w:rsid w:val="00561D03"/>
    <w:rsid w:val="00561D74"/>
    <w:rsid w:val="0056247B"/>
    <w:rsid w:val="00562E1E"/>
    <w:rsid w:val="00564050"/>
    <w:rsid w:val="0056528B"/>
    <w:rsid w:val="0056562C"/>
    <w:rsid w:val="0056689C"/>
    <w:rsid w:val="0056690A"/>
    <w:rsid w:val="005674F2"/>
    <w:rsid w:val="0057003C"/>
    <w:rsid w:val="00570564"/>
    <w:rsid w:val="00571168"/>
    <w:rsid w:val="00571FC4"/>
    <w:rsid w:val="005726CD"/>
    <w:rsid w:val="00572BF2"/>
    <w:rsid w:val="0057363B"/>
    <w:rsid w:val="00574034"/>
    <w:rsid w:val="0057480C"/>
    <w:rsid w:val="00574BBD"/>
    <w:rsid w:val="005752F8"/>
    <w:rsid w:val="0057566F"/>
    <w:rsid w:val="00575D49"/>
    <w:rsid w:val="0057609E"/>
    <w:rsid w:val="00577136"/>
    <w:rsid w:val="005771BE"/>
    <w:rsid w:val="005774D2"/>
    <w:rsid w:val="00577927"/>
    <w:rsid w:val="00580838"/>
    <w:rsid w:val="00580B41"/>
    <w:rsid w:val="00580BA8"/>
    <w:rsid w:val="00581218"/>
    <w:rsid w:val="0058222A"/>
    <w:rsid w:val="005823B3"/>
    <w:rsid w:val="00582C59"/>
    <w:rsid w:val="00583662"/>
    <w:rsid w:val="00583D9A"/>
    <w:rsid w:val="005843EC"/>
    <w:rsid w:val="005845F8"/>
    <w:rsid w:val="00585A5A"/>
    <w:rsid w:val="005866C4"/>
    <w:rsid w:val="005866D2"/>
    <w:rsid w:val="00586D29"/>
    <w:rsid w:val="00586F58"/>
    <w:rsid w:val="0058775E"/>
    <w:rsid w:val="00587E9E"/>
    <w:rsid w:val="0059070C"/>
    <w:rsid w:val="00590BE6"/>
    <w:rsid w:val="00593844"/>
    <w:rsid w:val="00593D72"/>
    <w:rsid w:val="0059421B"/>
    <w:rsid w:val="0059457C"/>
    <w:rsid w:val="005945A6"/>
    <w:rsid w:val="0059534E"/>
    <w:rsid w:val="00595405"/>
    <w:rsid w:val="005959D7"/>
    <w:rsid w:val="0059660B"/>
    <w:rsid w:val="0059697E"/>
    <w:rsid w:val="00597614"/>
    <w:rsid w:val="00597826"/>
    <w:rsid w:val="00597C82"/>
    <w:rsid w:val="005A055F"/>
    <w:rsid w:val="005A0E01"/>
    <w:rsid w:val="005A0E3A"/>
    <w:rsid w:val="005A11AF"/>
    <w:rsid w:val="005A1798"/>
    <w:rsid w:val="005A303F"/>
    <w:rsid w:val="005A366C"/>
    <w:rsid w:val="005A3BE6"/>
    <w:rsid w:val="005A413E"/>
    <w:rsid w:val="005A480A"/>
    <w:rsid w:val="005A4C15"/>
    <w:rsid w:val="005A5076"/>
    <w:rsid w:val="005A5C9F"/>
    <w:rsid w:val="005A623E"/>
    <w:rsid w:val="005A635E"/>
    <w:rsid w:val="005A6A91"/>
    <w:rsid w:val="005A6CC4"/>
    <w:rsid w:val="005A71A5"/>
    <w:rsid w:val="005B0767"/>
    <w:rsid w:val="005B0A25"/>
    <w:rsid w:val="005B0A9E"/>
    <w:rsid w:val="005B11D8"/>
    <w:rsid w:val="005B1305"/>
    <w:rsid w:val="005B1744"/>
    <w:rsid w:val="005B1B67"/>
    <w:rsid w:val="005B1C83"/>
    <w:rsid w:val="005B28C2"/>
    <w:rsid w:val="005B3C2C"/>
    <w:rsid w:val="005B3DDB"/>
    <w:rsid w:val="005B3EB0"/>
    <w:rsid w:val="005B3FCF"/>
    <w:rsid w:val="005B3FE7"/>
    <w:rsid w:val="005B47B1"/>
    <w:rsid w:val="005B4C66"/>
    <w:rsid w:val="005B4E64"/>
    <w:rsid w:val="005B54AB"/>
    <w:rsid w:val="005B63BF"/>
    <w:rsid w:val="005B65D4"/>
    <w:rsid w:val="005B67B6"/>
    <w:rsid w:val="005B6E45"/>
    <w:rsid w:val="005B7D5C"/>
    <w:rsid w:val="005C0198"/>
    <w:rsid w:val="005C07D0"/>
    <w:rsid w:val="005C1A8C"/>
    <w:rsid w:val="005C1D7B"/>
    <w:rsid w:val="005C1E4D"/>
    <w:rsid w:val="005C2437"/>
    <w:rsid w:val="005C3C05"/>
    <w:rsid w:val="005C421A"/>
    <w:rsid w:val="005C4714"/>
    <w:rsid w:val="005C55EB"/>
    <w:rsid w:val="005C57FF"/>
    <w:rsid w:val="005C58F5"/>
    <w:rsid w:val="005C5A62"/>
    <w:rsid w:val="005C66A9"/>
    <w:rsid w:val="005C6A86"/>
    <w:rsid w:val="005C7441"/>
    <w:rsid w:val="005C76D6"/>
    <w:rsid w:val="005C796B"/>
    <w:rsid w:val="005C7A1E"/>
    <w:rsid w:val="005D031C"/>
    <w:rsid w:val="005D09D5"/>
    <w:rsid w:val="005D0DB7"/>
    <w:rsid w:val="005D10F4"/>
    <w:rsid w:val="005D138C"/>
    <w:rsid w:val="005D1656"/>
    <w:rsid w:val="005D1C02"/>
    <w:rsid w:val="005D200A"/>
    <w:rsid w:val="005D266E"/>
    <w:rsid w:val="005D334B"/>
    <w:rsid w:val="005D3D57"/>
    <w:rsid w:val="005D3DA0"/>
    <w:rsid w:val="005D3EA8"/>
    <w:rsid w:val="005D4607"/>
    <w:rsid w:val="005D46F7"/>
    <w:rsid w:val="005D4715"/>
    <w:rsid w:val="005D4A49"/>
    <w:rsid w:val="005D594B"/>
    <w:rsid w:val="005D5E77"/>
    <w:rsid w:val="005D7E04"/>
    <w:rsid w:val="005E09B8"/>
    <w:rsid w:val="005E0A41"/>
    <w:rsid w:val="005E0F09"/>
    <w:rsid w:val="005E1D6A"/>
    <w:rsid w:val="005E2806"/>
    <w:rsid w:val="005E2A88"/>
    <w:rsid w:val="005E2D35"/>
    <w:rsid w:val="005E3421"/>
    <w:rsid w:val="005E407D"/>
    <w:rsid w:val="005E4541"/>
    <w:rsid w:val="005E49FC"/>
    <w:rsid w:val="005E4A5B"/>
    <w:rsid w:val="005E5DDD"/>
    <w:rsid w:val="005E661F"/>
    <w:rsid w:val="005E66FF"/>
    <w:rsid w:val="005E6763"/>
    <w:rsid w:val="005E67AE"/>
    <w:rsid w:val="005E6CB0"/>
    <w:rsid w:val="005E6E79"/>
    <w:rsid w:val="005E7128"/>
    <w:rsid w:val="005E72F5"/>
    <w:rsid w:val="005E7347"/>
    <w:rsid w:val="005E747E"/>
    <w:rsid w:val="005E74BB"/>
    <w:rsid w:val="005F10D3"/>
    <w:rsid w:val="005F1263"/>
    <w:rsid w:val="005F1912"/>
    <w:rsid w:val="005F1A51"/>
    <w:rsid w:val="005F1C56"/>
    <w:rsid w:val="005F2018"/>
    <w:rsid w:val="005F21B4"/>
    <w:rsid w:val="005F2591"/>
    <w:rsid w:val="005F2AB7"/>
    <w:rsid w:val="005F3294"/>
    <w:rsid w:val="005F3C7E"/>
    <w:rsid w:val="005F4549"/>
    <w:rsid w:val="005F4F04"/>
    <w:rsid w:val="005F53AF"/>
    <w:rsid w:val="005F5FCE"/>
    <w:rsid w:val="005F60EB"/>
    <w:rsid w:val="005F6134"/>
    <w:rsid w:val="005F6388"/>
    <w:rsid w:val="005F675E"/>
    <w:rsid w:val="005F685A"/>
    <w:rsid w:val="005F6B3A"/>
    <w:rsid w:val="005F79B4"/>
    <w:rsid w:val="005F7CF0"/>
    <w:rsid w:val="006001B7"/>
    <w:rsid w:val="0060046A"/>
    <w:rsid w:val="00600480"/>
    <w:rsid w:val="00600678"/>
    <w:rsid w:val="006013B0"/>
    <w:rsid w:val="006019B6"/>
    <w:rsid w:val="00601B78"/>
    <w:rsid w:val="00601D60"/>
    <w:rsid w:val="0060295A"/>
    <w:rsid w:val="00603616"/>
    <w:rsid w:val="0060366E"/>
    <w:rsid w:val="00603F76"/>
    <w:rsid w:val="00604A72"/>
    <w:rsid w:val="00604F55"/>
    <w:rsid w:val="00607EEE"/>
    <w:rsid w:val="00610756"/>
    <w:rsid w:val="006109BC"/>
    <w:rsid w:val="00610C48"/>
    <w:rsid w:val="00611107"/>
    <w:rsid w:val="006115CA"/>
    <w:rsid w:val="00611708"/>
    <w:rsid w:val="00611AFD"/>
    <w:rsid w:val="00611E26"/>
    <w:rsid w:val="00612526"/>
    <w:rsid w:val="006135F6"/>
    <w:rsid w:val="00613AE0"/>
    <w:rsid w:val="00614456"/>
    <w:rsid w:val="00614933"/>
    <w:rsid w:val="00614B61"/>
    <w:rsid w:val="00614C03"/>
    <w:rsid w:val="00614D3A"/>
    <w:rsid w:val="00615248"/>
    <w:rsid w:val="00615B67"/>
    <w:rsid w:val="00615C24"/>
    <w:rsid w:val="00616396"/>
    <w:rsid w:val="00617585"/>
    <w:rsid w:val="00617BD7"/>
    <w:rsid w:val="00620011"/>
    <w:rsid w:val="00620109"/>
    <w:rsid w:val="0062079B"/>
    <w:rsid w:val="00620D38"/>
    <w:rsid w:val="00620E11"/>
    <w:rsid w:val="006211CD"/>
    <w:rsid w:val="00622EBD"/>
    <w:rsid w:val="0062393B"/>
    <w:rsid w:val="006239E9"/>
    <w:rsid w:val="00623E6D"/>
    <w:rsid w:val="0062410E"/>
    <w:rsid w:val="006244C6"/>
    <w:rsid w:val="00625C77"/>
    <w:rsid w:val="00626BC9"/>
    <w:rsid w:val="006271C4"/>
    <w:rsid w:val="00627338"/>
    <w:rsid w:val="0062754A"/>
    <w:rsid w:val="0062783D"/>
    <w:rsid w:val="00627A5F"/>
    <w:rsid w:val="00627C3C"/>
    <w:rsid w:val="0063086F"/>
    <w:rsid w:val="006308A9"/>
    <w:rsid w:val="00630A1E"/>
    <w:rsid w:val="00630B72"/>
    <w:rsid w:val="00630B88"/>
    <w:rsid w:val="0063120A"/>
    <w:rsid w:val="00631851"/>
    <w:rsid w:val="0063242F"/>
    <w:rsid w:val="0063380D"/>
    <w:rsid w:val="00634417"/>
    <w:rsid w:val="006344A7"/>
    <w:rsid w:val="00634BB0"/>
    <w:rsid w:val="0063503F"/>
    <w:rsid w:val="00635A72"/>
    <w:rsid w:val="00635C49"/>
    <w:rsid w:val="00636BCA"/>
    <w:rsid w:val="00636E3A"/>
    <w:rsid w:val="00636E60"/>
    <w:rsid w:val="006372C3"/>
    <w:rsid w:val="006374B0"/>
    <w:rsid w:val="006375E5"/>
    <w:rsid w:val="006402F3"/>
    <w:rsid w:val="00640A9A"/>
    <w:rsid w:val="006411E8"/>
    <w:rsid w:val="006420EA"/>
    <w:rsid w:val="006423E6"/>
    <w:rsid w:val="006426D5"/>
    <w:rsid w:val="00642F40"/>
    <w:rsid w:val="0064385B"/>
    <w:rsid w:val="006444D3"/>
    <w:rsid w:val="00644B8B"/>
    <w:rsid w:val="006452E1"/>
    <w:rsid w:val="00645D21"/>
    <w:rsid w:val="00645FF0"/>
    <w:rsid w:val="006467D0"/>
    <w:rsid w:val="006471E7"/>
    <w:rsid w:val="00647209"/>
    <w:rsid w:val="0064723E"/>
    <w:rsid w:val="00647245"/>
    <w:rsid w:val="0064798F"/>
    <w:rsid w:val="00647A83"/>
    <w:rsid w:val="00647FF4"/>
    <w:rsid w:val="0065070D"/>
    <w:rsid w:val="00650AF4"/>
    <w:rsid w:val="006512BC"/>
    <w:rsid w:val="00651D9C"/>
    <w:rsid w:val="00652326"/>
    <w:rsid w:val="00652454"/>
    <w:rsid w:val="00652597"/>
    <w:rsid w:val="00652FA3"/>
    <w:rsid w:val="0065384B"/>
    <w:rsid w:val="00653B40"/>
    <w:rsid w:val="00653C9B"/>
    <w:rsid w:val="00654815"/>
    <w:rsid w:val="00655394"/>
    <w:rsid w:val="00655B1A"/>
    <w:rsid w:val="00656540"/>
    <w:rsid w:val="006565FB"/>
    <w:rsid w:val="006566FD"/>
    <w:rsid w:val="00656C15"/>
    <w:rsid w:val="00656EE5"/>
    <w:rsid w:val="006571CF"/>
    <w:rsid w:val="0065F4DF"/>
    <w:rsid w:val="00660249"/>
    <w:rsid w:val="00660804"/>
    <w:rsid w:val="0066097A"/>
    <w:rsid w:val="00660AB0"/>
    <w:rsid w:val="006619FA"/>
    <w:rsid w:val="006622BC"/>
    <w:rsid w:val="006625DA"/>
    <w:rsid w:val="00662605"/>
    <w:rsid w:val="0066308A"/>
    <w:rsid w:val="006633AE"/>
    <w:rsid w:val="0066354B"/>
    <w:rsid w:val="00663AA8"/>
    <w:rsid w:val="00663DBD"/>
    <w:rsid w:val="00663F1E"/>
    <w:rsid w:val="00664C10"/>
    <w:rsid w:val="00664CD0"/>
    <w:rsid w:val="00665298"/>
    <w:rsid w:val="006654A8"/>
    <w:rsid w:val="00665D46"/>
    <w:rsid w:val="00666012"/>
    <w:rsid w:val="0066691C"/>
    <w:rsid w:val="00670BB6"/>
    <w:rsid w:val="00671444"/>
    <w:rsid w:val="0067145D"/>
    <w:rsid w:val="00671829"/>
    <w:rsid w:val="006719E1"/>
    <w:rsid w:val="00671DB5"/>
    <w:rsid w:val="00671F46"/>
    <w:rsid w:val="00672178"/>
    <w:rsid w:val="006725C7"/>
    <w:rsid w:val="0067287E"/>
    <w:rsid w:val="006728B5"/>
    <w:rsid w:val="00673489"/>
    <w:rsid w:val="00674082"/>
    <w:rsid w:val="0067453B"/>
    <w:rsid w:val="00674B57"/>
    <w:rsid w:val="00675F45"/>
    <w:rsid w:val="00675FE5"/>
    <w:rsid w:val="0067611E"/>
    <w:rsid w:val="00676478"/>
    <w:rsid w:val="006766C5"/>
    <w:rsid w:val="0067687E"/>
    <w:rsid w:val="0067696C"/>
    <w:rsid w:val="00677266"/>
    <w:rsid w:val="006772BC"/>
    <w:rsid w:val="006774AB"/>
    <w:rsid w:val="0067759E"/>
    <w:rsid w:val="00677CAD"/>
    <w:rsid w:val="00677F6F"/>
    <w:rsid w:val="006805D9"/>
    <w:rsid w:val="006805DD"/>
    <w:rsid w:val="00680663"/>
    <w:rsid w:val="006806C6"/>
    <w:rsid w:val="006823B8"/>
    <w:rsid w:val="00682A43"/>
    <w:rsid w:val="00682EFD"/>
    <w:rsid w:val="0068307C"/>
    <w:rsid w:val="0068442D"/>
    <w:rsid w:val="00684B3C"/>
    <w:rsid w:val="00684CD9"/>
    <w:rsid w:val="00686B49"/>
    <w:rsid w:val="00686F5D"/>
    <w:rsid w:val="00687247"/>
    <w:rsid w:val="0068763C"/>
    <w:rsid w:val="00687D98"/>
    <w:rsid w:val="00690057"/>
    <w:rsid w:val="006901A2"/>
    <w:rsid w:val="00690E52"/>
    <w:rsid w:val="00691259"/>
    <w:rsid w:val="0069174E"/>
    <w:rsid w:val="00691B2E"/>
    <w:rsid w:val="00692709"/>
    <w:rsid w:val="006929CC"/>
    <w:rsid w:val="00692C66"/>
    <w:rsid w:val="006935A8"/>
    <w:rsid w:val="00694054"/>
    <w:rsid w:val="00695137"/>
    <w:rsid w:val="00695327"/>
    <w:rsid w:val="00695507"/>
    <w:rsid w:val="0069587B"/>
    <w:rsid w:val="00695E1C"/>
    <w:rsid w:val="00696341"/>
    <w:rsid w:val="00697272"/>
    <w:rsid w:val="006973FB"/>
    <w:rsid w:val="00697A99"/>
    <w:rsid w:val="006A06D4"/>
    <w:rsid w:val="006A0F45"/>
    <w:rsid w:val="006A1307"/>
    <w:rsid w:val="006A1599"/>
    <w:rsid w:val="006A2BE6"/>
    <w:rsid w:val="006A40C7"/>
    <w:rsid w:val="006A419F"/>
    <w:rsid w:val="006A478E"/>
    <w:rsid w:val="006A6364"/>
    <w:rsid w:val="006A69A4"/>
    <w:rsid w:val="006A6B0F"/>
    <w:rsid w:val="006A7435"/>
    <w:rsid w:val="006A7B0F"/>
    <w:rsid w:val="006A7E0E"/>
    <w:rsid w:val="006B11AF"/>
    <w:rsid w:val="006B2509"/>
    <w:rsid w:val="006B2D3F"/>
    <w:rsid w:val="006B3956"/>
    <w:rsid w:val="006B3987"/>
    <w:rsid w:val="006B4225"/>
    <w:rsid w:val="006B49C4"/>
    <w:rsid w:val="006B558A"/>
    <w:rsid w:val="006B594A"/>
    <w:rsid w:val="006B6037"/>
    <w:rsid w:val="006B665A"/>
    <w:rsid w:val="006C074E"/>
    <w:rsid w:val="006C08C6"/>
    <w:rsid w:val="006C09F4"/>
    <w:rsid w:val="006C1BE8"/>
    <w:rsid w:val="006C1EB7"/>
    <w:rsid w:val="006C25D4"/>
    <w:rsid w:val="006C3936"/>
    <w:rsid w:val="006C3942"/>
    <w:rsid w:val="006C3DFB"/>
    <w:rsid w:val="006C45B5"/>
    <w:rsid w:val="006C50F4"/>
    <w:rsid w:val="006C52A2"/>
    <w:rsid w:val="006C5D00"/>
    <w:rsid w:val="006C602D"/>
    <w:rsid w:val="006C6A2D"/>
    <w:rsid w:val="006C6D0B"/>
    <w:rsid w:val="006C70D9"/>
    <w:rsid w:val="006C71D3"/>
    <w:rsid w:val="006C7DCD"/>
    <w:rsid w:val="006D05B9"/>
    <w:rsid w:val="006D0FAB"/>
    <w:rsid w:val="006D14F9"/>
    <w:rsid w:val="006D22A9"/>
    <w:rsid w:val="006D23E2"/>
    <w:rsid w:val="006D2AB3"/>
    <w:rsid w:val="006D3297"/>
    <w:rsid w:val="006D3A7F"/>
    <w:rsid w:val="006D3C81"/>
    <w:rsid w:val="006D4F50"/>
    <w:rsid w:val="006D5F1B"/>
    <w:rsid w:val="006D63E4"/>
    <w:rsid w:val="006D689A"/>
    <w:rsid w:val="006D6B2A"/>
    <w:rsid w:val="006D70B6"/>
    <w:rsid w:val="006D7840"/>
    <w:rsid w:val="006E0307"/>
    <w:rsid w:val="006E17AD"/>
    <w:rsid w:val="006E1CD4"/>
    <w:rsid w:val="006E286E"/>
    <w:rsid w:val="006E3087"/>
    <w:rsid w:val="006E34EF"/>
    <w:rsid w:val="006E3A7E"/>
    <w:rsid w:val="006E40E9"/>
    <w:rsid w:val="006E4173"/>
    <w:rsid w:val="006E459F"/>
    <w:rsid w:val="006E4600"/>
    <w:rsid w:val="006E6A2D"/>
    <w:rsid w:val="006E72C1"/>
    <w:rsid w:val="006F0240"/>
    <w:rsid w:val="006F06F8"/>
    <w:rsid w:val="006F15C9"/>
    <w:rsid w:val="006F1C87"/>
    <w:rsid w:val="006F1DA0"/>
    <w:rsid w:val="006F1DEA"/>
    <w:rsid w:val="006F2581"/>
    <w:rsid w:val="006F2B4E"/>
    <w:rsid w:val="006F3846"/>
    <w:rsid w:val="006F3E27"/>
    <w:rsid w:val="006F3F85"/>
    <w:rsid w:val="006F411F"/>
    <w:rsid w:val="006F4982"/>
    <w:rsid w:val="006F4F1F"/>
    <w:rsid w:val="006F5574"/>
    <w:rsid w:val="006F5842"/>
    <w:rsid w:val="006F5B7D"/>
    <w:rsid w:val="006F5C97"/>
    <w:rsid w:val="006F6584"/>
    <w:rsid w:val="006F67BF"/>
    <w:rsid w:val="006F6C2B"/>
    <w:rsid w:val="006F7018"/>
    <w:rsid w:val="006F712B"/>
    <w:rsid w:val="006F7412"/>
    <w:rsid w:val="006F74D2"/>
    <w:rsid w:val="006F7671"/>
    <w:rsid w:val="007002D1"/>
    <w:rsid w:val="0070054E"/>
    <w:rsid w:val="0070094C"/>
    <w:rsid w:val="007018D1"/>
    <w:rsid w:val="00701E74"/>
    <w:rsid w:val="0070223C"/>
    <w:rsid w:val="00702331"/>
    <w:rsid w:val="007027F4"/>
    <w:rsid w:val="00703536"/>
    <w:rsid w:val="00703BE7"/>
    <w:rsid w:val="00703F84"/>
    <w:rsid w:val="00704050"/>
    <w:rsid w:val="00704919"/>
    <w:rsid w:val="00704FBD"/>
    <w:rsid w:val="007050B2"/>
    <w:rsid w:val="007054C0"/>
    <w:rsid w:val="0070567A"/>
    <w:rsid w:val="0070605D"/>
    <w:rsid w:val="0070649D"/>
    <w:rsid w:val="00706AF1"/>
    <w:rsid w:val="00706BD5"/>
    <w:rsid w:val="00707C64"/>
    <w:rsid w:val="00707DD3"/>
    <w:rsid w:val="00710093"/>
    <w:rsid w:val="00710313"/>
    <w:rsid w:val="0071064B"/>
    <w:rsid w:val="00710D21"/>
    <w:rsid w:val="00710D8B"/>
    <w:rsid w:val="00711268"/>
    <w:rsid w:val="00711682"/>
    <w:rsid w:val="00711875"/>
    <w:rsid w:val="00711AA9"/>
    <w:rsid w:val="007125AA"/>
    <w:rsid w:val="00712DF2"/>
    <w:rsid w:val="007133BA"/>
    <w:rsid w:val="00713735"/>
    <w:rsid w:val="00713C13"/>
    <w:rsid w:val="00713D15"/>
    <w:rsid w:val="00715090"/>
    <w:rsid w:val="007153D6"/>
    <w:rsid w:val="00715404"/>
    <w:rsid w:val="00715965"/>
    <w:rsid w:val="00715A15"/>
    <w:rsid w:val="0071639B"/>
    <w:rsid w:val="007167FE"/>
    <w:rsid w:val="00716F09"/>
    <w:rsid w:val="007176DD"/>
    <w:rsid w:val="0071770C"/>
    <w:rsid w:val="00717EA4"/>
    <w:rsid w:val="007200E2"/>
    <w:rsid w:val="00720284"/>
    <w:rsid w:val="007208A1"/>
    <w:rsid w:val="00720C29"/>
    <w:rsid w:val="00721568"/>
    <w:rsid w:val="007225F3"/>
    <w:rsid w:val="00722875"/>
    <w:rsid w:val="0072343D"/>
    <w:rsid w:val="00723653"/>
    <w:rsid w:val="0072378F"/>
    <w:rsid w:val="00723881"/>
    <w:rsid w:val="00723BDD"/>
    <w:rsid w:val="00723D57"/>
    <w:rsid w:val="007247FE"/>
    <w:rsid w:val="0072484E"/>
    <w:rsid w:val="00724A31"/>
    <w:rsid w:val="007250B6"/>
    <w:rsid w:val="0072569A"/>
    <w:rsid w:val="00725EC8"/>
    <w:rsid w:val="007261C8"/>
    <w:rsid w:val="00726677"/>
    <w:rsid w:val="00726A00"/>
    <w:rsid w:val="00726D31"/>
    <w:rsid w:val="00727FF6"/>
    <w:rsid w:val="0073239C"/>
    <w:rsid w:val="007329E4"/>
    <w:rsid w:val="007332D8"/>
    <w:rsid w:val="007338DE"/>
    <w:rsid w:val="00733FB8"/>
    <w:rsid w:val="00734630"/>
    <w:rsid w:val="00735A4D"/>
    <w:rsid w:val="00735ACD"/>
    <w:rsid w:val="0073603A"/>
    <w:rsid w:val="00737432"/>
    <w:rsid w:val="0073765C"/>
    <w:rsid w:val="00740A1A"/>
    <w:rsid w:val="00740B8D"/>
    <w:rsid w:val="00740CD6"/>
    <w:rsid w:val="0074137E"/>
    <w:rsid w:val="007416C2"/>
    <w:rsid w:val="00742A03"/>
    <w:rsid w:val="007435A9"/>
    <w:rsid w:val="007438F8"/>
    <w:rsid w:val="007438F9"/>
    <w:rsid w:val="00743DC1"/>
    <w:rsid w:val="00744232"/>
    <w:rsid w:val="007446E6"/>
    <w:rsid w:val="00744A40"/>
    <w:rsid w:val="00745171"/>
    <w:rsid w:val="0074544F"/>
    <w:rsid w:val="0074573B"/>
    <w:rsid w:val="007460F3"/>
    <w:rsid w:val="00746586"/>
    <w:rsid w:val="00747F4C"/>
    <w:rsid w:val="00747FA5"/>
    <w:rsid w:val="00750742"/>
    <w:rsid w:val="00750DA9"/>
    <w:rsid w:val="00750F73"/>
    <w:rsid w:val="00750F91"/>
    <w:rsid w:val="007510B2"/>
    <w:rsid w:val="007519A9"/>
    <w:rsid w:val="00751A66"/>
    <w:rsid w:val="00751F86"/>
    <w:rsid w:val="0075201F"/>
    <w:rsid w:val="007520B9"/>
    <w:rsid w:val="007529FE"/>
    <w:rsid w:val="00752AE3"/>
    <w:rsid w:val="00752FE8"/>
    <w:rsid w:val="007533D4"/>
    <w:rsid w:val="0075351A"/>
    <w:rsid w:val="00753D0B"/>
    <w:rsid w:val="007540E6"/>
    <w:rsid w:val="007541D7"/>
    <w:rsid w:val="00754259"/>
    <w:rsid w:val="00754BF0"/>
    <w:rsid w:val="00754DA4"/>
    <w:rsid w:val="007556D2"/>
    <w:rsid w:val="007571F4"/>
    <w:rsid w:val="00760422"/>
    <w:rsid w:val="00761D1B"/>
    <w:rsid w:val="00761F5F"/>
    <w:rsid w:val="00761FDF"/>
    <w:rsid w:val="00762024"/>
    <w:rsid w:val="00762400"/>
    <w:rsid w:val="00762459"/>
    <w:rsid w:val="00762CCD"/>
    <w:rsid w:val="00763378"/>
    <w:rsid w:val="0076366E"/>
    <w:rsid w:val="007637CD"/>
    <w:rsid w:val="007638D6"/>
    <w:rsid w:val="007649C8"/>
    <w:rsid w:val="0076512E"/>
    <w:rsid w:val="00765357"/>
    <w:rsid w:val="007654A0"/>
    <w:rsid w:val="00765DCD"/>
    <w:rsid w:val="00766865"/>
    <w:rsid w:val="00766989"/>
    <w:rsid w:val="00766A9A"/>
    <w:rsid w:val="0076748F"/>
    <w:rsid w:val="0076775E"/>
    <w:rsid w:val="00767D04"/>
    <w:rsid w:val="00770550"/>
    <w:rsid w:val="00770A1D"/>
    <w:rsid w:val="00771557"/>
    <w:rsid w:val="0077164B"/>
    <w:rsid w:val="00771786"/>
    <w:rsid w:val="00772146"/>
    <w:rsid w:val="00772630"/>
    <w:rsid w:val="00773DBF"/>
    <w:rsid w:val="00773F91"/>
    <w:rsid w:val="007741AB"/>
    <w:rsid w:val="007742CF"/>
    <w:rsid w:val="007743F3"/>
    <w:rsid w:val="007753F9"/>
    <w:rsid w:val="00775B76"/>
    <w:rsid w:val="00775F3D"/>
    <w:rsid w:val="00776118"/>
    <w:rsid w:val="00776415"/>
    <w:rsid w:val="0077782F"/>
    <w:rsid w:val="0077795B"/>
    <w:rsid w:val="00777D95"/>
    <w:rsid w:val="007804CC"/>
    <w:rsid w:val="00780CA6"/>
    <w:rsid w:val="00781ED0"/>
    <w:rsid w:val="0078244D"/>
    <w:rsid w:val="00783C8D"/>
    <w:rsid w:val="00783FCB"/>
    <w:rsid w:val="00784212"/>
    <w:rsid w:val="00784AE9"/>
    <w:rsid w:val="007857BF"/>
    <w:rsid w:val="00785BAF"/>
    <w:rsid w:val="00785C4A"/>
    <w:rsid w:val="00786F1E"/>
    <w:rsid w:val="00787226"/>
    <w:rsid w:val="007878A4"/>
    <w:rsid w:val="00787949"/>
    <w:rsid w:val="00787B1C"/>
    <w:rsid w:val="00787B4C"/>
    <w:rsid w:val="00787C4C"/>
    <w:rsid w:val="00790074"/>
    <w:rsid w:val="00790132"/>
    <w:rsid w:val="00790D11"/>
    <w:rsid w:val="00790F21"/>
    <w:rsid w:val="007913B4"/>
    <w:rsid w:val="007916FB"/>
    <w:rsid w:val="0079310B"/>
    <w:rsid w:val="0079314B"/>
    <w:rsid w:val="0079378A"/>
    <w:rsid w:val="0079411F"/>
    <w:rsid w:val="007944AF"/>
    <w:rsid w:val="0079498E"/>
    <w:rsid w:val="00795B3E"/>
    <w:rsid w:val="00795B40"/>
    <w:rsid w:val="007965C4"/>
    <w:rsid w:val="007965EE"/>
    <w:rsid w:val="00797BA4"/>
    <w:rsid w:val="007A020B"/>
    <w:rsid w:val="007A025A"/>
    <w:rsid w:val="007A0475"/>
    <w:rsid w:val="007A0C37"/>
    <w:rsid w:val="007A0C6E"/>
    <w:rsid w:val="007A114F"/>
    <w:rsid w:val="007A132A"/>
    <w:rsid w:val="007A14B7"/>
    <w:rsid w:val="007A27C0"/>
    <w:rsid w:val="007A30E9"/>
    <w:rsid w:val="007A37C9"/>
    <w:rsid w:val="007A4320"/>
    <w:rsid w:val="007A49A7"/>
    <w:rsid w:val="007A4AC6"/>
    <w:rsid w:val="007A4B2B"/>
    <w:rsid w:val="007A4E58"/>
    <w:rsid w:val="007A5843"/>
    <w:rsid w:val="007A5902"/>
    <w:rsid w:val="007A5952"/>
    <w:rsid w:val="007A5E9F"/>
    <w:rsid w:val="007A64D9"/>
    <w:rsid w:val="007A6919"/>
    <w:rsid w:val="007B0B6F"/>
    <w:rsid w:val="007B0B74"/>
    <w:rsid w:val="007B21B5"/>
    <w:rsid w:val="007B2984"/>
    <w:rsid w:val="007B2CB7"/>
    <w:rsid w:val="007B414D"/>
    <w:rsid w:val="007B455D"/>
    <w:rsid w:val="007B4661"/>
    <w:rsid w:val="007B47C1"/>
    <w:rsid w:val="007B4ADD"/>
    <w:rsid w:val="007B5310"/>
    <w:rsid w:val="007B5AF2"/>
    <w:rsid w:val="007B5BD3"/>
    <w:rsid w:val="007B6423"/>
    <w:rsid w:val="007B65CD"/>
    <w:rsid w:val="007B666B"/>
    <w:rsid w:val="007B7001"/>
    <w:rsid w:val="007B792D"/>
    <w:rsid w:val="007B7F52"/>
    <w:rsid w:val="007C000C"/>
    <w:rsid w:val="007C0913"/>
    <w:rsid w:val="007C0E4E"/>
    <w:rsid w:val="007C1F04"/>
    <w:rsid w:val="007C1F72"/>
    <w:rsid w:val="007C22B6"/>
    <w:rsid w:val="007C250F"/>
    <w:rsid w:val="007C265A"/>
    <w:rsid w:val="007C4076"/>
    <w:rsid w:val="007C42B3"/>
    <w:rsid w:val="007C473E"/>
    <w:rsid w:val="007C5471"/>
    <w:rsid w:val="007C5E6F"/>
    <w:rsid w:val="007C6277"/>
    <w:rsid w:val="007C752C"/>
    <w:rsid w:val="007C77A1"/>
    <w:rsid w:val="007D06FF"/>
    <w:rsid w:val="007D072A"/>
    <w:rsid w:val="007D1077"/>
    <w:rsid w:val="007D1772"/>
    <w:rsid w:val="007D191B"/>
    <w:rsid w:val="007D1E70"/>
    <w:rsid w:val="007D208A"/>
    <w:rsid w:val="007D2100"/>
    <w:rsid w:val="007D2B97"/>
    <w:rsid w:val="007D3723"/>
    <w:rsid w:val="007D4453"/>
    <w:rsid w:val="007D4BE6"/>
    <w:rsid w:val="007D4F28"/>
    <w:rsid w:val="007D5489"/>
    <w:rsid w:val="007D5FF4"/>
    <w:rsid w:val="007D6204"/>
    <w:rsid w:val="007D6806"/>
    <w:rsid w:val="007D6DF6"/>
    <w:rsid w:val="007D6ECE"/>
    <w:rsid w:val="007D6F41"/>
    <w:rsid w:val="007D7811"/>
    <w:rsid w:val="007E0DCC"/>
    <w:rsid w:val="007E0E93"/>
    <w:rsid w:val="007E117D"/>
    <w:rsid w:val="007E13BA"/>
    <w:rsid w:val="007E20EC"/>
    <w:rsid w:val="007E2AF5"/>
    <w:rsid w:val="007E31B6"/>
    <w:rsid w:val="007E33AE"/>
    <w:rsid w:val="007E4870"/>
    <w:rsid w:val="007E501F"/>
    <w:rsid w:val="007E6203"/>
    <w:rsid w:val="007E658C"/>
    <w:rsid w:val="007E65A3"/>
    <w:rsid w:val="007E6BEC"/>
    <w:rsid w:val="007E6E1C"/>
    <w:rsid w:val="007E72A9"/>
    <w:rsid w:val="007E74FF"/>
    <w:rsid w:val="007E7988"/>
    <w:rsid w:val="007E7DF4"/>
    <w:rsid w:val="007E7E5B"/>
    <w:rsid w:val="007F02C8"/>
    <w:rsid w:val="007F10DF"/>
    <w:rsid w:val="007F1D23"/>
    <w:rsid w:val="007F2970"/>
    <w:rsid w:val="007F3AA1"/>
    <w:rsid w:val="007F3EBD"/>
    <w:rsid w:val="007F3F6E"/>
    <w:rsid w:val="007F4407"/>
    <w:rsid w:val="007F49D8"/>
    <w:rsid w:val="007F4DD1"/>
    <w:rsid w:val="007F5B0A"/>
    <w:rsid w:val="007F5B7A"/>
    <w:rsid w:val="007F60FD"/>
    <w:rsid w:val="007F640F"/>
    <w:rsid w:val="007F6903"/>
    <w:rsid w:val="007F6C52"/>
    <w:rsid w:val="007F6E48"/>
    <w:rsid w:val="007F77ED"/>
    <w:rsid w:val="007F7FA1"/>
    <w:rsid w:val="008003D4"/>
    <w:rsid w:val="00800482"/>
    <w:rsid w:val="00800A79"/>
    <w:rsid w:val="00801036"/>
    <w:rsid w:val="008013C5"/>
    <w:rsid w:val="0080202D"/>
    <w:rsid w:val="008020CA"/>
    <w:rsid w:val="0080372C"/>
    <w:rsid w:val="00803E39"/>
    <w:rsid w:val="00803F23"/>
    <w:rsid w:val="00804067"/>
    <w:rsid w:val="00804224"/>
    <w:rsid w:val="0080471B"/>
    <w:rsid w:val="00805917"/>
    <w:rsid w:val="0080599F"/>
    <w:rsid w:val="00806337"/>
    <w:rsid w:val="00806612"/>
    <w:rsid w:val="00806727"/>
    <w:rsid w:val="00807065"/>
    <w:rsid w:val="0080728D"/>
    <w:rsid w:val="00807342"/>
    <w:rsid w:val="0080765D"/>
    <w:rsid w:val="00807C1A"/>
    <w:rsid w:val="00810182"/>
    <w:rsid w:val="00810ACD"/>
    <w:rsid w:val="0081152A"/>
    <w:rsid w:val="00811A4E"/>
    <w:rsid w:val="00812067"/>
    <w:rsid w:val="008120AF"/>
    <w:rsid w:val="0081303C"/>
    <w:rsid w:val="008146E0"/>
    <w:rsid w:val="00815967"/>
    <w:rsid w:val="008169C6"/>
    <w:rsid w:val="00816F61"/>
    <w:rsid w:val="00817557"/>
    <w:rsid w:val="008177C7"/>
    <w:rsid w:val="00817AAA"/>
    <w:rsid w:val="00820046"/>
    <w:rsid w:val="008200EB"/>
    <w:rsid w:val="00820653"/>
    <w:rsid w:val="00820682"/>
    <w:rsid w:val="00820DD6"/>
    <w:rsid w:val="00820E63"/>
    <w:rsid w:val="00820F89"/>
    <w:rsid w:val="00821578"/>
    <w:rsid w:val="0082159B"/>
    <w:rsid w:val="008224C1"/>
    <w:rsid w:val="00822E4E"/>
    <w:rsid w:val="00822F66"/>
    <w:rsid w:val="00823C0F"/>
    <w:rsid w:val="00823E04"/>
    <w:rsid w:val="00823F6A"/>
    <w:rsid w:val="008240D5"/>
    <w:rsid w:val="00824B03"/>
    <w:rsid w:val="00824D8C"/>
    <w:rsid w:val="0082505E"/>
    <w:rsid w:val="00825110"/>
    <w:rsid w:val="008251D2"/>
    <w:rsid w:val="008263BA"/>
    <w:rsid w:val="00826554"/>
    <w:rsid w:val="00826602"/>
    <w:rsid w:val="0082759C"/>
    <w:rsid w:val="00827777"/>
    <w:rsid w:val="00827C2C"/>
    <w:rsid w:val="00830BD4"/>
    <w:rsid w:val="008312A4"/>
    <w:rsid w:val="00831A03"/>
    <w:rsid w:val="00831C1E"/>
    <w:rsid w:val="00831FB6"/>
    <w:rsid w:val="0083238E"/>
    <w:rsid w:val="00832394"/>
    <w:rsid w:val="00832CE5"/>
    <w:rsid w:val="00832F8E"/>
    <w:rsid w:val="008330C0"/>
    <w:rsid w:val="008332D3"/>
    <w:rsid w:val="008334CB"/>
    <w:rsid w:val="0083375D"/>
    <w:rsid w:val="0083386A"/>
    <w:rsid w:val="00833E2D"/>
    <w:rsid w:val="008352DF"/>
    <w:rsid w:val="00835AFA"/>
    <w:rsid w:val="00835E65"/>
    <w:rsid w:val="008374C0"/>
    <w:rsid w:val="00837653"/>
    <w:rsid w:val="008377E6"/>
    <w:rsid w:val="00837F94"/>
    <w:rsid w:val="00840F0E"/>
    <w:rsid w:val="00841185"/>
    <w:rsid w:val="0084142D"/>
    <w:rsid w:val="00842B40"/>
    <w:rsid w:val="00842BD1"/>
    <w:rsid w:val="00843BD4"/>
    <w:rsid w:val="00843F37"/>
    <w:rsid w:val="0084506D"/>
    <w:rsid w:val="00845A92"/>
    <w:rsid w:val="00845AA1"/>
    <w:rsid w:val="00847FB5"/>
    <w:rsid w:val="00850848"/>
    <w:rsid w:val="008508F3"/>
    <w:rsid w:val="00851163"/>
    <w:rsid w:val="0085116A"/>
    <w:rsid w:val="00853091"/>
    <w:rsid w:val="00853A3E"/>
    <w:rsid w:val="00853D88"/>
    <w:rsid w:val="008544D7"/>
    <w:rsid w:val="00854C51"/>
    <w:rsid w:val="00854F30"/>
    <w:rsid w:val="00854F89"/>
    <w:rsid w:val="00855B99"/>
    <w:rsid w:val="0085622E"/>
    <w:rsid w:val="0085647E"/>
    <w:rsid w:val="0085694C"/>
    <w:rsid w:val="00857763"/>
    <w:rsid w:val="008579A7"/>
    <w:rsid w:val="008605D7"/>
    <w:rsid w:val="00860686"/>
    <w:rsid w:val="00861223"/>
    <w:rsid w:val="00861529"/>
    <w:rsid w:val="00861BB2"/>
    <w:rsid w:val="00861C18"/>
    <w:rsid w:val="00861C2C"/>
    <w:rsid w:val="00861E67"/>
    <w:rsid w:val="00862C4C"/>
    <w:rsid w:val="00863A9B"/>
    <w:rsid w:val="00863D5A"/>
    <w:rsid w:val="008642A1"/>
    <w:rsid w:val="00864F72"/>
    <w:rsid w:val="0086533C"/>
    <w:rsid w:val="0086568A"/>
    <w:rsid w:val="00865E16"/>
    <w:rsid w:val="00865E72"/>
    <w:rsid w:val="00866858"/>
    <w:rsid w:val="0086686B"/>
    <w:rsid w:val="00866C42"/>
    <w:rsid w:val="008673DA"/>
    <w:rsid w:val="00867623"/>
    <w:rsid w:val="008679A5"/>
    <w:rsid w:val="00867CF9"/>
    <w:rsid w:val="008701C0"/>
    <w:rsid w:val="0087049B"/>
    <w:rsid w:val="00870742"/>
    <w:rsid w:val="0087137B"/>
    <w:rsid w:val="0087150E"/>
    <w:rsid w:val="008717A2"/>
    <w:rsid w:val="00871A38"/>
    <w:rsid w:val="00872667"/>
    <w:rsid w:val="008726A2"/>
    <w:rsid w:val="0087386D"/>
    <w:rsid w:val="00873F04"/>
    <w:rsid w:val="00874686"/>
    <w:rsid w:val="00874CFF"/>
    <w:rsid w:val="00876CBC"/>
    <w:rsid w:val="00876FD9"/>
    <w:rsid w:val="00877CC7"/>
    <w:rsid w:val="00880072"/>
    <w:rsid w:val="00880246"/>
    <w:rsid w:val="00881056"/>
    <w:rsid w:val="00881329"/>
    <w:rsid w:val="00881E49"/>
    <w:rsid w:val="00881ED6"/>
    <w:rsid w:val="0088202A"/>
    <w:rsid w:val="008821EB"/>
    <w:rsid w:val="00882D0A"/>
    <w:rsid w:val="00882D78"/>
    <w:rsid w:val="00883089"/>
    <w:rsid w:val="0088335E"/>
    <w:rsid w:val="008844A6"/>
    <w:rsid w:val="00885659"/>
    <w:rsid w:val="0088616D"/>
    <w:rsid w:val="0088632D"/>
    <w:rsid w:val="00886911"/>
    <w:rsid w:val="00886D68"/>
    <w:rsid w:val="008879F1"/>
    <w:rsid w:val="00887EE3"/>
    <w:rsid w:val="00890552"/>
    <w:rsid w:val="00890F1D"/>
    <w:rsid w:val="00891807"/>
    <w:rsid w:val="008919DF"/>
    <w:rsid w:val="00891BCE"/>
    <w:rsid w:val="0089255E"/>
    <w:rsid w:val="0089376A"/>
    <w:rsid w:val="00893A23"/>
    <w:rsid w:val="00893A36"/>
    <w:rsid w:val="00893A6B"/>
    <w:rsid w:val="00893AD8"/>
    <w:rsid w:val="00894BBE"/>
    <w:rsid w:val="0089632B"/>
    <w:rsid w:val="00896448"/>
    <w:rsid w:val="0089672B"/>
    <w:rsid w:val="00896E48"/>
    <w:rsid w:val="008A0C5F"/>
    <w:rsid w:val="008A131B"/>
    <w:rsid w:val="008A1430"/>
    <w:rsid w:val="008A2259"/>
    <w:rsid w:val="008A297E"/>
    <w:rsid w:val="008A3091"/>
    <w:rsid w:val="008A31F4"/>
    <w:rsid w:val="008A32CA"/>
    <w:rsid w:val="008A35E4"/>
    <w:rsid w:val="008A45A9"/>
    <w:rsid w:val="008A4D89"/>
    <w:rsid w:val="008A54BF"/>
    <w:rsid w:val="008A55BF"/>
    <w:rsid w:val="008A58BF"/>
    <w:rsid w:val="008A5A43"/>
    <w:rsid w:val="008A5F4C"/>
    <w:rsid w:val="008A6199"/>
    <w:rsid w:val="008A64AC"/>
    <w:rsid w:val="008A655A"/>
    <w:rsid w:val="008A673C"/>
    <w:rsid w:val="008A7360"/>
    <w:rsid w:val="008A7412"/>
    <w:rsid w:val="008A756A"/>
    <w:rsid w:val="008B1162"/>
    <w:rsid w:val="008B1448"/>
    <w:rsid w:val="008B2361"/>
    <w:rsid w:val="008B23CC"/>
    <w:rsid w:val="008B2BF9"/>
    <w:rsid w:val="008B34B6"/>
    <w:rsid w:val="008B4164"/>
    <w:rsid w:val="008B4270"/>
    <w:rsid w:val="008B49C9"/>
    <w:rsid w:val="008B4CDD"/>
    <w:rsid w:val="008B4D40"/>
    <w:rsid w:val="008B5126"/>
    <w:rsid w:val="008B560A"/>
    <w:rsid w:val="008B5AF0"/>
    <w:rsid w:val="008B5B3E"/>
    <w:rsid w:val="008B5E48"/>
    <w:rsid w:val="008B689A"/>
    <w:rsid w:val="008B70E7"/>
    <w:rsid w:val="008B7358"/>
    <w:rsid w:val="008C00F8"/>
    <w:rsid w:val="008C0124"/>
    <w:rsid w:val="008C01DD"/>
    <w:rsid w:val="008C0975"/>
    <w:rsid w:val="008C0A9A"/>
    <w:rsid w:val="008C0C9A"/>
    <w:rsid w:val="008C1053"/>
    <w:rsid w:val="008C1A09"/>
    <w:rsid w:val="008C1B04"/>
    <w:rsid w:val="008C20CA"/>
    <w:rsid w:val="008C2513"/>
    <w:rsid w:val="008C28CA"/>
    <w:rsid w:val="008C2C50"/>
    <w:rsid w:val="008C3177"/>
    <w:rsid w:val="008C43A4"/>
    <w:rsid w:val="008C76A7"/>
    <w:rsid w:val="008C77C4"/>
    <w:rsid w:val="008C7A2A"/>
    <w:rsid w:val="008C7A2D"/>
    <w:rsid w:val="008D0A7D"/>
    <w:rsid w:val="008D0DD8"/>
    <w:rsid w:val="008D16ED"/>
    <w:rsid w:val="008D1B2A"/>
    <w:rsid w:val="008D1D0D"/>
    <w:rsid w:val="008D1F6C"/>
    <w:rsid w:val="008D2AC2"/>
    <w:rsid w:val="008D50B5"/>
    <w:rsid w:val="008D5114"/>
    <w:rsid w:val="008D513A"/>
    <w:rsid w:val="008D5475"/>
    <w:rsid w:val="008D54CC"/>
    <w:rsid w:val="008D5D23"/>
    <w:rsid w:val="008D6286"/>
    <w:rsid w:val="008D634B"/>
    <w:rsid w:val="008D651F"/>
    <w:rsid w:val="008D68C6"/>
    <w:rsid w:val="008D6B6F"/>
    <w:rsid w:val="008D7221"/>
    <w:rsid w:val="008D7331"/>
    <w:rsid w:val="008D7999"/>
    <w:rsid w:val="008E0201"/>
    <w:rsid w:val="008E03BA"/>
    <w:rsid w:val="008E06A7"/>
    <w:rsid w:val="008E0B9A"/>
    <w:rsid w:val="008E0F21"/>
    <w:rsid w:val="008E127C"/>
    <w:rsid w:val="008E12CF"/>
    <w:rsid w:val="008E15A6"/>
    <w:rsid w:val="008E1E60"/>
    <w:rsid w:val="008E25A1"/>
    <w:rsid w:val="008E2C44"/>
    <w:rsid w:val="008E3E69"/>
    <w:rsid w:val="008E40EA"/>
    <w:rsid w:val="008E40F7"/>
    <w:rsid w:val="008E410E"/>
    <w:rsid w:val="008E495C"/>
    <w:rsid w:val="008E4A23"/>
    <w:rsid w:val="008E4A9F"/>
    <w:rsid w:val="008E4CA6"/>
    <w:rsid w:val="008E4F3F"/>
    <w:rsid w:val="008E521D"/>
    <w:rsid w:val="008E5CF4"/>
    <w:rsid w:val="008E6E39"/>
    <w:rsid w:val="008E74FB"/>
    <w:rsid w:val="008F07E2"/>
    <w:rsid w:val="008F0D71"/>
    <w:rsid w:val="008F12BD"/>
    <w:rsid w:val="008F21E9"/>
    <w:rsid w:val="008F2772"/>
    <w:rsid w:val="008F2ADA"/>
    <w:rsid w:val="008F3003"/>
    <w:rsid w:val="008F3483"/>
    <w:rsid w:val="008F3654"/>
    <w:rsid w:val="008F41DA"/>
    <w:rsid w:val="008F4488"/>
    <w:rsid w:val="008F45A8"/>
    <w:rsid w:val="008F488F"/>
    <w:rsid w:val="008F50E3"/>
    <w:rsid w:val="008F58FE"/>
    <w:rsid w:val="008F5B3D"/>
    <w:rsid w:val="008F5D58"/>
    <w:rsid w:val="008F63A8"/>
    <w:rsid w:val="008F6767"/>
    <w:rsid w:val="008F6768"/>
    <w:rsid w:val="008F6946"/>
    <w:rsid w:val="008F6B11"/>
    <w:rsid w:val="008F6B7B"/>
    <w:rsid w:val="008F6E3F"/>
    <w:rsid w:val="008F72B3"/>
    <w:rsid w:val="008F7506"/>
    <w:rsid w:val="008F783A"/>
    <w:rsid w:val="008F7887"/>
    <w:rsid w:val="009002ED"/>
    <w:rsid w:val="00900695"/>
    <w:rsid w:val="00900935"/>
    <w:rsid w:val="00900938"/>
    <w:rsid w:val="00900985"/>
    <w:rsid w:val="00901FCD"/>
    <w:rsid w:val="0090328F"/>
    <w:rsid w:val="00903964"/>
    <w:rsid w:val="00904D68"/>
    <w:rsid w:val="00905624"/>
    <w:rsid w:val="009060FA"/>
    <w:rsid w:val="0090645C"/>
    <w:rsid w:val="009068C6"/>
    <w:rsid w:val="00906F71"/>
    <w:rsid w:val="009104F2"/>
    <w:rsid w:val="0091062B"/>
    <w:rsid w:val="00910871"/>
    <w:rsid w:val="00910B06"/>
    <w:rsid w:val="00910F92"/>
    <w:rsid w:val="00911599"/>
    <w:rsid w:val="00911902"/>
    <w:rsid w:val="00911D5E"/>
    <w:rsid w:val="00912AC0"/>
    <w:rsid w:val="009131C9"/>
    <w:rsid w:val="00913B12"/>
    <w:rsid w:val="009146E6"/>
    <w:rsid w:val="00914E53"/>
    <w:rsid w:val="00915667"/>
    <w:rsid w:val="009157E3"/>
    <w:rsid w:val="00915847"/>
    <w:rsid w:val="00916956"/>
    <w:rsid w:val="00916D2E"/>
    <w:rsid w:val="00916EB1"/>
    <w:rsid w:val="009176B9"/>
    <w:rsid w:val="009176FE"/>
    <w:rsid w:val="00917D58"/>
    <w:rsid w:val="00917F27"/>
    <w:rsid w:val="00920155"/>
    <w:rsid w:val="0092042F"/>
    <w:rsid w:val="0092070F"/>
    <w:rsid w:val="00920B13"/>
    <w:rsid w:val="0092104D"/>
    <w:rsid w:val="00921F94"/>
    <w:rsid w:val="00923B96"/>
    <w:rsid w:val="00924D7E"/>
    <w:rsid w:val="00925645"/>
    <w:rsid w:val="00925AA7"/>
    <w:rsid w:val="009266AD"/>
    <w:rsid w:val="00926CCF"/>
    <w:rsid w:val="00926D87"/>
    <w:rsid w:val="00926EAF"/>
    <w:rsid w:val="00927007"/>
    <w:rsid w:val="009272B6"/>
    <w:rsid w:val="00927408"/>
    <w:rsid w:val="00927DEA"/>
    <w:rsid w:val="009301C1"/>
    <w:rsid w:val="0093056C"/>
    <w:rsid w:val="00930A38"/>
    <w:rsid w:val="0093295F"/>
    <w:rsid w:val="00933E6C"/>
    <w:rsid w:val="00934442"/>
    <w:rsid w:val="0093472D"/>
    <w:rsid w:val="00934927"/>
    <w:rsid w:val="009354FA"/>
    <w:rsid w:val="00936743"/>
    <w:rsid w:val="009368F4"/>
    <w:rsid w:val="00937009"/>
    <w:rsid w:val="009404D1"/>
    <w:rsid w:val="00940542"/>
    <w:rsid w:val="00940873"/>
    <w:rsid w:val="009425AE"/>
    <w:rsid w:val="009443D5"/>
    <w:rsid w:val="00944421"/>
    <w:rsid w:val="009447E7"/>
    <w:rsid w:val="00945D71"/>
    <w:rsid w:val="00946017"/>
    <w:rsid w:val="00946B2E"/>
    <w:rsid w:val="0094777B"/>
    <w:rsid w:val="009477B5"/>
    <w:rsid w:val="00947DE6"/>
    <w:rsid w:val="00950222"/>
    <w:rsid w:val="00950609"/>
    <w:rsid w:val="009507AB"/>
    <w:rsid w:val="00950A04"/>
    <w:rsid w:val="009510F1"/>
    <w:rsid w:val="00951761"/>
    <w:rsid w:val="009520C5"/>
    <w:rsid w:val="009521C6"/>
    <w:rsid w:val="0095263C"/>
    <w:rsid w:val="00952A69"/>
    <w:rsid w:val="00952B1C"/>
    <w:rsid w:val="00952F2A"/>
    <w:rsid w:val="00952F9B"/>
    <w:rsid w:val="00953206"/>
    <w:rsid w:val="00954006"/>
    <w:rsid w:val="009552DC"/>
    <w:rsid w:val="00956116"/>
    <w:rsid w:val="00956456"/>
    <w:rsid w:val="00956C66"/>
    <w:rsid w:val="00957F37"/>
    <w:rsid w:val="0096007D"/>
    <w:rsid w:val="009614F5"/>
    <w:rsid w:val="00961A1B"/>
    <w:rsid w:val="00961BD8"/>
    <w:rsid w:val="009622EC"/>
    <w:rsid w:val="009625EB"/>
    <w:rsid w:val="0096312C"/>
    <w:rsid w:val="009634C3"/>
    <w:rsid w:val="00963DF5"/>
    <w:rsid w:val="009641D5"/>
    <w:rsid w:val="00964E8D"/>
    <w:rsid w:val="00965540"/>
    <w:rsid w:val="00965AAE"/>
    <w:rsid w:val="009662EF"/>
    <w:rsid w:val="00966C28"/>
    <w:rsid w:val="00966E75"/>
    <w:rsid w:val="0096718E"/>
    <w:rsid w:val="00971C01"/>
    <w:rsid w:val="00972CEF"/>
    <w:rsid w:val="00972E9E"/>
    <w:rsid w:val="009739FE"/>
    <w:rsid w:val="009744FA"/>
    <w:rsid w:val="00974950"/>
    <w:rsid w:val="00974B04"/>
    <w:rsid w:val="0097506B"/>
    <w:rsid w:val="009756AC"/>
    <w:rsid w:val="00975D69"/>
    <w:rsid w:val="009763BE"/>
    <w:rsid w:val="00976A7B"/>
    <w:rsid w:val="00976FB9"/>
    <w:rsid w:val="00977160"/>
    <w:rsid w:val="00977189"/>
    <w:rsid w:val="00977917"/>
    <w:rsid w:val="0098044D"/>
    <w:rsid w:val="00980664"/>
    <w:rsid w:val="00980B94"/>
    <w:rsid w:val="00980D44"/>
    <w:rsid w:val="0098129A"/>
    <w:rsid w:val="00981608"/>
    <w:rsid w:val="00981734"/>
    <w:rsid w:val="00981FEC"/>
    <w:rsid w:val="00982615"/>
    <w:rsid w:val="009828D4"/>
    <w:rsid w:val="00982E6E"/>
    <w:rsid w:val="00982F7F"/>
    <w:rsid w:val="009834A2"/>
    <w:rsid w:val="00983A1A"/>
    <w:rsid w:val="009843E5"/>
    <w:rsid w:val="0098444B"/>
    <w:rsid w:val="0098453D"/>
    <w:rsid w:val="009847FF"/>
    <w:rsid w:val="00984904"/>
    <w:rsid w:val="00984DDD"/>
    <w:rsid w:val="00985002"/>
    <w:rsid w:val="00985D96"/>
    <w:rsid w:val="0098604B"/>
    <w:rsid w:val="0098613E"/>
    <w:rsid w:val="009861BF"/>
    <w:rsid w:val="009863B5"/>
    <w:rsid w:val="0098748A"/>
    <w:rsid w:val="00987B8D"/>
    <w:rsid w:val="00987B98"/>
    <w:rsid w:val="0099026B"/>
    <w:rsid w:val="00990BAC"/>
    <w:rsid w:val="00990D3F"/>
    <w:rsid w:val="00990E44"/>
    <w:rsid w:val="009912E2"/>
    <w:rsid w:val="009914DB"/>
    <w:rsid w:val="00991BBA"/>
    <w:rsid w:val="009926C0"/>
    <w:rsid w:val="00992E0A"/>
    <w:rsid w:val="00993510"/>
    <w:rsid w:val="00993BBC"/>
    <w:rsid w:val="0099403F"/>
    <w:rsid w:val="009948FA"/>
    <w:rsid w:val="00994AA0"/>
    <w:rsid w:val="009955F8"/>
    <w:rsid w:val="00995B4F"/>
    <w:rsid w:val="00995B7B"/>
    <w:rsid w:val="00995C6A"/>
    <w:rsid w:val="009960BD"/>
    <w:rsid w:val="00996A31"/>
    <w:rsid w:val="00996B74"/>
    <w:rsid w:val="00996F93"/>
    <w:rsid w:val="00997EF0"/>
    <w:rsid w:val="009A13A7"/>
    <w:rsid w:val="009A1473"/>
    <w:rsid w:val="009A158C"/>
    <w:rsid w:val="009A218B"/>
    <w:rsid w:val="009A2EAC"/>
    <w:rsid w:val="009A3322"/>
    <w:rsid w:val="009A3BFC"/>
    <w:rsid w:val="009A4086"/>
    <w:rsid w:val="009A461C"/>
    <w:rsid w:val="009A4918"/>
    <w:rsid w:val="009A4A65"/>
    <w:rsid w:val="009A4AAF"/>
    <w:rsid w:val="009A5332"/>
    <w:rsid w:val="009A539B"/>
    <w:rsid w:val="009A5711"/>
    <w:rsid w:val="009A5CEF"/>
    <w:rsid w:val="009A60B7"/>
    <w:rsid w:val="009A64AC"/>
    <w:rsid w:val="009A6864"/>
    <w:rsid w:val="009A6C7E"/>
    <w:rsid w:val="009B14B2"/>
    <w:rsid w:val="009B2097"/>
    <w:rsid w:val="009B2422"/>
    <w:rsid w:val="009B303A"/>
    <w:rsid w:val="009B4123"/>
    <w:rsid w:val="009B43F8"/>
    <w:rsid w:val="009B4B86"/>
    <w:rsid w:val="009B4D08"/>
    <w:rsid w:val="009B5163"/>
    <w:rsid w:val="009B54C3"/>
    <w:rsid w:val="009B6784"/>
    <w:rsid w:val="009B6DFD"/>
    <w:rsid w:val="009B6F4D"/>
    <w:rsid w:val="009B775D"/>
    <w:rsid w:val="009C01AC"/>
    <w:rsid w:val="009C0289"/>
    <w:rsid w:val="009C05CA"/>
    <w:rsid w:val="009C061F"/>
    <w:rsid w:val="009C0B78"/>
    <w:rsid w:val="009C1573"/>
    <w:rsid w:val="009C16D0"/>
    <w:rsid w:val="009C2EEE"/>
    <w:rsid w:val="009C3039"/>
    <w:rsid w:val="009C30C9"/>
    <w:rsid w:val="009C4161"/>
    <w:rsid w:val="009C4E31"/>
    <w:rsid w:val="009C4FC5"/>
    <w:rsid w:val="009C5C60"/>
    <w:rsid w:val="009C7476"/>
    <w:rsid w:val="009D04D7"/>
    <w:rsid w:val="009D1024"/>
    <w:rsid w:val="009D2428"/>
    <w:rsid w:val="009D2D0E"/>
    <w:rsid w:val="009D343F"/>
    <w:rsid w:val="009D3666"/>
    <w:rsid w:val="009D375F"/>
    <w:rsid w:val="009D3C35"/>
    <w:rsid w:val="009D3C82"/>
    <w:rsid w:val="009D41BE"/>
    <w:rsid w:val="009D4208"/>
    <w:rsid w:val="009D59E5"/>
    <w:rsid w:val="009D5AF8"/>
    <w:rsid w:val="009D5CA5"/>
    <w:rsid w:val="009D61A9"/>
    <w:rsid w:val="009D6998"/>
    <w:rsid w:val="009D6C06"/>
    <w:rsid w:val="009D6FFA"/>
    <w:rsid w:val="009D7BD1"/>
    <w:rsid w:val="009D7DB1"/>
    <w:rsid w:val="009D7E0C"/>
    <w:rsid w:val="009E0E60"/>
    <w:rsid w:val="009E0F8C"/>
    <w:rsid w:val="009E101D"/>
    <w:rsid w:val="009E13CB"/>
    <w:rsid w:val="009E170A"/>
    <w:rsid w:val="009E1715"/>
    <w:rsid w:val="009E256A"/>
    <w:rsid w:val="009E2FD2"/>
    <w:rsid w:val="009E3570"/>
    <w:rsid w:val="009E3AF7"/>
    <w:rsid w:val="009E3BEF"/>
    <w:rsid w:val="009E412F"/>
    <w:rsid w:val="009E4B23"/>
    <w:rsid w:val="009E4E4A"/>
    <w:rsid w:val="009E501A"/>
    <w:rsid w:val="009E5327"/>
    <w:rsid w:val="009E54FD"/>
    <w:rsid w:val="009E558F"/>
    <w:rsid w:val="009E55DE"/>
    <w:rsid w:val="009E6588"/>
    <w:rsid w:val="009E664E"/>
    <w:rsid w:val="009E67A2"/>
    <w:rsid w:val="009E6AD6"/>
    <w:rsid w:val="009E712D"/>
    <w:rsid w:val="009E7161"/>
    <w:rsid w:val="009E78DE"/>
    <w:rsid w:val="009E7C01"/>
    <w:rsid w:val="009F007C"/>
    <w:rsid w:val="009F008B"/>
    <w:rsid w:val="009F0BCF"/>
    <w:rsid w:val="009F0E68"/>
    <w:rsid w:val="009F119F"/>
    <w:rsid w:val="009F1630"/>
    <w:rsid w:val="009F2082"/>
    <w:rsid w:val="009F33E0"/>
    <w:rsid w:val="009F345A"/>
    <w:rsid w:val="009F3C69"/>
    <w:rsid w:val="009F40D1"/>
    <w:rsid w:val="009F4281"/>
    <w:rsid w:val="009F48DE"/>
    <w:rsid w:val="009F497B"/>
    <w:rsid w:val="009F4C87"/>
    <w:rsid w:val="009F4D32"/>
    <w:rsid w:val="009F5486"/>
    <w:rsid w:val="009F5FDC"/>
    <w:rsid w:val="009F6AEF"/>
    <w:rsid w:val="009F707A"/>
    <w:rsid w:val="009F7144"/>
    <w:rsid w:val="009F7292"/>
    <w:rsid w:val="00A00803"/>
    <w:rsid w:val="00A01499"/>
    <w:rsid w:val="00A016E6"/>
    <w:rsid w:val="00A01896"/>
    <w:rsid w:val="00A01A8F"/>
    <w:rsid w:val="00A01B43"/>
    <w:rsid w:val="00A01DCB"/>
    <w:rsid w:val="00A01ECF"/>
    <w:rsid w:val="00A02676"/>
    <w:rsid w:val="00A03E43"/>
    <w:rsid w:val="00A04608"/>
    <w:rsid w:val="00A0482F"/>
    <w:rsid w:val="00A0563F"/>
    <w:rsid w:val="00A05C27"/>
    <w:rsid w:val="00A06F44"/>
    <w:rsid w:val="00A070A9"/>
    <w:rsid w:val="00A07577"/>
    <w:rsid w:val="00A1053A"/>
    <w:rsid w:val="00A11756"/>
    <w:rsid w:val="00A1177B"/>
    <w:rsid w:val="00A117A6"/>
    <w:rsid w:val="00A117F2"/>
    <w:rsid w:val="00A11F29"/>
    <w:rsid w:val="00A1240B"/>
    <w:rsid w:val="00A136B6"/>
    <w:rsid w:val="00A14137"/>
    <w:rsid w:val="00A14B6C"/>
    <w:rsid w:val="00A153A2"/>
    <w:rsid w:val="00A15A20"/>
    <w:rsid w:val="00A15A68"/>
    <w:rsid w:val="00A1676A"/>
    <w:rsid w:val="00A16832"/>
    <w:rsid w:val="00A17217"/>
    <w:rsid w:val="00A17B20"/>
    <w:rsid w:val="00A17DCE"/>
    <w:rsid w:val="00A20485"/>
    <w:rsid w:val="00A205C7"/>
    <w:rsid w:val="00A20A0D"/>
    <w:rsid w:val="00A20D17"/>
    <w:rsid w:val="00A20D2F"/>
    <w:rsid w:val="00A21F59"/>
    <w:rsid w:val="00A22B2B"/>
    <w:rsid w:val="00A22BC5"/>
    <w:rsid w:val="00A22E64"/>
    <w:rsid w:val="00A230E0"/>
    <w:rsid w:val="00A23580"/>
    <w:rsid w:val="00A2384E"/>
    <w:rsid w:val="00A23AF0"/>
    <w:rsid w:val="00A2428D"/>
    <w:rsid w:val="00A244A2"/>
    <w:rsid w:val="00A244BA"/>
    <w:rsid w:val="00A249DC"/>
    <w:rsid w:val="00A24A29"/>
    <w:rsid w:val="00A24E79"/>
    <w:rsid w:val="00A25566"/>
    <w:rsid w:val="00A2557B"/>
    <w:rsid w:val="00A25EF0"/>
    <w:rsid w:val="00A26159"/>
    <w:rsid w:val="00A265AE"/>
    <w:rsid w:val="00A269F1"/>
    <w:rsid w:val="00A26B90"/>
    <w:rsid w:val="00A26D49"/>
    <w:rsid w:val="00A27124"/>
    <w:rsid w:val="00A27230"/>
    <w:rsid w:val="00A272AF"/>
    <w:rsid w:val="00A2754B"/>
    <w:rsid w:val="00A275AC"/>
    <w:rsid w:val="00A2762E"/>
    <w:rsid w:val="00A30E40"/>
    <w:rsid w:val="00A327AB"/>
    <w:rsid w:val="00A32B81"/>
    <w:rsid w:val="00A34702"/>
    <w:rsid w:val="00A34F22"/>
    <w:rsid w:val="00A3586C"/>
    <w:rsid w:val="00A35920"/>
    <w:rsid w:val="00A3602D"/>
    <w:rsid w:val="00A36176"/>
    <w:rsid w:val="00A374C3"/>
    <w:rsid w:val="00A378F1"/>
    <w:rsid w:val="00A37D43"/>
    <w:rsid w:val="00A4024C"/>
    <w:rsid w:val="00A40825"/>
    <w:rsid w:val="00A40F93"/>
    <w:rsid w:val="00A4216C"/>
    <w:rsid w:val="00A42EC5"/>
    <w:rsid w:val="00A44617"/>
    <w:rsid w:val="00A44672"/>
    <w:rsid w:val="00A44FA3"/>
    <w:rsid w:val="00A45576"/>
    <w:rsid w:val="00A45581"/>
    <w:rsid w:val="00A457AE"/>
    <w:rsid w:val="00A45944"/>
    <w:rsid w:val="00A46858"/>
    <w:rsid w:val="00A471F7"/>
    <w:rsid w:val="00A474DE"/>
    <w:rsid w:val="00A47A57"/>
    <w:rsid w:val="00A5020A"/>
    <w:rsid w:val="00A50489"/>
    <w:rsid w:val="00A50797"/>
    <w:rsid w:val="00A50BB1"/>
    <w:rsid w:val="00A50BBA"/>
    <w:rsid w:val="00A50DC0"/>
    <w:rsid w:val="00A518D2"/>
    <w:rsid w:val="00A527A8"/>
    <w:rsid w:val="00A539EA"/>
    <w:rsid w:val="00A53E4D"/>
    <w:rsid w:val="00A54654"/>
    <w:rsid w:val="00A54BC1"/>
    <w:rsid w:val="00A55549"/>
    <w:rsid w:val="00A5701C"/>
    <w:rsid w:val="00A5755F"/>
    <w:rsid w:val="00A576B5"/>
    <w:rsid w:val="00A5793D"/>
    <w:rsid w:val="00A602A3"/>
    <w:rsid w:val="00A60DC1"/>
    <w:rsid w:val="00A61D50"/>
    <w:rsid w:val="00A62250"/>
    <w:rsid w:val="00A62DFE"/>
    <w:rsid w:val="00A63A90"/>
    <w:rsid w:val="00A63CB8"/>
    <w:rsid w:val="00A6447A"/>
    <w:rsid w:val="00A64EBD"/>
    <w:rsid w:val="00A6568E"/>
    <w:rsid w:val="00A657D7"/>
    <w:rsid w:val="00A65C80"/>
    <w:rsid w:val="00A65CCD"/>
    <w:rsid w:val="00A66077"/>
    <w:rsid w:val="00A666DD"/>
    <w:rsid w:val="00A66DA2"/>
    <w:rsid w:val="00A67020"/>
    <w:rsid w:val="00A67BEF"/>
    <w:rsid w:val="00A7053B"/>
    <w:rsid w:val="00A70650"/>
    <w:rsid w:val="00A7083F"/>
    <w:rsid w:val="00A70D60"/>
    <w:rsid w:val="00A7175E"/>
    <w:rsid w:val="00A71813"/>
    <w:rsid w:val="00A71CEA"/>
    <w:rsid w:val="00A71E95"/>
    <w:rsid w:val="00A720BF"/>
    <w:rsid w:val="00A7221A"/>
    <w:rsid w:val="00A72787"/>
    <w:rsid w:val="00A7302F"/>
    <w:rsid w:val="00A73C15"/>
    <w:rsid w:val="00A74392"/>
    <w:rsid w:val="00A75725"/>
    <w:rsid w:val="00A75B55"/>
    <w:rsid w:val="00A7690F"/>
    <w:rsid w:val="00A769C1"/>
    <w:rsid w:val="00A76A67"/>
    <w:rsid w:val="00A77059"/>
    <w:rsid w:val="00A7772B"/>
    <w:rsid w:val="00A77962"/>
    <w:rsid w:val="00A77E30"/>
    <w:rsid w:val="00A77FF6"/>
    <w:rsid w:val="00A802CE"/>
    <w:rsid w:val="00A81208"/>
    <w:rsid w:val="00A816CD"/>
    <w:rsid w:val="00A827AC"/>
    <w:rsid w:val="00A827FB"/>
    <w:rsid w:val="00A82E7E"/>
    <w:rsid w:val="00A82F2D"/>
    <w:rsid w:val="00A82F55"/>
    <w:rsid w:val="00A8375C"/>
    <w:rsid w:val="00A83AB4"/>
    <w:rsid w:val="00A83ABF"/>
    <w:rsid w:val="00A83D86"/>
    <w:rsid w:val="00A84759"/>
    <w:rsid w:val="00A84B6E"/>
    <w:rsid w:val="00A84E76"/>
    <w:rsid w:val="00A851BA"/>
    <w:rsid w:val="00A85F06"/>
    <w:rsid w:val="00A86023"/>
    <w:rsid w:val="00A861AA"/>
    <w:rsid w:val="00A86555"/>
    <w:rsid w:val="00A86C41"/>
    <w:rsid w:val="00A87745"/>
    <w:rsid w:val="00A87791"/>
    <w:rsid w:val="00A90051"/>
    <w:rsid w:val="00A9042F"/>
    <w:rsid w:val="00A904D6"/>
    <w:rsid w:val="00A914FB"/>
    <w:rsid w:val="00A91718"/>
    <w:rsid w:val="00A91980"/>
    <w:rsid w:val="00A9266E"/>
    <w:rsid w:val="00A92796"/>
    <w:rsid w:val="00A92911"/>
    <w:rsid w:val="00A92F77"/>
    <w:rsid w:val="00A9408F"/>
    <w:rsid w:val="00A94264"/>
    <w:rsid w:val="00A946FA"/>
    <w:rsid w:val="00A947FD"/>
    <w:rsid w:val="00A94EE8"/>
    <w:rsid w:val="00A955EF"/>
    <w:rsid w:val="00A9580C"/>
    <w:rsid w:val="00A95895"/>
    <w:rsid w:val="00A95C69"/>
    <w:rsid w:val="00A9608F"/>
    <w:rsid w:val="00A960F7"/>
    <w:rsid w:val="00A962F0"/>
    <w:rsid w:val="00A9636A"/>
    <w:rsid w:val="00A96A8B"/>
    <w:rsid w:val="00A97047"/>
    <w:rsid w:val="00A97191"/>
    <w:rsid w:val="00AA0564"/>
    <w:rsid w:val="00AA0575"/>
    <w:rsid w:val="00AA0D2D"/>
    <w:rsid w:val="00AA0F44"/>
    <w:rsid w:val="00AA1B10"/>
    <w:rsid w:val="00AA231D"/>
    <w:rsid w:val="00AA23FF"/>
    <w:rsid w:val="00AA2517"/>
    <w:rsid w:val="00AA2527"/>
    <w:rsid w:val="00AA27A3"/>
    <w:rsid w:val="00AA2A1D"/>
    <w:rsid w:val="00AA2B88"/>
    <w:rsid w:val="00AA521B"/>
    <w:rsid w:val="00AA54EA"/>
    <w:rsid w:val="00AA5845"/>
    <w:rsid w:val="00AA5C5B"/>
    <w:rsid w:val="00AA5FF2"/>
    <w:rsid w:val="00AA6882"/>
    <w:rsid w:val="00AA6B53"/>
    <w:rsid w:val="00AA745B"/>
    <w:rsid w:val="00AA7722"/>
    <w:rsid w:val="00AB03DA"/>
    <w:rsid w:val="00AB0AE9"/>
    <w:rsid w:val="00AB0AF5"/>
    <w:rsid w:val="00AB2112"/>
    <w:rsid w:val="00AB24CF"/>
    <w:rsid w:val="00AB2D56"/>
    <w:rsid w:val="00AB2DB8"/>
    <w:rsid w:val="00AB2DD0"/>
    <w:rsid w:val="00AB3091"/>
    <w:rsid w:val="00AB3420"/>
    <w:rsid w:val="00AB3E21"/>
    <w:rsid w:val="00AB41ED"/>
    <w:rsid w:val="00AB47F0"/>
    <w:rsid w:val="00AB54E0"/>
    <w:rsid w:val="00AB6170"/>
    <w:rsid w:val="00AB67A6"/>
    <w:rsid w:val="00AB6EA9"/>
    <w:rsid w:val="00AB6FC5"/>
    <w:rsid w:val="00AB77F0"/>
    <w:rsid w:val="00AB7924"/>
    <w:rsid w:val="00AC168F"/>
    <w:rsid w:val="00AC1B8D"/>
    <w:rsid w:val="00AC1CE3"/>
    <w:rsid w:val="00AC2B18"/>
    <w:rsid w:val="00AC3200"/>
    <w:rsid w:val="00AC3407"/>
    <w:rsid w:val="00AC3589"/>
    <w:rsid w:val="00AC4431"/>
    <w:rsid w:val="00AC483A"/>
    <w:rsid w:val="00AC5633"/>
    <w:rsid w:val="00AC5DE4"/>
    <w:rsid w:val="00AC60DA"/>
    <w:rsid w:val="00AC6E65"/>
    <w:rsid w:val="00AD25EF"/>
    <w:rsid w:val="00AD28DB"/>
    <w:rsid w:val="00AD3066"/>
    <w:rsid w:val="00AD3916"/>
    <w:rsid w:val="00AD3B6F"/>
    <w:rsid w:val="00AD3C6D"/>
    <w:rsid w:val="00AD4315"/>
    <w:rsid w:val="00AD442B"/>
    <w:rsid w:val="00AD47D0"/>
    <w:rsid w:val="00AD50CA"/>
    <w:rsid w:val="00AD5C5F"/>
    <w:rsid w:val="00AD5D4A"/>
    <w:rsid w:val="00AD62B7"/>
    <w:rsid w:val="00AD6354"/>
    <w:rsid w:val="00AD63AE"/>
    <w:rsid w:val="00AD6970"/>
    <w:rsid w:val="00AD73D1"/>
    <w:rsid w:val="00AD785F"/>
    <w:rsid w:val="00AD79FB"/>
    <w:rsid w:val="00AE0DFF"/>
    <w:rsid w:val="00AE1570"/>
    <w:rsid w:val="00AE1AD2"/>
    <w:rsid w:val="00AE1B4F"/>
    <w:rsid w:val="00AE1F6A"/>
    <w:rsid w:val="00AE29E6"/>
    <w:rsid w:val="00AE2BDC"/>
    <w:rsid w:val="00AE372E"/>
    <w:rsid w:val="00AE3E01"/>
    <w:rsid w:val="00AE5818"/>
    <w:rsid w:val="00AE5819"/>
    <w:rsid w:val="00AE59F9"/>
    <w:rsid w:val="00AE5BE2"/>
    <w:rsid w:val="00AE5F97"/>
    <w:rsid w:val="00AE684F"/>
    <w:rsid w:val="00AE730C"/>
    <w:rsid w:val="00AF021D"/>
    <w:rsid w:val="00AF036C"/>
    <w:rsid w:val="00AF056F"/>
    <w:rsid w:val="00AF057B"/>
    <w:rsid w:val="00AF06CE"/>
    <w:rsid w:val="00AF0E93"/>
    <w:rsid w:val="00AF100E"/>
    <w:rsid w:val="00AF1138"/>
    <w:rsid w:val="00AF1323"/>
    <w:rsid w:val="00AF1397"/>
    <w:rsid w:val="00AF17F3"/>
    <w:rsid w:val="00AF2B3F"/>
    <w:rsid w:val="00AF2DC3"/>
    <w:rsid w:val="00AF32F0"/>
    <w:rsid w:val="00AF330B"/>
    <w:rsid w:val="00AF351F"/>
    <w:rsid w:val="00AF3D6C"/>
    <w:rsid w:val="00AF3F06"/>
    <w:rsid w:val="00AF3F53"/>
    <w:rsid w:val="00AF4C2A"/>
    <w:rsid w:val="00AF5AF5"/>
    <w:rsid w:val="00AF629E"/>
    <w:rsid w:val="00AF6706"/>
    <w:rsid w:val="00AF7109"/>
    <w:rsid w:val="00AF72D5"/>
    <w:rsid w:val="00AF77BA"/>
    <w:rsid w:val="00AF7C9F"/>
    <w:rsid w:val="00B01112"/>
    <w:rsid w:val="00B01168"/>
    <w:rsid w:val="00B01309"/>
    <w:rsid w:val="00B0148C"/>
    <w:rsid w:val="00B02A78"/>
    <w:rsid w:val="00B03FED"/>
    <w:rsid w:val="00B04A10"/>
    <w:rsid w:val="00B05415"/>
    <w:rsid w:val="00B05FEE"/>
    <w:rsid w:val="00B06CA2"/>
    <w:rsid w:val="00B071C3"/>
    <w:rsid w:val="00B07583"/>
    <w:rsid w:val="00B076FF"/>
    <w:rsid w:val="00B10D0F"/>
    <w:rsid w:val="00B11320"/>
    <w:rsid w:val="00B11717"/>
    <w:rsid w:val="00B11A59"/>
    <w:rsid w:val="00B12F41"/>
    <w:rsid w:val="00B141C0"/>
    <w:rsid w:val="00B14A39"/>
    <w:rsid w:val="00B15749"/>
    <w:rsid w:val="00B15C56"/>
    <w:rsid w:val="00B15D05"/>
    <w:rsid w:val="00B165B9"/>
    <w:rsid w:val="00B16645"/>
    <w:rsid w:val="00B168F8"/>
    <w:rsid w:val="00B175C0"/>
    <w:rsid w:val="00B177CE"/>
    <w:rsid w:val="00B1781D"/>
    <w:rsid w:val="00B2033F"/>
    <w:rsid w:val="00B21118"/>
    <w:rsid w:val="00B21192"/>
    <w:rsid w:val="00B21421"/>
    <w:rsid w:val="00B219D1"/>
    <w:rsid w:val="00B21AFA"/>
    <w:rsid w:val="00B2242D"/>
    <w:rsid w:val="00B2294E"/>
    <w:rsid w:val="00B23516"/>
    <w:rsid w:val="00B236F2"/>
    <w:rsid w:val="00B237F8"/>
    <w:rsid w:val="00B23B75"/>
    <w:rsid w:val="00B23C62"/>
    <w:rsid w:val="00B23D43"/>
    <w:rsid w:val="00B23FBA"/>
    <w:rsid w:val="00B2498F"/>
    <w:rsid w:val="00B24C30"/>
    <w:rsid w:val="00B24D1E"/>
    <w:rsid w:val="00B24EBB"/>
    <w:rsid w:val="00B24F19"/>
    <w:rsid w:val="00B263AD"/>
    <w:rsid w:val="00B267FE"/>
    <w:rsid w:val="00B2757C"/>
    <w:rsid w:val="00B27774"/>
    <w:rsid w:val="00B30539"/>
    <w:rsid w:val="00B30618"/>
    <w:rsid w:val="00B31097"/>
    <w:rsid w:val="00B33993"/>
    <w:rsid w:val="00B339D7"/>
    <w:rsid w:val="00B33DE5"/>
    <w:rsid w:val="00B33EC1"/>
    <w:rsid w:val="00B353B1"/>
    <w:rsid w:val="00B35844"/>
    <w:rsid w:val="00B35DDA"/>
    <w:rsid w:val="00B365B8"/>
    <w:rsid w:val="00B37381"/>
    <w:rsid w:val="00B37587"/>
    <w:rsid w:val="00B37622"/>
    <w:rsid w:val="00B376C0"/>
    <w:rsid w:val="00B377C3"/>
    <w:rsid w:val="00B37A9E"/>
    <w:rsid w:val="00B40344"/>
    <w:rsid w:val="00B40D13"/>
    <w:rsid w:val="00B41403"/>
    <w:rsid w:val="00B41E26"/>
    <w:rsid w:val="00B41F81"/>
    <w:rsid w:val="00B4262F"/>
    <w:rsid w:val="00B42682"/>
    <w:rsid w:val="00B42F98"/>
    <w:rsid w:val="00B4350D"/>
    <w:rsid w:val="00B436EF"/>
    <w:rsid w:val="00B43925"/>
    <w:rsid w:val="00B44295"/>
    <w:rsid w:val="00B44A30"/>
    <w:rsid w:val="00B451E0"/>
    <w:rsid w:val="00B453FA"/>
    <w:rsid w:val="00B4541C"/>
    <w:rsid w:val="00B4590F"/>
    <w:rsid w:val="00B45E26"/>
    <w:rsid w:val="00B462C6"/>
    <w:rsid w:val="00B46BB2"/>
    <w:rsid w:val="00B470AD"/>
    <w:rsid w:val="00B50B57"/>
    <w:rsid w:val="00B510A5"/>
    <w:rsid w:val="00B51307"/>
    <w:rsid w:val="00B513FD"/>
    <w:rsid w:val="00B51668"/>
    <w:rsid w:val="00B5176D"/>
    <w:rsid w:val="00B51F31"/>
    <w:rsid w:val="00B525AE"/>
    <w:rsid w:val="00B526EA"/>
    <w:rsid w:val="00B52789"/>
    <w:rsid w:val="00B532F9"/>
    <w:rsid w:val="00B5333E"/>
    <w:rsid w:val="00B53E22"/>
    <w:rsid w:val="00B54506"/>
    <w:rsid w:val="00B54A5B"/>
    <w:rsid w:val="00B54CDD"/>
    <w:rsid w:val="00B553D5"/>
    <w:rsid w:val="00B55D65"/>
    <w:rsid w:val="00B562B7"/>
    <w:rsid w:val="00B56E7F"/>
    <w:rsid w:val="00B57244"/>
    <w:rsid w:val="00B5747B"/>
    <w:rsid w:val="00B57A30"/>
    <w:rsid w:val="00B57CD0"/>
    <w:rsid w:val="00B6027A"/>
    <w:rsid w:val="00B60774"/>
    <w:rsid w:val="00B6089C"/>
    <w:rsid w:val="00B60DA6"/>
    <w:rsid w:val="00B619E9"/>
    <w:rsid w:val="00B61C4B"/>
    <w:rsid w:val="00B62088"/>
    <w:rsid w:val="00B6271B"/>
    <w:rsid w:val="00B62A68"/>
    <w:rsid w:val="00B62B95"/>
    <w:rsid w:val="00B63680"/>
    <w:rsid w:val="00B63709"/>
    <w:rsid w:val="00B63BB5"/>
    <w:rsid w:val="00B640C5"/>
    <w:rsid w:val="00B64430"/>
    <w:rsid w:val="00B6486D"/>
    <w:rsid w:val="00B64C27"/>
    <w:rsid w:val="00B6550F"/>
    <w:rsid w:val="00B65878"/>
    <w:rsid w:val="00B65B35"/>
    <w:rsid w:val="00B65BDE"/>
    <w:rsid w:val="00B65DE4"/>
    <w:rsid w:val="00B66087"/>
    <w:rsid w:val="00B66483"/>
    <w:rsid w:val="00B66BAE"/>
    <w:rsid w:val="00B66C47"/>
    <w:rsid w:val="00B678FC"/>
    <w:rsid w:val="00B708B8"/>
    <w:rsid w:val="00B70E85"/>
    <w:rsid w:val="00B715BF"/>
    <w:rsid w:val="00B71F25"/>
    <w:rsid w:val="00B72782"/>
    <w:rsid w:val="00B72B27"/>
    <w:rsid w:val="00B733D0"/>
    <w:rsid w:val="00B7360C"/>
    <w:rsid w:val="00B739AF"/>
    <w:rsid w:val="00B74300"/>
    <w:rsid w:val="00B74531"/>
    <w:rsid w:val="00B74711"/>
    <w:rsid w:val="00B747E6"/>
    <w:rsid w:val="00B749FB"/>
    <w:rsid w:val="00B758CC"/>
    <w:rsid w:val="00B773E6"/>
    <w:rsid w:val="00B77514"/>
    <w:rsid w:val="00B77A66"/>
    <w:rsid w:val="00B8069F"/>
    <w:rsid w:val="00B8083A"/>
    <w:rsid w:val="00B80D7D"/>
    <w:rsid w:val="00B81B53"/>
    <w:rsid w:val="00B83203"/>
    <w:rsid w:val="00B83E38"/>
    <w:rsid w:val="00B84EB0"/>
    <w:rsid w:val="00B85349"/>
    <w:rsid w:val="00B858CE"/>
    <w:rsid w:val="00B878C9"/>
    <w:rsid w:val="00B87B41"/>
    <w:rsid w:val="00B87B6B"/>
    <w:rsid w:val="00B902EF"/>
    <w:rsid w:val="00B90952"/>
    <w:rsid w:val="00B91495"/>
    <w:rsid w:val="00B919D7"/>
    <w:rsid w:val="00B91BA6"/>
    <w:rsid w:val="00B91CEE"/>
    <w:rsid w:val="00B920AB"/>
    <w:rsid w:val="00B92F33"/>
    <w:rsid w:val="00B93758"/>
    <w:rsid w:val="00B938AB"/>
    <w:rsid w:val="00B95118"/>
    <w:rsid w:val="00B96169"/>
    <w:rsid w:val="00B965D5"/>
    <w:rsid w:val="00B9665C"/>
    <w:rsid w:val="00B96693"/>
    <w:rsid w:val="00B9695A"/>
    <w:rsid w:val="00B96A13"/>
    <w:rsid w:val="00B96B10"/>
    <w:rsid w:val="00B96D33"/>
    <w:rsid w:val="00B96FA3"/>
    <w:rsid w:val="00B9711B"/>
    <w:rsid w:val="00B9768E"/>
    <w:rsid w:val="00B97AEB"/>
    <w:rsid w:val="00B97B2B"/>
    <w:rsid w:val="00BA1174"/>
    <w:rsid w:val="00BA1487"/>
    <w:rsid w:val="00BA14BB"/>
    <w:rsid w:val="00BA17D5"/>
    <w:rsid w:val="00BA1D7E"/>
    <w:rsid w:val="00BA1EA9"/>
    <w:rsid w:val="00BA2678"/>
    <w:rsid w:val="00BA3CB3"/>
    <w:rsid w:val="00BA40E4"/>
    <w:rsid w:val="00BA4B6D"/>
    <w:rsid w:val="00BA5B23"/>
    <w:rsid w:val="00BA6264"/>
    <w:rsid w:val="00BA6270"/>
    <w:rsid w:val="00BA63E2"/>
    <w:rsid w:val="00BA72D8"/>
    <w:rsid w:val="00BB0181"/>
    <w:rsid w:val="00BB01C3"/>
    <w:rsid w:val="00BB080E"/>
    <w:rsid w:val="00BB13CC"/>
    <w:rsid w:val="00BB1B02"/>
    <w:rsid w:val="00BB24EA"/>
    <w:rsid w:val="00BB2A79"/>
    <w:rsid w:val="00BB305C"/>
    <w:rsid w:val="00BB3499"/>
    <w:rsid w:val="00BB3C1A"/>
    <w:rsid w:val="00BB413E"/>
    <w:rsid w:val="00BB43CE"/>
    <w:rsid w:val="00BB48F0"/>
    <w:rsid w:val="00BB5075"/>
    <w:rsid w:val="00BB5D74"/>
    <w:rsid w:val="00BB63B7"/>
    <w:rsid w:val="00BB64BA"/>
    <w:rsid w:val="00BB6B63"/>
    <w:rsid w:val="00BB715F"/>
    <w:rsid w:val="00BB7AA1"/>
    <w:rsid w:val="00BB7F41"/>
    <w:rsid w:val="00BC0455"/>
    <w:rsid w:val="00BC19FF"/>
    <w:rsid w:val="00BC23DF"/>
    <w:rsid w:val="00BC281A"/>
    <w:rsid w:val="00BC2EA0"/>
    <w:rsid w:val="00BC31AD"/>
    <w:rsid w:val="00BC48DF"/>
    <w:rsid w:val="00BC57EE"/>
    <w:rsid w:val="00BC5B6C"/>
    <w:rsid w:val="00BC6C4B"/>
    <w:rsid w:val="00BC6DD3"/>
    <w:rsid w:val="00BC6FB6"/>
    <w:rsid w:val="00BC7BF4"/>
    <w:rsid w:val="00BC7F43"/>
    <w:rsid w:val="00BD0252"/>
    <w:rsid w:val="00BD02F4"/>
    <w:rsid w:val="00BD1590"/>
    <w:rsid w:val="00BD1B6F"/>
    <w:rsid w:val="00BD1BD5"/>
    <w:rsid w:val="00BD1CED"/>
    <w:rsid w:val="00BD200B"/>
    <w:rsid w:val="00BD21CB"/>
    <w:rsid w:val="00BD2325"/>
    <w:rsid w:val="00BD2515"/>
    <w:rsid w:val="00BD31DE"/>
    <w:rsid w:val="00BD392C"/>
    <w:rsid w:val="00BD3FC0"/>
    <w:rsid w:val="00BD49FA"/>
    <w:rsid w:val="00BD4BC8"/>
    <w:rsid w:val="00BD5288"/>
    <w:rsid w:val="00BD5D53"/>
    <w:rsid w:val="00BD6096"/>
    <w:rsid w:val="00BD6851"/>
    <w:rsid w:val="00BD696D"/>
    <w:rsid w:val="00BD6A1A"/>
    <w:rsid w:val="00BD6E31"/>
    <w:rsid w:val="00BD71B8"/>
    <w:rsid w:val="00BD793F"/>
    <w:rsid w:val="00BD7F0A"/>
    <w:rsid w:val="00BE0085"/>
    <w:rsid w:val="00BE027F"/>
    <w:rsid w:val="00BE0C3A"/>
    <w:rsid w:val="00BE1736"/>
    <w:rsid w:val="00BE1910"/>
    <w:rsid w:val="00BE1FD2"/>
    <w:rsid w:val="00BE203E"/>
    <w:rsid w:val="00BE21F2"/>
    <w:rsid w:val="00BE2696"/>
    <w:rsid w:val="00BE27D2"/>
    <w:rsid w:val="00BE29C7"/>
    <w:rsid w:val="00BE2EF3"/>
    <w:rsid w:val="00BE4523"/>
    <w:rsid w:val="00BE5BA2"/>
    <w:rsid w:val="00BE5E7F"/>
    <w:rsid w:val="00BE5F67"/>
    <w:rsid w:val="00BE5F7D"/>
    <w:rsid w:val="00BE6CD1"/>
    <w:rsid w:val="00BE75F7"/>
    <w:rsid w:val="00BE7AF2"/>
    <w:rsid w:val="00BE7EE6"/>
    <w:rsid w:val="00BF0059"/>
    <w:rsid w:val="00BF0F9C"/>
    <w:rsid w:val="00BF13CC"/>
    <w:rsid w:val="00BF1C42"/>
    <w:rsid w:val="00BF2126"/>
    <w:rsid w:val="00BF2566"/>
    <w:rsid w:val="00BF32F0"/>
    <w:rsid w:val="00BF35EA"/>
    <w:rsid w:val="00BF367C"/>
    <w:rsid w:val="00BF3A41"/>
    <w:rsid w:val="00BF3ECF"/>
    <w:rsid w:val="00BF405A"/>
    <w:rsid w:val="00BF4168"/>
    <w:rsid w:val="00BF41F5"/>
    <w:rsid w:val="00BF43FA"/>
    <w:rsid w:val="00BF52F8"/>
    <w:rsid w:val="00BF55AD"/>
    <w:rsid w:val="00BF5C50"/>
    <w:rsid w:val="00BF5C93"/>
    <w:rsid w:val="00BF656F"/>
    <w:rsid w:val="00BF65D7"/>
    <w:rsid w:val="00BF6719"/>
    <w:rsid w:val="00BF69AC"/>
    <w:rsid w:val="00BF79D9"/>
    <w:rsid w:val="00C009D3"/>
    <w:rsid w:val="00C00DDC"/>
    <w:rsid w:val="00C01032"/>
    <w:rsid w:val="00C0146A"/>
    <w:rsid w:val="00C01698"/>
    <w:rsid w:val="00C01CE0"/>
    <w:rsid w:val="00C0236A"/>
    <w:rsid w:val="00C02BB2"/>
    <w:rsid w:val="00C02FFF"/>
    <w:rsid w:val="00C03991"/>
    <w:rsid w:val="00C03C95"/>
    <w:rsid w:val="00C05BFF"/>
    <w:rsid w:val="00C05C73"/>
    <w:rsid w:val="00C0657F"/>
    <w:rsid w:val="00C065CB"/>
    <w:rsid w:val="00C06D49"/>
    <w:rsid w:val="00C07D93"/>
    <w:rsid w:val="00C10B2C"/>
    <w:rsid w:val="00C10E62"/>
    <w:rsid w:val="00C11D1E"/>
    <w:rsid w:val="00C11EF1"/>
    <w:rsid w:val="00C11F43"/>
    <w:rsid w:val="00C12D51"/>
    <w:rsid w:val="00C12E26"/>
    <w:rsid w:val="00C137E5"/>
    <w:rsid w:val="00C14DDB"/>
    <w:rsid w:val="00C1503B"/>
    <w:rsid w:val="00C15088"/>
    <w:rsid w:val="00C15516"/>
    <w:rsid w:val="00C15905"/>
    <w:rsid w:val="00C17DDA"/>
    <w:rsid w:val="00C20CF3"/>
    <w:rsid w:val="00C20FB0"/>
    <w:rsid w:val="00C212CA"/>
    <w:rsid w:val="00C215B9"/>
    <w:rsid w:val="00C22132"/>
    <w:rsid w:val="00C22373"/>
    <w:rsid w:val="00C22410"/>
    <w:rsid w:val="00C2260C"/>
    <w:rsid w:val="00C22653"/>
    <w:rsid w:val="00C226DB"/>
    <w:rsid w:val="00C22DEF"/>
    <w:rsid w:val="00C22ED3"/>
    <w:rsid w:val="00C236F3"/>
    <w:rsid w:val="00C23980"/>
    <w:rsid w:val="00C23A43"/>
    <w:rsid w:val="00C23EA9"/>
    <w:rsid w:val="00C23F66"/>
    <w:rsid w:val="00C24557"/>
    <w:rsid w:val="00C24CBC"/>
    <w:rsid w:val="00C24D56"/>
    <w:rsid w:val="00C251B0"/>
    <w:rsid w:val="00C2597F"/>
    <w:rsid w:val="00C25DB6"/>
    <w:rsid w:val="00C261E1"/>
    <w:rsid w:val="00C264D2"/>
    <w:rsid w:val="00C26A56"/>
    <w:rsid w:val="00C26AF7"/>
    <w:rsid w:val="00C26D87"/>
    <w:rsid w:val="00C27515"/>
    <w:rsid w:val="00C27713"/>
    <w:rsid w:val="00C27F4D"/>
    <w:rsid w:val="00C27F4F"/>
    <w:rsid w:val="00C31394"/>
    <w:rsid w:val="00C31CB4"/>
    <w:rsid w:val="00C31F48"/>
    <w:rsid w:val="00C3230F"/>
    <w:rsid w:val="00C32517"/>
    <w:rsid w:val="00C32D38"/>
    <w:rsid w:val="00C32DF6"/>
    <w:rsid w:val="00C332A9"/>
    <w:rsid w:val="00C33EBC"/>
    <w:rsid w:val="00C34CA5"/>
    <w:rsid w:val="00C34F02"/>
    <w:rsid w:val="00C3501E"/>
    <w:rsid w:val="00C356DC"/>
    <w:rsid w:val="00C3596E"/>
    <w:rsid w:val="00C35998"/>
    <w:rsid w:val="00C359EC"/>
    <w:rsid w:val="00C35FB3"/>
    <w:rsid w:val="00C362D2"/>
    <w:rsid w:val="00C36488"/>
    <w:rsid w:val="00C364B9"/>
    <w:rsid w:val="00C3695A"/>
    <w:rsid w:val="00C37634"/>
    <w:rsid w:val="00C376C9"/>
    <w:rsid w:val="00C377BF"/>
    <w:rsid w:val="00C37B46"/>
    <w:rsid w:val="00C37C66"/>
    <w:rsid w:val="00C413BB"/>
    <w:rsid w:val="00C41DBA"/>
    <w:rsid w:val="00C41E88"/>
    <w:rsid w:val="00C41F32"/>
    <w:rsid w:val="00C42AAB"/>
    <w:rsid w:val="00C43519"/>
    <w:rsid w:val="00C43AB9"/>
    <w:rsid w:val="00C43BC7"/>
    <w:rsid w:val="00C448EE"/>
    <w:rsid w:val="00C44FA2"/>
    <w:rsid w:val="00C45873"/>
    <w:rsid w:val="00C45AB6"/>
    <w:rsid w:val="00C46688"/>
    <w:rsid w:val="00C46A60"/>
    <w:rsid w:val="00C46D21"/>
    <w:rsid w:val="00C46E41"/>
    <w:rsid w:val="00C502D7"/>
    <w:rsid w:val="00C5042E"/>
    <w:rsid w:val="00C50775"/>
    <w:rsid w:val="00C50BF8"/>
    <w:rsid w:val="00C50CEC"/>
    <w:rsid w:val="00C50E02"/>
    <w:rsid w:val="00C51133"/>
    <w:rsid w:val="00C51452"/>
    <w:rsid w:val="00C51544"/>
    <w:rsid w:val="00C529A8"/>
    <w:rsid w:val="00C52D44"/>
    <w:rsid w:val="00C52DE0"/>
    <w:rsid w:val="00C52F60"/>
    <w:rsid w:val="00C5306F"/>
    <w:rsid w:val="00C53099"/>
    <w:rsid w:val="00C53115"/>
    <w:rsid w:val="00C53169"/>
    <w:rsid w:val="00C534FB"/>
    <w:rsid w:val="00C53734"/>
    <w:rsid w:val="00C53873"/>
    <w:rsid w:val="00C5390B"/>
    <w:rsid w:val="00C54D38"/>
    <w:rsid w:val="00C557F9"/>
    <w:rsid w:val="00C5596C"/>
    <w:rsid w:val="00C55B76"/>
    <w:rsid w:val="00C55C9A"/>
    <w:rsid w:val="00C5603F"/>
    <w:rsid w:val="00C56648"/>
    <w:rsid w:val="00C5671F"/>
    <w:rsid w:val="00C56AF1"/>
    <w:rsid w:val="00C56C59"/>
    <w:rsid w:val="00C56D8A"/>
    <w:rsid w:val="00C5703F"/>
    <w:rsid w:val="00C576FA"/>
    <w:rsid w:val="00C6024A"/>
    <w:rsid w:val="00C6085C"/>
    <w:rsid w:val="00C60DB2"/>
    <w:rsid w:val="00C61205"/>
    <w:rsid w:val="00C6142A"/>
    <w:rsid w:val="00C6295E"/>
    <w:rsid w:val="00C63471"/>
    <w:rsid w:val="00C639B9"/>
    <w:rsid w:val="00C642BE"/>
    <w:rsid w:val="00C64E46"/>
    <w:rsid w:val="00C654D9"/>
    <w:rsid w:val="00C65C22"/>
    <w:rsid w:val="00C66023"/>
    <w:rsid w:val="00C66493"/>
    <w:rsid w:val="00C66CD9"/>
    <w:rsid w:val="00C7084A"/>
    <w:rsid w:val="00C70862"/>
    <w:rsid w:val="00C70A32"/>
    <w:rsid w:val="00C70E9C"/>
    <w:rsid w:val="00C71D81"/>
    <w:rsid w:val="00C71D90"/>
    <w:rsid w:val="00C728A4"/>
    <w:rsid w:val="00C7327D"/>
    <w:rsid w:val="00C739AB"/>
    <w:rsid w:val="00C741B8"/>
    <w:rsid w:val="00C74241"/>
    <w:rsid w:val="00C74336"/>
    <w:rsid w:val="00C744D0"/>
    <w:rsid w:val="00C74A37"/>
    <w:rsid w:val="00C74D90"/>
    <w:rsid w:val="00C76157"/>
    <w:rsid w:val="00C7690C"/>
    <w:rsid w:val="00C769AE"/>
    <w:rsid w:val="00C76DDB"/>
    <w:rsid w:val="00C76E83"/>
    <w:rsid w:val="00C7705F"/>
    <w:rsid w:val="00C77415"/>
    <w:rsid w:val="00C77934"/>
    <w:rsid w:val="00C77C68"/>
    <w:rsid w:val="00C77D5F"/>
    <w:rsid w:val="00C8047C"/>
    <w:rsid w:val="00C80EDA"/>
    <w:rsid w:val="00C810C5"/>
    <w:rsid w:val="00C819FB"/>
    <w:rsid w:val="00C81AAC"/>
    <w:rsid w:val="00C81CA5"/>
    <w:rsid w:val="00C81FED"/>
    <w:rsid w:val="00C831D2"/>
    <w:rsid w:val="00C83282"/>
    <w:rsid w:val="00C8328A"/>
    <w:rsid w:val="00C835E0"/>
    <w:rsid w:val="00C8409F"/>
    <w:rsid w:val="00C844A3"/>
    <w:rsid w:val="00C845A5"/>
    <w:rsid w:val="00C8518B"/>
    <w:rsid w:val="00C85D1F"/>
    <w:rsid w:val="00C85E8D"/>
    <w:rsid w:val="00C86DD1"/>
    <w:rsid w:val="00C86EF4"/>
    <w:rsid w:val="00C8727C"/>
    <w:rsid w:val="00C87313"/>
    <w:rsid w:val="00C876D9"/>
    <w:rsid w:val="00C87AD8"/>
    <w:rsid w:val="00C905A9"/>
    <w:rsid w:val="00C90CC9"/>
    <w:rsid w:val="00C90D1B"/>
    <w:rsid w:val="00C90F17"/>
    <w:rsid w:val="00C9131C"/>
    <w:rsid w:val="00C923F6"/>
    <w:rsid w:val="00C92814"/>
    <w:rsid w:val="00C93BA6"/>
    <w:rsid w:val="00C93D55"/>
    <w:rsid w:val="00C94712"/>
    <w:rsid w:val="00C94C39"/>
    <w:rsid w:val="00C95391"/>
    <w:rsid w:val="00C9639E"/>
    <w:rsid w:val="00C96732"/>
    <w:rsid w:val="00C96CF3"/>
    <w:rsid w:val="00C97051"/>
    <w:rsid w:val="00CA055A"/>
    <w:rsid w:val="00CA08E0"/>
    <w:rsid w:val="00CA0D26"/>
    <w:rsid w:val="00CA120C"/>
    <w:rsid w:val="00CA12FF"/>
    <w:rsid w:val="00CA1A67"/>
    <w:rsid w:val="00CA1D9B"/>
    <w:rsid w:val="00CA1ED8"/>
    <w:rsid w:val="00CA27DD"/>
    <w:rsid w:val="00CA2C41"/>
    <w:rsid w:val="00CA3232"/>
    <w:rsid w:val="00CA4747"/>
    <w:rsid w:val="00CA47B6"/>
    <w:rsid w:val="00CA54A8"/>
    <w:rsid w:val="00CA5A7F"/>
    <w:rsid w:val="00CA5CBB"/>
    <w:rsid w:val="00CA6950"/>
    <w:rsid w:val="00CA70A4"/>
    <w:rsid w:val="00CB0C4B"/>
    <w:rsid w:val="00CB0EBE"/>
    <w:rsid w:val="00CB12ED"/>
    <w:rsid w:val="00CB1667"/>
    <w:rsid w:val="00CB1AA8"/>
    <w:rsid w:val="00CB4B8A"/>
    <w:rsid w:val="00CB4BF1"/>
    <w:rsid w:val="00CB4F5B"/>
    <w:rsid w:val="00CB69B0"/>
    <w:rsid w:val="00CB6A4C"/>
    <w:rsid w:val="00CB71A2"/>
    <w:rsid w:val="00CB74D3"/>
    <w:rsid w:val="00CB764B"/>
    <w:rsid w:val="00CB7741"/>
    <w:rsid w:val="00CC029D"/>
    <w:rsid w:val="00CC13F1"/>
    <w:rsid w:val="00CC1743"/>
    <w:rsid w:val="00CC2155"/>
    <w:rsid w:val="00CC2642"/>
    <w:rsid w:val="00CC36FC"/>
    <w:rsid w:val="00CC37A4"/>
    <w:rsid w:val="00CC3CB0"/>
    <w:rsid w:val="00CC3CF5"/>
    <w:rsid w:val="00CC4067"/>
    <w:rsid w:val="00CC4195"/>
    <w:rsid w:val="00CC4221"/>
    <w:rsid w:val="00CC4BF4"/>
    <w:rsid w:val="00CC50CC"/>
    <w:rsid w:val="00CC583C"/>
    <w:rsid w:val="00CC6041"/>
    <w:rsid w:val="00CC65BD"/>
    <w:rsid w:val="00CC6E9E"/>
    <w:rsid w:val="00CD021C"/>
    <w:rsid w:val="00CD1228"/>
    <w:rsid w:val="00CD12D2"/>
    <w:rsid w:val="00CD1D02"/>
    <w:rsid w:val="00CD1ED2"/>
    <w:rsid w:val="00CD2210"/>
    <w:rsid w:val="00CD2261"/>
    <w:rsid w:val="00CD2395"/>
    <w:rsid w:val="00CD2C26"/>
    <w:rsid w:val="00CD2C4B"/>
    <w:rsid w:val="00CD390B"/>
    <w:rsid w:val="00CD401D"/>
    <w:rsid w:val="00CD417A"/>
    <w:rsid w:val="00CD4B7A"/>
    <w:rsid w:val="00CD53C2"/>
    <w:rsid w:val="00CD54DF"/>
    <w:rsid w:val="00CD5D92"/>
    <w:rsid w:val="00CD604F"/>
    <w:rsid w:val="00CD643D"/>
    <w:rsid w:val="00CD713C"/>
    <w:rsid w:val="00CE1089"/>
    <w:rsid w:val="00CE1597"/>
    <w:rsid w:val="00CE1890"/>
    <w:rsid w:val="00CE1BB9"/>
    <w:rsid w:val="00CE1C3C"/>
    <w:rsid w:val="00CE2045"/>
    <w:rsid w:val="00CE282D"/>
    <w:rsid w:val="00CE2B85"/>
    <w:rsid w:val="00CE2D29"/>
    <w:rsid w:val="00CE33B9"/>
    <w:rsid w:val="00CE3588"/>
    <w:rsid w:val="00CE4614"/>
    <w:rsid w:val="00CE496E"/>
    <w:rsid w:val="00CE5B1D"/>
    <w:rsid w:val="00CE5F60"/>
    <w:rsid w:val="00CE64BA"/>
    <w:rsid w:val="00CE69EA"/>
    <w:rsid w:val="00CF01D1"/>
    <w:rsid w:val="00CF03ED"/>
    <w:rsid w:val="00CF09EE"/>
    <w:rsid w:val="00CF13E3"/>
    <w:rsid w:val="00CF1E8A"/>
    <w:rsid w:val="00CF4578"/>
    <w:rsid w:val="00CF46FF"/>
    <w:rsid w:val="00CF485B"/>
    <w:rsid w:val="00CF485C"/>
    <w:rsid w:val="00CF4B7D"/>
    <w:rsid w:val="00CF6739"/>
    <w:rsid w:val="00CF7757"/>
    <w:rsid w:val="00D002B4"/>
    <w:rsid w:val="00D0061C"/>
    <w:rsid w:val="00D01A08"/>
    <w:rsid w:val="00D01A14"/>
    <w:rsid w:val="00D01D46"/>
    <w:rsid w:val="00D01FDF"/>
    <w:rsid w:val="00D023C8"/>
    <w:rsid w:val="00D02C59"/>
    <w:rsid w:val="00D034BF"/>
    <w:rsid w:val="00D037F7"/>
    <w:rsid w:val="00D03A45"/>
    <w:rsid w:val="00D03DCA"/>
    <w:rsid w:val="00D040DD"/>
    <w:rsid w:val="00D04413"/>
    <w:rsid w:val="00D04F1E"/>
    <w:rsid w:val="00D076C5"/>
    <w:rsid w:val="00D07810"/>
    <w:rsid w:val="00D1068C"/>
    <w:rsid w:val="00D11011"/>
    <w:rsid w:val="00D12133"/>
    <w:rsid w:val="00D12302"/>
    <w:rsid w:val="00D13439"/>
    <w:rsid w:val="00D13689"/>
    <w:rsid w:val="00D139A1"/>
    <w:rsid w:val="00D143D9"/>
    <w:rsid w:val="00D1495B"/>
    <w:rsid w:val="00D14CA2"/>
    <w:rsid w:val="00D14D78"/>
    <w:rsid w:val="00D14EFC"/>
    <w:rsid w:val="00D15E2F"/>
    <w:rsid w:val="00D15F34"/>
    <w:rsid w:val="00D173E3"/>
    <w:rsid w:val="00D177A8"/>
    <w:rsid w:val="00D20C44"/>
    <w:rsid w:val="00D20D43"/>
    <w:rsid w:val="00D20FB4"/>
    <w:rsid w:val="00D20FDD"/>
    <w:rsid w:val="00D217CC"/>
    <w:rsid w:val="00D21A37"/>
    <w:rsid w:val="00D224BD"/>
    <w:rsid w:val="00D23140"/>
    <w:rsid w:val="00D23216"/>
    <w:rsid w:val="00D23B10"/>
    <w:rsid w:val="00D23F93"/>
    <w:rsid w:val="00D23FAE"/>
    <w:rsid w:val="00D24206"/>
    <w:rsid w:val="00D247C2"/>
    <w:rsid w:val="00D24F95"/>
    <w:rsid w:val="00D24FFB"/>
    <w:rsid w:val="00D255B9"/>
    <w:rsid w:val="00D25813"/>
    <w:rsid w:val="00D261A6"/>
    <w:rsid w:val="00D26664"/>
    <w:rsid w:val="00D273E5"/>
    <w:rsid w:val="00D276B6"/>
    <w:rsid w:val="00D304B7"/>
    <w:rsid w:val="00D309C3"/>
    <w:rsid w:val="00D30D5B"/>
    <w:rsid w:val="00D317F8"/>
    <w:rsid w:val="00D320AD"/>
    <w:rsid w:val="00D32433"/>
    <w:rsid w:val="00D3253F"/>
    <w:rsid w:val="00D32A0E"/>
    <w:rsid w:val="00D32A4F"/>
    <w:rsid w:val="00D32EFB"/>
    <w:rsid w:val="00D32FE0"/>
    <w:rsid w:val="00D33831"/>
    <w:rsid w:val="00D33C1A"/>
    <w:rsid w:val="00D34C03"/>
    <w:rsid w:val="00D35447"/>
    <w:rsid w:val="00D3583A"/>
    <w:rsid w:val="00D35BF5"/>
    <w:rsid w:val="00D37201"/>
    <w:rsid w:val="00D402FA"/>
    <w:rsid w:val="00D40339"/>
    <w:rsid w:val="00D41338"/>
    <w:rsid w:val="00D4137A"/>
    <w:rsid w:val="00D413A1"/>
    <w:rsid w:val="00D4191A"/>
    <w:rsid w:val="00D42659"/>
    <w:rsid w:val="00D42AD2"/>
    <w:rsid w:val="00D42D78"/>
    <w:rsid w:val="00D431CC"/>
    <w:rsid w:val="00D435B7"/>
    <w:rsid w:val="00D43D36"/>
    <w:rsid w:val="00D4405C"/>
    <w:rsid w:val="00D44672"/>
    <w:rsid w:val="00D4497A"/>
    <w:rsid w:val="00D45287"/>
    <w:rsid w:val="00D4578E"/>
    <w:rsid w:val="00D45AC6"/>
    <w:rsid w:val="00D45C8C"/>
    <w:rsid w:val="00D462D6"/>
    <w:rsid w:val="00D4683E"/>
    <w:rsid w:val="00D4744A"/>
    <w:rsid w:val="00D50205"/>
    <w:rsid w:val="00D50468"/>
    <w:rsid w:val="00D50584"/>
    <w:rsid w:val="00D508D0"/>
    <w:rsid w:val="00D50BB2"/>
    <w:rsid w:val="00D50D58"/>
    <w:rsid w:val="00D5162F"/>
    <w:rsid w:val="00D51843"/>
    <w:rsid w:val="00D51B12"/>
    <w:rsid w:val="00D51CC0"/>
    <w:rsid w:val="00D51F65"/>
    <w:rsid w:val="00D5202C"/>
    <w:rsid w:val="00D536E9"/>
    <w:rsid w:val="00D53748"/>
    <w:rsid w:val="00D5428E"/>
    <w:rsid w:val="00D543AB"/>
    <w:rsid w:val="00D549A5"/>
    <w:rsid w:val="00D54B06"/>
    <w:rsid w:val="00D54BC3"/>
    <w:rsid w:val="00D54E14"/>
    <w:rsid w:val="00D5575C"/>
    <w:rsid w:val="00D55944"/>
    <w:rsid w:val="00D55A03"/>
    <w:rsid w:val="00D55A51"/>
    <w:rsid w:val="00D562BE"/>
    <w:rsid w:val="00D562BF"/>
    <w:rsid w:val="00D5682C"/>
    <w:rsid w:val="00D56B88"/>
    <w:rsid w:val="00D5744F"/>
    <w:rsid w:val="00D5761C"/>
    <w:rsid w:val="00D579F4"/>
    <w:rsid w:val="00D57A33"/>
    <w:rsid w:val="00D57E75"/>
    <w:rsid w:val="00D57F8E"/>
    <w:rsid w:val="00D60BBF"/>
    <w:rsid w:val="00D60C0C"/>
    <w:rsid w:val="00D6112D"/>
    <w:rsid w:val="00D61B8A"/>
    <w:rsid w:val="00D61BBB"/>
    <w:rsid w:val="00D62077"/>
    <w:rsid w:val="00D626B0"/>
    <w:rsid w:val="00D6288B"/>
    <w:rsid w:val="00D651A2"/>
    <w:rsid w:val="00D65F37"/>
    <w:rsid w:val="00D6644F"/>
    <w:rsid w:val="00D66D8F"/>
    <w:rsid w:val="00D6703D"/>
    <w:rsid w:val="00D700FF"/>
    <w:rsid w:val="00D70ECC"/>
    <w:rsid w:val="00D7109A"/>
    <w:rsid w:val="00D7132A"/>
    <w:rsid w:val="00D7150A"/>
    <w:rsid w:val="00D725E2"/>
    <w:rsid w:val="00D72781"/>
    <w:rsid w:val="00D73363"/>
    <w:rsid w:val="00D73D5D"/>
    <w:rsid w:val="00D74022"/>
    <w:rsid w:val="00D7551E"/>
    <w:rsid w:val="00D75682"/>
    <w:rsid w:val="00D75FF1"/>
    <w:rsid w:val="00D762E3"/>
    <w:rsid w:val="00D77F3E"/>
    <w:rsid w:val="00D81C22"/>
    <w:rsid w:val="00D81EEE"/>
    <w:rsid w:val="00D8208B"/>
    <w:rsid w:val="00D82167"/>
    <w:rsid w:val="00D823BD"/>
    <w:rsid w:val="00D837BF"/>
    <w:rsid w:val="00D83CA5"/>
    <w:rsid w:val="00D84B3B"/>
    <w:rsid w:val="00D85A4A"/>
    <w:rsid w:val="00D85E7F"/>
    <w:rsid w:val="00D86404"/>
    <w:rsid w:val="00D87077"/>
    <w:rsid w:val="00D87107"/>
    <w:rsid w:val="00D87634"/>
    <w:rsid w:val="00D87B32"/>
    <w:rsid w:val="00D87C12"/>
    <w:rsid w:val="00D904E7"/>
    <w:rsid w:val="00D906BE"/>
    <w:rsid w:val="00D906DF"/>
    <w:rsid w:val="00D9142C"/>
    <w:rsid w:val="00D91955"/>
    <w:rsid w:val="00D92290"/>
    <w:rsid w:val="00D9339D"/>
    <w:rsid w:val="00D93760"/>
    <w:rsid w:val="00D93B3A"/>
    <w:rsid w:val="00D946FE"/>
    <w:rsid w:val="00D94703"/>
    <w:rsid w:val="00D94769"/>
    <w:rsid w:val="00D94A13"/>
    <w:rsid w:val="00D94CC1"/>
    <w:rsid w:val="00D94EF4"/>
    <w:rsid w:val="00D95869"/>
    <w:rsid w:val="00D95A02"/>
    <w:rsid w:val="00D95BFE"/>
    <w:rsid w:val="00D95DC3"/>
    <w:rsid w:val="00D96086"/>
    <w:rsid w:val="00D96357"/>
    <w:rsid w:val="00D968AD"/>
    <w:rsid w:val="00D96FE6"/>
    <w:rsid w:val="00DA0B4E"/>
    <w:rsid w:val="00DA0DAF"/>
    <w:rsid w:val="00DA1AB1"/>
    <w:rsid w:val="00DA31AD"/>
    <w:rsid w:val="00DA34B4"/>
    <w:rsid w:val="00DA3D52"/>
    <w:rsid w:val="00DA4891"/>
    <w:rsid w:val="00DA4A24"/>
    <w:rsid w:val="00DA5E83"/>
    <w:rsid w:val="00DA6853"/>
    <w:rsid w:val="00DA6E4F"/>
    <w:rsid w:val="00DA77C6"/>
    <w:rsid w:val="00DB0341"/>
    <w:rsid w:val="00DB064D"/>
    <w:rsid w:val="00DB0A0C"/>
    <w:rsid w:val="00DB0E89"/>
    <w:rsid w:val="00DB1107"/>
    <w:rsid w:val="00DB1553"/>
    <w:rsid w:val="00DB183F"/>
    <w:rsid w:val="00DB1E6C"/>
    <w:rsid w:val="00DB2564"/>
    <w:rsid w:val="00DB27CD"/>
    <w:rsid w:val="00DB3059"/>
    <w:rsid w:val="00DB3749"/>
    <w:rsid w:val="00DB3859"/>
    <w:rsid w:val="00DB3B88"/>
    <w:rsid w:val="00DB3BFD"/>
    <w:rsid w:val="00DB3EEC"/>
    <w:rsid w:val="00DB4486"/>
    <w:rsid w:val="00DB4AC4"/>
    <w:rsid w:val="00DB4F9F"/>
    <w:rsid w:val="00DB50C7"/>
    <w:rsid w:val="00DB536F"/>
    <w:rsid w:val="00DB53F2"/>
    <w:rsid w:val="00DB5A80"/>
    <w:rsid w:val="00DB641F"/>
    <w:rsid w:val="00DB678B"/>
    <w:rsid w:val="00DB735A"/>
    <w:rsid w:val="00DB750C"/>
    <w:rsid w:val="00DB7C79"/>
    <w:rsid w:val="00DC0348"/>
    <w:rsid w:val="00DC0569"/>
    <w:rsid w:val="00DC05B0"/>
    <w:rsid w:val="00DC080D"/>
    <w:rsid w:val="00DC0A7B"/>
    <w:rsid w:val="00DC0FBF"/>
    <w:rsid w:val="00DC1354"/>
    <w:rsid w:val="00DC1712"/>
    <w:rsid w:val="00DC1DA4"/>
    <w:rsid w:val="00DC3674"/>
    <w:rsid w:val="00DC38D2"/>
    <w:rsid w:val="00DC3E26"/>
    <w:rsid w:val="00DC3FE0"/>
    <w:rsid w:val="00DC4020"/>
    <w:rsid w:val="00DC405D"/>
    <w:rsid w:val="00DC4114"/>
    <w:rsid w:val="00DC41BA"/>
    <w:rsid w:val="00DC4497"/>
    <w:rsid w:val="00DC44B8"/>
    <w:rsid w:val="00DC4776"/>
    <w:rsid w:val="00DD0040"/>
    <w:rsid w:val="00DD0451"/>
    <w:rsid w:val="00DD0ED0"/>
    <w:rsid w:val="00DD1825"/>
    <w:rsid w:val="00DD190C"/>
    <w:rsid w:val="00DD2580"/>
    <w:rsid w:val="00DD2FF4"/>
    <w:rsid w:val="00DD346F"/>
    <w:rsid w:val="00DD3EDD"/>
    <w:rsid w:val="00DD3FA6"/>
    <w:rsid w:val="00DD402B"/>
    <w:rsid w:val="00DD4C39"/>
    <w:rsid w:val="00DD4D74"/>
    <w:rsid w:val="00DD538F"/>
    <w:rsid w:val="00DD5CB9"/>
    <w:rsid w:val="00DD6319"/>
    <w:rsid w:val="00DD6CC5"/>
    <w:rsid w:val="00DD6D1F"/>
    <w:rsid w:val="00DD71BE"/>
    <w:rsid w:val="00DD7C8E"/>
    <w:rsid w:val="00DE0D20"/>
    <w:rsid w:val="00DE1409"/>
    <w:rsid w:val="00DE1524"/>
    <w:rsid w:val="00DE191C"/>
    <w:rsid w:val="00DE22DE"/>
    <w:rsid w:val="00DE28E8"/>
    <w:rsid w:val="00DE3077"/>
    <w:rsid w:val="00DE32D7"/>
    <w:rsid w:val="00DE374D"/>
    <w:rsid w:val="00DE39EE"/>
    <w:rsid w:val="00DE3CB1"/>
    <w:rsid w:val="00DE3E20"/>
    <w:rsid w:val="00DE4159"/>
    <w:rsid w:val="00DE43F0"/>
    <w:rsid w:val="00DE5958"/>
    <w:rsid w:val="00DE60D9"/>
    <w:rsid w:val="00DE654B"/>
    <w:rsid w:val="00DE6E48"/>
    <w:rsid w:val="00DE722F"/>
    <w:rsid w:val="00DE7A47"/>
    <w:rsid w:val="00DF0103"/>
    <w:rsid w:val="00DF09CA"/>
    <w:rsid w:val="00DF0F92"/>
    <w:rsid w:val="00DF1350"/>
    <w:rsid w:val="00DF1D8F"/>
    <w:rsid w:val="00DF20AC"/>
    <w:rsid w:val="00DF27EC"/>
    <w:rsid w:val="00DF2961"/>
    <w:rsid w:val="00DF2C5B"/>
    <w:rsid w:val="00DF3184"/>
    <w:rsid w:val="00DF4527"/>
    <w:rsid w:val="00DF4539"/>
    <w:rsid w:val="00DF481D"/>
    <w:rsid w:val="00DF4CCE"/>
    <w:rsid w:val="00DF53DE"/>
    <w:rsid w:val="00DF5710"/>
    <w:rsid w:val="00DF5B1B"/>
    <w:rsid w:val="00DF5B74"/>
    <w:rsid w:val="00DF61D4"/>
    <w:rsid w:val="00DF6284"/>
    <w:rsid w:val="00DF643B"/>
    <w:rsid w:val="00DF65A8"/>
    <w:rsid w:val="00DF65E4"/>
    <w:rsid w:val="00DF6CD7"/>
    <w:rsid w:val="00DF733E"/>
    <w:rsid w:val="00DF75B7"/>
    <w:rsid w:val="00DF77F1"/>
    <w:rsid w:val="00E00003"/>
    <w:rsid w:val="00E00073"/>
    <w:rsid w:val="00E0054C"/>
    <w:rsid w:val="00E008DD"/>
    <w:rsid w:val="00E00A7F"/>
    <w:rsid w:val="00E0102A"/>
    <w:rsid w:val="00E01507"/>
    <w:rsid w:val="00E017AE"/>
    <w:rsid w:val="00E02568"/>
    <w:rsid w:val="00E0306C"/>
    <w:rsid w:val="00E036F5"/>
    <w:rsid w:val="00E0373E"/>
    <w:rsid w:val="00E039B7"/>
    <w:rsid w:val="00E043DC"/>
    <w:rsid w:val="00E05ABD"/>
    <w:rsid w:val="00E05B28"/>
    <w:rsid w:val="00E05F2F"/>
    <w:rsid w:val="00E068CC"/>
    <w:rsid w:val="00E11E6E"/>
    <w:rsid w:val="00E12855"/>
    <w:rsid w:val="00E12954"/>
    <w:rsid w:val="00E13305"/>
    <w:rsid w:val="00E154CB"/>
    <w:rsid w:val="00E15544"/>
    <w:rsid w:val="00E155EA"/>
    <w:rsid w:val="00E15A1F"/>
    <w:rsid w:val="00E15F8E"/>
    <w:rsid w:val="00E1655D"/>
    <w:rsid w:val="00E1658C"/>
    <w:rsid w:val="00E17CE2"/>
    <w:rsid w:val="00E200CC"/>
    <w:rsid w:val="00E20763"/>
    <w:rsid w:val="00E216CA"/>
    <w:rsid w:val="00E216CF"/>
    <w:rsid w:val="00E21A4E"/>
    <w:rsid w:val="00E21C4E"/>
    <w:rsid w:val="00E21C9A"/>
    <w:rsid w:val="00E222EB"/>
    <w:rsid w:val="00E225CF"/>
    <w:rsid w:val="00E22D40"/>
    <w:rsid w:val="00E230D4"/>
    <w:rsid w:val="00E23BA7"/>
    <w:rsid w:val="00E24069"/>
    <w:rsid w:val="00E250DA"/>
    <w:rsid w:val="00E26019"/>
    <w:rsid w:val="00E26700"/>
    <w:rsid w:val="00E27A4F"/>
    <w:rsid w:val="00E3248F"/>
    <w:rsid w:val="00E32849"/>
    <w:rsid w:val="00E32A79"/>
    <w:rsid w:val="00E33467"/>
    <w:rsid w:val="00E334A9"/>
    <w:rsid w:val="00E3386B"/>
    <w:rsid w:val="00E33921"/>
    <w:rsid w:val="00E33E72"/>
    <w:rsid w:val="00E34652"/>
    <w:rsid w:val="00E34A17"/>
    <w:rsid w:val="00E34ED3"/>
    <w:rsid w:val="00E3564A"/>
    <w:rsid w:val="00E35C95"/>
    <w:rsid w:val="00E371B1"/>
    <w:rsid w:val="00E3721C"/>
    <w:rsid w:val="00E37505"/>
    <w:rsid w:val="00E37934"/>
    <w:rsid w:val="00E3796E"/>
    <w:rsid w:val="00E37EF5"/>
    <w:rsid w:val="00E40AEA"/>
    <w:rsid w:val="00E40FA5"/>
    <w:rsid w:val="00E41BAD"/>
    <w:rsid w:val="00E41FDD"/>
    <w:rsid w:val="00E43AF5"/>
    <w:rsid w:val="00E43D85"/>
    <w:rsid w:val="00E43F7B"/>
    <w:rsid w:val="00E44C09"/>
    <w:rsid w:val="00E45628"/>
    <w:rsid w:val="00E45A24"/>
    <w:rsid w:val="00E4646A"/>
    <w:rsid w:val="00E46BC5"/>
    <w:rsid w:val="00E47C5B"/>
    <w:rsid w:val="00E47D67"/>
    <w:rsid w:val="00E50CC7"/>
    <w:rsid w:val="00E50D1E"/>
    <w:rsid w:val="00E51289"/>
    <w:rsid w:val="00E5247B"/>
    <w:rsid w:val="00E54472"/>
    <w:rsid w:val="00E55148"/>
    <w:rsid w:val="00E55705"/>
    <w:rsid w:val="00E56460"/>
    <w:rsid w:val="00E56D9F"/>
    <w:rsid w:val="00E56E9C"/>
    <w:rsid w:val="00E576A5"/>
    <w:rsid w:val="00E57A3D"/>
    <w:rsid w:val="00E57E96"/>
    <w:rsid w:val="00E6094F"/>
    <w:rsid w:val="00E60C67"/>
    <w:rsid w:val="00E61354"/>
    <w:rsid w:val="00E623F2"/>
    <w:rsid w:val="00E6257C"/>
    <w:rsid w:val="00E62587"/>
    <w:rsid w:val="00E629D0"/>
    <w:rsid w:val="00E63245"/>
    <w:rsid w:val="00E63922"/>
    <w:rsid w:val="00E64011"/>
    <w:rsid w:val="00E6438E"/>
    <w:rsid w:val="00E64D9B"/>
    <w:rsid w:val="00E64EA2"/>
    <w:rsid w:val="00E6551F"/>
    <w:rsid w:val="00E6558A"/>
    <w:rsid w:val="00E65C13"/>
    <w:rsid w:val="00E66D42"/>
    <w:rsid w:val="00E66EA0"/>
    <w:rsid w:val="00E66F40"/>
    <w:rsid w:val="00E674D5"/>
    <w:rsid w:val="00E67DC2"/>
    <w:rsid w:val="00E70043"/>
    <w:rsid w:val="00E70785"/>
    <w:rsid w:val="00E7079A"/>
    <w:rsid w:val="00E70AB5"/>
    <w:rsid w:val="00E71290"/>
    <w:rsid w:val="00E713B5"/>
    <w:rsid w:val="00E71703"/>
    <w:rsid w:val="00E72356"/>
    <w:rsid w:val="00E72B46"/>
    <w:rsid w:val="00E73999"/>
    <w:rsid w:val="00E739AE"/>
    <w:rsid w:val="00E73A9B"/>
    <w:rsid w:val="00E73C46"/>
    <w:rsid w:val="00E73F9A"/>
    <w:rsid w:val="00E74181"/>
    <w:rsid w:val="00E7430F"/>
    <w:rsid w:val="00E74668"/>
    <w:rsid w:val="00E75523"/>
    <w:rsid w:val="00E75855"/>
    <w:rsid w:val="00E75B0A"/>
    <w:rsid w:val="00E7647C"/>
    <w:rsid w:val="00E77340"/>
    <w:rsid w:val="00E77692"/>
    <w:rsid w:val="00E80A3B"/>
    <w:rsid w:val="00E81BF7"/>
    <w:rsid w:val="00E81FC1"/>
    <w:rsid w:val="00E820C1"/>
    <w:rsid w:val="00E828B1"/>
    <w:rsid w:val="00E83DAF"/>
    <w:rsid w:val="00E841BB"/>
    <w:rsid w:val="00E85754"/>
    <w:rsid w:val="00E85FC3"/>
    <w:rsid w:val="00E86FD3"/>
    <w:rsid w:val="00E87B47"/>
    <w:rsid w:val="00E87E1C"/>
    <w:rsid w:val="00E87F75"/>
    <w:rsid w:val="00E90918"/>
    <w:rsid w:val="00E909AE"/>
    <w:rsid w:val="00E90B4B"/>
    <w:rsid w:val="00E90CA6"/>
    <w:rsid w:val="00E91816"/>
    <w:rsid w:val="00E91960"/>
    <w:rsid w:val="00E92F23"/>
    <w:rsid w:val="00E92F85"/>
    <w:rsid w:val="00E92FE1"/>
    <w:rsid w:val="00E93C81"/>
    <w:rsid w:val="00E94243"/>
    <w:rsid w:val="00E94752"/>
    <w:rsid w:val="00E9566F"/>
    <w:rsid w:val="00E9578B"/>
    <w:rsid w:val="00E95C7D"/>
    <w:rsid w:val="00E9626B"/>
    <w:rsid w:val="00E96A00"/>
    <w:rsid w:val="00E973ED"/>
    <w:rsid w:val="00EA094D"/>
    <w:rsid w:val="00EA0B7E"/>
    <w:rsid w:val="00EA0B9A"/>
    <w:rsid w:val="00EA0DC1"/>
    <w:rsid w:val="00EA0FFD"/>
    <w:rsid w:val="00EA1166"/>
    <w:rsid w:val="00EA13BA"/>
    <w:rsid w:val="00EA1CFA"/>
    <w:rsid w:val="00EA2AE0"/>
    <w:rsid w:val="00EA2BBA"/>
    <w:rsid w:val="00EA3322"/>
    <w:rsid w:val="00EA4690"/>
    <w:rsid w:val="00EA4BD3"/>
    <w:rsid w:val="00EA4CAA"/>
    <w:rsid w:val="00EA6134"/>
    <w:rsid w:val="00EA6798"/>
    <w:rsid w:val="00EA6A9C"/>
    <w:rsid w:val="00EA6E8C"/>
    <w:rsid w:val="00EA6EA2"/>
    <w:rsid w:val="00EA714E"/>
    <w:rsid w:val="00EA7EA3"/>
    <w:rsid w:val="00EB0687"/>
    <w:rsid w:val="00EB0D76"/>
    <w:rsid w:val="00EB1663"/>
    <w:rsid w:val="00EB3229"/>
    <w:rsid w:val="00EB3BF2"/>
    <w:rsid w:val="00EB4926"/>
    <w:rsid w:val="00EB4ABC"/>
    <w:rsid w:val="00EB4C37"/>
    <w:rsid w:val="00EB5470"/>
    <w:rsid w:val="00EB5535"/>
    <w:rsid w:val="00EB5C55"/>
    <w:rsid w:val="00EB5CBA"/>
    <w:rsid w:val="00EB7344"/>
    <w:rsid w:val="00EB7B6E"/>
    <w:rsid w:val="00EB7D7C"/>
    <w:rsid w:val="00EC08E1"/>
    <w:rsid w:val="00EC0BEE"/>
    <w:rsid w:val="00EC147E"/>
    <w:rsid w:val="00EC171F"/>
    <w:rsid w:val="00EC1B1D"/>
    <w:rsid w:val="00EC2AD7"/>
    <w:rsid w:val="00EC2CC8"/>
    <w:rsid w:val="00EC5244"/>
    <w:rsid w:val="00EC5404"/>
    <w:rsid w:val="00EC57C6"/>
    <w:rsid w:val="00EC5953"/>
    <w:rsid w:val="00EC5A63"/>
    <w:rsid w:val="00EC6189"/>
    <w:rsid w:val="00EC68BD"/>
    <w:rsid w:val="00EC69E2"/>
    <w:rsid w:val="00EC715C"/>
    <w:rsid w:val="00EC717B"/>
    <w:rsid w:val="00EC72FC"/>
    <w:rsid w:val="00ED00D8"/>
    <w:rsid w:val="00ED102B"/>
    <w:rsid w:val="00ED15E3"/>
    <w:rsid w:val="00ED1DEF"/>
    <w:rsid w:val="00ED22BF"/>
    <w:rsid w:val="00ED2559"/>
    <w:rsid w:val="00ED2B95"/>
    <w:rsid w:val="00ED2BAE"/>
    <w:rsid w:val="00ED2D22"/>
    <w:rsid w:val="00ED31FA"/>
    <w:rsid w:val="00ED372A"/>
    <w:rsid w:val="00ED4A5D"/>
    <w:rsid w:val="00ED56BF"/>
    <w:rsid w:val="00ED5D9B"/>
    <w:rsid w:val="00ED69D2"/>
    <w:rsid w:val="00ED6EEF"/>
    <w:rsid w:val="00ED6F6C"/>
    <w:rsid w:val="00ED7396"/>
    <w:rsid w:val="00ED75A5"/>
    <w:rsid w:val="00ED776A"/>
    <w:rsid w:val="00ED77FE"/>
    <w:rsid w:val="00ED7EC8"/>
    <w:rsid w:val="00EE0361"/>
    <w:rsid w:val="00EE0898"/>
    <w:rsid w:val="00EE092C"/>
    <w:rsid w:val="00EE0C53"/>
    <w:rsid w:val="00EE0C96"/>
    <w:rsid w:val="00EE0F70"/>
    <w:rsid w:val="00EE102A"/>
    <w:rsid w:val="00EE10F9"/>
    <w:rsid w:val="00EE19F7"/>
    <w:rsid w:val="00EE262F"/>
    <w:rsid w:val="00EE27F4"/>
    <w:rsid w:val="00EE283B"/>
    <w:rsid w:val="00EE2938"/>
    <w:rsid w:val="00EE2A2F"/>
    <w:rsid w:val="00EE2ECF"/>
    <w:rsid w:val="00EE33CD"/>
    <w:rsid w:val="00EE36E1"/>
    <w:rsid w:val="00EE4447"/>
    <w:rsid w:val="00EE473D"/>
    <w:rsid w:val="00EE4789"/>
    <w:rsid w:val="00EE4A1F"/>
    <w:rsid w:val="00EE5F6E"/>
    <w:rsid w:val="00EE77FD"/>
    <w:rsid w:val="00EE7A21"/>
    <w:rsid w:val="00EE7E31"/>
    <w:rsid w:val="00EF0196"/>
    <w:rsid w:val="00EF04D5"/>
    <w:rsid w:val="00EF098A"/>
    <w:rsid w:val="00EF1740"/>
    <w:rsid w:val="00EF3A39"/>
    <w:rsid w:val="00EF3A7D"/>
    <w:rsid w:val="00EF3BC2"/>
    <w:rsid w:val="00EF4673"/>
    <w:rsid w:val="00EF5170"/>
    <w:rsid w:val="00EF5220"/>
    <w:rsid w:val="00EF530C"/>
    <w:rsid w:val="00EF557C"/>
    <w:rsid w:val="00EF569B"/>
    <w:rsid w:val="00EF5BA6"/>
    <w:rsid w:val="00EF6240"/>
    <w:rsid w:val="00EF6B52"/>
    <w:rsid w:val="00EF7A3F"/>
    <w:rsid w:val="00F0014B"/>
    <w:rsid w:val="00F00192"/>
    <w:rsid w:val="00F0024D"/>
    <w:rsid w:val="00F00BE6"/>
    <w:rsid w:val="00F00E4B"/>
    <w:rsid w:val="00F00FE1"/>
    <w:rsid w:val="00F01D82"/>
    <w:rsid w:val="00F022AC"/>
    <w:rsid w:val="00F0252A"/>
    <w:rsid w:val="00F02C4B"/>
    <w:rsid w:val="00F0351D"/>
    <w:rsid w:val="00F03CE9"/>
    <w:rsid w:val="00F0543B"/>
    <w:rsid w:val="00F05929"/>
    <w:rsid w:val="00F06727"/>
    <w:rsid w:val="00F06A62"/>
    <w:rsid w:val="00F07229"/>
    <w:rsid w:val="00F07A9D"/>
    <w:rsid w:val="00F1088F"/>
    <w:rsid w:val="00F10AAD"/>
    <w:rsid w:val="00F11D92"/>
    <w:rsid w:val="00F121C5"/>
    <w:rsid w:val="00F124BF"/>
    <w:rsid w:val="00F12749"/>
    <w:rsid w:val="00F129B3"/>
    <w:rsid w:val="00F13253"/>
    <w:rsid w:val="00F138AC"/>
    <w:rsid w:val="00F139B2"/>
    <w:rsid w:val="00F14071"/>
    <w:rsid w:val="00F14283"/>
    <w:rsid w:val="00F147E6"/>
    <w:rsid w:val="00F150A5"/>
    <w:rsid w:val="00F1560C"/>
    <w:rsid w:val="00F15B4A"/>
    <w:rsid w:val="00F1657C"/>
    <w:rsid w:val="00F16730"/>
    <w:rsid w:val="00F16A4D"/>
    <w:rsid w:val="00F17339"/>
    <w:rsid w:val="00F17A9D"/>
    <w:rsid w:val="00F17DF2"/>
    <w:rsid w:val="00F2147F"/>
    <w:rsid w:val="00F21D65"/>
    <w:rsid w:val="00F224A2"/>
    <w:rsid w:val="00F22A06"/>
    <w:rsid w:val="00F237A0"/>
    <w:rsid w:val="00F23DD6"/>
    <w:rsid w:val="00F24F58"/>
    <w:rsid w:val="00F25426"/>
    <w:rsid w:val="00F25CA5"/>
    <w:rsid w:val="00F25DBE"/>
    <w:rsid w:val="00F25E07"/>
    <w:rsid w:val="00F266BC"/>
    <w:rsid w:val="00F26E8C"/>
    <w:rsid w:val="00F26F48"/>
    <w:rsid w:val="00F26F69"/>
    <w:rsid w:val="00F2741D"/>
    <w:rsid w:val="00F30162"/>
    <w:rsid w:val="00F30F2F"/>
    <w:rsid w:val="00F3108C"/>
    <w:rsid w:val="00F31115"/>
    <w:rsid w:val="00F313A9"/>
    <w:rsid w:val="00F31525"/>
    <w:rsid w:val="00F32334"/>
    <w:rsid w:val="00F3286C"/>
    <w:rsid w:val="00F32BA4"/>
    <w:rsid w:val="00F32F81"/>
    <w:rsid w:val="00F330FC"/>
    <w:rsid w:val="00F338B4"/>
    <w:rsid w:val="00F34395"/>
    <w:rsid w:val="00F34475"/>
    <w:rsid w:val="00F34BC2"/>
    <w:rsid w:val="00F352E8"/>
    <w:rsid w:val="00F3692C"/>
    <w:rsid w:val="00F369C1"/>
    <w:rsid w:val="00F36CF9"/>
    <w:rsid w:val="00F37162"/>
    <w:rsid w:val="00F37AC2"/>
    <w:rsid w:val="00F37EB4"/>
    <w:rsid w:val="00F3A41D"/>
    <w:rsid w:val="00F401A5"/>
    <w:rsid w:val="00F420FC"/>
    <w:rsid w:val="00F42240"/>
    <w:rsid w:val="00F42858"/>
    <w:rsid w:val="00F42DB1"/>
    <w:rsid w:val="00F435C2"/>
    <w:rsid w:val="00F43B5C"/>
    <w:rsid w:val="00F44286"/>
    <w:rsid w:val="00F448B7"/>
    <w:rsid w:val="00F448EC"/>
    <w:rsid w:val="00F453B9"/>
    <w:rsid w:val="00F453DD"/>
    <w:rsid w:val="00F454ED"/>
    <w:rsid w:val="00F45558"/>
    <w:rsid w:val="00F4587F"/>
    <w:rsid w:val="00F46573"/>
    <w:rsid w:val="00F47334"/>
    <w:rsid w:val="00F50085"/>
    <w:rsid w:val="00F51461"/>
    <w:rsid w:val="00F516A7"/>
    <w:rsid w:val="00F51723"/>
    <w:rsid w:val="00F52674"/>
    <w:rsid w:val="00F52A54"/>
    <w:rsid w:val="00F52C78"/>
    <w:rsid w:val="00F5304D"/>
    <w:rsid w:val="00F539DD"/>
    <w:rsid w:val="00F5487B"/>
    <w:rsid w:val="00F54991"/>
    <w:rsid w:val="00F55BA6"/>
    <w:rsid w:val="00F56049"/>
    <w:rsid w:val="00F5692D"/>
    <w:rsid w:val="00F56FB5"/>
    <w:rsid w:val="00F573A8"/>
    <w:rsid w:val="00F5770B"/>
    <w:rsid w:val="00F578AC"/>
    <w:rsid w:val="00F60176"/>
    <w:rsid w:val="00F60F38"/>
    <w:rsid w:val="00F60F86"/>
    <w:rsid w:val="00F61017"/>
    <w:rsid w:val="00F61A24"/>
    <w:rsid w:val="00F61B02"/>
    <w:rsid w:val="00F61F47"/>
    <w:rsid w:val="00F62133"/>
    <w:rsid w:val="00F628FB"/>
    <w:rsid w:val="00F62D20"/>
    <w:rsid w:val="00F63074"/>
    <w:rsid w:val="00F63080"/>
    <w:rsid w:val="00F63478"/>
    <w:rsid w:val="00F63950"/>
    <w:rsid w:val="00F648DC"/>
    <w:rsid w:val="00F64D79"/>
    <w:rsid w:val="00F6591B"/>
    <w:rsid w:val="00F65DA0"/>
    <w:rsid w:val="00F6650E"/>
    <w:rsid w:val="00F66DD2"/>
    <w:rsid w:val="00F677BB"/>
    <w:rsid w:val="00F67910"/>
    <w:rsid w:val="00F70282"/>
    <w:rsid w:val="00F70321"/>
    <w:rsid w:val="00F70975"/>
    <w:rsid w:val="00F711EC"/>
    <w:rsid w:val="00F71915"/>
    <w:rsid w:val="00F7208D"/>
    <w:rsid w:val="00F725B6"/>
    <w:rsid w:val="00F725FD"/>
    <w:rsid w:val="00F73400"/>
    <w:rsid w:val="00F734F7"/>
    <w:rsid w:val="00F739D6"/>
    <w:rsid w:val="00F750C0"/>
    <w:rsid w:val="00F75466"/>
    <w:rsid w:val="00F75C3D"/>
    <w:rsid w:val="00F75F66"/>
    <w:rsid w:val="00F76218"/>
    <w:rsid w:val="00F7635D"/>
    <w:rsid w:val="00F76D46"/>
    <w:rsid w:val="00F76E81"/>
    <w:rsid w:val="00F770C9"/>
    <w:rsid w:val="00F7748A"/>
    <w:rsid w:val="00F77558"/>
    <w:rsid w:val="00F77B4D"/>
    <w:rsid w:val="00F77FAF"/>
    <w:rsid w:val="00F8091C"/>
    <w:rsid w:val="00F80F8A"/>
    <w:rsid w:val="00F80F91"/>
    <w:rsid w:val="00F811BA"/>
    <w:rsid w:val="00F812CC"/>
    <w:rsid w:val="00F8185A"/>
    <w:rsid w:val="00F81B35"/>
    <w:rsid w:val="00F82109"/>
    <w:rsid w:val="00F82B82"/>
    <w:rsid w:val="00F82DD5"/>
    <w:rsid w:val="00F82EB9"/>
    <w:rsid w:val="00F83255"/>
    <w:rsid w:val="00F83460"/>
    <w:rsid w:val="00F83F3B"/>
    <w:rsid w:val="00F84308"/>
    <w:rsid w:val="00F85139"/>
    <w:rsid w:val="00F85639"/>
    <w:rsid w:val="00F85EA2"/>
    <w:rsid w:val="00F8637E"/>
    <w:rsid w:val="00F86678"/>
    <w:rsid w:val="00F87170"/>
    <w:rsid w:val="00F8781B"/>
    <w:rsid w:val="00F900BE"/>
    <w:rsid w:val="00F900D0"/>
    <w:rsid w:val="00F90E29"/>
    <w:rsid w:val="00F91083"/>
    <w:rsid w:val="00F91790"/>
    <w:rsid w:val="00F91A36"/>
    <w:rsid w:val="00F91BA1"/>
    <w:rsid w:val="00F91CF2"/>
    <w:rsid w:val="00F91FC2"/>
    <w:rsid w:val="00F92157"/>
    <w:rsid w:val="00F92273"/>
    <w:rsid w:val="00F931D6"/>
    <w:rsid w:val="00F93C1B"/>
    <w:rsid w:val="00F94548"/>
    <w:rsid w:val="00F95377"/>
    <w:rsid w:val="00F9570F"/>
    <w:rsid w:val="00F95B31"/>
    <w:rsid w:val="00F95DC6"/>
    <w:rsid w:val="00F9625B"/>
    <w:rsid w:val="00F96ABE"/>
    <w:rsid w:val="00F96B65"/>
    <w:rsid w:val="00F96B73"/>
    <w:rsid w:val="00F96C1B"/>
    <w:rsid w:val="00F96D76"/>
    <w:rsid w:val="00F97310"/>
    <w:rsid w:val="00F9787D"/>
    <w:rsid w:val="00F979C5"/>
    <w:rsid w:val="00FA0038"/>
    <w:rsid w:val="00FA0E0F"/>
    <w:rsid w:val="00FA1445"/>
    <w:rsid w:val="00FA24D3"/>
    <w:rsid w:val="00FA2605"/>
    <w:rsid w:val="00FA2B1E"/>
    <w:rsid w:val="00FA3325"/>
    <w:rsid w:val="00FA37C4"/>
    <w:rsid w:val="00FA37F6"/>
    <w:rsid w:val="00FA423F"/>
    <w:rsid w:val="00FA4FA5"/>
    <w:rsid w:val="00FA53B9"/>
    <w:rsid w:val="00FA546C"/>
    <w:rsid w:val="00FA54AF"/>
    <w:rsid w:val="00FA5A5F"/>
    <w:rsid w:val="00FA64AE"/>
    <w:rsid w:val="00FA6EFC"/>
    <w:rsid w:val="00FA6F22"/>
    <w:rsid w:val="00FA71E0"/>
    <w:rsid w:val="00FA7F61"/>
    <w:rsid w:val="00FB037B"/>
    <w:rsid w:val="00FB09BB"/>
    <w:rsid w:val="00FB0B5A"/>
    <w:rsid w:val="00FB0C72"/>
    <w:rsid w:val="00FB0EB6"/>
    <w:rsid w:val="00FB17ED"/>
    <w:rsid w:val="00FB18D9"/>
    <w:rsid w:val="00FB1AEB"/>
    <w:rsid w:val="00FB22C3"/>
    <w:rsid w:val="00FB2396"/>
    <w:rsid w:val="00FB25A0"/>
    <w:rsid w:val="00FB27D3"/>
    <w:rsid w:val="00FB2A75"/>
    <w:rsid w:val="00FB30A3"/>
    <w:rsid w:val="00FB34AB"/>
    <w:rsid w:val="00FB36FE"/>
    <w:rsid w:val="00FB3B61"/>
    <w:rsid w:val="00FB405C"/>
    <w:rsid w:val="00FB4A58"/>
    <w:rsid w:val="00FB5201"/>
    <w:rsid w:val="00FB5738"/>
    <w:rsid w:val="00FB5BA9"/>
    <w:rsid w:val="00FB5C14"/>
    <w:rsid w:val="00FB6900"/>
    <w:rsid w:val="00FB6ADF"/>
    <w:rsid w:val="00FB6F5B"/>
    <w:rsid w:val="00FB70E7"/>
    <w:rsid w:val="00FB7808"/>
    <w:rsid w:val="00FB7F1D"/>
    <w:rsid w:val="00FC0AD0"/>
    <w:rsid w:val="00FC1025"/>
    <w:rsid w:val="00FC1266"/>
    <w:rsid w:val="00FC304C"/>
    <w:rsid w:val="00FC3A59"/>
    <w:rsid w:val="00FC410F"/>
    <w:rsid w:val="00FC4365"/>
    <w:rsid w:val="00FC48B5"/>
    <w:rsid w:val="00FC5076"/>
    <w:rsid w:val="00FC527A"/>
    <w:rsid w:val="00FC5C89"/>
    <w:rsid w:val="00FC7200"/>
    <w:rsid w:val="00FC7A56"/>
    <w:rsid w:val="00FC7C5B"/>
    <w:rsid w:val="00FC7F53"/>
    <w:rsid w:val="00FD08D4"/>
    <w:rsid w:val="00FD11A3"/>
    <w:rsid w:val="00FD136C"/>
    <w:rsid w:val="00FD13A6"/>
    <w:rsid w:val="00FD1CCD"/>
    <w:rsid w:val="00FD260B"/>
    <w:rsid w:val="00FD2FC7"/>
    <w:rsid w:val="00FD34D6"/>
    <w:rsid w:val="00FD40CE"/>
    <w:rsid w:val="00FD4B1F"/>
    <w:rsid w:val="00FD4CE2"/>
    <w:rsid w:val="00FD4FDC"/>
    <w:rsid w:val="00FD5F84"/>
    <w:rsid w:val="00FD6289"/>
    <w:rsid w:val="00FD6373"/>
    <w:rsid w:val="00FD7264"/>
    <w:rsid w:val="00FD7363"/>
    <w:rsid w:val="00FD7859"/>
    <w:rsid w:val="00FD7D32"/>
    <w:rsid w:val="00FD7E3D"/>
    <w:rsid w:val="00FD7F07"/>
    <w:rsid w:val="00FD7FC1"/>
    <w:rsid w:val="00FE0A9E"/>
    <w:rsid w:val="00FE0EF1"/>
    <w:rsid w:val="00FE1472"/>
    <w:rsid w:val="00FE22B1"/>
    <w:rsid w:val="00FE233C"/>
    <w:rsid w:val="00FE2E1F"/>
    <w:rsid w:val="00FE32C8"/>
    <w:rsid w:val="00FE34BB"/>
    <w:rsid w:val="00FE3BD9"/>
    <w:rsid w:val="00FE4789"/>
    <w:rsid w:val="00FE4D2A"/>
    <w:rsid w:val="00FE52C6"/>
    <w:rsid w:val="00FE5DEA"/>
    <w:rsid w:val="00FE7517"/>
    <w:rsid w:val="00FE7D62"/>
    <w:rsid w:val="00FF0B4B"/>
    <w:rsid w:val="00FF16E3"/>
    <w:rsid w:val="00FF1D67"/>
    <w:rsid w:val="00FF2581"/>
    <w:rsid w:val="00FF27F9"/>
    <w:rsid w:val="00FF2F5F"/>
    <w:rsid w:val="00FF2FC8"/>
    <w:rsid w:val="00FF3221"/>
    <w:rsid w:val="00FF346B"/>
    <w:rsid w:val="00FF37EC"/>
    <w:rsid w:val="00FF3D94"/>
    <w:rsid w:val="00FF40D7"/>
    <w:rsid w:val="00FF44A4"/>
    <w:rsid w:val="00FF4D12"/>
    <w:rsid w:val="00FF556C"/>
    <w:rsid w:val="00FF5F83"/>
    <w:rsid w:val="00FF6327"/>
    <w:rsid w:val="00FF6B63"/>
    <w:rsid w:val="00FF72F4"/>
    <w:rsid w:val="02C0B13D"/>
    <w:rsid w:val="05193741"/>
    <w:rsid w:val="052C0466"/>
    <w:rsid w:val="052E3BD4"/>
    <w:rsid w:val="06080212"/>
    <w:rsid w:val="0627DC4E"/>
    <w:rsid w:val="06D8A686"/>
    <w:rsid w:val="06FA0000"/>
    <w:rsid w:val="09609777"/>
    <w:rsid w:val="0BA6786F"/>
    <w:rsid w:val="0C8B1FD8"/>
    <w:rsid w:val="0DBEF66F"/>
    <w:rsid w:val="111E8CBF"/>
    <w:rsid w:val="116ECC2A"/>
    <w:rsid w:val="1187FE27"/>
    <w:rsid w:val="139F5CEF"/>
    <w:rsid w:val="14AC0CAE"/>
    <w:rsid w:val="153AEF2D"/>
    <w:rsid w:val="15DE9957"/>
    <w:rsid w:val="176DE0B4"/>
    <w:rsid w:val="18952C13"/>
    <w:rsid w:val="19732B53"/>
    <w:rsid w:val="19C69C96"/>
    <w:rsid w:val="1BD1A3B2"/>
    <w:rsid w:val="1CE9E3E4"/>
    <w:rsid w:val="1D9F23ED"/>
    <w:rsid w:val="1E771E26"/>
    <w:rsid w:val="1EB7DDB0"/>
    <w:rsid w:val="1EF6FCED"/>
    <w:rsid w:val="21CF191B"/>
    <w:rsid w:val="225D3BA4"/>
    <w:rsid w:val="2327F4AF"/>
    <w:rsid w:val="27FCF7B1"/>
    <w:rsid w:val="2866C9EA"/>
    <w:rsid w:val="29430ECF"/>
    <w:rsid w:val="2A2569B2"/>
    <w:rsid w:val="2A975518"/>
    <w:rsid w:val="2BA6CB41"/>
    <w:rsid w:val="2EEC48E4"/>
    <w:rsid w:val="308AF4BD"/>
    <w:rsid w:val="30BEC85A"/>
    <w:rsid w:val="3147733F"/>
    <w:rsid w:val="31CC9316"/>
    <w:rsid w:val="31F96C16"/>
    <w:rsid w:val="32253C36"/>
    <w:rsid w:val="32477048"/>
    <w:rsid w:val="33595E31"/>
    <w:rsid w:val="3435FFB7"/>
    <w:rsid w:val="34F13E7E"/>
    <w:rsid w:val="3642E47A"/>
    <w:rsid w:val="36FB1E42"/>
    <w:rsid w:val="3840C3AC"/>
    <w:rsid w:val="3A6DA8FD"/>
    <w:rsid w:val="3AB5A7D3"/>
    <w:rsid w:val="3B1AAC75"/>
    <w:rsid w:val="3BF3AC51"/>
    <w:rsid w:val="3F4B4440"/>
    <w:rsid w:val="40B87D0A"/>
    <w:rsid w:val="40D0D826"/>
    <w:rsid w:val="41A03DF4"/>
    <w:rsid w:val="41F41808"/>
    <w:rsid w:val="41F9D63E"/>
    <w:rsid w:val="4581CDC2"/>
    <w:rsid w:val="467C3E20"/>
    <w:rsid w:val="4780D959"/>
    <w:rsid w:val="483F768B"/>
    <w:rsid w:val="4930E315"/>
    <w:rsid w:val="495844F3"/>
    <w:rsid w:val="4C25E759"/>
    <w:rsid w:val="4C37A001"/>
    <w:rsid w:val="4C40506B"/>
    <w:rsid w:val="502CFE43"/>
    <w:rsid w:val="51C9C1A0"/>
    <w:rsid w:val="5332904C"/>
    <w:rsid w:val="5395CC7E"/>
    <w:rsid w:val="54B99D99"/>
    <w:rsid w:val="552030F3"/>
    <w:rsid w:val="56F6A021"/>
    <w:rsid w:val="5899E5C0"/>
    <w:rsid w:val="58EB126A"/>
    <w:rsid w:val="58FCAAE6"/>
    <w:rsid w:val="5A1E3907"/>
    <w:rsid w:val="5AB76067"/>
    <w:rsid w:val="5B40106C"/>
    <w:rsid w:val="5DB6ACEC"/>
    <w:rsid w:val="5E4FD486"/>
    <w:rsid w:val="5F082D38"/>
    <w:rsid w:val="6600E857"/>
    <w:rsid w:val="6645E21C"/>
    <w:rsid w:val="6713D3DA"/>
    <w:rsid w:val="6907149C"/>
    <w:rsid w:val="69283C13"/>
    <w:rsid w:val="6A59377C"/>
    <w:rsid w:val="6ABC1CC3"/>
    <w:rsid w:val="6C2C262A"/>
    <w:rsid w:val="6CC77961"/>
    <w:rsid w:val="6D80DFB7"/>
    <w:rsid w:val="6EFEDB3A"/>
    <w:rsid w:val="6F3C7AED"/>
    <w:rsid w:val="71B14D3B"/>
    <w:rsid w:val="76316A9E"/>
    <w:rsid w:val="7645AF8A"/>
    <w:rsid w:val="782F7325"/>
    <w:rsid w:val="78BDBA6A"/>
    <w:rsid w:val="78F92B70"/>
    <w:rsid w:val="79829EE8"/>
    <w:rsid w:val="79A4A2D9"/>
    <w:rsid w:val="79B3F2C6"/>
    <w:rsid w:val="7AF530A2"/>
    <w:rsid w:val="7C564CEF"/>
    <w:rsid w:val="7D0DA5BD"/>
    <w:rsid w:val="7EB4E931"/>
    <w:rsid w:val="7FB4B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37941"/>
  <w15:chartTrackingRefBased/>
  <w15:docId w15:val="{67796931-AF8E-440E-B91B-FCEBD900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221"/>
  </w:style>
  <w:style w:type="paragraph" w:styleId="1">
    <w:name w:val="heading 1"/>
    <w:basedOn w:val="a0"/>
    <w:next w:val="a"/>
    <w:link w:val="1Char"/>
    <w:uiPriority w:val="9"/>
    <w:qFormat/>
    <w:rsid w:val="00BE2EF3"/>
    <w:pPr>
      <w:numPr>
        <w:numId w:val="1"/>
      </w:numPr>
      <w:spacing w:line="480" w:lineRule="auto"/>
      <w:outlineLvl w:val="0"/>
    </w:pPr>
    <w:rPr>
      <w:rFonts w:ascii="Inter Medium" w:hAnsi="Inter Medium"/>
      <w:color w:val="659ADD" w:themeColor="accent1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891807"/>
    <w:pPr>
      <w:numPr>
        <w:ilvl w:val="1"/>
      </w:numPr>
      <w:spacing w:line="360" w:lineRule="auto"/>
      <w:ind w:left="993" w:hanging="709"/>
      <w:outlineLvl w:val="1"/>
    </w:pPr>
    <w:rPr>
      <w:rFonts w:asciiTheme="majorHAnsi" w:hAnsiTheme="majorHAnsi"/>
      <w:color w:val="auto"/>
      <w:sz w:val="24"/>
      <w:szCs w:val="24"/>
    </w:rPr>
  </w:style>
  <w:style w:type="paragraph" w:styleId="3">
    <w:name w:val="heading 3"/>
    <w:basedOn w:val="2"/>
    <w:next w:val="a"/>
    <w:link w:val="3Char"/>
    <w:uiPriority w:val="9"/>
    <w:unhideWhenUsed/>
    <w:qFormat/>
    <w:rsid w:val="009F4C87"/>
    <w:pPr>
      <w:numPr>
        <w:ilvl w:val="2"/>
      </w:numPr>
      <w:spacing w:before="240"/>
      <w:ind w:left="1701" w:hanging="992"/>
      <w:outlineLvl w:val="2"/>
    </w:pPr>
  </w:style>
  <w:style w:type="paragraph" w:styleId="4">
    <w:name w:val="heading 4"/>
    <w:basedOn w:val="3"/>
    <w:next w:val="a"/>
    <w:link w:val="4Char"/>
    <w:uiPriority w:val="9"/>
    <w:unhideWhenUsed/>
    <w:qFormat/>
    <w:rsid w:val="00D034BF"/>
    <w:pPr>
      <w:numPr>
        <w:ilvl w:val="3"/>
      </w:numPr>
      <w:outlineLvl w:val="3"/>
    </w:pPr>
    <w:rPr>
      <w:rFonts w:asciiTheme="minorHAnsi" w:hAnsiTheme="minorHAnsi"/>
      <w:sz w:val="20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5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170D54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5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170D54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5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170D54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5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170D54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5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170D54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2EF3"/>
    <w:rPr>
      <w:rFonts w:ascii="Inter Medium" w:hAnsi="Inter Medium"/>
      <w:color w:val="659ADD" w:themeColor="accent1"/>
      <w:sz w:val="32"/>
      <w:szCs w:val="36"/>
    </w:rPr>
  </w:style>
  <w:style w:type="character" w:customStyle="1" w:styleId="2Char">
    <w:name w:val="제목 2 Char"/>
    <w:basedOn w:val="a1"/>
    <w:link w:val="2"/>
    <w:uiPriority w:val="9"/>
    <w:rsid w:val="00891807"/>
    <w:rPr>
      <w:rFonts w:asciiTheme="majorHAnsi" w:hAnsiTheme="majorHAnsi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F4C87"/>
    <w:rPr>
      <w:rFonts w:asciiTheme="majorHAnsi" w:hAnsiTheme="majorHAnsi"/>
      <w:sz w:val="24"/>
      <w:szCs w:val="24"/>
    </w:rPr>
  </w:style>
  <w:style w:type="character" w:customStyle="1" w:styleId="4Char">
    <w:name w:val="제목 4 Char"/>
    <w:basedOn w:val="a1"/>
    <w:link w:val="4"/>
    <w:uiPriority w:val="9"/>
    <w:rsid w:val="00D034BF"/>
    <w:rPr>
      <w:szCs w:val="20"/>
    </w:rPr>
  </w:style>
  <w:style w:type="character" w:customStyle="1" w:styleId="5Char">
    <w:name w:val="제목 5 Char"/>
    <w:basedOn w:val="a1"/>
    <w:link w:val="5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6Char">
    <w:name w:val="제목 6 Char"/>
    <w:basedOn w:val="a1"/>
    <w:link w:val="6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7Char">
    <w:name w:val="제목 7 Char"/>
    <w:basedOn w:val="a1"/>
    <w:link w:val="7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8Char">
    <w:name w:val="제목 8 Char"/>
    <w:basedOn w:val="a1"/>
    <w:link w:val="8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9Char">
    <w:name w:val="제목 9 Char"/>
    <w:basedOn w:val="a1"/>
    <w:link w:val="9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paragraph" w:styleId="a4">
    <w:name w:val="Title"/>
    <w:basedOn w:val="a"/>
    <w:next w:val="a"/>
    <w:link w:val="Char"/>
    <w:uiPriority w:val="10"/>
    <w:qFormat/>
    <w:rsid w:val="00FB5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B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FB5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B5C14"/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FB5C14"/>
    <w:pPr>
      <w:spacing w:before="160"/>
      <w:jc w:val="center"/>
    </w:pPr>
    <w:rPr>
      <w:i/>
      <w:iCs/>
      <w:color w:val="2F1BAD" w:themeColor="text1" w:themeTint="BF"/>
    </w:rPr>
  </w:style>
  <w:style w:type="character" w:customStyle="1" w:styleId="Char1">
    <w:name w:val="인용 Char"/>
    <w:basedOn w:val="a1"/>
    <w:link w:val="a6"/>
    <w:uiPriority w:val="29"/>
    <w:rsid w:val="00FB5C14"/>
    <w:rPr>
      <w:i/>
      <w:iCs/>
      <w:color w:val="2F1BAD" w:themeColor="text1" w:themeTint="BF"/>
    </w:rPr>
  </w:style>
  <w:style w:type="paragraph" w:styleId="a0">
    <w:name w:val="List Paragraph"/>
    <w:basedOn w:val="a"/>
    <w:link w:val="Char2"/>
    <w:uiPriority w:val="34"/>
    <w:qFormat/>
    <w:rsid w:val="00FB5C14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FB5C14"/>
    <w:rPr>
      <w:i/>
      <w:iCs/>
      <w:color w:val="2B6FC5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FB5C14"/>
    <w:pPr>
      <w:pBdr>
        <w:top w:val="single" w:sz="4" w:space="10" w:color="2B6FC5" w:themeColor="accent1" w:themeShade="BF"/>
        <w:bottom w:val="single" w:sz="4" w:space="10" w:color="2B6FC5" w:themeColor="accent1" w:themeShade="BF"/>
      </w:pBdr>
      <w:spacing w:before="360" w:after="360"/>
      <w:ind w:left="864" w:right="864"/>
      <w:jc w:val="center"/>
    </w:pPr>
    <w:rPr>
      <w:i/>
      <w:iCs/>
      <w:color w:val="2B6FC5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FB5C14"/>
    <w:rPr>
      <w:i/>
      <w:iCs/>
      <w:color w:val="2B6FC5" w:themeColor="accent1" w:themeShade="BF"/>
    </w:rPr>
  </w:style>
  <w:style w:type="character" w:styleId="a9">
    <w:name w:val="Intense Reference"/>
    <w:basedOn w:val="a1"/>
    <w:uiPriority w:val="32"/>
    <w:qFormat/>
    <w:rsid w:val="00FB5C14"/>
    <w:rPr>
      <w:b/>
      <w:bCs/>
      <w:smallCaps/>
      <w:color w:val="2B6FC5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FB5C14"/>
  </w:style>
  <w:style w:type="paragraph" w:styleId="ab">
    <w:name w:val="footer"/>
    <w:basedOn w:val="a"/>
    <w:link w:val="Char5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FB5C14"/>
  </w:style>
  <w:style w:type="table" w:styleId="ac">
    <w:name w:val="Table Grid"/>
    <w:basedOn w:val="a2"/>
    <w:uiPriority w:val="39"/>
    <w:rsid w:val="0009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Char6"/>
    <w:uiPriority w:val="1"/>
    <w:qFormat/>
    <w:rsid w:val="00704FBD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6">
    <w:name w:val="간격 없음 Char"/>
    <w:basedOn w:val="a1"/>
    <w:link w:val="ad"/>
    <w:uiPriority w:val="1"/>
    <w:rsid w:val="00704FBD"/>
    <w:rPr>
      <w:kern w:val="0"/>
      <w:sz w:val="22"/>
      <w14:ligatures w14:val="none"/>
    </w:rPr>
  </w:style>
  <w:style w:type="character" w:styleId="ae">
    <w:name w:val="Hyperlink"/>
    <w:basedOn w:val="a1"/>
    <w:uiPriority w:val="99"/>
    <w:unhideWhenUsed/>
    <w:rsid w:val="00061836"/>
    <w:rPr>
      <w:color w:val="60C4CA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061836"/>
    <w:rPr>
      <w:color w:val="605E5C"/>
      <w:shd w:val="clear" w:color="auto" w:fill="E1DFDD"/>
    </w:rPr>
  </w:style>
  <w:style w:type="paragraph" w:styleId="10">
    <w:name w:val="toc 1"/>
    <w:basedOn w:val="a"/>
    <w:next w:val="a"/>
    <w:autoRedefine/>
    <w:uiPriority w:val="39"/>
    <w:unhideWhenUsed/>
    <w:rsid w:val="00E24069"/>
    <w:pPr>
      <w:tabs>
        <w:tab w:val="left" w:pos="425"/>
        <w:tab w:val="right" w:leader="dot" w:pos="10082"/>
      </w:tabs>
    </w:pPr>
  </w:style>
  <w:style w:type="table" w:customStyle="1" w:styleId="AvikusTable">
    <w:name w:val="Avikus Table"/>
    <w:basedOn w:val="a2"/>
    <w:uiPriority w:val="99"/>
    <w:rsid w:val="00B0148C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aps/>
        <w:smallCaps w:val="0"/>
        <w:sz w:val="16"/>
      </w:rPr>
      <w:tblPr/>
      <w:tcPr>
        <w:shd w:val="clear" w:color="auto" w:fill="EAEAEA"/>
      </w:tcPr>
    </w:tblStylePr>
    <w:tblStylePr w:type="firstCol">
      <w:pPr>
        <w:jc w:val="center"/>
      </w:pPr>
      <w:rPr>
        <w:rFonts w:asciiTheme="majorHAnsi" w:hAnsiTheme="majorHAnsi"/>
        <w:b/>
        <w:sz w:val="16"/>
      </w:rPr>
      <w:tblPr/>
      <w:tcPr>
        <w:vAlign w:val="center"/>
      </w:tcPr>
    </w:tblStylePr>
  </w:style>
  <w:style w:type="character" w:styleId="af0">
    <w:name w:val="Placeholder Text"/>
    <w:basedOn w:val="a1"/>
    <w:uiPriority w:val="99"/>
    <w:semiHidden/>
    <w:rsid w:val="00080DBA"/>
    <w:rPr>
      <w:color w:val="666666"/>
    </w:rPr>
  </w:style>
  <w:style w:type="paragraph" w:styleId="af1">
    <w:name w:val="caption"/>
    <w:basedOn w:val="a"/>
    <w:next w:val="a"/>
    <w:uiPriority w:val="35"/>
    <w:unhideWhenUsed/>
    <w:qFormat/>
    <w:rsid w:val="00F85EA2"/>
    <w:pPr>
      <w:spacing w:after="240" w:line="240" w:lineRule="auto"/>
      <w:ind w:leftChars="-65" w:left="-130"/>
      <w:jc w:val="center"/>
    </w:pPr>
    <w:rPr>
      <w:rFonts w:ascii="맑은 고딕" w:eastAsia="맑은 고딕" w:hAnsi="맑은 고딕"/>
      <w:color w:val="659ADD" w:themeColor="accent1"/>
    </w:rPr>
  </w:style>
  <w:style w:type="character" w:customStyle="1" w:styleId="Char2">
    <w:name w:val="목록 단락 Char"/>
    <w:basedOn w:val="a1"/>
    <w:link w:val="a0"/>
    <w:uiPriority w:val="34"/>
    <w:rsid w:val="00FC304C"/>
  </w:style>
  <w:style w:type="paragraph" w:styleId="TOC">
    <w:name w:val="TOC Heading"/>
    <w:basedOn w:val="a"/>
    <w:next w:val="a"/>
    <w:uiPriority w:val="39"/>
    <w:unhideWhenUsed/>
    <w:qFormat/>
    <w:rsid w:val="001402D7"/>
    <w:pPr>
      <w:tabs>
        <w:tab w:val="right" w:pos="9866"/>
      </w:tabs>
      <w:spacing w:after="0" w:line="360" w:lineRule="auto"/>
      <w:ind w:leftChars="-55" w:left="-110"/>
      <w:jc w:val="left"/>
    </w:pPr>
    <w:rPr>
      <w:rFonts w:ascii="Inter SemiBold" w:hAnsi="Inter SemiBold"/>
      <w:color w:val="659ADD" w:themeColor="accent1"/>
      <w:sz w:val="36"/>
      <w:szCs w:val="40"/>
    </w:rPr>
  </w:style>
  <w:style w:type="paragraph" w:styleId="20">
    <w:name w:val="toc 2"/>
    <w:basedOn w:val="a"/>
    <w:next w:val="a"/>
    <w:autoRedefine/>
    <w:uiPriority w:val="39"/>
    <w:unhideWhenUsed/>
    <w:rsid w:val="00FC304C"/>
    <w:pPr>
      <w:ind w:leftChars="200" w:left="425"/>
    </w:pPr>
    <w:rPr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C304C"/>
    <w:pPr>
      <w:ind w:leftChars="400" w:left="850"/>
    </w:pPr>
    <w:rPr>
      <w14:ligatures w14:val="none"/>
    </w:rPr>
  </w:style>
  <w:style w:type="paragraph" w:styleId="af2">
    <w:name w:val="table of figures"/>
    <w:basedOn w:val="a"/>
    <w:next w:val="a"/>
    <w:uiPriority w:val="99"/>
    <w:unhideWhenUsed/>
    <w:rsid w:val="00FC304C"/>
    <w:pPr>
      <w:ind w:leftChars="400" w:left="400" w:hangingChars="200" w:hanging="200"/>
    </w:pPr>
    <w:rPr>
      <w14:ligatures w14:val="none"/>
    </w:rPr>
  </w:style>
  <w:style w:type="table" w:customStyle="1" w:styleId="11">
    <w:name w:val="달력 1"/>
    <w:basedOn w:val="a2"/>
    <w:uiPriority w:val="99"/>
    <w:qFormat/>
    <w:rsid w:val="00FC304C"/>
    <w:pPr>
      <w:spacing w:after="0" w:line="240" w:lineRule="auto"/>
      <w:jc w:val="left"/>
    </w:pPr>
    <w:rPr>
      <w:kern w:val="0"/>
      <w:sz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170D54" w:themeColor="text1"/>
          <w:left w:val="nil"/>
          <w:bottom w:val="single" w:sz="24" w:space="0" w:color="170D54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af3">
    <w:name w:val="annotation reference"/>
    <w:basedOn w:val="a1"/>
    <w:uiPriority w:val="99"/>
    <w:semiHidden/>
    <w:unhideWhenUsed/>
    <w:rsid w:val="00FC304C"/>
    <w:rPr>
      <w:sz w:val="18"/>
      <w:szCs w:val="18"/>
    </w:rPr>
  </w:style>
  <w:style w:type="paragraph" w:styleId="af4">
    <w:name w:val="annotation text"/>
    <w:basedOn w:val="a"/>
    <w:link w:val="Char7"/>
    <w:uiPriority w:val="99"/>
    <w:unhideWhenUsed/>
    <w:rsid w:val="00FC304C"/>
    <w:pPr>
      <w:jc w:val="left"/>
    </w:pPr>
    <w:rPr>
      <w14:ligatures w14:val="none"/>
    </w:rPr>
  </w:style>
  <w:style w:type="character" w:customStyle="1" w:styleId="Char7">
    <w:name w:val="메모 텍스트 Char"/>
    <w:basedOn w:val="a1"/>
    <w:link w:val="af4"/>
    <w:uiPriority w:val="99"/>
    <w:rsid w:val="00FC304C"/>
    <w:rPr>
      <w14:ligatures w14:val="none"/>
    </w:rPr>
  </w:style>
  <w:style w:type="paragraph" w:styleId="af5">
    <w:name w:val="annotation subject"/>
    <w:basedOn w:val="af4"/>
    <w:next w:val="af4"/>
    <w:link w:val="Char8"/>
    <w:uiPriority w:val="99"/>
    <w:semiHidden/>
    <w:unhideWhenUsed/>
    <w:rsid w:val="00FC304C"/>
    <w:rPr>
      <w:b/>
      <w:bCs/>
    </w:rPr>
  </w:style>
  <w:style w:type="character" w:customStyle="1" w:styleId="Char8">
    <w:name w:val="메모 주제 Char"/>
    <w:basedOn w:val="Char7"/>
    <w:link w:val="af5"/>
    <w:uiPriority w:val="99"/>
    <w:semiHidden/>
    <w:rsid w:val="00FC304C"/>
    <w:rPr>
      <w:b/>
      <w:bCs/>
      <w14:ligatures w14:val="none"/>
    </w:rPr>
  </w:style>
  <w:style w:type="table" w:styleId="af6">
    <w:name w:val="Grid Table Light"/>
    <w:basedOn w:val="a2"/>
    <w:uiPriority w:val="40"/>
    <w:rsid w:val="00FC304C"/>
    <w:pPr>
      <w:spacing w:after="0" w:line="240" w:lineRule="auto"/>
    </w:pPr>
    <w:rPr>
      <w14:ligatures w14:val="none"/>
    </w:rPr>
    <w:tblPr>
      <w:tblBorders>
        <w:top w:val="single" w:sz="4" w:space="0" w:color="A5A59D" w:themeColor="background1" w:themeShade="BF"/>
        <w:left w:val="single" w:sz="4" w:space="0" w:color="A5A59D" w:themeColor="background1" w:themeShade="BF"/>
        <w:bottom w:val="single" w:sz="4" w:space="0" w:color="A5A59D" w:themeColor="background1" w:themeShade="BF"/>
        <w:right w:val="single" w:sz="4" w:space="0" w:color="A5A59D" w:themeColor="background1" w:themeShade="BF"/>
        <w:insideH w:val="single" w:sz="4" w:space="0" w:color="A5A59D" w:themeColor="background1" w:themeShade="BF"/>
        <w:insideV w:val="single" w:sz="4" w:space="0" w:color="A5A59D" w:themeColor="background1" w:themeShade="BF"/>
      </w:tblBorders>
    </w:tblPr>
  </w:style>
  <w:style w:type="character" w:styleId="af7">
    <w:name w:val="FollowedHyperlink"/>
    <w:basedOn w:val="a1"/>
    <w:uiPriority w:val="99"/>
    <w:semiHidden/>
    <w:unhideWhenUsed/>
    <w:rsid w:val="00FC304C"/>
    <w:rPr>
      <w:color w:val="954F72"/>
      <w:u w:val="single"/>
    </w:rPr>
  </w:style>
  <w:style w:type="paragraph" w:customStyle="1" w:styleId="msonormal0">
    <w:name w:val="msonormal"/>
    <w:basedOn w:val="a"/>
    <w:rsid w:val="00FC304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font5">
    <w:name w:val="font5"/>
    <w:basedOn w:val="a"/>
    <w:rsid w:val="00FC304C"/>
    <w:pPr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3">
    <w:name w:val="xl73"/>
    <w:basedOn w:val="a"/>
    <w:rsid w:val="00FC30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4">
    <w:name w:val="xl74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FC30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82">
    <w:name w:val="xl8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Body">
    <w:name w:val="Body"/>
    <w:basedOn w:val="a"/>
    <w:link w:val="BodyChar"/>
    <w:qFormat/>
    <w:rsid w:val="0066097A"/>
    <w:pPr>
      <w:ind w:firstLine="142"/>
    </w:pPr>
  </w:style>
  <w:style w:type="character" w:customStyle="1" w:styleId="BodyChar">
    <w:name w:val="Body Char"/>
    <w:basedOn w:val="a1"/>
    <w:link w:val="Body"/>
    <w:rsid w:val="0066097A"/>
  </w:style>
  <w:style w:type="character" w:customStyle="1" w:styleId="selected-value1">
    <w:name w:val="selected-value1"/>
    <w:basedOn w:val="a1"/>
    <w:rsid w:val="00DB735A"/>
  </w:style>
  <w:style w:type="character" w:styleId="af8">
    <w:name w:val="Emphasis"/>
    <w:basedOn w:val="a1"/>
    <w:uiPriority w:val="20"/>
    <w:qFormat/>
    <w:rsid w:val="00DB735A"/>
    <w:rPr>
      <w:i/>
      <w:iCs/>
    </w:rPr>
  </w:style>
  <w:style w:type="paragraph" w:styleId="af9">
    <w:name w:val="Revision"/>
    <w:hidden/>
    <w:uiPriority w:val="99"/>
    <w:semiHidden/>
    <w:rsid w:val="00FF40D7"/>
    <w:pPr>
      <w:spacing w:after="0" w:line="240" w:lineRule="auto"/>
      <w:jc w:val="left"/>
    </w:pPr>
  </w:style>
  <w:style w:type="paragraph" w:styleId="40">
    <w:name w:val="toc 4"/>
    <w:basedOn w:val="a"/>
    <w:next w:val="a"/>
    <w:autoRedefine/>
    <w:uiPriority w:val="39"/>
    <w:unhideWhenUsed/>
    <w:rsid w:val="00534711"/>
    <w:pPr>
      <w:spacing w:after="100" w:line="278" w:lineRule="auto"/>
      <w:ind w:left="720"/>
      <w:jc w:val="left"/>
    </w:pPr>
    <w:rPr>
      <w:rFonts w:eastAsia="Noto Sans CJK KR Regular"/>
      <w:sz w:val="24"/>
      <w:szCs w:val="24"/>
    </w:rPr>
  </w:style>
  <w:style w:type="paragraph" w:styleId="50">
    <w:name w:val="toc 5"/>
    <w:basedOn w:val="a"/>
    <w:next w:val="a"/>
    <w:autoRedefine/>
    <w:uiPriority w:val="39"/>
    <w:unhideWhenUsed/>
    <w:rsid w:val="00534711"/>
    <w:pPr>
      <w:spacing w:after="100" w:line="278" w:lineRule="auto"/>
      <w:ind w:left="960"/>
      <w:jc w:val="left"/>
    </w:pPr>
    <w:rPr>
      <w:rFonts w:eastAsia="Noto Sans CJK KR Regular"/>
      <w:sz w:val="24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534711"/>
    <w:pPr>
      <w:spacing w:after="100" w:line="278" w:lineRule="auto"/>
      <w:ind w:left="1200"/>
      <w:jc w:val="left"/>
    </w:pPr>
    <w:rPr>
      <w:rFonts w:eastAsia="Noto Sans CJK KR Regular"/>
      <w:sz w:val="24"/>
      <w:szCs w:val="24"/>
    </w:rPr>
  </w:style>
  <w:style w:type="paragraph" w:styleId="70">
    <w:name w:val="toc 7"/>
    <w:basedOn w:val="a"/>
    <w:next w:val="a"/>
    <w:autoRedefine/>
    <w:uiPriority w:val="39"/>
    <w:unhideWhenUsed/>
    <w:rsid w:val="00534711"/>
    <w:pPr>
      <w:spacing w:after="100" w:line="278" w:lineRule="auto"/>
      <w:ind w:left="1440"/>
      <w:jc w:val="left"/>
    </w:pPr>
    <w:rPr>
      <w:rFonts w:eastAsia="Noto Sans CJK KR Regular"/>
      <w:sz w:val="24"/>
      <w:szCs w:val="24"/>
    </w:rPr>
  </w:style>
  <w:style w:type="paragraph" w:styleId="80">
    <w:name w:val="toc 8"/>
    <w:basedOn w:val="a"/>
    <w:next w:val="a"/>
    <w:autoRedefine/>
    <w:uiPriority w:val="39"/>
    <w:unhideWhenUsed/>
    <w:rsid w:val="00534711"/>
    <w:pPr>
      <w:spacing w:after="100" w:line="278" w:lineRule="auto"/>
      <w:ind w:left="1680"/>
      <w:jc w:val="left"/>
    </w:pPr>
    <w:rPr>
      <w:rFonts w:eastAsia="Noto Sans CJK KR Regular"/>
      <w:sz w:val="24"/>
      <w:szCs w:val="24"/>
    </w:rPr>
  </w:style>
  <w:style w:type="paragraph" w:styleId="90">
    <w:name w:val="toc 9"/>
    <w:basedOn w:val="a"/>
    <w:next w:val="a"/>
    <w:autoRedefine/>
    <w:uiPriority w:val="39"/>
    <w:unhideWhenUsed/>
    <w:rsid w:val="00534711"/>
    <w:pPr>
      <w:spacing w:after="100" w:line="278" w:lineRule="auto"/>
      <w:ind w:left="1920"/>
      <w:jc w:val="left"/>
    </w:pPr>
    <w:rPr>
      <w:rFonts w:eastAsia="Noto Sans CJK KR Regular"/>
      <w:sz w:val="24"/>
      <w:szCs w:val="24"/>
    </w:rPr>
  </w:style>
  <w:style w:type="character" w:styleId="afa">
    <w:name w:val="Subtle Emphasis"/>
    <w:basedOn w:val="a1"/>
    <w:uiPriority w:val="19"/>
    <w:qFormat/>
    <w:rsid w:val="00204C89"/>
    <w:rPr>
      <w:i/>
      <w:iCs/>
      <w:color w:val="2F1BAD" w:themeColor="text1" w:themeTint="BF"/>
    </w:rPr>
  </w:style>
  <w:style w:type="character" w:styleId="afb">
    <w:name w:val="Mention"/>
    <w:basedOn w:val="a1"/>
    <w:uiPriority w:val="99"/>
    <w:unhideWhenUsed/>
    <w:rsid w:val="00CA1A67"/>
    <w:rPr>
      <w:color w:val="2B579A"/>
      <w:shd w:val="clear" w:color="auto" w:fill="E1DFDD"/>
    </w:rPr>
  </w:style>
  <w:style w:type="character" w:styleId="afc">
    <w:name w:val="Book Title"/>
    <w:basedOn w:val="a1"/>
    <w:uiPriority w:val="33"/>
    <w:qFormat/>
    <w:rsid w:val="00411460"/>
    <w:rPr>
      <w:b/>
      <w:bCs/>
      <w:i/>
      <w:iCs/>
      <w:spacing w:val="5"/>
    </w:rPr>
  </w:style>
  <w:style w:type="paragraph" w:styleId="afd">
    <w:name w:val="Normal (Web)"/>
    <w:basedOn w:val="a"/>
    <w:uiPriority w:val="99"/>
    <w:semiHidden/>
    <w:unhideWhenUsed/>
    <w:rsid w:val="00452E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normaltextrun">
    <w:name w:val="normaltextrun"/>
    <w:basedOn w:val="a1"/>
    <w:rsid w:val="009B6DFD"/>
  </w:style>
  <w:style w:type="character" w:customStyle="1" w:styleId="eop">
    <w:name w:val="eop"/>
    <w:basedOn w:val="a1"/>
    <w:rsid w:val="00EF5220"/>
  </w:style>
  <w:style w:type="paragraph" w:customStyle="1" w:styleId="paragraph">
    <w:name w:val="paragraph"/>
    <w:basedOn w:val="a"/>
    <w:rsid w:val="00A83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afe">
    <w:name w:val="Strong"/>
    <w:basedOn w:val="a1"/>
    <w:uiPriority w:val="22"/>
    <w:qFormat/>
    <w:rsid w:val="00952F9B"/>
    <w:rPr>
      <w:b/>
      <w:bCs/>
    </w:rPr>
  </w:style>
  <w:style w:type="paragraph" w:customStyle="1" w:styleId="Appendix">
    <w:name w:val="Appendix"/>
    <w:basedOn w:val="1"/>
    <w:link w:val="AppendixChar"/>
    <w:qFormat/>
    <w:rsid w:val="00287A00"/>
    <w:pPr>
      <w:numPr>
        <w:numId w:val="2"/>
      </w:numPr>
    </w:pPr>
  </w:style>
  <w:style w:type="character" w:customStyle="1" w:styleId="AppendixChar">
    <w:name w:val="Appendix Char"/>
    <w:basedOn w:val="1Char"/>
    <w:link w:val="Appendix"/>
    <w:rsid w:val="00287A00"/>
    <w:rPr>
      <w:rFonts w:ascii="Inter Medium" w:hAnsi="Inter Medium"/>
      <w:color w:val="659ADD" w:themeColor="accent1"/>
      <w:sz w:val="32"/>
      <w:szCs w:val="36"/>
    </w:rPr>
  </w:style>
  <w:style w:type="paragraph" w:customStyle="1" w:styleId="Avikustabletext">
    <w:name w:val="Avikus_table_text"/>
    <w:basedOn w:val="a"/>
    <w:link w:val="AvikustabletextChar"/>
    <w:qFormat/>
    <w:rsid w:val="00723BDD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1"/>
    <w:link w:val="Avikustabletext"/>
    <w:rsid w:val="00723BDD"/>
    <w:rPr>
      <w:rFonts w:ascii="Noto Sans CJK KR Regular" w:eastAsia="Noto Sans CJK KR Regular" w:hAnsi="Noto Sans CJK KR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7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@Work\09%20&#51064;&#49324;%20&#48143;%20&#54665;&#51221;\@DocsTemplates\HiNAS_Paper_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F4173628A94554988C114D658DE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A5413-118B-4C34-82C0-0D74D0219602}"/>
      </w:docPartPr>
      <w:docPartBody>
        <w:p w:rsidR="001E6D02" w:rsidRDefault="00982615">
          <w:r w:rsidRPr="000D7C9D">
            <w:rPr>
              <w:rStyle w:val="a3"/>
            </w:rPr>
            <w:t>[Title]</w:t>
          </w:r>
        </w:p>
      </w:docPartBody>
    </w:docPart>
    <w:docPart>
      <w:docPartPr>
        <w:name w:val="4C26D78DF4374120B552B4FB2D1A5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DDEE-4469-4C43-8FA6-966571D5A777}"/>
      </w:docPartPr>
      <w:docPartBody>
        <w:p w:rsidR="001E6D02" w:rsidRDefault="00982615">
          <w:r w:rsidRPr="000D7C9D">
            <w:rPr>
              <w:rStyle w:val="a3"/>
            </w:rPr>
            <w:t>[Subject]</w:t>
          </w:r>
        </w:p>
      </w:docPartBody>
    </w:docPart>
    <w:docPart>
      <w:docPartPr>
        <w:name w:val="CD11927DA13C4A8693207B0F76D27C2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B57920E-EA53-4B0D-8B38-3FD2D54FAA3C}"/>
      </w:docPartPr>
      <w:docPartBody>
        <w:p w:rsidR="0007578A" w:rsidRDefault="00C15776" w:rsidP="00C15776">
          <w:pPr>
            <w:pStyle w:val="CD11927DA13C4A8693207B0F76D27C2F"/>
          </w:pPr>
          <w:r w:rsidRPr="000D7C9D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charset w:val="00"/>
    <w:family w:val="auto"/>
    <w:pitch w:val="variable"/>
    <w:sig w:usb0="E00002FF" w:usb1="1200A1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Inter Medium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SemiBold">
    <w:altName w:val="Cambria"/>
    <w:charset w:val="00"/>
    <w:family w:val="auto"/>
    <w:pitch w:val="variable"/>
    <w:sig w:usb0="E00002FF" w:usb1="1200A1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15"/>
    <w:rsid w:val="00036901"/>
    <w:rsid w:val="000466A9"/>
    <w:rsid w:val="000504BB"/>
    <w:rsid w:val="000651C4"/>
    <w:rsid w:val="0007578A"/>
    <w:rsid w:val="000B51A8"/>
    <w:rsid w:val="000C5DDA"/>
    <w:rsid w:val="000D029C"/>
    <w:rsid w:val="00133AFA"/>
    <w:rsid w:val="001409F7"/>
    <w:rsid w:val="001415B1"/>
    <w:rsid w:val="00145132"/>
    <w:rsid w:val="001700BA"/>
    <w:rsid w:val="00191A4E"/>
    <w:rsid w:val="00197B49"/>
    <w:rsid w:val="001A40DA"/>
    <w:rsid w:val="001B5E6D"/>
    <w:rsid w:val="001C45ED"/>
    <w:rsid w:val="001E6D02"/>
    <w:rsid w:val="001E7DAA"/>
    <w:rsid w:val="00211E2B"/>
    <w:rsid w:val="002121EE"/>
    <w:rsid w:val="00213D54"/>
    <w:rsid w:val="00256B8C"/>
    <w:rsid w:val="0026557B"/>
    <w:rsid w:val="00266715"/>
    <w:rsid w:val="002770DE"/>
    <w:rsid w:val="00281A49"/>
    <w:rsid w:val="00282216"/>
    <w:rsid w:val="00297CF7"/>
    <w:rsid w:val="002A02AB"/>
    <w:rsid w:val="002A08D8"/>
    <w:rsid w:val="002C5732"/>
    <w:rsid w:val="002D0EE9"/>
    <w:rsid w:val="002D2E2E"/>
    <w:rsid w:val="00302D58"/>
    <w:rsid w:val="00332897"/>
    <w:rsid w:val="00361552"/>
    <w:rsid w:val="00362EDC"/>
    <w:rsid w:val="00375A20"/>
    <w:rsid w:val="00377F85"/>
    <w:rsid w:val="003E755A"/>
    <w:rsid w:val="003E7DBC"/>
    <w:rsid w:val="00400D5D"/>
    <w:rsid w:val="004024F5"/>
    <w:rsid w:val="00487E16"/>
    <w:rsid w:val="00490EEB"/>
    <w:rsid w:val="00495C02"/>
    <w:rsid w:val="004B13DB"/>
    <w:rsid w:val="004B431C"/>
    <w:rsid w:val="004C42ED"/>
    <w:rsid w:val="004C7134"/>
    <w:rsid w:val="004D1B35"/>
    <w:rsid w:val="004D5AAA"/>
    <w:rsid w:val="004E1558"/>
    <w:rsid w:val="004F40AE"/>
    <w:rsid w:val="0050302B"/>
    <w:rsid w:val="005102BE"/>
    <w:rsid w:val="00533D0A"/>
    <w:rsid w:val="005354F0"/>
    <w:rsid w:val="0054642E"/>
    <w:rsid w:val="00570BE4"/>
    <w:rsid w:val="005850E6"/>
    <w:rsid w:val="00587E9E"/>
    <w:rsid w:val="0059697E"/>
    <w:rsid w:val="005A623E"/>
    <w:rsid w:val="005E09B8"/>
    <w:rsid w:val="005E414D"/>
    <w:rsid w:val="005F1912"/>
    <w:rsid w:val="005F2111"/>
    <w:rsid w:val="005F60EB"/>
    <w:rsid w:val="00601D60"/>
    <w:rsid w:val="00622EBD"/>
    <w:rsid w:val="00626C54"/>
    <w:rsid w:val="00630B72"/>
    <w:rsid w:val="00631851"/>
    <w:rsid w:val="006372C3"/>
    <w:rsid w:val="00663F11"/>
    <w:rsid w:val="006752C0"/>
    <w:rsid w:val="00694E41"/>
    <w:rsid w:val="006A6D28"/>
    <w:rsid w:val="006C2A6B"/>
    <w:rsid w:val="006D3EDD"/>
    <w:rsid w:val="006E1D37"/>
    <w:rsid w:val="006E6A2D"/>
    <w:rsid w:val="006E7032"/>
    <w:rsid w:val="00704C9A"/>
    <w:rsid w:val="00704F73"/>
    <w:rsid w:val="00710EB0"/>
    <w:rsid w:val="007171CC"/>
    <w:rsid w:val="0072358F"/>
    <w:rsid w:val="00734F5D"/>
    <w:rsid w:val="0074573B"/>
    <w:rsid w:val="00767116"/>
    <w:rsid w:val="00784F6C"/>
    <w:rsid w:val="0079425A"/>
    <w:rsid w:val="0079525F"/>
    <w:rsid w:val="007A3402"/>
    <w:rsid w:val="007B5BD3"/>
    <w:rsid w:val="007C5AEC"/>
    <w:rsid w:val="007E658C"/>
    <w:rsid w:val="0080765D"/>
    <w:rsid w:val="0087137B"/>
    <w:rsid w:val="008A64AC"/>
    <w:rsid w:val="008B2D27"/>
    <w:rsid w:val="008B4CDD"/>
    <w:rsid w:val="008B4FEE"/>
    <w:rsid w:val="008C1427"/>
    <w:rsid w:val="008C3F37"/>
    <w:rsid w:val="008D7A64"/>
    <w:rsid w:val="008F01C0"/>
    <w:rsid w:val="008F07E2"/>
    <w:rsid w:val="008F12BD"/>
    <w:rsid w:val="008F6946"/>
    <w:rsid w:val="008F77CE"/>
    <w:rsid w:val="00903964"/>
    <w:rsid w:val="009212A8"/>
    <w:rsid w:val="00936D92"/>
    <w:rsid w:val="00942DEB"/>
    <w:rsid w:val="0094777B"/>
    <w:rsid w:val="00965AAE"/>
    <w:rsid w:val="009744FA"/>
    <w:rsid w:val="00982615"/>
    <w:rsid w:val="009C38A8"/>
    <w:rsid w:val="009C3ED1"/>
    <w:rsid w:val="009C4BDD"/>
    <w:rsid w:val="009F007C"/>
    <w:rsid w:val="00A05907"/>
    <w:rsid w:val="00A05E0D"/>
    <w:rsid w:val="00A2428D"/>
    <w:rsid w:val="00A3271E"/>
    <w:rsid w:val="00A63647"/>
    <w:rsid w:val="00A63A90"/>
    <w:rsid w:val="00A71356"/>
    <w:rsid w:val="00A861AA"/>
    <w:rsid w:val="00AA231D"/>
    <w:rsid w:val="00AA54EA"/>
    <w:rsid w:val="00AC3407"/>
    <w:rsid w:val="00AE16F9"/>
    <w:rsid w:val="00AF5096"/>
    <w:rsid w:val="00B04529"/>
    <w:rsid w:val="00B141BD"/>
    <w:rsid w:val="00B16677"/>
    <w:rsid w:val="00B177CE"/>
    <w:rsid w:val="00B30618"/>
    <w:rsid w:val="00B417E1"/>
    <w:rsid w:val="00B451E0"/>
    <w:rsid w:val="00B77A66"/>
    <w:rsid w:val="00B9768E"/>
    <w:rsid w:val="00BA4107"/>
    <w:rsid w:val="00C15776"/>
    <w:rsid w:val="00C2029F"/>
    <w:rsid w:val="00C236F3"/>
    <w:rsid w:val="00C36488"/>
    <w:rsid w:val="00C43AB9"/>
    <w:rsid w:val="00C45873"/>
    <w:rsid w:val="00C53169"/>
    <w:rsid w:val="00C5596C"/>
    <w:rsid w:val="00C5732D"/>
    <w:rsid w:val="00C903C9"/>
    <w:rsid w:val="00CD1334"/>
    <w:rsid w:val="00D137AF"/>
    <w:rsid w:val="00D2796A"/>
    <w:rsid w:val="00D415C2"/>
    <w:rsid w:val="00D4497A"/>
    <w:rsid w:val="00D51F65"/>
    <w:rsid w:val="00D60388"/>
    <w:rsid w:val="00D63C3A"/>
    <w:rsid w:val="00D70ECC"/>
    <w:rsid w:val="00DB0A0C"/>
    <w:rsid w:val="00DB1E6C"/>
    <w:rsid w:val="00DB536F"/>
    <w:rsid w:val="00DC405D"/>
    <w:rsid w:val="00DC4955"/>
    <w:rsid w:val="00DD190C"/>
    <w:rsid w:val="00DE0B3C"/>
    <w:rsid w:val="00DE1409"/>
    <w:rsid w:val="00E204CB"/>
    <w:rsid w:val="00E27F9A"/>
    <w:rsid w:val="00E37934"/>
    <w:rsid w:val="00E45F45"/>
    <w:rsid w:val="00E522F6"/>
    <w:rsid w:val="00E627A7"/>
    <w:rsid w:val="00EA6A9C"/>
    <w:rsid w:val="00EC367F"/>
    <w:rsid w:val="00EC7F4D"/>
    <w:rsid w:val="00EE0898"/>
    <w:rsid w:val="00EF5E49"/>
    <w:rsid w:val="00EF6240"/>
    <w:rsid w:val="00F25426"/>
    <w:rsid w:val="00F27C2C"/>
    <w:rsid w:val="00F35730"/>
    <w:rsid w:val="00F448B7"/>
    <w:rsid w:val="00F85139"/>
    <w:rsid w:val="00F9625B"/>
    <w:rsid w:val="00FA4FA5"/>
    <w:rsid w:val="00FA6D24"/>
    <w:rsid w:val="00FD61D4"/>
    <w:rsid w:val="00FD7164"/>
    <w:rsid w:val="00FD7AEA"/>
    <w:rsid w:val="00FE5DEA"/>
    <w:rsid w:val="00FF2847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CJK KR Regular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61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5776"/>
    <w:rPr>
      <w:color w:val="666666"/>
    </w:rPr>
  </w:style>
  <w:style w:type="paragraph" w:customStyle="1" w:styleId="CD11927DA13C4A8693207B0F76D27C2F">
    <w:name w:val="CD11927DA13C4A8693207B0F76D27C2F"/>
    <w:rsid w:val="00C15776"/>
    <w:pPr>
      <w:widowControl w:val="0"/>
      <w:wordWrap w:val="0"/>
      <w:autoSpaceDE w:val="0"/>
      <w:autoSpaceDN w:val="0"/>
      <w:spacing w:line="240" w:lineRule="auto"/>
    </w:pPr>
    <w:rPr>
      <w:rFonts w:eastAsiaTheme="minorEastAsia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Avikus_2024">
      <a:dk1>
        <a:srgbClr val="170D54"/>
      </a:dk1>
      <a:lt1>
        <a:srgbClr val="D9D9D6"/>
      </a:lt1>
      <a:dk2>
        <a:srgbClr val="00BBC0"/>
      </a:dk2>
      <a:lt2>
        <a:srgbClr val="E9E8E8"/>
      </a:lt2>
      <a:accent1>
        <a:srgbClr val="659ADD"/>
      </a:accent1>
      <a:accent2>
        <a:srgbClr val="60C4CA"/>
      </a:accent2>
      <a:accent3>
        <a:srgbClr val="8AD1D3"/>
      </a:accent3>
      <a:accent4>
        <a:srgbClr val="B5E0E4"/>
      </a:accent4>
      <a:accent5>
        <a:srgbClr val="659ADD"/>
      </a:accent5>
      <a:accent6>
        <a:srgbClr val="F4F4F4"/>
      </a:accent6>
      <a:hlink>
        <a:srgbClr val="60C4CA"/>
      </a:hlink>
      <a:folHlink>
        <a:srgbClr val="B5E0E4"/>
      </a:folHlink>
    </a:clrScheme>
    <a:fontScheme name="사용자 지정 2">
      <a:majorFont>
        <a:latin typeface="Inter SemiBold"/>
        <a:ea typeface="맑은 고딕"/>
        <a:cs typeface=""/>
      </a:majorFont>
      <a:minorFont>
        <a:latin typeface="Inter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humbnail xmlns="24019410-d1d0-42fe-b6da-bfb21a3ee566" xsi:nil="true"/>
    <_Flow_SignoffStatus xmlns="24019410-d1d0-42fe-b6da-bfb21a3ee566" xsi:nil="true"/>
    <TaxCatchAll xmlns="f1fa6c51-b02d-4139-aafb-3ade645604da" xsi:nil="true"/>
    <AS_xc5c5__xccb4__xbe0c__xb85c__xc154_ xmlns="24019410-d1d0-42fe-b6da-bfb21a3ee56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21c32b248e26295ead819f3427f63ac0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a2283992dadd3e01520b55ff8751ebaf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8DAB8D-8DDD-431C-8D27-8173EDE2D015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2.xml><?xml version="1.0" encoding="utf-8"?>
<ds:datastoreItem xmlns:ds="http://schemas.openxmlformats.org/officeDocument/2006/customXml" ds:itemID="{49B5D400-D31E-4783-91A8-75B8D30022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35E76B-66DD-435F-A425-15D32E5F8F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F672DA-06DE-4681-B65B-005863A8D0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HiNAS_Paper_Form.dotx</Template>
  <TotalTime>1512</TotalTime>
  <Pages>8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Final Inspection Report</vt:lpstr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Inspection Report</dc:title>
  <dc:subject/>
  <dc:creator>Wonchul Yoo</dc:creator>
  <cp:keywords/>
  <dc:description/>
  <cp:lastModifiedBy>Seunghyun Woo(우승현)</cp:lastModifiedBy>
  <cp:revision>12</cp:revision>
  <cp:lastPrinted>2025-12-17T02:31:00Z</cp:lastPrinted>
  <dcterms:created xsi:type="dcterms:W3CDTF">2025-07-11T08:00:00Z</dcterms:created>
  <dcterms:modified xsi:type="dcterms:W3CDTF">2026-05-06T09:22:00Z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416982c3,55bff8a3,68b8dae,759ef507,52cac2c5,2a35bc58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Confidential | AVIKUS – Unauthorized distribution is strictly prohibited</vt:lpwstr>
  </property>
  <property fmtid="{D5CDD505-2E9C-101B-9397-08002B2CF9AE}" pid="7" name="lcf76f155ced4ddcb4097134ff3c332f">
    <vt:lpwstr/>
  </property>
  <property fmtid="{D5CDD505-2E9C-101B-9397-08002B2CF9AE}" pid="8" name="Thumbnail">
    <vt:lpwstr/>
  </property>
  <property fmtid="{D5CDD505-2E9C-101B-9397-08002B2CF9AE}" pid="9" name="사인 오프 상태">
    <vt:lpwstr/>
  </property>
  <property fmtid="{D5CDD505-2E9C-101B-9397-08002B2CF9AE}" pid="10" name="TaxCatchAll">
    <vt:lpwstr/>
  </property>
  <property fmtid="{D5CDD505-2E9C-101B-9397-08002B2CF9AE}" pid="11" name="AS업체브로셔">
    <vt:lpwstr/>
  </property>
</Properties>
</file>