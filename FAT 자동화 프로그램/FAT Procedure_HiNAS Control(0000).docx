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D5DA" w14:textId="27C45663" w:rsidR="00727FF6" w:rsidRPr="003C38DB" w:rsidRDefault="003C38DB" w:rsidP="00E83132">
      <w:pPr>
        <w:ind w:firstLineChars="50" w:firstLine="180"/>
        <w:rPr>
          <w:rFonts w:ascii="Times New Roman" w:hAnsi="Times New Roman" w:cs="Times New Roman"/>
          <w:color w:val="659ADD" w:themeColor="accent1"/>
          <w:sz w:val="36"/>
          <w:szCs w:val="40"/>
        </w:rPr>
      </w:pPr>
      <w:r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</w:t>
      </w:r>
      <w:r w:rsidR="004C5C58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actory Acceptance Test</w:t>
      </w:r>
      <w:r w:rsidR="004C3B7D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 xml:space="preserve"> Procedure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C76DDB" w:rsidRPr="00C76DDB" w14:paraId="74E3FFEA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176938FE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BC2B1C" w14:textId="0FBC74F1" w:rsidR="00C76DDB" w:rsidRPr="00C76DDB" w:rsidRDefault="000039E4" w:rsidP="000950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HiNAS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FCEABE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A5E236" w14:textId="484D9B31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{{SERIAL_NUMBER}}</w:t>
            </w:r>
          </w:p>
        </w:tc>
      </w:tr>
      <w:tr w:rsidR="00C76DDB" w:rsidRPr="00C76DDB" w14:paraId="7DEBFC78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9DDAD17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463992" w14:textId="6FBD56E8" w:rsidR="00C76DDB" w:rsidRPr="00C76DDB" w:rsidRDefault="00800DB8" w:rsidP="00095070">
            <w:pPr>
              <w:rPr>
                <w:rFonts w:ascii="Times New Roman" w:hAnsi="Times New Roman" w:cs="Times New Roman"/>
              </w:rPr>
            </w:pPr>
            <w:r w:rsidRPr="00800DB8">
              <w:rPr>
                <w:rFonts w:ascii="Times New Roman" w:hAnsi="Times New Roman" w:cs="Times New Roman"/>
              </w:rPr>
              <w:t>{{YARD}}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91B9DA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7C2D8A" w14:textId="20A93D15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{{HULL_NO}}</w:t>
            </w:r>
          </w:p>
        </w:tc>
      </w:tr>
      <w:tr w:rsidR="00626692" w:rsidRPr="00C76DDB" w14:paraId="27580121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14172D0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E9312" w14:textId="002FBC02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{{CLASS</w:t>
            </w:r>
            <w:r w:rsidRPr="00A00803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43BCD688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E7EF3B3" w14:textId="1B5D8375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{{DATE}}</w:t>
            </w:r>
          </w:p>
        </w:tc>
      </w:tr>
      <w:tr w:rsidR="00626692" w:rsidRPr="00C76DDB" w14:paraId="6B04D7C0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7630266D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3F22D4" w14:textId="74C12D2D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840751">
              <w:rPr>
                <w:rFonts w:ascii="Times New Roman" w:hAnsi="Times New Roman" w:cs="Times New Roman"/>
              </w:rPr>
              <w:t>LEE Jong Hak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0127E2FB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23B60FE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</w:tr>
    </w:tbl>
    <w:p w14:paraId="2939D92F" w14:textId="77777777" w:rsidR="00C261E1" w:rsidRDefault="00C261E1" w:rsidP="00C76DDB">
      <w:pPr>
        <w:rPr>
          <w:rFonts w:ascii="Times New Roman" w:hAnsi="Times New Roman" w:cs="Times New Roman"/>
        </w:rPr>
      </w:pPr>
    </w:p>
    <w:p w14:paraId="5AC0C5C4" w14:textId="77777777" w:rsidR="005D1711" w:rsidRDefault="00E5428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7A694AB" wp14:editId="5B469E97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BB96" w14:textId="77777777" w:rsidR="00E54283" w:rsidRPr="00061836" w:rsidRDefault="00E54283" w:rsidP="00E5428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723E437A" w14:textId="77777777" w:rsidR="00E54283" w:rsidRPr="003214FD" w:rsidRDefault="00E54283" w:rsidP="00E5428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This document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Restricted to use only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employees or other persons authorized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Since it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without the prior written approval of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694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C19BB96" w14:textId="77777777" w:rsidR="00E54283" w:rsidRPr="00061836" w:rsidRDefault="00E54283" w:rsidP="00E5428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723E437A" w14:textId="77777777" w:rsidR="00E54283" w:rsidRPr="003214FD" w:rsidRDefault="00E54283" w:rsidP="00E5428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4320"/>
        <w:gridCol w:w="1740"/>
        <w:gridCol w:w="1815"/>
        <w:gridCol w:w="1260"/>
      </w:tblGrid>
      <w:tr w:rsidR="005D1711" w:rsidRPr="005D1711" w14:paraId="204D4E7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306FE5EB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lastRenderedPageBreak/>
              <w:t>Version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4FD4298F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Description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194B2DD7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Author/EDITED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742A513E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Revised/Approved 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AEAEA"/>
            <w:vAlign w:val="center"/>
            <w:hideMark/>
          </w:tcPr>
          <w:p w14:paraId="167BA3F3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</w:tr>
      <w:tr w:rsidR="005D1711" w:rsidRPr="005D1711" w14:paraId="05CB011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CCA6" w14:textId="06C585C0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1.0 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2D69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First Draft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5A57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00697C46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338A" w14:textId="0457E2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9B3121F" w14:textId="7902427D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7672A84D" w:rsidRPr="213C49BD">
              <w:rPr>
                <w:rFonts w:ascii="Times New Roman" w:hAnsi="Times New Roman" w:cs="Times New Roman"/>
              </w:rPr>
              <w:t>7</w:t>
            </w:r>
            <w:r w:rsidRPr="213C49BD">
              <w:rPr>
                <w:rFonts w:ascii="Times New Roman" w:hAnsi="Times New Roman" w:cs="Times New Roman"/>
              </w:rPr>
              <w:t>-</w:t>
            </w:r>
            <w:r w:rsidR="7672A84D" w:rsidRPr="213C49BD">
              <w:rPr>
                <w:rFonts w:ascii="Times New Roman" w:hAnsi="Times New Roman" w:cs="Times New Roman"/>
              </w:rPr>
              <w:t>02</w:t>
            </w: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25FB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69F4" w14:textId="64BFFF23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A1FC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Minor Update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336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66C62E84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2F5" w14:textId="125640D9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282527" w14:textId="3D733EDB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1CF49005" w:rsidRPr="213C49BD">
              <w:rPr>
                <w:rFonts w:ascii="Times New Roman" w:hAnsi="Times New Roman" w:cs="Times New Roman"/>
              </w:rPr>
              <w:t>7-03</w:t>
            </w:r>
          </w:p>
        </w:tc>
      </w:tr>
      <w:tr w:rsidR="005D1711" w:rsidRPr="005D1711" w14:paraId="5CCD02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38C8" w14:textId="66B5F611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F0268" w14:textId="20DCE11B" w:rsidR="005D1711" w:rsidRPr="005D1711" w:rsidRDefault="459AC13D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Comment Update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4100" w14:textId="35AA0C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6215" w14:textId="331A1E9F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  <w:r w:rsidR="459AC13D"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59DAB9A" w14:textId="093F2197" w:rsidR="005D1711" w:rsidRPr="005D1711" w:rsidRDefault="1CF490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2025-07-10</w:t>
            </w:r>
          </w:p>
        </w:tc>
      </w:tr>
      <w:tr w:rsidR="005D1711" w:rsidRPr="005D1711" w14:paraId="2B0B43A4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BDA2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CC04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978F7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6875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DE2A59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C3ACE9F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3F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CF5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488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C87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A4AAD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5AC378E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A5C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541B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1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43D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12A0F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57CF79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42F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D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D333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43B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1A847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0DCDD40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286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C4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BE58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FB5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8C88D2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1574ECD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BB4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D3F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423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D94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58F261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615D706" w14:textId="7FB25437" w:rsidR="009855CB" w:rsidRDefault="009855CB">
      <w:pPr>
        <w:rPr>
          <w:rFonts w:ascii="Times New Roman" w:hAnsi="Times New Roman" w:cs="Times New Roman"/>
        </w:rPr>
      </w:pPr>
    </w:p>
    <w:p w14:paraId="0EB98F12" w14:textId="1CAAD497" w:rsidR="009855CB" w:rsidRDefault="009855CB">
      <w:pPr>
        <w:rPr>
          <w:rFonts w:ascii="Times New Roman" w:hAnsi="Times New Roman" w:cs="Times New Roman"/>
        </w:rPr>
      </w:pPr>
      <w:r w:rsidRPr="009855CB">
        <w:rPr>
          <w:rFonts w:ascii="Times New Roman" w:hAnsi="Times New Roman" w:cs="Times New Roman"/>
        </w:rPr>
        <w:t xml:space="preserve">Note: In this </w:t>
      </w:r>
      <w:proofErr w:type="gramStart"/>
      <w:r w:rsidRPr="009855CB">
        <w:rPr>
          <w:rFonts w:ascii="Times New Roman" w:hAnsi="Times New Roman" w:cs="Times New Roman"/>
        </w:rPr>
        <w:t>document, ‘</w:t>
      </w:r>
      <w:proofErr w:type="spellStart"/>
      <w:proofErr w:type="gramEnd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Control’ is used to denote both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and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Standard.</w:t>
      </w:r>
    </w:p>
    <w:p w14:paraId="6094B7AC" w14:textId="057B1EFB" w:rsidR="00E54283" w:rsidRDefault="00985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9653D" w14:textId="539120F5" w:rsidR="00CC684D" w:rsidRDefault="00CC684D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7A0F3567" w14:textId="2A047D15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Purpose</w:t>
      </w:r>
    </w:p>
    <w:p w14:paraId="2442AA94" w14:textId="79F3FBB9" w:rsidR="00A13409" w:rsidRPr="009855CB" w:rsidRDefault="00E54283" w:rsidP="009855CB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This document provides a comprehensive description of the Factory Acceptance Test (FAT) for </w:t>
      </w:r>
      <w:proofErr w:type="spellStart"/>
      <w:r w:rsidRPr="00E54283">
        <w:rPr>
          <w:rFonts w:ascii="Times New Roman" w:hAnsi="Times New Roman" w:cs="Times New Roman"/>
        </w:rPr>
        <w:t>HiNAS</w:t>
      </w:r>
      <w:proofErr w:type="spellEnd"/>
      <w:r w:rsidRPr="00E54283">
        <w:rPr>
          <w:rFonts w:ascii="Times New Roman" w:hAnsi="Times New Roman" w:cs="Times New Roman"/>
        </w:rPr>
        <w:t xml:space="preserve"> Control</w:t>
      </w:r>
      <w:r w:rsidR="009855CB">
        <w:rPr>
          <w:rFonts w:ascii="Times New Roman" w:hAnsi="Times New Roman" w:cs="Times New Roman" w:hint="eastAsia"/>
        </w:rPr>
        <w:t xml:space="preserve"> </w:t>
      </w:r>
      <w:r w:rsidR="009855CB">
        <w:rPr>
          <w:rFonts w:ascii="Times New Roman" w:hAnsi="Times New Roman" w:cs="Times New Roman"/>
        </w:rPr>
        <w:t>Standard</w:t>
      </w:r>
      <w:r w:rsidR="000C1B77">
        <w:rPr>
          <w:rFonts w:ascii="Times New Roman" w:hAnsi="Times New Roman" w:cs="Times New Roman" w:hint="eastAsia"/>
        </w:rPr>
        <w:t xml:space="preserve">. </w:t>
      </w:r>
      <w:r w:rsidR="00A13409" w:rsidRPr="009855CB">
        <w:rPr>
          <w:rFonts w:ascii="Times New Roman" w:hAnsi="Times New Roman" w:cs="Times New Roman"/>
        </w:rPr>
        <w:t>The following items are verified through this document:</w:t>
      </w:r>
    </w:p>
    <w:p w14:paraId="51C93CD5" w14:textId="77777777" w:rsidR="00A13409" w:rsidRPr="00A13409" w:rsidRDefault="00A13409" w:rsidP="00A13409">
      <w:pPr>
        <w:pStyle w:val="a0"/>
        <w:ind w:left="992"/>
        <w:rPr>
          <w:rFonts w:ascii="Times New Roman" w:hAnsi="Times New Roman" w:cs="Times New Roman"/>
        </w:rPr>
      </w:pPr>
    </w:p>
    <w:p w14:paraId="2C96BD78" w14:textId="42EC64E8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configuration and quantity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A13409">
        <w:rPr>
          <w:rFonts w:ascii="Times New Roman" w:hAnsi="Times New Roman" w:cs="Times New Roman"/>
        </w:rPr>
        <w:t>hardware are the same as those shown in the drawings (Appendix A) submitted with the MED-B certificate.</w:t>
      </w:r>
    </w:p>
    <w:p w14:paraId="2DEF65EF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Serial Numbers of the hardware listed in the </w:t>
      </w:r>
      <w:proofErr w:type="spellStart"/>
      <w:r w:rsidRPr="00A13409">
        <w:rPr>
          <w:rFonts w:ascii="Times New Roman" w:hAnsi="Times New Roman" w:cs="Times New Roman"/>
        </w:rPr>
        <w:t>DoC</w:t>
      </w:r>
      <w:proofErr w:type="spellEnd"/>
      <w:r w:rsidRPr="00A13409">
        <w:rPr>
          <w:rFonts w:ascii="Times New Roman" w:hAnsi="Times New Roman" w:cs="Times New Roman"/>
        </w:rPr>
        <w:t xml:space="preserve"> document match those of the hardware </w:t>
      </w:r>
      <w:proofErr w:type="gramStart"/>
      <w:r w:rsidRPr="00A13409">
        <w:rPr>
          <w:rFonts w:ascii="Times New Roman" w:hAnsi="Times New Roman" w:cs="Times New Roman"/>
        </w:rPr>
        <w:t>actually installed</w:t>
      </w:r>
      <w:proofErr w:type="gramEnd"/>
      <w:r w:rsidRPr="00A13409">
        <w:rPr>
          <w:rFonts w:ascii="Times New Roman" w:hAnsi="Times New Roman" w:cs="Times New Roman"/>
        </w:rPr>
        <w:t xml:space="preserve"> onboard.</w:t>
      </w:r>
    </w:p>
    <w:p w14:paraId="54264449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software version recorded in the SW install package used for installation matches the version in the actual product.</w:t>
      </w:r>
    </w:p>
    <w:p w14:paraId="5B1682C7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A13409">
        <w:rPr>
          <w:rFonts w:ascii="Times New Roman" w:hAnsi="Times New Roman" w:cs="Times New Roman"/>
        </w:rPr>
        <w:t>Verify</w:t>
      </w:r>
      <w:proofErr w:type="gramEnd"/>
      <w:r w:rsidRPr="00A13409">
        <w:rPr>
          <w:rFonts w:ascii="Times New Roman" w:hAnsi="Times New Roman" w:cs="Times New Roman"/>
        </w:rPr>
        <w:t xml:space="preserve"> that the data from all navigation equipment connected to the overall system </w:t>
      </w:r>
      <w:proofErr w:type="gramStart"/>
      <w:r w:rsidRPr="00A13409">
        <w:rPr>
          <w:rFonts w:ascii="Times New Roman" w:hAnsi="Times New Roman" w:cs="Times New Roman"/>
        </w:rPr>
        <w:t>are</w:t>
      </w:r>
      <w:proofErr w:type="gramEnd"/>
      <w:r w:rsidRPr="00A13409">
        <w:rPr>
          <w:rFonts w:ascii="Times New Roman" w:hAnsi="Times New Roman" w:cs="Times New Roman"/>
        </w:rPr>
        <w:t xml:space="preserve"> received correctly and that the software functions operate properly.</w:t>
      </w:r>
    </w:p>
    <w:p w14:paraId="09A3F978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connected hardware performs its functions correctly.</w:t>
      </w:r>
    </w:p>
    <w:p w14:paraId="419BAEFB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</w:p>
    <w:p w14:paraId="2B982661" w14:textId="77777777" w:rsidR="00A13409" w:rsidRPr="00A13409" w:rsidRDefault="00A13409" w:rsidP="00E54283">
      <w:pPr>
        <w:pStyle w:val="a0"/>
        <w:ind w:left="992"/>
        <w:rPr>
          <w:rFonts w:ascii="Times New Roman" w:hAnsi="Times New Roman" w:cs="Times New Roman"/>
        </w:rPr>
      </w:pPr>
    </w:p>
    <w:p w14:paraId="268C9B0B" w14:textId="70EBE585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Environment</w:t>
      </w:r>
    </w:p>
    <w:p w14:paraId="37B71B35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Unless otherwise specified, the following test conditions shall be applied uniformly during the Factory Acceptance Test (FAT):</w:t>
      </w:r>
    </w:p>
    <w:p w14:paraId="0567F5C4" w14:textId="070528B0" w:rsidR="00A830AB" w:rsidRDefault="00E54283" w:rsidP="00A13409">
      <w:pPr>
        <w:pStyle w:val="a0"/>
        <w:ind w:left="187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∙ Temperature: 25 °C ± 10 °C</w:t>
      </w:r>
      <w:r w:rsidRPr="00E54283">
        <w:rPr>
          <w:rFonts w:ascii="Times New Roman" w:hAnsi="Times New Roman" w:cs="Times New Roman"/>
        </w:rPr>
        <w:br/>
        <w:t>∙ Atmospheric Pressure: Normal ambient pressure</w:t>
      </w:r>
      <w:r w:rsidRPr="00E54283">
        <w:rPr>
          <w:rFonts w:ascii="Times New Roman" w:hAnsi="Times New Roman" w:cs="Times New Roman"/>
        </w:rPr>
        <w:br/>
        <w:t>∙ Humidity: 20% to 80%</w:t>
      </w:r>
    </w:p>
    <w:p w14:paraId="714185D2" w14:textId="77777777" w:rsidR="00A13409" w:rsidRPr="00A13409" w:rsidRDefault="00A13409" w:rsidP="00A13409">
      <w:pPr>
        <w:pStyle w:val="a0"/>
        <w:ind w:left="1872"/>
        <w:rPr>
          <w:rFonts w:ascii="Times New Roman" w:hAnsi="Times New Roman" w:cs="Times New Roman"/>
        </w:rPr>
      </w:pPr>
    </w:p>
    <w:p w14:paraId="3E980315" w14:textId="3B033729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Site</w:t>
      </w:r>
    </w:p>
    <w:p w14:paraId="343B2319" w14:textId="564D7651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The test shall be conducted </w:t>
      </w:r>
      <w:r w:rsidR="00790837">
        <w:rPr>
          <w:rFonts w:ascii="Times New Roman" w:hAnsi="Times New Roman" w:cs="Times New Roman" w:hint="eastAsia"/>
        </w:rPr>
        <w:t>on</w:t>
      </w:r>
      <w:r w:rsidRPr="00E54283">
        <w:rPr>
          <w:rFonts w:ascii="Times New Roman" w:hAnsi="Times New Roman" w:cs="Times New Roman"/>
        </w:rPr>
        <w:t xml:space="preserve"> board</w:t>
      </w:r>
    </w:p>
    <w:p w14:paraId="789233F5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187512A6" w14:textId="77777777" w:rsidR="00A13409" w:rsidRPr="00790837" w:rsidRDefault="00A13409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5EDA094F" w14:textId="172EC6ED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Applicable Document</w:t>
      </w:r>
    </w:p>
    <w:p w14:paraId="292025C6" w14:textId="6A23B11A" w:rsidR="00EC0CEE" w:rsidRDefault="00EC0CEE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EC0CEE">
        <w:rPr>
          <w:rFonts w:ascii="Times New Roman" w:hAnsi="Times New Roman" w:cs="Times New Roman"/>
          <w:b/>
          <w:bCs/>
        </w:rPr>
        <w:t xml:space="preserve">EC-TYPE EXAMINATION </w:t>
      </w:r>
      <w:r w:rsidR="000C0024" w:rsidRPr="00EC0CEE">
        <w:rPr>
          <w:rFonts w:ascii="Times New Roman" w:hAnsi="Times New Roman" w:cs="Times New Roman"/>
          <w:b/>
          <w:bCs/>
        </w:rPr>
        <w:t>CERTIFICATE</w:t>
      </w:r>
      <w:r w:rsidR="000C002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MODULE B)</w:t>
      </w:r>
    </w:p>
    <w:p w14:paraId="67C23ED3" w14:textId="44B95329" w:rsidR="00EC0CEE" w:rsidRPr="00EC0CEE" w:rsidRDefault="00EC0CEE" w:rsidP="00EC0CEE">
      <w:pPr>
        <w:pStyle w:val="a0"/>
        <w:ind w:left="1418"/>
        <w:rPr>
          <w:rFonts w:ascii="Times New Roman" w:hAnsi="Times New Roman" w:cs="Times New Roman"/>
        </w:rPr>
      </w:pPr>
      <w:r w:rsidRPr="00EC0CEE">
        <w:rPr>
          <w:rFonts w:ascii="Times New Roman" w:hAnsi="Times New Roman" w:cs="Times New Roman"/>
        </w:rPr>
        <w:t>MEDB0000</w:t>
      </w:r>
      <w:r w:rsidR="00D209D1">
        <w:rPr>
          <w:rFonts w:ascii="Times New Roman" w:hAnsi="Times New Roman" w:cs="Times New Roman" w:hint="eastAsia"/>
        </w:rPr>
        <w:t>B</w:t>
      </w:r>
      <w:r w:rsidRPr="00EC0CEE">
        <w:rPr>
          <w:rFonts w:ascii="Times New Roman" w:hAnsi="Times New Roman" w:cs="Times New Roman"/>
        </w:rPr>
        <w:t>W</w:t>
      </w:r>
      <w:r w:rsidR="000E5F29">
        <w:rPr>
          <w:rFonts w:ascii="Times New Roman" w:hAnsi="Times New Roman" w:cs="Times New Roman" w:hint="eastAsia"/>
        </w:rPr>
        <w:t>N</w:t>
      </w:r>
      <w:r w:rsidR="00081AE0">
        <w:rPr>
          <w:rFonts w:ascii="Times New Roman" w:hAnsi="Times New Roman" w:cs="Times New Roman" w:hint="eastAsia"/>
        </w:rPr>
        <w:t xml:space="preserve"> (Revision no. </w:t>
      </w:r>
      <w:r w:rsidR="00D209D1">
        <w:rPr>
          <w:rFonts w:ascii="Times New Roman" w:hAnsi="Times New Roman" w:cs="Times New Roman" w:hint="eastAsia"/>
        </w:rPr>
        <w:t>1</w:t>
      </w:r>
      <w:r w:rsidR="00081AE0">
        <w:rPr>
          <w:rFonts w:ascii="Times New Roman" w:hAnsi="Times New Roman" w:cs="Times New Roman" w:hint="eastAsia"/>
        </w:rPr>
        <w:t>)</w:t>
      </w:r>
    </w:p>
    <w:p w14:paraId="12D6D33F" w14:textId="30C5A38D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Drawing</w:t>
      </w:r>
    </w:p>
    <w:p w14:paraId="492578FD" w14:textId="536B8330" w:rsid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Approval Drawing of the vessel subject to FAT</w:t>
      </w:r>
      <w:r w:rsidR="00A830AB">
        <w:rPr>
          <w:rFonts w:ascii="Times New Roman" w:hAnsi="Times New Roman" w:cs="Times New Roman" w:hint="eastAsia"/>
        </w:rPr>
        <w:t>. (Appendix A.)</w:t>
      </w:r>
    </w:p>
    <w:p w14:paraId="35562440" w14:textId="77777777" w:rsidR="00A830AB" w:rsidRPr="00E54283" w:rsidRDefault="00A830AB" w:rsidP="00E54283">
      <w:pPr>
        <w:pStyle w:val="a0"/>
        <w:ind w:left="1418"/>
        <w:rPr>
          <w:rFonts w:ascii="Times New Roman" w:hAnsi="Times New Roman" w:cs="Times New Roman"/>
        </w:rPr>
      </w:pPr>
    </w:p>
    <w:p w14:paraId="4D085090" w14:textId="08E01AE4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Inspection Report</w:t>
      </w:r>
    </w:p>
    <w:p w14:paraId="1007B621" w14:textId="1372A494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 w:hint="eastAsia"/>
        </w:rPr>
        <w:t>I</w:t>
      </w:r>
      <w:r w:rsidRPr="00E54283">
        <w:rPr>
          <w:rFonts w:ascii="Times New Roman" w:hAnsi="Times New Roman" w:cs="Times New Roman"/>
        </w:rPr>
        <w:t xml:space="preserve">nspection Report for the </w:t>
      </w:r>
      <w:proofErr w:type="gramStart"/>
      <w:r w:rsidRPr="00E54283">
        <w:rPr>
          <w:rFonts w:ascii="Times New Roman" w:hAnsi="Times New Roman" w:cs="Times New Roman"/>
        </w:rPr>
        <w:t>item</w:t>
      </w:r>
      <w:proofErr w:type="gramEnd"/>
      <w:r w:rsidRPr="00E54283">
        <w:rPr>
          <w:rFonts w:ascii="Times New Roman" w:hAnsi="Times New Roman" w:cs="Times New Roman"/>
        </w:rPr>
        <w:t xml:space="preserve"> subject to inspection</w:t>
      </w:r>
    </w:p>
    <w:p w14:paraId="42842323" w14:textId="2EF80F7A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SW Installation Report</w:t>
      </w:r>
    </w:p>
    <w:p w14:paraId="689A990E" w14:textId="6ACDF2CB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SW Installation Report </w:t>
      </w:r>
      <w:proofErr w:type="gramStart"/>
      <w:r w:rsidRPr="00E54283">
        <w:rPr>
          <w:rFonts w:ascii="Times New Roman" w:hAnsi="Times New Roman" w:cs="Times New Roman"/>
        </w:rPr>
        <w:t>for</w:t>
      </w:r>
      <w:proofErr w:type="gramEnd"/>
      <w:r w:rsidRPr="00E54283">
        <w:rPr>
          <w:rFonts w:ascii="Times New Roman" w:hAnsi="Times New Roman" w:cs="Times New Roman"/>
        </w:rPr>
        <w:t xml:space="preserve"> the item subject to software installation</w:t>
      </w:r>
    </w:p>
    <w:p w14:paraId="02CDFF74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0A161B0D" w14:textId="58D6FC86" w:rsidR="00D66DDA" w:rsidRDefault="00D66DDA">
      <w:pPr>
        <w:rPr>
          <w:rFonts w:ascii="Times New Roman" w:hAnsi="Times New Roman" w:cs="Times New Roman"/>
          <w:b/>
          <w:bCs/>
        </w:rPr>
      </w:pPr>
    </w:p>
    <w:p w14:paraId="20B47A41" w14:textId="77777777" w:rsidR="00A830AB" w:rsidRDefault="00A830AB">
      <w:pPr>
        <w:rPr>
          <w:rFonts w:ascii="Times New Roman" w:hAnsi="Times New Roman" w:cs="Times New Roman"/>
          <w:b/>
          <w:bCs/>
        </w:rPr>
      </w:pPr>
    </w:p>
    <w:p w14:paraId="3A66C825" w14:textId="48452AFF" w:rsidR="00A830AB" w:rsidRDefault="00A830AB">
      <w:pPr>
        <w:rPr>
          <w:rFonts w:ascii="Times New Roman" w:hAnsi="Times New Roman" w:cs="Times New Roman"/>
          <w:b/>
          <w:bCs/>
        </w:rPr>
      </w:pPr>
    </w:p>
    <w:p w14:paraId="3C4BDB62" w14:textId="77777777" w:rsidR="00374502" w:rsidRDefault="003745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1241CD" w14:textId="05AF974B" w:rsidR="00C261E1" w:rsidRDefault="008946EF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Information about the test setup</w:t>
      </w:r>
    </w:p>
    <w:p w14:paraId="3BEB457F" w14:textId="2D728A24" w:rsidR="0062134B" w:rsidRDefault="008946EF" w:rsidP="0062134B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Components List</w:t>
      </w:r>
      <w:r w:rsidR="008A4E36">
        <w:rPr>
          <w:rFonts w:ascii="Times New Roman" w:hAnsi="Times New Roman" w:cs="Times New Roman" w:hint="eastAsia"/>
          <w:b/>
          <w:bCs/>
        </w:rPr>
        <w:t xml:space="preserve"> </w:t>
      </w:r>
      <w:r w:rsidR="00D63AB2">
        <w:rPr>
          <w:rFonts w:ascii="Times New Roman" w:hAnsi="Times New Roman" w:cs="Times New Roman" w:hint="eastAsia"/>
          <w:b/>
          <w:bCs/>
        </w:rPr>
        <w:t>(</w:t>
      </w:r>
      <w:r w:rsidR="00D63AB2" w:rsidRPr="00D63AB2">
        <w:rPr>
          <w:rFonts w:ascii="Times New Roman" w:hAnsi="Times New Roman" w:cs="Times New Roman"/>
          <w:b/>
          <w:bCs/>
        </w:rPr>
        <w:t>MEDB0000</w:t>
      </w:r>
      <w:r w:rsidR="008A4E36">
        <w:rPr>
          <w:rFonts w:ascii="Times New Roman" w:hAnsi="Times New Roman" w:cs="Times New Roman" w:hint="eastAsia"/>
          <w:b/>
          <w:bCs/>
        </w:rPr>
        <w:t>BWN</w:t>
      </w:r>
      <w:r w:rsidR="00D63AB2">
        <w:rPr>
          <w:rFonts w:ascii="Times New Roman" w:hAnsi="Times New Roman" w:cs="Times New Roman" w:hint="eastAsia"/>
          <w:b/>
          <w:bCs/>
        </w:rPr>
        <w:t>)</w:t>
      </w:r>
    </w:p>
    <w:p w14:paraId="62FE99D5" w14:textId="77777777" w:rsidR="001B3BFC" w:rsidRPr="00D63AB2" w:rsidRDefault="001B3BFC" w:rsidP="001B3BFC">
      <w:pPr>
        <w:pStyle w:val="a0"/>
        <w:ind w:left="425"/>
        <w:rPr>
          <w:rFonts w:ascii="Times New Roman" w:hAnsi="Times New Roman" w:cs="Times New Roman"/>
        </w:rPr>
      </w:pPr>
      <w:r w:rsidRPr="00374502">
        <w:rPr>
          <w:rFonts w:ascii="Times New Roman" w:hAnsi="Times New Roman" w:cs="Times New Roman"/>
        </w:rPr>
        <w:t>The components list specified in the EC-Type Examination Certificate is as follows.</w:t>
      </w:r>
    </w:p>
    <w:tbl>
      <w:tblPr>
        <w:tblStyle w:val="ac"/>
        <w:tblW w:w="8937" w:type="dxa"/>
        <w:tblInd w:w="988" w:type="dxa"/>
        <w:tblLook w:val="04A0" w:firstRow="1" w:lastRow="0" w:firstColumn="1" w:lastColumn="0" w:noHBand="0" w:noVBand="1"/>
      </w:tblPr>
      <w:tblGrid>
        <w:gridCol w:w="708"/>
        <w:gridCol w:w="1701"/>
        <w:gridCol w:w="2401"/>
        <w:gridCol w:w="1168"/>
        <w:gridCol w:w="2959"/>
      </w:tblGrid>
      <w:tr w:rsidR="001B3BFC" w14:paraId="4B457AD2" w14:textId="77777777" w:rsidTr="213C49BD">
        <w:tc>
          <w:tcPr>
            <w:tcW w:w="708" w:type="dxa"/>
            <w:shd w:val="clear" w:color="auto" w:fill="D9D9D6" w:themeFill="background1"/>
            <w:vAlign w:val="center"/>
          </w:tcPr>
          <w:p w14:paraId="5C605B0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No.</w:t>
            </w:r>
          </w:p>
        </w:tc>
        <w:tc>
          <w:tcPr>
            <w:tcW w:w="1701" w:type="dxa"/>
            <w:shd w:val="clear" w:color="auto" w:fill="D9D9D6" w:themeFill="background1"/>
            <w:vAlign w:val="center"/>
          </w:tcPr>
          <w:p w14:paraId="77918697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2401" w:type="dxa"/>
            <w:shd w:val="clear" w:color="auto" w:fill="D9D9D6" w:themeFill="background1"/>
            <w:vAlign w:val="center"/>
          </w:tcPr>
          <w:p w14:paraId="24E547A4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68" w:type="dxa"/>
            <w:shd w:val="clear" w:color="auto" w:fill="D9D9D6" w:themeFill="background1"/>
            <w:vAlign w:val="center"/>
          </w:tcPr>
          <w:p w14:paraId="0AFA30EE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Maker</w:t>
            </w:r>
          </w:p>
        </w:tc>
        <w:tc>
          <w:tcPr>
            <w:tcW w:w="2959" w:type="dxa"/>
            <w:shd w:val="clear" w:color="auto" w:fill="D9D9D6" w:themeFill="background1"/>
            <w:vAlign w:val="center"/>
          </w:tcPr>
          <w:p w14:paraId="3B33BF7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6A0F">
              <w:rPr>
                <w:rFonts w:ascii="Times New Roman" w:hAnsi="Times New Roman" w:cs="Times New Roman"/>
                <w:b/>
                <w:bCs/>
              </w:rPr>
              <w:t>Note/description/limitation</w:t>
            </w:r>
          </w:p>
        </w:tc>
      </w:tr>
      <w:tr w:rsidR="001B3BFC" w14:paraId="5F7897B7" w14:textId="77777777" w:rsidTr="213C49BD">
        <w:tc>
          <w:tcPr>
            <w:tcW w:w="708" w:type="dxa"/>
            <w:vAlign w:val="center"/>
          </w:tcPr>
          <w:p w14:paraId="438599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775B4A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2401" w:type="dxa"/>
            <w:vAlign w:val="center"/>
          </w:tcPr>
          <w:p w14:paraId="0438A16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0B956B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7E46069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At least two per installation.</w:t>
            </w:r>
          </w:p>
        </w:tc>
      </w:tr>
      <w:tr w:rsidR="001B3BFC" w14:paraId="3105D154" w14:textId="77777777" w:rsidTr="213C49BD">
        <w:tc>
          <w:tcPr>
            <w:tcW w:w="708" w:type="dxa"/>
            <w:vAlign w:val="center"/>
          </w:tcPr>
          <w:p w14:paraId="306129D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1A8FC9B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2401" w:type="dxa"/>
            <w:vAlign w:val="center"/>
          </w:tcPr>
          <w:p w14:paraId="193A67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70ACA95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E868B6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Optional. In server/client config, two per installation</w:t>
            </w:r>
          </w:p>
        </w:tc>
      </w:tr>
      <w:tr w:rsidR="001B3BFC" w14:paraId="639B7121" w14:textId="77777777" w:rsidTr="213C49BD">
        <w:tc>
          <w:tcPr>
            <w:tcW w:w="708" w:type="dxa"/>
            <w:vAlign w:val="center"/>
          </w:tcPr>
          <w:p w14:paraId="473C5AB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7171A24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2401" w:type="dxa"/>
            <w:vAlign w:val="center"/>
          </w:tcPr>
          <w:p w14:paraId="2F6A8E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TIMX-W270 or TIMX-W320 or</w:t>
            </w:r>
          </w:p>
          <w:p w14:paraId="25DC2F6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 xml:space="preserve">TIMX-UW584 </w:t>
            </w:r>
          </w:p>
        </w:tc>
        <w:tc>
          <w:tcPr>
            <w:tcW w:w="1168" w:type="dxa"/>
            <w:vAlign w:val="center"/>
          </w:tcPr>
          <w:p w14:paraId="0B1470D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38E44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System may be installed with two monitors in same installation.</w:t>
            </w:r>
          </w:p>
        </w:tc>
      </w:tr>
      <w:tr w:rsidR="001B3BFC" w14:paraId="71BCAFA4" w14:textId="77777777" w:rsidTr="213C49BD">
        <w:tc>
          <w:tcPr>
            <w:tcW w:w="708" w:type="dxa"/>
            <w:vAlign w:val="center"/>
          </w:tcPr>
          <w:p w14:paraId="5D4FF54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5F825D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274B7D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2401" w:type="dxa"/>
            <w:vAlign w:val="center"/>
          </w:tcPr>
          <w:p w14:paraId="162524C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68" w:type="dxa"/>
            <w:vAlign w:val="center"/>
          </w:tcPr>
          <w:p w14:paraId="2A014FF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NSI</w:t>
            </w:r>
          </w:p>
        </w:tc>
        <w:tc>
          <w:tcPr>
            <w:tcW w:w="2959" w:type="dxa"/>
            <w:vAlign w:val="center"/>
          </w:tcPr>
          <w:p w14:paraId="0F66B1B9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To be installed with each delivery</w:t>
            </w:r>
          </w:p>
        </w:tc>
      </w:tr>
      <w:tr w:rsidR="001B3BFC" w14:paraId="207A15D8" w14:textId="77777777" w:rsidTr="213C49BD">
        <w:tc>
          <w:tcPr>
            <w:tcW w:w="708" w:type="dxa"/>
            <w:vAlign w:val="center"/>
          </w:tcPr>
          <w:p w14:paraId="6EAB11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33CE1CE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2401" w:type="dxa"/>
            <w:vAlign w:val="center"/>
          </w:tcPr>
          <w:p w14:paraId="053898E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68" w:type="dxa"/>
            <w:vAlign w:val="center"/>
          </w:tcPr>
          <w:p w14:paraId="674F73F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6E21C47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0FEE57D7" w14:textId="77777777" w:rsidTr="213C49BD">
        <w:tc>
          <w:tcPr>
            <w:tcW w:w="708" w:type="dxa"/>
            <w:vAlign w:val="center"/>
          </w:tcPr>
          <w:p w14:paraId="06A4BD7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79042D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2401" w:type="dxa"/>
            <w:vAlign w:val="center"/>
          </w:tcPr>
          <w:p w14:paraId="30519F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68" w:type="dxa"/>
            <w:vAlign w:val="center"/>
          </w:tcPr>
          <w:p w14:paraId="4663A6C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78026B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65942772" w14:textId="77777777" w:rsidTr="213C49BD">
        <w:tc>
          <w:tcPr>
            <w:tcW w:w="708" w:type="dxa"/>
            <w:vAlign w:val="center"/>
          </w:tcPr>
          <w:p w14:paraId="45AC87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6E1D1B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2401" w:type="dxa"/>
            <w:vAlign w:val="center"/>
          </w:tcPr>
          <w:p w14:paraId="2037D71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68" w:type="dxa"/>
            <w:vAlign w:val="center"/>
          </w:tcPr>
          <w:p w14:paraId="194447C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Fortinet</w:t>
            </w:r>
          </w:p>
        </w:tc>
        <w:tc>
          <w:tcPr>
            <w:tcW w:w="2959" w:type="dxa"/>
            <w:vAlign w:val="center"/>
          </w:tcPr>
          <w:p w14:paraId="6B81973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6DD6412E" w14:textId="77777777" w:rsidTr="213C49BD">
        <w:tc>
          <w:tcPr>
            <w:tcW w:w="708" w:type="dxa"/>
            <w:vAlign w:val="center"/>
          </w:tcPr>
          <w:p w14:paraId="7FBA3F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71FC12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2401" w:type="dxa"/>
            <w:vAlign w:val="center"/>
          </w:tcPr>
          <w:p w14:paraId="084150D5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68" w:type="dxa"/>
            <w:vAlign w:val="center"/>
          </w:tcPr>
          <w:p w14:paraId="4CC6AB2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7CA1FF9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06863F4E" w14:textId="77777777" w:rsidTr="213C49BD">
        <w:tc>
          <w:tcPr>
            <w:tcW w:w="708" w:type="dxa"/>
            <w:vAlign w:val="center"/>
          </w:tcPr>
          <w:p w14:paraId="4F8F63F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4AF9F37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2401" w:type="dxa"/>
            <w:vAlign w:val="center"/>
          </w:tcPr>
          <w:p w14:paraId="71FEBB3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68" w:type="dxa"/>
            <w:vAlign w:val="center"/>
          </w:tcPr>
          <w:p w14:paraId="5460ADF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1BFE516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16824F32" w14:textId="77777777" w:rsidTr="213C49BD">
        <w:tc>
          <w:tcPr>
            <w:tcW w:w="708" w:type="dxa"/>
            <w:vAlign w:val="center"/>
          </w:tcPr>
          <w:p w14:paraId="6737471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701" w:type="dxa"/>
            <w:vAlign w:val="center"/>
          </w:tcPr>
          <w:p w14:paraId="4EAFEAB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2401" w:type="dxa"/>
            <w:vAlign w:val="center"/>
          </w:tcPr>
          <w:p w14:paraId="4DCC5DC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9SX1000IM or 9SX3000IM or 9PX1500iRTM</w:t>
            </w:r>
          </w:p>
        </w:tc>
        <w:tc>
          <w:tcPr>
            <w:tcW w:w="1168" w:type="dxa"/>
            <w:vAlign w:val="center"/>
          </w:tcPr>
          <w:p w14:paraId="34355E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Eaton</w:t>
            </w:r>
          </w:p>
        </w:tc>
        <w:tc>
          <w:tcPr>
            <w:tcW w:w="2959" w:type="dxa"/>
            <w:vAlign w:val="center"/>
          </w:tcPr>
          <w:p w14:paraId="7E762BF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374502">
              <w:rPr>
                <w:rFonts w:ascii="Times New Roman" w:hAnsi="Times New Roman" w:cs="Times New Roman"/>
              </w:rPr>
              <w:t>Minimum one UPS per installation.</w:t>
            </w:r>
          </w:p>
        </w:tc>
      </w:tr>
      <w:tr w:rsidR="001B3BFC" w14:paraId="312F4A92" w14:textId="77777777" w:rsidTr="213C49BD">
        <w:tc>
          <w:tcPr>
            <w:tcW w:w="708" w:type="dxa"/>
            <w:vAlign w:val="center"/>
          </w:tcPr>
          <w:p w14:paraId="2024F35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701" w:type="dxa"/>
            <w:vAlign w:val="center"/>
          </w:tcPr>
          <w:p w14:paraId="44979FE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Pr="00374502">
              <w:rPr>
                <w:rFonts w:ascii="Times New Roman" w:hAnsi="Times New Roman" w:cs="Times New Roman"/>
              </w:rPr>
              <w:t>, incl. EO cameras and IR cameras</w:t>
            </w:r>
          </w:p>
        </w:tc>
        <w:tc>
          <w:tcPr>
            <w:tcW w:w="2401" w:type="dxa"/>
            <w:vMerge w:val="restart"/>
            <w:vAlign w:val="center"/>
          </w:tcPr>
          <w:p w14:paraId="07DE38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68" w:type="dxa"/>
            <w:vMerge w:val="restart"/>
            <w:vAlign w:val="center"/>
          </w:tcPr>
          <w:p w14:paraId="731F3A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959" w:type="dxa"/>
            <w:vMerge w:val="restart"/>
            <w:vAlign w:val="center"/>
          </w:tcPr>
          <w:p w14:paraId="1015D8E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</w:t>
            </w:r>
          </w:p>
        </w:tc>
      </w:tr>
      <w:tr w:rsidR="001B3BFC" w14:paraId="7D8A1D98" w14:textId="77777777" w:rsidTr="213C49BD">
        <w:tc>
          <w:tcPr>
            <w:tcW w:w="708" w:type="dxa"/>
            <w:vAlign w:val="center"/>
          </w:tcPr>
          <w:p w14:paraId="7E4C9A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701" w:type="dxa"/>
            <w:vAlign w:val="center"/>
          </w:tcPr>
          <w:p w14:paraId="5BCC59A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Pr="00374502">
              <w:t xml:space="preserve"> </w:t>
            </w:r>
            <w:r w:rsidRPr="00374502">
              <w:rPr>
                <w:rFonts w:ascii="Times New Roman" w:hAnsi="Times New Roman" w:cs="Times New Roman"/>
              </w:rPr>
              <w:t>incl. Single Board Computer</w:t>
            </w:r>
          </w:p>
        </w:tc>
        <w:tc>
          <w:tcPr>
            <w:tcW w:w="2401" w:type="dxa"/>
            <w:vMerge/>
            <w:vAlign w:val="center"/>
          </w:tcPr>
          <w:p w14:paraId="499930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  <w:vAlign w:val="center"/>
          </w:tcPr>
          <w:p w14:paraId="14DB9D2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9" w:type="dxa"/>
            <w:vMerge/>
            <w:vAlign w:val="center"/>
          </w:tcPr>
          <w:p w14:paraId="4829901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01F41C" w14:textId="77777777" w:rsidR="001B3BFC" w:rsidRPr="00E55D57" w:rsidRDefault="001B3BFC" w:rsidP="00E55D57">
      <w:pPr>
        <w:rPr>
          <w:rFonts w:ascii="Times New Roman" w:hAnsi="Times New Roman" w:cs="Times New Roman"/>
          <w:b/>
          <w:bCs/>
        </w:rPr>
      </w:pPr>
    </w:p>
    <w:p w14:paraId="6B09EB62" w14:textId="09D29BA9" w:rsidR="00493AD2" w:rsidRPr="00E55D57" w:rsidRDefault="1CF49005" w:rsidP="00E55D57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  <w:b/>
          <w:bCs/>
        </w:rPr>
        <w:t>Components</w:t>
      </w:r>
      <w:r w:rsidR="37769046" w:rsidRPr="213C49BD">
        <w:rPr>
          <w:rFonts w:ascii="Times New Roman" w:hAnsi="Times New Roman" w:cs="Times New Roman"/>
          <w:b/>
          <w:bCs/>
        </w:rPr>
        <w:t>’</w:t>
      </w:r>
      <w:r w:rsidRPr="213C49BD">
        <w:rPr>
          <w:rFonts w:ascii="Times New Roman" w:hAnsi="Times New Roman" w:cs="Times New Roman"/>
          <w:b/>
          <w:bCs/>
        </w:rPr>
        <w:t xml:space="preserve"> Software Version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1036"/>
        <w:gridCol w:w="2490"/>
        <w:gridCol w:w="2711"/>
        <w:gridCol w:w="2404"/>
      </w:tblGrid>
      <w:tr w:rsidR="00C46B43" w:rsidRPr="0059224A" w14:paraId="3D4658E9" w14:textId="77777777" w:rsidTr="007247CE">
        <w:trPr>
          <w:trHeight w:val="251"/>
        </w:trPr>
        <w:tc>
          <w:tcPr>
            <w:tcW w:w="1036" w:type="dxa"/>
            <w:shd w:val="clear" w:color="auto" w:fill="D9D9D6" w:themeFill="background1"/>
            <w:vAlign w:val="center"/>
          </w:tcPr>
          <w:p w14:paraId="6617311B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490" w:type="dxa"/>
            <w:shd w:val="clear" w:color="auto" w:fill="D9D9D6" w:themeFill="background1"/>
            <w:vAlign w:val="center"/>
          </w:tcPr>
          <w:p w14:paraId="22C3C7B4" w14:textId="44D6A130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711" w:type="dxa"/>
            <w:shd w:val="clear" w:color="auto" w:fill="D9D9D6" w:themeFill="background1"/>
            <w:vAlign w:val="center"/>
          </w:tcPr>
          <w:p w14:paraId="4BD117A3" w14:textId="446DAFF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 Designation</w:t>
            </w:r>
          </w:p>
        </w:tc>
        <w:tc>
          <w:tcPr>
            <w:tcW w:w="2404" w:type="dxa"/>
            <w:shd w:val="clear" w:color="auto" w:fill="D9D9D6" w:themeFill="background1"/>
            <w:vAlign w:val="center"/>
          </w:tcPr>
          <w:p w14:paraId="2F849A7D" w14:textId="1FCF8F8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Software Version</w:t>
            </w:r>
          </w:p>
        </w:tc>
      </w:tr>
      <w:tr w:rsidR="00C46B43" w:rsidRPr="0059224A" w14:paraId="2567D5A6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ECDB165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0" w:type="dxa"/>
            <w:vAlign w:val="center"/>
          </w:tcPr>
          <w:p w14:paraId="441B45DC" w14:textId="23B3E940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Heading Control System</w:t>
            </w:r>
          </w:p>
        </w:tc>
        <w:tc>
          <w:tcPr>
            <w:tcW w:w="2711" w:type="dxa"/>
            <w:vAlign w:val="center"/>
          </w:tcPr>
          <w:p w14:paraId="6553DE6A" w14:textId="0191B5C2" w:rsidR="00C46B43" w:rsidRPr="0059224A" w:rsidRDefault="6DD212C6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PR-9000</w:t>
            </w:r>
          </w:p>
        </w:tc>
        <w:tc>
          <w:tcPr>
            <w:tcW w:w="2404" w:type="dxa"/>
            <w:vAlign w:val="center"/>
          </w:tcPr>
          <w:p w14:paraId="5D886C03" w14:textId="64D7A861" w:rsidR="00C46B43" w:rsidRPr="0059224A" w:rsidRDefault="00840751" w:rsidP="75CAAC1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HCCPU VER.2.00</w:t>
            </w:r>
          </w:p>
        </w:tc>
      </w:tr>
      <w:tr w:rsidR="00C46B43" w:rsidRPr="0059224A" w14:paraId="15FE9EA4" w14:textId="77777777" w:rsidTr="007247CE">
        <w:trPr>
          <w:trHeight w:val="239"/>
        </w:trPr>
        <w:tc>
          <w:tcPr>
            <w:tcW w:w="1036" w:type="dxa"/>
            <w:vAlign w:val="center"/>
          </w:tcPr>
          <w:p w14:paraId="1B7C197F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0" w:type="dxa"/>
            <w:vAlign w:val="center"/>
          </w:tcPr>
          <w:p w14:paraId="02EAEEF6" w14:textId="67936FF2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Remote Control System</w:t>
            </w:r>
          </w:p>
        </w:tc>
        <w:tc>
          <w:tcPr>
            <w:tcW w:w="2711" w:type="dxa"/>
            <w:vAlign w:val="center"/>
          </w:tcPr>
          <w:p w14:paraId="09DE1455" w14:textId="39C75D06" w:rsidR="00C46B43" w:rsidRPr="00840751" w:rsidRDefault="00840751" w:rsidP="00840751">
            <w:pPr>
              <w:jc w:val="left"/>
              <w:rPr>
                <w:rFonts w:ascii="Calibri" w:eastAsia="맑은 고딕" w:hAnsi="Calibri" w:cs="Arial"/>
                <w:spacing w:val="-2"/>
                <w:kern w:val="0"/>
                <w:sz w:val="16"/>
                <w:szCs w:val="16"/>
              </w:rPr>
            </w:pPr>
            <w:proofErr w:type="spellStart"/>
            <w:r w:rsidRPr="00840751">
              <w:rPr>
                <w:rFonts w:ascii="Times New Roman" w:hAnsi="Times New Roman" w:cs="Times New Roman"/>
              </w:rPr>
              <w:t>AutoChief</w:t>
            </w:r>
            <w:proofErr w:type="spellEnd"/>
            <w:r w:rsidRPr="00840751">
              <w:rPr>
                <w:rFonts w:ascii="Times New Roman" w:hAnsi="Times New Roman" w:cs="Times New Roman"/>
              </w:rPr>
              <w:t xml:space="preserve"> 600</w:t>
            </w:r>
          </w:p>
        </w:tc>
        <w:tc>
          <w:tcPr>
            <w:tcW w:w="2404" w:type="dxa"/>
            <w:vAlign w:val="center"/>
          </w:tcPr>
          <w:p w14:paraId="27BEC6DE" w14:textId="3927FFEB" w:rsidR="00C46B43" w:rsidRPr="0059224A" w:rsidRDefault="00E219F7" w:rsidP="75CAAC1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1.16.1</w:t>
            </w:r>
            <w:r w:rsidR="008F5122">
              <w:rPr>
                <w:rFonts w:ascii="Times New Roman" w:hAnsi="Times New Roman" w:cs="Times New Roman" w:hint="eastAsia"/>
              </w:rPr>
              <w:t>31</w:t>
            </w:r>
          </w:p>
        </w:tc>
      </w:tr>
      <w:tr w:rsidR="00C46B43" w:rsidRPr="0059224A" w14:paraId="7007AD2C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6418C69A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0" w:type="dxa"/>
            <w:vAlign w:val="center"/>
          </w:tcPr>
          <w:p w14:paraId="2587F7A9" w14:textId="55AC1C2D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ECDIS</w:t>
            </w:r>
          </w:p>
        </w:tc>
        <w:tc>
          <w:tcPr>
            <w:tcW w:w="2711" w:type="dxa"/>
            <w:vAlign w:val="center"/>
          </w:tcPr>
          <w:p w14:paraId="410C6204" w14:textId="702C6751" w:rsidR="00C46B43" w:rsidRPr="0059224A" w:rsidRDefault="007247CE" w:rsidP="213C49BD">
            <w:pPr>
              <w:jc w:val="left"/>
              <w:rPr>
                <w:rFonts w:ascii="Times New Roman" w:hAnsi="Times New Roman" w:cs="Times New Roman"/>
              </w:rPr>
            </w:pPr>
            <w:r w:rsidRPr="007247CE">
              <w:rPr>
                <w:rFonts w:ascii="Times New Roman" w:hAnsi="Times New Roman" w:cs="Times New Roman"/>
              </w:rPr>
              <w:t>NDC-1590A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="00840751" w:rsidRPr="00840751">
              <w:rPr>
                <w:rFonts w:ascii="Times New Roman" w:hAnsi="Times New Roman" w:cs="Times New Roman"/>
              </w:rPr>
              <w:t>NDC-1590A</w:t>
            </w:r>
            <w:r w:rsidR="00840751">
              <w:rPr>
                <w:rFonts w:ascii="Times New Roman" w:hAnsi="Times New Roman" w:cs="Times New Roman" w:hint="eastAsia"/>
              </w:rPr>
              <w:t>E</w:t>
            </w:r>
          </w:p>
        </w:tc>
        <w:tc>
          <w:tcPr>
            <w:tcW w:w="2404" w:type="dxa"/>
            <w:vAlign w:val="center"/>
          </w:tcPr>
          <w:p w14:paraId="13191A08" w14:textId="44656830" w:rsidR="00C46B43" w:rsidRPr="009855CB" w:rsidRDefault="00060C32" w:rsidP="0593783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  <w:r w:rsidR="008F5122"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.60</w:t>
            </w:r>
          </w:p>
        </w:tc>
      </w:tr>
      <w:tr w:rsidR="00C46B43" w:rsidRPr="0059224A" w14:paraId="061A804D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718B5888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0" w:type="dxa"/>
            <w:vAlign w:val="center"/>
          </w:tcPr>
          <w:p w14:paraId="1938855A" w14:textId="6C4C9D46" w:rsidR="00C46B43" w:rsidRPr="0059224A" w:rsidRDefault="037B9769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HiNAS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Control</w:t>
            </w:r>
            <w:r w:rsidR="009855CB">
              <w:rPr>
                <w:rFonts w:ascii="Times New Roman" w:hAnsi="Times New Roman" w:cs="Times New Roman" w:hint="eastAsia"/>
              </w:rPr>
              <w:t xml:space="preserve"> Standard</w:t>
            </w:r>
          </w:p>
        </w:tc>
        <w:tc>
          <w:tcPr>
            <w:tcW w:w="2711" w:type="dxa"/>
            <w:vAlign w:val="center"/>
          </w:tcPr>
          <w:p w14:paraId="2860927B" w14:textId="5A759538" w:rsidR="00C46B43" w:rsidRPr="0059224A" w:rsidRDefault="00C46B43" w:rsidP="213C49BD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vAlign w:val="center"/>
          </w:tcPr>
          <w:p w14:paraId="1BE048C9" w14:textId="7A3B1D4A" w:rsidR="00C46B43" w:rsidRPr="0059224A" w:rsidRDefault="5885D8E7" w:rsidP="213C49BD">
            <w:pPr>
              <w:jc w:val="left"/>
              <w:rPr>
                <w:rFonts w:ascii="Times New Roman" w:hAnsi="Times New Roman" w:cs="Times New Roman"/>
              </w:rPr>
            </w:pPr>
            <w:r w:rsidRPr="58165964">
              <w:rPr>
                <w:rFonts w:ascii="Times New Roman" w:hAnsi="Times New Roman" w:cs="Times New Roman"/>
              </w:rPr>
              <w:t>V</w:t>
            </w:r>
            <w:r w:rsidR="009855CB">
              <w:rPr>
                <w:rFonts w:ascii="Times New Roman" w:hAnsi="Times New Roman" w:cs="Times New Roman" w:hint="eastAsia"/>
              </w:rPr>
              <w:t>2.0.</w:t>
            </w:r>
            <w:r w:rsidR="00060C32">
              <w:rPr>
                <w:rFonts w:ascii="Times New Roman" w:hAnsi="Times New Roman" w:cs="Times New Roman" w:hint="eastAsia"/>
              </w:rPr>
              <w:t>3</w:t>
            </w:r>
          </w:p>
        </w:tc>
      </w:tr>
      <w:tr w:rsidR="00C46B43" w14:paraId="472908FB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1B8CDDC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90" w:type="dxa"/>
            <w:vAlign w:val="center"/>
          </w:tcPr>
          <w:p w14:paraId="69BE3A20" w14:textId="12DB766C" w:rsidR="00C46B43" w:rsidRPr="0059224A" w:rsidRDefault="26A615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2711" w:type="dxa"/>
            <w:vAlign w:val="center"/>
          </w:tcPr>
          <w:p w14:paraId="41C8C939" w14:textId="649CF78F" w:rsidR="00C46B43" w:rsidRPr="0059224A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2404" w:type="dxa"/>
            <w:vAlign w:val="center"/>
          </w:tcPr>
          <w:p w14:paraId="4EDC6340" w14:textId="0974CC56" w:rsidR="00C46B43" w:rsidRPr="008946EF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22.04</w:t>
            </w:r>
          </w:p>
        </w:tc>
      </w:tr>
    </w:tbl>
    <w:p w14:paraId="0EE44426" w14:textId="77777777" w:rsidR="006513AA" w:rsidRPr="00E55D57" w:rsidRDefault="006513AA" w:rsidP="00E55D57">
      <w:pPr>
        <w:rPr>
          <w:rFonts w:ascii="Times New Roman" w:hAnsi="Times New Roman" w:cs="Times New Roman"/>
          <w:b/>
          <w:bCs/>
        </w:rPr>
      </w:pPr>
    </w:p>
    <w:p w14:paraId="2D00B526" w14:textId="1E558532" w:rsidR="00885685" w:rsidRDefault="00CF3DAC" w:rsidP="00CF3DAC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Test Preparation </w:t>
      </w:r>
    </w:p>
    <w:p w14:paraId="7BC3F2CC" w14:textId="589CBB8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Verification</w:t>
      </w:r>
    </w:p>
    <w:p w14:paraId="30D51DE8" w14:textId="5484744E" w:rsidR="00CF3DAC" w:rsidRPr="007B45C1" w:rsidRDefault="007B45C1" w:rsidP="00CF3DAC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Verify whether there are any non-compliant components by comparing the drawings of the FAT target vessel with the EC-Type Examination Certificate.</w:t>
      </w:r>
    </w:p>
    <w:p w14:paraId="5050EFD1" w14:textId="7555E876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Installation</w:t>
      </w:r>
    </w:p>
    <w:p w14:paraId="4C0CF9F8" w14:textId="06657404" w:rsidR="00E55D57" w:rsidRDefault="00CF3DAC" w:rsidP="00CF3DAC">
      <w:pPr>
        <w:pStyle w:val="a0"/>
        <w:ind w:left="1418"/>
        <w:rPr>
          <w:rFonts w:ascii="Times New Roman" w:hAnsi="Times New Roman" w:cs="Times New Roman"/>
        </w:rPr>
      </w:pPr>
      <w:r w:rsidRPr="00E67888">
        <w:rPr>
          <w:rFonts w:ascii="Times New Roman" w:hAnsi="Times New Roman" w:cs="Times New Roman"/>
        </w:rPr>
        <w:t>All components shall be fully installed on the test bed prior to testing.</w:t>
      </w:r>
    </w:p>
    <w:p w14:paraId="480BC3DB" w14:textId="1FDAE0B9" w:rsidR="00CF3DAC" w:rsidRPr="00E55D57" w:rsidRDefault="00E55D57" w:rsidP="00E5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DE7F27" w14:textId="7777777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Wiring</w:t>
      </w:r>
    </w:p>
    <w:p w14:paraId="7EA662FF" w14:textId="77777777" w:rsidR="007B45C1" w:rsidRPr="007B45C1" w:rsidRDefault="007B45C1" w:rsidP="007B45C1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The test items shall be wired according to the wiring diagram of the FAT target vessel.</w:t>
      </w:r>
      <w:r w:rsidRPr="007B45C1">
        <w:rPr>
          <w:rFonts w:ascii="Times New Roman" w:hAnsi="Times New Roman" w:cs="Times New Roman"/>
        </w:rPr>
        <w:br/>
        <w:t>The selector switch and dimmer box are excluded from the wiring, as there are no external interface devices.</w:t>
      </w:r>
    </w:p>
    <w:p w14:paraId="58E374D3" w14:textId="71DB21A3" w:rsidR="00CF3DAC" w:rsidRDefault="00CF3DAC" w:rsidP="007B45C1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 w:hint="eastAsia"/>
          <w:b/>
          <w:bCs/>
        </w:rPr>
        <w:t>Power Input</w:t>
      </w:r>
    </w:p>
    <w:p w14:paraId="4E3B3444" w14:textId="188246D1" w:rsidR="00CF3DAC" w:rsidRPr="00CF3DAC" w:rsidRDefault="00CF3DAC" w:rsidP="00CF3DAC">
      <w:pPr>
        <w:pStyle w:val="a0"/>
        <w:ind w:left="1418"/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/>
        </w:rPr>
        <w:t>After verifying that there are no wiring errors, system power shall be applied.</w:t>
      </w:r>
    </w:p>
    <w:p w14:paraId="1D7DCAB6" w14:textId="17B288B8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</w:t>
      </w:r>
      <w:r w:rsidR="008822CF">
        <w:rPr>
          <w:rFonts w:ascii="Times New Roman" w:hAnsi="Times New Roman" w:cs="Times New Roman" w:hint="eastAsia"/>
          <w:b/>
          <w:bCs/>
        </w:rPr>
        <w:t>oftware</w:t>
      </w:r>
      <w:r w:rsidR="00D615CA">
        <w:rPr>
          <w:rFonts w:ascii="Times New Roman" w:hAnsi="Times New Roman" w:cs="Times New Roman" w:hint="eastAsia"/>
          <w:b/>
          <w:bCs/>
        </w:rPr>
        <w:t xml:space="preserve"> Installa</w:t>
      </w:r>
      <w:r w:rsidR="007E5A3F">
        <w:rPr>
          <w:rFonts w:ascii="Times New Roman" w:hAnsi="Times New Roman" w:cs="Times New Roman" w:hint="eastAsia"/>
          <w:b/>
          <w:bCs/>
        </w:rPr>
        <w:t>t</w:t>
      </w:r>
      <w:r w:rsidR="00D615CA">
        <w:rPr>
          <w:rFonts w:ascii="Times New Roman" w:hAnsi="Times New Roman" w:cs="Times New Roman" w:hint="eastAsia"/>
          <w:b/>
          <w:bCs/>
        </w:rPr>
        <w:t>ion</w:t>
      </w:r>
    </w:p>
    <w:p w14:paraId="7DD6572B" w14:textId="01E7E72F" w:rsidR="00F931A5" w:rsidRPr="00775D6C" w:rsidRDefault="00775D6C" w:rsidP="00F931A5">
      <w:pPr>
        <w:pStyle w:val="a0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The SW is installed by </w:t>
      </w:r>
      <w:r>
        <w:rPr>
          <w:rFonts w:ascii="Times New Roman" w:hAnsi="Times New Roman" w:cs="Times New Roman"/>
        </w:rPr>
        <w:t>‘</w:t>
      </w:r>
      <w:r w:rsidRPr="00775D6C">
        <w:rPr>
          <w:rFonts w:ascii="Times New Roman" w:hAnsi="Times New Roman" w:cs="Times New Roman"/>
        </w:rPr>
        <w:t xml:space="preserve">Manual: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775D6C">
        <w:rPr>
          <w:rFonts w:ascii="Times New Roman" w:hAnsi="Times New Roman" w:cs="Times New Roman"/>
        </w:rPr>
        <w:t>Installation Manual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on MED-B cert.</w:t>
      </w:r>
    </w:p>
    <w:p w14:paraId="61553922" w14:textId="77777777" w:rsidR="00F931A5" w:rsidRPr="00F931A5" w:rsidRDefault="00F931A5" w:rsidP="00CF3DAC">
      <w:pPr>
        <w:pStyle w:val="a0"/>
        <w:ind w:left="425"/>
        <w:rPr>
          <w:rFonts w:ascii="Times New Roman" w:hAnsi="Times New Roman" w:cs="Times New Roman"/>
          <w:b/>
          <w:bCs/>
        </w:rPr>
      </w:pPr>
    </w:p>
    <w:p w14:paraId="71582D6B" w14:textId="77777777" w:rsidR="001E2642" w:rsidRDefault="001E26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3B9BBE" w14:textId="2036CCB6" w:rsidR="001E2642" w:rsidRDefault="001C6A0F" w:rsidP="001E2642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Factory Acceptance Test </w:t>
      </w:r>
    </w:p>
    <w:p w14:paraId="446BB8C0" w14:textId="5AF90B53" w:rsidR="001C6A0F" w:rsidRDefault="001E2642" w:rsidP="001E2642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 Test</w:t>
      </w:r>
    </w:p>
    <w:p w14:paraId="30B2853B" w14:textId="02032BD7" w:rsidR="00AF3FF1" w:rsidRPr="00CF72C8" w:rsidRDefault="00093507" w:rsidP="00CF72C8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842"/>
        <w:gridCol w:w="2325"/>
        <w:gridCol w:w="682"/>
        <w:gridCol w:w="679"/>
      </w:tblGrid>
      <w:tr w:rsidR="00446133" w:rsidRPr="00C76DDB" w14:paraId="419A3619" w14:textId="77777777" w:rsidTr="351DB201">
        <w:tc>
          <w:tcPr>
            <w:tcW w:w="567" w:type="dxa"/>
            <w:vMerge w:val="restart"/>
            <w:shd w:val="clear" w:color="auto" w:fill="C4C4C0" w:themeFill="background1" w:themeFillShade="E6"/>
            <w:vAlign w:val="center"/>
          </w:tcPr>
          <w:p w14:paraId="68666BB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3A3C7BBF" w14:textId="00B37EE0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C4046FE" w14:textId="56A6BC8D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25" w:type="dxa"/>
            <w:vMerge w:val="restart"/>
            <w:shd w:val="clear" w:color="auto" w:fill="C4C4C0" w:themeFill="background1" w:themeFillShade="E6"/>
            <w:vAlign w:val="center"/>
          </w:tcPr>
          <w:p w14:paraId="08F0587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61" w:type="dxa"/>
            <w:gridSpan w:val="2"/>
            <w:shd w:val="clear" w:color="auto" w:fill="C4C4C0" w:themeFill="background1" w:themeFillShade="E6"/>
            <w:vAlign w:val="center"/>
          </w:tcPr>
          <w:p w14:paraId="077F8190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446133" w:rsidRPr="00C76DDB" w14:paraId="767023A6" w14:textId="77777777" w:rsidTr="351DB201">
        <w:tc>
          <w:tcPr>
            <w:tcW w:w="567" w:type="dxa"/>
            <w:vMerge/>
            <w:vAlign w:val="center"/>
          </w:tcPr>
          <w:p w14:paraId="541A2D2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0B09EED8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0B441E39" w14:textId="3DCA0AB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25" w:type="dxa"/>
            <w:vMerge/>
            <w:vAlign w:val="center"/>
          </w:tcPr>
          <w:p w14:paraId="4F482262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2" w:type="dxa"/>
            <w:shd w:val="clear" w:color="auto" w:fill="C4C4C0" w:themeFill="background1" w:themeFillShade="E6"/>
            <w:vAlign w:val="center"/>
          </w:tcPr>
          <w:p w14:paraId="1D5BF3DA" w14:textId="77777777" w:rsidR="00446133" w:rsidRPr="00C76DDB" w:rsidRDefault="00446133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79" w:type="dxa"/>
            <w:shd w:val="clear" w:color="auto" w:fill="C4C4C0" w:themeFill="background1" w:themeFillShade="E6"/>
            <w:vAlign w:val="center"/>
          </w:tcPr>
          <w:p w14:paraId="6BA6BB66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446133" w:rsidRPr="00C76DDB" w14:paraId="06D8B518" w14:textId="77777777" w:rsidTr="351DB201">
        <w:trPr>
          <w:trHeight w:val="774"/>
        </w:trPr>
        <w:tc>
          <w:tcPr>
            <w:tcW w:w="567" w:type="dxa"/>
            <w:vAlign w:val="center"/>
          </w:tcPr>
          <w:p w14:paraId="47149137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33D9D59" w14:textId="7F22B9C3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Visually inspect the prepared test items for any visible damage or deformation</w:t>
            </w:r>
          </w:p>
        </w:tc>
        <w:tc>
          <w:tcPr>
            <w:tcW w:w="1842" w:type="dxa"/>
            <w:vAlign w:val="center"/>
          </w:tcPr>
          <w:p w14:paraId="3DC09D00" w14:textId="155DEB54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No damage or deformation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94A48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936A6D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96688E6" w14:textId="77777777" w:rsidR="00446133" w:rsidRPr="005C1A8C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7D9ECD52" w14:textId="4B548F12" w:rsidR="00446133" w:rsidRPr="005C1A8C" w:rsidRDefault="676D4A09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351DB201">
              <w:rPr>
                <w:sz w:val="16"/>
                <w:szCs w:val="16"/>
              </w:rPr>
              <w:t>v</w:t>
            </w:r>
          </w:p>
        </w:tc>
        <w:tc>
          <w:tcPr>
            <w:tcW w:w="679" w:type="dxa"/>
            <w:vAlign w:val="center"/>
          </w:tcPr>
          <w:p w14:paraId="5037C6F6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070DE4FB" w14:textId="77777777" w:rsid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5C4F9024" w14:textId="77777777" w:rsidR="00CF72C8" w:rsidRP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0F2C875A" w14:textId="4EB5955F" w:rsidR="001E2642" w:rsidRDefault="005C4EE8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Verification of conformity</w:t>
      </w:r>
    </w:p>
    <w:p w14:paraId="3797A835" w14:textId="0EBC2D6E" w:rsidR="00503C69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that the FAT items conform to the Type Designation specified in the EC-Type Examination Certificate</w:t>
      </w:r>
    </w:p>
    <w:p w14:paraId="16872628" w14:textId="03255474" w:rsidR="005C4EE8" w:rsidRPr="005C4EE8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 w:hint="eastAsia"/>
        </w:rPr>
        <w:t>※</w:t>
      </w:r>
      <w:r w:rsidRPr="005C4EE8">
        <w:rPr>
          <w:rFonts w:ascii="Times New Roman" w:hAnsi="Times New Roman" w:cs="Times New Roman" w:hint="eastAsia"/>
        </w:rPr>
        <w:t xml:space="preserve"> For items not applicable, indicate "N/A" in the Result column and skip the test.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01"/>
        <w:gridCol w:w="1134"/>
        <w:gridCol w:w="1275"/>
        <w:gridCol w:w="2425"/>
        <w:gridCol w:w="628"/>
        <w:gridCol w:w="634"/>
      </w:tblGrid>
      <w:tr w:rsidR="00093507" w:rsidRPr="00C76DDB" w14:paraId="23765F23" w14:textId="77777777" w:rsidTr="00800DB8">
        <w:tc>
          <w:tcPr>
            <w:tcW w:w="709" w:type="dxa"/>
            <w:vMerge w:val="restart"/>
            <w:shd w:val="clear" w:color="auto" w:fill="C4C4C0" w:themeFill="background1" w:themeFillShade="E6"/>
            <w:vAlign w:val="center"/>
          </w:tcPr>
          <w:p w14:paraId="4DE7045A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03998FA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3528C6FF" w14:textId="6364E9D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7B69B9FE" w14:textId="480DBA2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329EC13F" w14:textId="6877960B" w:rsidR="00093507" w:rsidRPr="00C76DDB" w:rsidRDefault="005C4EE8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25" w:type="dxa"/>
            <w:vMerge w:val="restart"/>
            <w:shd w:val="clear" w:color="auto" w:fill="C4C4C0" w:themeFill="background1" w:themeFillShade="E6"/>
            <w:vAlign w:val="center"/>
          </w:tcPr>
          <w:p w14:paraId="0F684B7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62" w:type="dxa"/>
            <w:gridSpan w:val="2"/>
            <w:shd w:val="clear" w:color="auto" w:fill="C4C4C0" w:themeFill="background1" w:themeFillShade="E6"/>
            <w:vAlign w:val="center"/>
          </w:tcPr>
          <w:p w14:paraId="2F246D00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093507" w:rsidRPr="00C76DDB" w14:paraId="6B14869E" w14:textId="77777777" w:rsidTr="00800DB8">
        <w:tc>
          <w:tcPr>
            <w:tcW w:w="709" w:type="dxa"/>
            <w:vMerge/>
            <w:vAlign w:val="center"/>
          </w:tcPr>
          <w:p w14:paraId="0F2C75C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6C617695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720F3194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47796CEC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7AFA970" w14:textId="40E5B5BA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5" w:type="dxa"/>
            <w:vMerge/>
            <w:vAlign w:val="center"/>
          </w:tcPr>
          <w:p w14:paraId="69040C7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28" w:type="dxa"/>
            <w:shd w:val="clear" w:color="auto" w:fill="C4C4C0" w:themeFill="background1" w:themeFillShade="E6"/>
            <w:vAlign w:val="center"/>
          </w:tcPr>
          <w:p w14:paraId="5B5F4F2E" w14:textId="77777777" w:rsidR="00093507" w:rsidRPr="00C76DDB" w:rsidRDefault="00093507" w:rsidP="00554BA4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4" w:type="dxa"/>
            <w:shd w:val="clear" w:color="auto" w:fill="C4C4C0" w:themeFill="background1" w:themeFillShade="E6"/>
            <w:vAlign w:val="center"/>
          </w:tcPr>
          <w:p w14:paraId="726D6DA7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6A6318DE" w14:textId="77777777" w:rsidTr="00800DB8">
        <w:trPr>
          <w:trHeight w:val="774"/>
        </w:trPr>
        <w:tc>
          <w:tcPr>
            <w:tcW w:w="709" w:type="dxa"/>
            <w:vAlign w:val="center"/>
          </w:tcPr>
          <w:p w14:paraId="0D7D4B6B" w14:textId="2DF4BFA4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E8B0937" w14:textId="43D58F7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1701" w:type="dxa"/>
            <w:vAlign w:val="center"/>
          </w:tcPr>
          <w:p w14:paraId="16ED5EFF" w14:textId="7C69E02A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093E94F8" w14:textId="3C0B1848" w:rsidR="00093507" w:rsidRPr="005C1A8C" w:rsidRDefault="00385B60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385B60">
              <w:rPr>
                <w:sz w:val="16"/>
                <w:szCs w:val="16"/>
              </w:rPr>
              <w:t>{{QTY_01}}</w:t>
            </w:r>
          </w:p>
        </w:tc>
        <w:tc>
          <w:tcPr>
            <w:tcW w:w="1275" w:type="dxa"/>
            <w:vAlign w:val="center"/>
          </w:tcPr>
          <w:p w14:paraId="4861B246" w14:textId="5205D6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113B3" w14:textId="13F0F3EC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Type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Designation</w:t>
            </w:r>
            <w:r w:rsidR="00851700">
              <w:rPr>
                <w:rFonts w:hint="eastAsia"/>
                <w:spacing w:val="-2"/>
                <w:sz w:val="16"/>
                <w:szCs w:val="24"/>
              </w:rPr>
              <w:t xml:space="preserve"> :</w:t>
            </w:r>
            <w:proofErr w:type="gramEnd"/>
          </w:p>
          <w:p w14:paraId="44D0712E" w14:textId="694B0568" w:rsidR="00093507" w:rsidRDefault="00851700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00851700">
              <w:rPr>
                <w:spacing w:val="-2"/>
                <w:sz w:val="16"/>
                <w:szCs w:val="16"/>
              </w:rPr>
              <w:t>Optiplex</w:t>
            </w:r>
            <w:proofErr w:type="spellEnd"/>
            <w:r w:rsidRPr="00851700">
              <w:rPr>
                <w:spacing w:val="-2"/>
                <w:sz w:val="16"/>
                <w:szCs w:val="16"/>
              </w:rPr>
              <w:t xml:space="preserve"> XE4 Tower with damping kit</w:t>
            </w:r>
            <w:r w:rsidR="0969D353" w:rsidRPr="00851700">
              <w:rPr>
                <w:spacing w:val="-2"/>
                <w:sz w:val="16"/>
                <w:szCs w:val="16"/>
              </w:rPr>
              <w:t xml:space="preserve"> </w:t>
            </w:r>
            <w:r w:rsidR="0969D353" w:rsidRPr="3F0A12E0">
              <w:rPr>
                <w:rFonts w:ascii="Times New Roman" w:hAnsi="Times New Roman" w:cs="Times New Roman"/>
              </w:rPr>
              <w:t>TVK-XE4-TH</w:t>
            </w:r>
          </w:p>
          <w:p w14:paraId="1BD4DCB6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F5DA5ED" w14:textId="0A73E996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36B33E27" w14:textId="7B6ABA04" w:rsidR="00093507" w:rsidRPr="005C1A8C" w:rsidRDefault="00800DB8" w:rsidP="008F5122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{{SN_01}}</w:t>
            </w:r>
          </w:p>
        </w:tc>
        <w:tc>
          <w:tcPr>
            <w:tcW w:w="628" w:type="dxa"/>
            <w:vAlign w:val="center"/>
          </w:tcPr>
          <w:p w14:paraId="15643BD5" w14:textId="1381D3A6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41580FC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323C98D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76BDDDFA" w14:textId="6EC649A6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40BAA1" w14:textId="72EDF23D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1701" w:type="dxa"/>
            <w:vAlign w:val="center"/>
          </w:tcPr>
          <w:p w14:paraId="2244A61B" w14:textId="04C9B1E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24CB52B4" w14:textId="1EF08178" w:rsidR="00093507" w:rsidRPr="005C1A8C" w:rsidRDefault="00800DB8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{{QTY_02}}</w:t>
            </w:r>
          </w:p>
        </w:tc>
        <w:tc>
          <w:tcPr>
            <w:tcW w:w="1275" w:type="dxa"/>
            <w:vAlign w:val="center"/>
          </w:tcPr>
          <w:p w14:paraId="44009B3C" w14:textId="47078CE6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D5C" w14:textId="2FE0AC9F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</w:t>
            </w:r>
            <w:r w:rsidR="3611F95E" w:rsidRPr="3F0A12E0">
              <w:rPr>
                <w:spacing w:val="-2"/>
                <w:sz w:val="16"/>
                <w:szCs w:val="16"/>
              </w:rPr>
              <w:t xml:space="preserve"> :</w:t>
            </w:r>
            <w:proofErr w:type="gramEnd"/>
            <w:r w:rsidR="3611F95E" w:rsidRPr="3F0A12E0">
              <w:rPr>
                <w:spacing w:val="-2"/>
                <w:sz w:val="16"/>
                <w:szCs w:val="16"/>
              </w:rPr>
              <w:t xml:space="preserve"> </w:t>
            </w:r>
            <w:r>
              <w:br/>
            </w:r>
            <w:proofErr w:type="spellStart"/>
            <w:r w:rsidR="01A29EB2" w:rsidRPr="3F0A12E0">
              <w:rPr>
                <w:sz w:val="16"/>
                <w:szCs w:val="16"/>
              </w:rPr>
              <w:t>Optiplex</w:t>
            </w:r>
            <w:proofErr w:type="spellEnd"/>
            <w:r w:rsidR="01A29EB2" w:rsidRPr="3F0A12E0">
              <w:rPr>
                <w:sz w:val="16"/>
                <w:szCs w:val="16"/>
              </w:rPr>
              <w:t xml:space="preserve"> XE4 Tower with damping kit </w:t>
            </w:r>
            <w:r w:rsidR="01A29EB2" w:rsidRPr="3F0A12E0">
              <w:rPr>
                <w:rFonts w:ascii="Times New Roman" w:hAnsi="Times New Roman" w:cs="Times New Roman"/>
              </w:rPr>
              <w:t>TVK-XE4-T</w:t>
            </w:r>
            <w:r w:rsidR="00E219F7">
              <w:rPr>
                <w:rFonts w:ascii="Times New Roman" w:hAnsi="Times New Roman" w:cs="Times New Roman" w:hint="eastAsia"/>
              </w:rPr>
              <w:t>V</w:t>
            </w:r>
          </w:p>
          <w:p w14:paraId="6AB859D8" w14:textId="73E0F27E" w:rsidR="00093507" w:rsidRPr="00E55D5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D5BB49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6502822" w14:textId="0D78CC1A" w:rsidR="00093507" w:rsidRPr="005C1A8C" w:rsidRDefault="00800DB8" w:rsidP="008F5122">
            <w:pPr>
              <w:jc w:val="left"/>
              <w:rPr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24"/>
              </w:rPr>
              <w:t>{{SN_0</w:t>
            </w: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628" w:type="dxa"/>
            <w:vAlign w:val="center"/>
          </w:tcPr>
          <w:p w14:paraId="2C208A4D" w14:textId="4972FB29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77667FAA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03F1010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4169189D" w14:textId="7C7F3E9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E2077D" w14:textId="2D7313D5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1701" w:type="dxa"/>
            <w:vAlign w:val="center"/>
          </w:tcPr>
          <w:p w14:paraId="48BAD47E" w14:textId="23540792" w:rsidR="00093507" w:rsidRPr="008946EF" w:rsidRDefault="00093507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TIMX-W320 or</w:t>
            </w:r>
          </w:p>
          <w:p w14:paraId="3546390D" w14:textId="032348EE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TIMX-UW584</w:t>
            </w:r>
          </w:p>
        </w:tc>
        <w:tc>
          <w:tcPr>
            <w:tcW w:w="1134" w:type="dxa"/>
            <w:vAlign w:val="center"/>
          </w:tcPr>
          <w:p w14:paraId="71710624" w14:textId="5074146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{{QTY_03}}</w:t>
            </w:r>
          </w:p>
        </w:tc>
        <w:tc>
          <w:tcPr>
            <w:tcW w:w="1275" w:type="dxa"/>
            <w:vAlign w:val="center"/>
          </w:tcPr>
          <w:p w14:paraId="62077E43" w14:textId="270272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73C22" w14:textId="4191B1AE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spellStart"/>
            <w:proofErr w:type="gramStart"/>
            <w:r w:rsidRPr="3F0A12E0">
              <w:rPr>
                <w:spacing w:val="-2"/>
                <w:sz w:val="16"/>
                <w:szCs w:val="16"/>
              </w:rPr>
              <w:t>Designatio</w:t>
            </w:r>
            <w:proofErr w:type="spellEnd"/>
            <w:r w:rsidR="0B98DC87" w:rsidRPr="3F0A12E0">
              <w:rPr>
                <w:spacing w:val="-2"/>
                <w:sz w:val="16"/>
                <w:szCs w:val="16"/>
              </w:rPr>
              <w:t xml:space="preserve"> </w:t>
            </w:r>
            <w:r w:rsidR="3EE75AA5" w:rsidRPr="3F0A12E0">
              <w:rPr>
                <w:spacing w:val="-2"/>
                <w:sz w:val="16"/>
                <w:szCs w:val="16"/>
              </w:rPr>
              <w:t>:</w:t>
            </w:r>
            <w:proofErr w:type="gramEnd"/>
          </w:p>
          <w:p w14:paraId="2C4A8995" w14:textId="77777777" w:rsidR="007247CE" w:rsidRPr="002D5E16" w:rsidRDefault="007247CE" w:rsidP="007247CE">
            <w:pPr>
              <w:rPr>
                <w:spacing w:val="-2"/>
                <w:sz w:val="16"/>
                <w:szCs w:val="24"/>
              </w:rPr>
            </w:pPr>
            <w:r w:rsidRPr="002D5E16">
              <w:rPr>
                <w:spacing w:val="-2"/>
                <w:sz w:val="16"/>
                <w:szCs w:val="24"/>
              </w:rPr>
              <w:t>TIMX-W320(32”)</w:t>
            </w:r>
          </w:p>
          <w:p w14:paraId="4CF18FDB" w14:textId="794E1B64" w:rsidR="00093507" w:rsidRDefault="007247CE" w:rsidP="007247CE">
            <w:pPr>
              <w:jc w:val="left"/>
              <w:rPr>
                <w:spacing w:val="-2"/>
                <w:sz w:val="16"/>
                <w:szCs w:val="16"/>
              </w:rPr>
            </w:pPr>
            <w:r w:rsidRPr="002D5E16">
              <w:rPr>
                <w:spacing w:val="-2"/>
                <w:sz w:val="16"/>
                <w:szCs w:val="24"/>
              </w:rPr>
              <w:t>TIMX-UW584(58.4”)</w:t>
            </w:r>
            <w:r>
              <w:rPr>
                <w:spacing w:val="-2"/>
                <w:sz w:val="16"/>
                <w:szCs w:val="24"/>
              </w:rPr>
              <w:br/>
            </w:r>
          </w:p>
          <w:p w14:paraId="6A28B061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5483C8AC" w14:textId="6A140768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{{SN_0</w:t>
            </w:r>
            <w:r>
              <w:rPr>
                <w:rFonts w:hint="eastAsia"/>
                <w:spacing w:val="-2"/>
                <w:sz w:val="16"/>
                <w:szCs w:val="24"/>
              </w:rPr>
              <w:t>3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628" w:type="dxa"/>
            <w:vAlign w:val="center"/>
          </w:tcPr>
          <w:p w14:paraId="5EB663BF" w14:textId="7EDB315D" w:rsidR="00093507" w:rsidRPr="005C1A8C" w:rsidRDefault="1759F533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161D7A7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35FFDA8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0DBEFE21" w14:textId="3356911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2CCAE04" w14:textId="77777777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73280277" w14:textId="713CAEE9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1701" w:type="dxa"/>
            <w:vAlign w:val="center"/>
          </w:tcPr>
          <w:p w14:paraId="60F37E33" w14:textId="603D203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34" w:type="dxa"/>
            <w:vAlign w:val="center"/>
          </w:tcPr>
          <w:p w14:paraId="5D8AACC6" w14:textId="49C138B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275" w:type="dxa"/>
            <w:vAlign w:val="center"/>
          </w:tcPr>
          <w:p w14:paraId="783D44D0" w14:textId="35E8819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29287" w14:textId="2109AC75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793DD517" w14:textId="72510402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RKTE85B2448-W-MC1</w:t>
            </w:r>
          </w:p>
          <w:p w14:paraId="39C9E20E" w14:textId="345AF191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10F1FA32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185DB0B" w14:textId="39CC5399" w:rsidR="00800DB8" w:rsidRPr="005C1A8C" w:rsidRDefault="00800DB8" w:rsidP="00800DB8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{{SN_0</w:t>
            </w: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628" w:type="dxa"/>
            <w:vAlign w:val="center"/>
          </w:tcPr>
          <w:p w14:paraId="67311C05" w14:textId="2866C48A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620CE2A7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1F201DBE" w14:textId="53C1EBFC" w:rsidR="00F60E3D" w:rsidRDefault="00F60E3D"/>
    <w:p w14:paraId="5186F857" w14:textId="5D0141B5" w:rsidR="00E65633" w:rsidRDefault="00E65633">
      <w:r>
        <w:br w:type="page"/>
      </w:r>
    </w:p>
    <w:p w14:paraId="1442A7C1" w14:textId="77777777" w:rsidR="00F60E3D" w:rsidRDefault="00F60E3D"/>
    <w:tbl>
      <w:tblPr>
        <w:tblStyle w:val="ac"/>
        <w:tblW w:w="963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2"/>
        <w:gridCol w:w="1250"/>
        <w:gridCol w:w="1702"/>
        <w:gridCol w:w="1133"/>
        <w:gridCol w:w="1275"/>
        <w:gridCol w:w="2400"/>
        <w:gridCol w:w="642"/>
        <w:gridCol w:w="644"/>
      </w:tblGrid>
      <w:tr w:rsidR="00F60E3D" w:rsidRPr="00C76DDB" w14:paraId="0F7D69D6" w14:textId="77777777" w:rsidTr="00800DB8">
        <w:tc>
          <w:tcPr>
            <w:tcW w:w="592" w:type="dxa"/>
            <w:vMerge w:val="restart"/>
            <w:shd w:val="clear" w:color="auto" w:fill="C4C4C0" w:themeFill="background1" w:themeFillShade="E6"/>
            <w:vAlign w:val="center"/>
          </w:tcPr>
          <w:p w14:paraId="1CDE1D84" w14:textId="00F80EE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05E68872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50" w:type="dxa"/>
            <w:vMerge w:val="restart"/>
            <w:shd w:val="clear" w:color="auto" w:fill="C4C4C0" w:themeFill="background1" w:themeFillShade="E6"/>
            <w:vAlign w:val="center"/>
          </w:tcPr>
          <w:p w14:paraId="101F0D93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2" w:type="dxa"/>
            <w:vMerge w:val="restart"/>
            <w:shd w:val="clear" w:color="auto" w:fill="C4C4C0" w:themeFill="background1" w:themeFillShade="E6"/>
            <w:vAlign w:val="center"/>
          </w:tcPr>
          <w:p w14:paraId="125871D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3" w:type="dxa"/>
            <w:vMerge w:val="restart"/>
            <w:shd w:val="clear" w:color="auto" w:fill="C4C4C0" w:themeFill="background1" w:themeFillShade="E6"/>
            <w:vAlign w:val="center"/>
          </w:tcPr>
          <w:p w14:paraId="6614B3E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3467A7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1D5D18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02D3B96E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67029256" w14:textId="77777777" w:rsidTr="00800DB8">
        <w:tc>
          <w:tcPr>
            <w:tcW w:w="592" w:type="dxa"/>
            <w:vMerge/>
            <w:vAlign w:val="center"/>
          </w:tcPr>
          <w:p w14:paraId="5951FC0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0" w:type="dxa"/>
            <w:vMerge/>
            <w:vAlign w:val="center"/>
          </w:tcPr>
          <w:p w14:paraId="393F2B4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vMerge/>
            <w:vAlign w:val="center"/>
          </w:tcPr>
          <w:p w14:paraId="476B042D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6F8C089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6A32655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2A65B3F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2" w:type="dxa"/>
            <w:shd w:val="clear" w:color="auto" w:fill="C4C4C0" w:themeFill="background1" w:themeFillShade="E6"/>
            <w:vAlign w:val="center"/>
          </w:tcPr>
          <w:p w14:paraId="1AB5AE8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4" w:type="dxa"/>
            <w:shd w:val="clear" w:color="auto" w:fill="C4C4C0" w:themeFill="background1" w:themeFillShade="E6"/>
            <w:vAlign w:val="center"/>
          </w:tcPr>
          <w:p w14:paraId="46F603F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7EEADCEE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6E99FFC2" w14:textId="1B082F91" w:rsidR="00093507" w:rsidRPr="005C1A8C" w:rsidRDefault="00390898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1250" w:type="dxa"/>
            <w:vAlign w:val="center"/>
          </w:tcPr>
          <w:p w14:paraId="24F5AD5D" w14:textId="400F0A3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1702" w:type="dxa"/>
            <w:vAlign w:val="center"/>
          </w:tcPr>
          <w:p w14:paraId="0008943E" w14:textId="240A6DF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33" w:type="dxa"/>
            <w:vAlign w:val="center"/>
          </w:tcPr>
          <w:p w14:paraId="3882FDA4" w14:textId="50E619F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{{QTY_05}}</w:t>
            </w:r>
          </w:p>
        </w:tc>
        <w:tc>
          <w:tcPr>
            <w:tcW w:w="1275" w:type="dxa"/>
            <w:vAlign w:val="center"/>
          </w:tcPr>
          <w:p w14:paraId="642BBEA0" w14:textId="21ABD1AA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1E517" w14:textId="7964EDC0" w:rsidR="0009350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</w:t>
            </w:r>
            <w:r w:rsidR="058E660E" w:rsidRPr="3F0A12E0">
              <w:rPr>
                <w:spacing w:val="-2"/>
                <w:sz w:val="16"/>
                <w:szCs w:val="16"/>
              </w:rPr>
              <w:t xml:space="preserve"> :</w:t>
            </w:r>
            <w:proofErr w:type="gramEnd"/>
          </w:p>
          <w:p w14:paraId="34BACF29" w14:textId="2790CB24" w:rsidR="00093507" w:rsidRDefault="058E660E" w:rsidP="3F0A12E0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Nport5450i</w:t>
            </w:r>
          </w:p>
          <w:p w14:paraId="451B22C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D2F2FC1" w14:textId="77777777" w:rsidR="007247CE" w:rsidRDefault="00093507" w:rsidP="007247CE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7D3CF17D" w14:textId="2BE7CF15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{{SN_0</w:t>
            </w:r>
            <w:r>
              <w:rPr>
                <w:rFonts w:hint="eastAsia"/>
                <w:spacing w:val="-2"/>
                <w:sz w:val="16"/>
                <w:szCs w:val="24"/>
              </w:rPr>
              <w:t>5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642" w:type="dxa"/>
            <w:vAlign w:val="center"/>
          </w:tcPr>
          <w:p w14:paraId="26094F6F" w14:textId="78FE9DDB" w:rsidR="00093507" w:rsidRPr="005C1A8C" w:rsidRDefault="30D5F2D1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4E391516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12305B0B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54168F31" w14:textId="241580D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1250" w:type="dxa"/>
            <w:vAlign w:val="center"/>
          </w:tcPr>
          <w:p w14:paraId="00802C49" w14:textId="1C07DDA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1702" w:type="dxa"/>
            <w:vAlign w:val="center"/>
          </w:tcPr>
          <w:p w14:paraId="502FAC0F" w14:textId="3F29AA9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33" w:type="dxa"/>
            <w:vAlign w:val="center"/>
          </w:tcPr>
          <w:p w14:paraId="6DA60A63" w14:textId="5D1A8C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{{QTY_0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  <w:r w:rsidRPr="00A00803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275" w:type="dxa"/>
            <w:vAlign w:val="center"/>
          </w:tcPr>
          <w:p w14:paraId="4FE8967D" w14:textId="105AC0D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7578" w14:textId="686E401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64FB6AA9" w14:textId="51B26B69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EDS-G508E</w:t>
            </w:r>
          </w:p>
          <w:p w14:paraId="04DCA469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77D7438A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28E212F4" w14:textId="14E83ED6" w:rsidR="00800DB8" w:rsidRPr="005C1A8C" w:rsidRDefault="00800DB8" w:rsidP="00800DB8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{{SN_0</w:t>
            </w:r>
            <w:r>
              <w:rPr>
                <w:rFonts w:hint="eastAsia"/>
                <w:spacing w:val="-2"/>
                <w:sz w:val="16"/>
                <w:szCs w:val="24"/>
              </w:rPr>
              <w:t>6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642" w:type="dxa"/>
            <w:vAlign w:val="center"/>
          </w:tcPr>
          <w:p w14:paraId="03FDD071" w14:textId="5CCC1528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3B324290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80CAA2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07583DE8" w14:textId="67FD075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5F4BAACC" w14:textId="74CE8124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4E432D1" w14:textId="3C8176F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33" w:type="dxa"/>
            <w:vAlign w:val="center"/>
          </w:tcPr>
          <w:p w14:paraId="62CC4520" w14:textId="19E077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{{QTY_07}}</w:t>
            </w:r>
          </w:p>
        </w:tc>
        <w:tc>
          <w:tcPr>
            <w:tcW w:w="1275" w:type="dxa"/>
            <w:vAlign w:val="center"/>
          </w:tcPr>
          <w:p w14:paraId="717E6C8A" w14:textId="44942E1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7BAAD291" w14:textId="02D53300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>Designation :</w:t>
            </w:r>
            <w:proofErr w:type="gramEnd"/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 </w:t>
            </w:r>
          </w:p>
          <w:p w14:paraId="396A152D" w14:textId="727D8A16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FGR-60F</w:t>
            </w:r>
          </w:p>
          <w:p w14:paraId="71471612" w14:textId="7451296B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F2699D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1A16EAA3" w14:textId="6F88C2F5" w:rsidR="00800DB8" w:rsidRPr="005C1A8C" w:rsidRDefault="00800DB8" w:rsidP="00800DB8">
            <w:pPr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{{SN_0</w:t>
            </w:r>
            <w:r>
              <w:rPr>
                <w:rFonts w:hint="eastAsia"/>
                <w:spacing w:val="-2"/>
                <w:sz w:val="16"/>
                <w:szCs w:val="16"/>
              </w:rPr>
              <w:t>7</w:t>
            </w:r>
            <w:r w:rsidRPr="00800DB8">
              <w:rPr>
                <w:spacing w:val="-2"/>
                <w:sz w:val="16"/>
                <w:szCs w:val="16"/>
              </w:rPr>
              <w:t>}}</w:t>
            </w:r>
          </w:p>
        </w:tc>
        <w:tc>
          <w:tcPr>
            <w:tcW w:w="642" w:type="dxa"/>
            <w:vAlign w:val="center"/>
          </w:tcPr>
          <w:p w14:paraId="7C343678" w14:textId="05D7E75F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A1A8FD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0EA9A5D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7F3B4B9D" w14:textId="711017E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0D0B5D5" w14:textId="1D4AFBCC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01DC6029" w14:textId="4DBD7FA0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33" w:type="dxa"/>
            <w:vAlign w:val="center"/>
          </w:tcPr>
          <w:p w14:paraId="020D5FBB" w14:textId="08EAB3B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{{QTY_08}}</w:t>
            </w:r>
          </w:p>
        </w:tc>
        <w:tc>
          <w:tcPr>
            <w:tcW w:w="1275" w:type="dxa"/>
            <w:vAlign w:val="center"/>
          </w:tcPr>
          <w:p w14:paraId="7E61A5B6" w14:textId="692D56E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DD1ED1B" w14:textId="5A4AED8F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  <w:r w:rsidRPr="3F0A12E0">
              <w:rPr>
                <w:spacing w:val="-2"/>
                <w:sz w:val="16"/>
                <w:szCs w:val="16"/>
              </w:rPr>
              <w:t xml:space="preserve"> </w:t>
            </w:r>
          </w:p>
          <w:p w14:paraId="7A933AB3" w14:textId="2A64E4D8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MPH 731  </w:t>
            </w:r>
          </w:p>
          <w:p w14:paraId="0EF72BB1" w14:textId="77777777" w:rsidR="00800DB8" w:rsidRPr="00142CC3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7D3FEDC5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031F2664" w14:textId="0399825B" w:rsidR="00800DB8" w:rsidRPr="005C1A8C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{{SN_0</w:t>
            </w:r>
            <w:r>
              <w:rPr>
                <w:rFonts w:hint="eastAsia"/>
                <w:spacing w:val="-2"/>
                <w:sz w:val="16"/>
                <w:szCs w:val="24"/>
              </w:rPr>
              <w:t>8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642" w:type="dxa"/>
            <w:vAlign w:val="center"/>
          </w:tcPr>
          <w:p w14:paraId="5D108AB1" w14:textId="771994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5EA5834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D0499CF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70644A6" w14:textId="1172F88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66844F32" w14:textId="35B599ED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Selector Switch </w:t>
            </w: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CDF2885" w14:textId="79D6092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33" w:type="dxa"/>
            <w:vAlign w:val="center"/>
          </w:tcPr>
          <w:p w14:paraId="2BDFB187" w14:textId="66BD4F8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{{QTY_09}}</w:t>
            </w:r>
          </w:p>
        </w:tc>
        <w:tc>
          <w:tcPr>
            <w:tcW w:w="1275" w:type="dxa"/>
            <w:vAlign w:val="center"/>
          </w:tcPr>
          <w:p w14:paraId="18228415" w14:textId="6106601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4E6B7388" w14:textId="41065B9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0B3C06E5" w14:textId="5DA4AFDA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MKD002  </w:t>
            </w:r>
          </w:p>
          <w:p w14:paraId="12A9789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A82EB68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7F31E694" w14:textId="4BB268A8" w:rsidR="00800DB8" w:rsidRPr="00834DDE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{{SN_0</w:t>
            </w:r>
            <w:r>
              <w:rPr>
                <w:rFonts w:hint="eastAsia"/>
                <w:spacing w:val="-2"/>
                <w:sz w:val="16"/>
                <w:szCs w:val="16"/>
              </w:rPr>
              <w:t>9</w:t>
            </w:r>
            <w:r w:rsidRPr="00800DB8">
              <w:rPr>
                <w:spacing w:val="-2"/>
                <w:sz w:val="16"/>
                <w:szCs w:val="16"/>
              </w:rPr>
              <w:t>}}</w:t>
            </w:r>
          </w:p>
        </w:tc>
        <w:tc>
          <w:tcPr>
            <w:tcW w:w="642" w:type="dxa"/>
            <w:vAlign w:val="center"/>
          </w:tcPr>
          <w:p w14:paraId="3867AA83" w14:textId="173DD00E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C05290C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21DF780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927FC0E" w14:textId="1E061E7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DFD5CFC" w14:textId="72AC9BA0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BE4F65A" w14:textId="57C419D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9PX1500iRTM</w:t>
            </w:r>
          </w:p>
        </w:tc>
        <w:tc>
          <w:tcPr>
            <w:tcW w:w="1133" w:type="dxa"/>
            <w:vAlign w:val="center"/>
          </w:tcPr>
          <w:p w14:paraId="3613358D" w14:textId="0538943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</w:t>
            </w:r>
            <w:r>
              <w:rPr>
                <w:rFonts w:hint="eastAsia"/>
                <w:spacing w:val="-2"/>
                <w:sz w:val="16"/>
                <w:szCs w:val="24"/>
              </w:rPr>
              <w:t>10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275" w:type="dxa"/>
            <w:vAlign w:val="center"/>
          </w:tcPr>
          <w:p w14:paraId="49CBCD7C" w14:textId="5DBC558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ED9AECF" w14:textId="0F46C46D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4B39920F" w14:textId="77AF50EB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z w:val="16"/>
                <w:szCs w:val="16"/>
              </w:rPr>
              <w:t>9PX1500iRTM</w:t>
            </w:r>
          </w:p>
          <w:p w14:paraId="7AA5152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A28580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3F0A12E0">
              <w:rPr>
                <w:spacing w:val="-2"/>
                <w:sz w:val="16"/>
                <w:szCs w:val="16"/>
              </w:rPr>
              <w:t xml:space="preserve"> </w:t>
            </w:r>
          </w:p>
          <w:p w14:paraId="2A96F261" w14:textId="6DD9753E" w:rsidR="00800DB8" w:rsidRPr="005C1A8C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{{SN_</w:t>
            </w:r>
            <w:r>
              <w:rPr>
                <w:rFonts w:hint="eastAsia"/>
                <w:spacing w:val="-2"/>
                <w:sz w:val="16"/>
                <w:szCs w:val="16"/>
              </w:rPr>
              <w:t>10</w:t>
            </w:r>
            <w:r w:rsidRPr="00800DB8">
              <w:rPr>
                <w:spacing w:val="-2"/>
                <w:sz w:val="16"/>
                <w:szCs w:val="16"/>
              </w:rPr>
              <w:t>}}</w:t>
            </w:r>
          </w:p>
        </w:tc>
        <w:tc>
          <w:tcPr>
            <w:tcW w:w="642" w:type="dxa"/>
            <w:vAlign w:val="center"/>
          </w:tcPr>
          <w:p w14:paraId="7BDD2F07" w14:textId="194875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6F621DCB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F57809E" w14:textId="77777777" w:rsidR="00924954" w:rsidRDefault="00924954"/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80"/>
        <w:gridCol w:w="1263"/>
        <w:gridCol w:w="1701"/>
        <w:gridCol w:w="1134"/>
        <w:gridCol w:w="1275"/>
        <w:gridCol w:w="2450"/>
        <w:gridCol w:w="598"/>
        <w:gridCol w:w="639"/>
      </w:tblGrid>
      <w:tr w:rsidR="00F60E3D" w:rsidRPr="00C76DDB" w14:paraId="10704213" w14:textId="77777777" w:rsidTr="00800DB8">
        <w:tc>
          <w:tcPr>
            <w:tcW w:w="580" w:type="dxa"/>
            <w:vMerge w:val="restart"/>
            <w:shd w:val="clear" w:color="auto" w:fill="C4C4C0" w:themeFill="background1" w:themeFillShade="E6"/>
            <w:vAlign w:val="center"/>
          </w:tcPr>
          <w:p w14:paraId="4F01C288" w14:textId="2F9E1FA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2A130F01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63" w:type="dxa"/>
            <w:vMerge w:val="restart"/>
            <w:shd w:val="clear" w:color="auto" w:fill="C4C4C0" w:themeFill="background1" w:themeFillShade="E6"/>
            <w:vAlign w:val="center"/>
          </w:tcPr>
          <w:p w14:paraId="1190B087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76D0EBB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47EF4F3A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2BF4135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50" w:type="dxa"/>
            <w:vMerge w:val="restart"/>
            <w:shd w:val="clear" w:color="auto" w:fill="C4C4C0" w:themeFill="background1" w:themeFillShade="E6"/>
            <w:vAlign w:val="center"/>
          </w:tcPr>
          <w:p w14:paraId="3E355FA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37" w:type="dxa"/>
            <w:gridSpan w:val="2"/>
            <w:shd w:val="clear" w:color="auto" w:fill="C4C4C0" w:themeFill="background1" w:themeFillShade="E6"/>
            <w:vAlign w:val="center"/>
          </w:tcPr>
          <w:p w14:paraId="20A26102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1050E1D8" w14:textId="77777777" w:rsidTr="00800DB8">
        <w:tc>
          <w:tcPr>
            <w:tcW w:w="580" w:type="dxa"/>
            <w:vMerge/>
            <w:vAlign w:val="center"/>
          </w:tcPr>
          <w:p w14:paraId="3DA39D2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3" w:type="dxa"/>
            <w:vMerge/>
            <w:vAlign w:val="center"/>
          </w:tcPr>
          <w:p w14:paraId="48D0E19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106B6AC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3ECE12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185CB1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50" w:type="dxa"/>
            <w:vMerge/>
            <w:vAlign w:val="center"/>
          </w:tcPr>
          <w:p w14:paraId="74CC0C5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8" w:type="dxa"/>
            <w:shd w:val="clear" w:color="auto" w:fill="C4C4C0" w:themeFill="background1" w:themeFillShade="E6"/>
            <w:vAlign w:val="center"/>
          </w:tcPr>
          <w:p w14:paraId="530326A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9" w:type="dxa"/>
            <w:shd w:val="clear" w:color="auto" w:fill="C4C4C0" w:themeFill="background1" w:themeFillShade="E6"/>
            <w:vAlign w:val="center"/>
          </w:tcPr>
          <w:p w14:paraId="3AEF7B1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773D1" w:rsidRPr="00C76DDB" w14:paraId="745C54C3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536E454A" w14:textId="18D031E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8650A30" w14:textId="32EFC2E4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="001B6CEE">
              <w:rPr>
                <w:rFonts w:ascii="Times New Roman" w:hAnsi="Times New Roman" w:cs="Times New Roman" w:hint="eastAsia"/>
              </w:rPr>
              <w:t>, incl. EO cameras and IR cameras</w:t>
            </w:r>
          </w:p>
        </w:tc>
        <w:tc>
          <w:tcPr>
            <w:tcW w:w="1701" w:type="dxa"/>
            <w:vMerge w:val="restart"/>
            <w:vAlign w:val="center"/>
          </w:tcPr>
          <w:p w14:paraId="6744B943" w14:textId="38475350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378523F0" w14:textId="68EAAF4D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{{QTY_1</w:t>
            </w:r>
            <w:r>
              <w:rPr>
                <w:rFonts w:hint="eastAsia"/>
                <w:spacing w:val="-2"/>
                <w:sz w:val="16"/>
                <w:szCs w:val="24"/>
              </w:rPr>
              <w:t>1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275" w:type="dxa"/>
            <w:vAlign w:val="center"/>
          </w:tcPr>
          <w:p w14:paraId="528439C6" w14:textId="5E1DC1E5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2B857208" w14:textId="1E71B01C" w:rsidR="003773D1" w:rsidRDefault="79E9DE8E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249881C3" w:rsidRPr="3F0A12E0">
              <w:rPr>
                <w:spacing w:val="-2"/>
                <w:sz w:val="16"/>
                <w:szCs w:val="16"/>
              </w:rPr>
              <w:t>:</w:t>
            </w:r>
          </w:p>
          <w:p w14:paraId="486094A6" w14:textId="25059075" w:rsidR="003773D1" w:rsidRDefault="249881C3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652C36E1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4231D3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67BA107" w14:textId="68CDC25C" w:rsidR="003773D1" w:rsidRDefault="5BFF0CE6" w:rsidP="3F0A12E0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Camera </w:t>
            </w:r>
            <w:proofErr w:type="gramStart"/>
            <w:r w:rsidRPr="75CAAC19">
              <w:rPr>
                <w:sz w:val="16"/>
                <w:szCs w:val="16"/>
              </w:rPr>
              <w:t>unit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</w:p>
          <w:p w14:paraId="35A93321" w14:textId="31E5B44C" w:rsidR="003773D1" w:rsidRPr="00142CC3" w:rsidRDefault="00800DB8" w:rsidP="00834DDE">
            <w:pPr>
              <w:jc w:val="left"/>
              <w:rPr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{{SN_</w:t>
            </w:r>
            <w:r>
              <w:rPr>
                <w:rFonts w:hint="eastAsia"/>
                <w:sz w:val="16"/>
                <w:szCs w:val="16"/>
              </w:rPr>
              <w:t>11</w:t>
            </w:r>
            <w:r w:rsidRPr="00800DB8">
              <w:rPr>
                <w:sz w:val="16"/>
                <w:szCs w:val="16"/>
              </w:rPr>
              <w:t>}}</w:t>
            </w:r>
          </w:p>
        </w:tc>
        <w:tc>
          <w:tcPr>
            <w:tcW w:w="598" w:type="dxa"/>
            <w:vAlign w:val="center"/>
          </w:tcPr>
          <w:p w14:paraId="371B366E" w14:textId="4F475A61" w:rsidR="003773D1" w:rsidRPr="005C1A8C" w:rsidRDefault="7F876C72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2A03F1B4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3773D1" w:rsidRPr="00C76DDB" w14:paraId="3A664B30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2D707214" w14:textId="6BE24E0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DD526A2" w14:textId="1E84D9DF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="00EE2352">
              <w:rPr>
                <w:rFonts w:ascii="Times New Roman" w:hAnsi="Times New Roman" w:cs="Times New Roman" w:hint="eastAsia"/>
              </w:rPr>
              <w:t>, incl. Single Board C</w:t>
            </w:r>
            <w:r w:rsidR="00142CC3">
              <w:rPr>
                <w:rFonts w:ascii="Times New Roman" w:hAnsi="Times New Roman" w:cs="Times New Roman" w:hint="eastAsia"/>
              </w:rPr>
              <w:t>omputer</w:t>
            </w:r>
          </w:p>
        </w:tc>
        <w:tc>
          <w:tcPr>
            <w:tcW w:w="1701" w:type="dxa"/>
            <w:vMerge/>
            <w:vAlign w:val="center"/>
          </w:tcPr>
          <w:p w14:paraId="0537E5A1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54C8E1C" w14:textId="7F9F4AE0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{{QTY_1</w:t>
            </w: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C70FD9F" w14:textId="023F7679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60779249" w14:textId="6B4A0D2F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47CE7737" w:rsidRPr="3F0A12E0">
              <w:rPr>
                <w:spacing w:val="-2"/>
                <w:sz w:val="16"/>
                <w:szCs w:val="16"/>
              </w:rPr>
              <w:t>:</w:t>
            </w:r>
          </w:p>
          <w:p w14:paraId="2CCCE946" w14:textId="78E14146" w:rsidR="003773D1" w:rsidRDefault="47CE7737" w:rsidP="005C4EE8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237C3188" w14:textId="77777777" w:rsidR="00834DDE" w:rsidRPr="00834DDE" w:rsidRDefault="00834DDE" w:rsidP="005C4EE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C1DDFCC" w14:textId="77777777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</w:t>
            </w:r>
          </w:p>
          <w:p w14:paraId="4D6DCD63" w14:textId="77777777" w:rsidR="008F5122" w:rsidRDefault="34C6E21C" w:rsidP="008F5122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Junction </w:t>
            </w:r>
            <w:proofErr w:type="gramStart"/>
            <w:r w:rsidRPr="75CAAC19">
              <w:rPr>
                <w:sz w:val="16"/>
                <w:szCs w:val="16"/>
              </w:rPr>
              <w:t>box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</w:p>
          <w:p w14:paraId="18E20DE4" w14:textId="485BDF52" w:rsidR="00060C32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{{SN_1</w:t>
            </w: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  <w:p w14:paraId="34B64F38" w14:textId="77777777" w:rsidR="00800DB8" w:rsidRDefault="00800DB8" w:rsidP="0593783F">
            <w:pPr>
              <w:jc w:val="left"/>
              <w:rPr>
                <w:sz w:val="16"/>
                <w:szCs w:val="16"/>
              </w:rPr>
            </w:pPr>
          </w:p>
          <w:p w14:paraId="20D6C513" w14:textId="64E9DF60" w:rsidR="003773D1" w:rsidRPr="008F5122" w:rsidRDefault="34C6E21C" w:rsidP="00060C32">
            <w:pPr>
              <w:spacing w:after="160" w:line="259" w:lineRule="auto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Single board </w:t>
            </w:r>
            <w:proofErr w:type="gramStart"/>
            <w:r w:rsidRPr="75CAAC19">
              <w:rPr>
                <w:sz w:val="16"/>
                <w:szCs w:val="16"/>
              </w:rPr>
              <w:t>computer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  <w:r w:rsidR="00060C32">
              <w:rPr>
                <w:sz w:val="16"/>
                <w:szCs w:val="16"/>
              </w:rPr>
              <w:br/>
            </w:r>
            <w:r w:rsidR="00800DB8" w:rsidRPr="00800DB8">
              <w:rPr>
                <w:rFonts w:ascii="Inter" w:eastAsia="맑은 고딕" w:hAnsi="Inter" w:cs="Times New Roman"/>
                <w:spacing w:val="-2"/>
                <w:sz w:val="16"/>
              </w:rPr>
              <w:t>{{SN_1</w:t>
            </w:r>
            <w:r w:rsidR="00800DB8">
              <w:rPr>
                <w:rFonts w:ascii="Inter" w:eastAsia="맑은 고딕" w:hAnsi="Inter" w:cs="Times New Roman" w:hint="eastAsia"/>
                <w:spacing w:val="-2"/>
                <w:sz w:val="16"/>
              </w:rPr>
              <w:t>3</w:t>
            </w:r>
            <w:r w:rsidR="00800DB8" w:rsidRPr="00800DB8">
              <w:rPr>
                <w:rFonts w:ascii="Inter" w:eastAsia="맑은 고딕" w:hAnsi="Inter" w:cs="Times New Roman"/>
                <w:spacing w:val="-2"/>
                <w:sz w:val="16"/>
              </w:rPr>
              <w:t>}}</w:t>
            </w:r>
          </w:p>
          <w:p w14:paraId="1233371E" w14:textId="386B9232" w:rsidR="005E67F1" w:rsidRDefault="151F19FD" w:rsidP="3F0A12E0">
            <w:pPr>
              <w:jc w:val="left"/>
              <w:rPr>
                <w:sz w:val="16"/>
                <w:szCs w:val="16"/>
              </w:rPr>
            </w:pPr>
            <w:r w:rsidRPr="0593783F">
              <w:rPr>
                <w:sz w:val="16"/>
                <w:szCs w:val="16"/>
              </w:rPr>
              <w:t>EMC -</w:t>
            </w:r>
            <w:proofErr w:type="gramStart"/>
            <w:r w:rsidRPr="0593783F">
              <w:rPr>
                <w:sz w:val="16"/>
                <w:szCs w:val="16"/>
              </w:rPr>
              <w:t>filter :</w:t>
            </w:r>
            <w:proofErr w:type="gramEnd"/>
            <w:r w:rsidRPr="0593783F">
              <w:rPr>
                <w:sz w:val="16"/>
                <w:szCs w:val="16"/>
              </w:rPr>
              <w:t xml:space="preserve"> </w:t>
            </w:r>
          </w:p>
          <w:p w14:paraId="4EF232E3" w14:textId="032BDBBB" w:rsid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{{SN_1</w:t>
            </w: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800DB8">
              <w:rPr>
                <w:spacing w:val="-2"/>
                <w:sz w:val="16"/>
                <w:szCs w:val="24"/>
              </w:rPr>
              <w:t>}}</w:t>
            </w:r>
          </w:p>
          <w:p w14:paraId="454B2F0A" w14:textId="77777777" w:rsidR="00800DB8" w:rsidRP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38B9E21" w14:textId="29EB3137" w:rsidR="003773D1" w:rsidRDefault="151F19FD" w:rsidP="3F0A12E0">
            <w:pPr>
              <w:jc w:val="left"/>
            </w:pPr>
            <w:proofErr w:type="gramStart"/>
            <w:r w:rsidRPr="0593783F">
              <w:rPr>
                <w:sz w:val="16"/>
                <w:szCs w:val="16"/>
              </w:rPr>
              <w:t>SMPS :</w:t>
            </w:r>
            <w:proofErr w:type="gramEnd"/>
            <w:r w:rsidRPr="0593783F">
              <w:rPr>
                <w:sz w:val="16"/>
                <w:szCs w:val="16"/>
              </w:rPr>
              <w:t xml:space="preserve"> </w:t>
            </w:r>
          </w:p>
          <w:p w14:paraId="25BE9614" w14:textId="5AE124FC" w:rsidR="003773D1" w:rsidRPr="005C1A8C" w:rsidRDefault="00800DB8" w:rsidP="00E65633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z w:val="16"/>
                <w:szCs w:val="16"/>
              </w:rPr>
              <w:t>{{SN_1</w:t>
            </w:r>
            <w:r>
              <w:rPr>
                <w:rFonts w:hint="eastAsia"/>
                <w:sz w:val="16"/>
                <w:szCs w:val="16"/>
              </w:rPr>
              <w:t>5</w:t>
            </w:r>
            <w:r w:rsidRPr="00800DB8">
              <w:rPr>
                <w:sz w:val="16"/>
                <w:szCs w:val="16"/>
              </w:rPr>
              <w:t>}}</w:t>
            </w:r>
          </w:p>
        </w:tc>
        <w:tc>
          <w:tcPr>
            <w:tcW w:w="598" w:type="dxa"/>
            <w:vAlign w:val="center"/>
          </w:tcPr>
          <w:p w14:paraId="1B904486" w14:textId="407AEC7F" w:rsidR="003773D1" w:rsidRPr="005C1A8C" w:rsidRDefault="6C772F5A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08A1988F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7DC996D" w14:textId="3AB5A50F" w:rsidR="00E67888" w:rsidRDefault="00E67888" w:rsidP="5B4D3E46">
      <w:pPr>
        <w:ind w:left="851"/>
        <w:rPr>
          <w:rFonts w:ascii="Times New Roman" w:hAnsi="Times New Roman" w:cs="Times New Roman"/>
          <w:b/>
          <w:bCs/>
        </w:rPr>
      </w:pPr>
    </w:p>
    <w:p w14:paraId="6B475CB5" w14:textId="6702DF1C" w:rsidR="00BA1EAF" w:rsidRPr="00BA1EAF" w:rsidRDefault="1AA037E2" w:rsidP="5B4D3E46">
      <w:pPr>
        <w:ind w:left="851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Verify that the types and quantities of equipment installed on board the vessel match those specified in the Declaration of Conformity and the submitted drawings.</w:t>
      </w:r>
    </w:p>
    <w:p w14:paraId="7A10163B" w14:textId="77777777" w:rsidR="00BA1EAF" w:rsidRDefault="00BA1EAF" w:rsidP="5B4D3E46">
      <w:pPr>
        <w:ind w:left="851"/>
        <w:rPr>
          <w:rFonts w:ascii="Times New Roman" w:hAnsi="Times New Roman" w:cs="Times New Roman"/>
          <w:b/>
          <w:bCs/>
        </w:rPr>
      </w:pP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5"/>
        <w:gridCol w:w="3516"/>
        <w:gridCol w:w="1842"/>
        <w:gridCol w:w="2400"/>
        <w:gridCol w:w="705"/>
        <w:gridCol w:w="581"/>
      </w:tblGrid>
      <w:tr w:rsidR="00DE220C" w:rsidRPr="00C76DDB" w14:paraId="1E5C7311" w14:textId="77777777" w:rsidTr="123D9E66">
        <w:tc>
          <w:tcPr>
            <w:tcW w:w="595" w:type="dxa"/>
            <w:vMerge w:val="restart"/>
            <w:shd w:val="clear" w:color="auto" w:fill="C4C4C0" w:themeFill="background1" w:themeFillShade="E6"/>
            <w:vAlign w:val="center"/>
          </w:tcPr>
          <w:p w14:paraId="3E601CF9" w14:textId="56D42970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566F3B0A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516" w:type="dxa"/>
            <w:vMerge w:val="restart"/>
            <w:shd w:val="clear" w:color="auto" w:fill="C4C4C0" w:themeFill="background1" w:themeFillShade="E6"/>
            <w:vAlign w:val="center"/>
          </w:tcPr>
          <w:p w14:paraId="0844510E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FE63C56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7EA57632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2CB45CE4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220C" w:rsidRPr="00C76DDB" w14:paraId="670637DC" w14:textId="77777777" w:rsidTr="123D9E66">
        <w:tc>
          <w:tcPr>
            <w:tcW w:w="595" w:type="dxa"/>
            <w:vMerge/>
            <w:vAlign w:val="center"/>
          </w:tcPr>
          <w:p w14:paraId="5BB71DA7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516" w:type="dxa"/>
            <w:vMerge/>
            <w:vAlign w:val="center"/>
          </w:tcPr>
          <w:p w14:paraId="1AF97EA4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842" w:type="dxa"/>
            <w:vMerge/>
            <w:vAlign w:val="center"/>
          </w:tcPr>
          <w:p w14:paraId="707C0D6D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2400" w:type="dxa"/>
            <w:vMerge/>
            <w:vAlign w:val="center"/>
          </w:tcPr>
          <w:p w14:paraId="621C031C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705" w:type="dxa"/>
            <w:shd w:val="clear" w:color="auto" w:fill="C4C4C0" w:themeFill="background1" w:themeFillShade="E6"/>
            <w:vAlign w:val="center"/>
          </w:tcPr>
          <w:p w14:paraId="67B03464" w14:textId="77777777" w:rsidR="00DE220C" w:rsidRPr="00BA1EAF" w:rsidRDefault="576C71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81" w:type="dxa"/>
            <w:shd w:val="clear" w:color="auto" w:fill="C4C4C0" w:themeFill="background1" w:themeFillShade="E6"/>
            <w:vAlign w:val="center"/>
          </w:tcPr>
          <w:p w14:paraId="6DD6DDC1" w14:textId="2821D76E" w:rsidR="00DE220C" w:rsidRPr="00BA1EAF" w:rsidRDefault="718090C1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220C" w:rsidRPr="00C76DDB" w14:paraId="57978330" w14:textId="77777777" w:rsidTr="00142CC3">
        <w:trPr>
          <w:trHeight w:val="774"/>
        </w:trPr>
        <w:tc>
          <w:tcPr>
            <w:tcW w:w="595" w:type="dxa"/>
            <w:vAlign w:val="center"/>
          </w:tcPr>
          <w:p w14:paraId="7499F1C6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3516" w:type="dxa"/>
            <w:vAlign w:val="center"/>
          </w:tcPr>
          <w:p w14:paraId="50DD26A0" w14:textId="389CB3D1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configuration and quantity of the </w:t>
            </w:r>
            <w:proofErr w:type="spellStart"/>
            <w:r w:rsidR="000039E4">
              <w:rPr>
                <w:spacing w:val="-2"/>
                <w:sz w:val="16"/>
                <w:szCs w:val="16"/>
              </w:rPr>
              <w:t>HiNAS</w:t>
            </w:r>
            <w:proofErr w:type="spellEnd"/>
            <w:r w:rsidR="000039E4">
              <w:rPr>
                <w:spacing w:val="-2"/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213C49BD">
              <w:rPr>
                <w:spacing w:val="-2"/>
                <w:sz w:val="16"/>
                <w:szCs w:val="16"/>
              </w:rPr>
              <w:t>hardware are the same as those shown in the drawings</w:t>
            </w:r>
          </w:p>
        </w:tc>
        <w:tc>
          <w:tcPr>
            <w:tcW w:w="1842" w:type="dxa"/>
            <w:vAlign w:val="center"/>
          </w:tcPr>
          <w:p w14:paraId="4F1F9EF7" w14:textId="77777777" w:rsidR="00DE220C" w:rsidRPr="00BA1EAF" w:rsidRDefault="00DE220C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25794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F86872E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26FCD551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4C904397" w14:textId="1C6E29CF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557DD66A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DE220C" w:rsidRPr="00C76DDB" w14:paraId="3D21AC65" w14:textId="77777777" w:rsidTr="123D9E66">
        <w:trPr>
          <w:trHeight w:val="774"/>
        </w:trPr>
        <w:tc>
          <w:tcPr>
            <w:tcW w:w="595" w:type="dxa"/>
            <w:vAlign w:val="center"/>
          </w:tcPr>
          <w:p w14:paraId="6A90AABE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3516" w:type="dxa"/>
            <w:vAlign w:val="center"/>
          </w:tcPr>
          <w:p w14:paraId="4AF320DA" w14:textId="09524703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Serial Numbers of the hardware listed in the </w:t>
            </w:r>
            <w:proofErr w:type="spellStart"/>
            <w:r w:rsidRPr="213C49BD">
              <w:rPr>
                <w:spacing w:val="-2"/>
                <w:sz w:val="16"/>
                <w:szCs w:val="16"/>
              </w:rPr>
              <w:t>DoC</w:t>
            </w:r>
            <w:proofErr w:type="spellEnd"/>
            <w:r w:rsidRPr="213C49BD">
              <w:rPr>
                <w:spacing w:val="-2"/>
                <w:sz w:val="16"/>
                <w:szCs w:val="16"/>
              </w:rPr>
              <w:t xml:space="preserve"> document match those of the hardware </w:t>
            </w:r>
            <w:proofErr w:type="gramStart"/>
            <w:r w:rsidRPr="213C49BD">
              <w:rPr>
                <w:spacing w:val="-2"/>
                <w:sz w:val="16"/>
                <w:szCs w:val="16"/>
              </w:rPr>
              <w:t>actually installed</w:t>
            </w:r>
            <w:proofErr w:type="gramEnd"/>
            <w:r w:rsidRPr="213C49BD">
              <w:rPr>
                <w:spacing w:val="-2"/>
                <w:sz w:val="16"/>
                <w:szCs w:val="16"/>
              </w:rPr>
              <w:t xml:space="preserve"> onboard.</w:t>
            </w:r>
          </w:p>
        </w:tc>
        <w:tc>
          <w:tcPr>
            <w:tcW w:w="1842" w:type="dxa"/>
            <w:vAlign w:val="center"/>
          </w:tcPr>
          <w:p w14:paraId="6C401F43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C45E6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53126C6F" w14:textId="44706221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04D6BD1D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</w:tbl>
    <w:p w14:paraId="43025DF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0F97EFC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72ADF7D2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2508185E" w14:textId="0AE96906" w:rsidR="00FC79CF" w:rsidRDefault="005C4EE8" w:rsidP="00FC79CF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Functional Test</w:t>
      </w:r>
    </w:p>
    <w:p w14:paraId="4A6B4683" w14:textId="01294333" w:rsidR="00093507" w:rsidRDefault="00093507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Dimmer</w:t>
      </w:r>
    </w:p>
    <w:p w14:paraId="429BA5F7" w14:textId="70BC4ADB" w:rsidR="00FC79CF" w:rsidRDefault="005C4EE8" w:rsidP="00FC79CF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the operation of the monitor's dimming function</w:t>
      </w:r>
    </w:p>
    <w:p w14:paraId="4806BC41" w14:textId="54BC0E11" w:rsidR="00320B5E" w:rsidRPr="00320B5E" w:rsidRDefault="02B880CD" w:rsidP="00320B5E">
      <w:pPr>
        <w:pStyle w:val="a0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</w:rPr>
        <w:t xml:space="preserve">For monitors not applicable, indicate "N/A" in the Result field and omit the test </w:t>
      </w:r>
      <w:r w:rsidR="005C4EE8">
        <w:br/>
      </w:r>
    </w:p>
    <w:tbl>
      <w:tblPr>
        <w:tblStyle w:val="ac"/>
        <w:tblW w:w="981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600"/>
        <w:gridCol w:w="1419"/>
        <w:gridCol w:w="1530"/>
        <w:gridCol w:w="1590"/>
        <w:gridCol w:w="2464"/>
        <w:gridCol w:w="1104"/>
        <w:gridCol w:w="1104"/>
      </w:tblGrid>
      <w:tr w:rsidR="00320B5E" w:rsidRPr="00C76DDB" w14:paraId="11571C67" w14:textId="77777777" w:rsidTr="123D9E66">
        <w:trPr>
          <w:trHeight w:val="300"/>
        </w:trPr>
        <w:tc>
          <w:tcPr>
            <w:tcW w:w="600" w:type="dxa"/>
            <w:vMerge w:val="restart"/>
            <w:shd w:val="clear" w:color="auto" w:fill="C4C4C0" w:themeFill="background1" w:themeFillShade="E6"/>
            <w:vAlign w:val="center"/>
          </w:tcPr>
          <w:p w14:paraId="6A195EFD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949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5DFEA7" w14:textId="467EF537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590" w:type="dxa"/>
            <w:vMerge w:val="restart"/>
            <w:shd w:val="clear" w:color="auto" w:fill="C4C4C0" w:themeFill="background1" w:themeFillShade="E6"/>
            <w:vAlign w:val="center"/>
          </w:tcPr>
          <w:p w14:paraId="32FF3857" w14:textId="3EFE068D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64" w:type="dxa"/>
            <w:vMerge w:val="restart"/>
            <w:shd w:val="clear" w:color="auto" w:fill="C4C4C0" w:themeFill="background1" w:themeFillShade="E6"/>
            <w:vAlign w:val="center"/>
          </w:tcPr>
          <w:p w14:paraId="04213C1F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208" w:type="dxa"/>
            <w:gridSpan w:val="2"/>
            <w:shd w:val="clear" w:color="auto" w:fill="C4C4C0" w:themeFill="background1" w:themeFillShade="E6"/>
            <w:vAlign w:val="center"/>
          </w:tcPr>
          <w:p w14:paraId="4E7B7669" w14:textId="77777777" w:rsidR="0083791D" w:rsidRDefault="0083791D"/>
        </w:tc>
      </w:tr>
      <w:tr w:rsidR="00320B5E" w:rsidRPr="00C76DDB" w14:paraId="2756F5B7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5E946A7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9" w:type="dxa"/>
            <w:gridSpan w:val="2"/>
            <w:vMerge/>
            <w:vAlign w:val="center"/>
          </w:tcPr>
          <w:p w14:paraId="71484716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vMerge/>
            <w:vAlign w:val="center"/>
          </w:tcPr>
          <w:p w14:paraId="7CDC0FB3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4" w:type="dxa"/>
            <w:vMerge/>
            <w:vAlign w:val="center"/>
          </w:tcPr>
          <w:p w14:paraId="215337D8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10923004" w14:textId="3D1E8D8B" w:rsidR="00320B5E" w:rsidRPr="00C76DDB" w:rsidRDefault="0B4451C1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735B371B" w14:textId="06A88E22" w:rsidR="0B4451C1" w:rsidRDefault="0B4451C1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20B5E" w:rsidRPr="00C76DDB" w14:paraId="4C14F08D" w14:textId="77777777" w:rsidTr="123D9E66">
        <w:trPr>
          <w:trHeight w:val="300"/>
        </w:trPr>
        <w:tc>
          <w:tcPr>
            <w:tcW w:w="600" w:type="dxa"/>
            <w:vMerge w:val="restart"/>
            <w:vAlign w:val="center"/>
          </w:tcPr>
          <w:p w14:paraId="4E1D2B39" w14:textId="77777777" w:rsidR="00320B5E" w:rsidRPr="005C1A8C" w:rsidRDefault="00320B5E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949" w:type="dxa"/>
            <w:gridSpan w:val="2"/>
            <w:vAlign w:val="center"/>
          </w:tcPr>
          <w:p w14:paraId="500FF6F5" w14:textId="06069889" w:rsidR="00320B5E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Verify whether the brightness can be adjusted by pressing the “-” and “+” buttons on the OSD Remote Control Unit of model TIMX-UW584.</w:t>
            </w:r>
          </w:p>
        </w:tc>
        <w:tc>
          <w:tcPr>
            <w:tcW w:w="1590" w:type="dxa"/>
            <w:vAlign w:val="center"/>
          </w:tcPr>
          <w:p w14:paraId="0F81F943" w14:textId="29EA45EE" w:rsidR="00320B5E" w:rsidRPr="005C1A8C" w:rsidRDefault="001C75B0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1C75B0">
              <w:rPr>
                <w:spacing w:val="-2"/>
                <w:sz w:val="16"/>
                <w:szCs w:val="24"/>
              </w:rPr>
              <w:t>Brightness adjustable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4342B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B920B45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C73200" w14:textId="77777777" w:rsidR="00320B5E" w:rsidRPr="005C1A8C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30D62555" w14:textId="178B5EEC" w:rsidR="00320B5E" w:rsidRPr="005C1A8C" w:rsidRDefault="280D7765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104" w:type="dxa"/>
            <w:vAlign w:val="center"/>
          </w:tcPr>
          <w:p w14:paraId="0E03263A" w14:textId="6978124E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320B5E" w:rsidRPr="00E87B47" w14:paraId="023ED50F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E8CD115" w14:textId="602EA51B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9" w:type="dxa"/>
            <w:shd w:val="clear" w:color="auto" w:fill="C4C4C0" w:themeFill="background1" w:themeFillShade="E6"/>
            <w:vAlign w:val="center"/>
          </w:tcPr>
          <w:p w14:paraId="15B5816E" w14:textId="7A55B955" w:rsidR="00320B5E" w:rsidRPr="00C76DDB" w:rsidRDefault="00F60E3D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792" w:type="dxa"/>
            <w:gridSpan w:val="5"/>
            <w:vAlign w:val="center"/>
          </w:tcPr>
          <w:p w14:paraId="52AF1F3B" w14:textId="57E34E3F" w:rsidR="0083791D" w:rsidRDefault="3433A462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8F6B8C4" wp14:editId="02E6A417">
                  <wp:extent cx="3306420" cy="1300284"/>
                  <wp:effectExtent l="0" t="0" r="0" b="0"/>
                  <wp:docPr id="762150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50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20" cy="130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D3DA1" w14:textId="3C340094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635"/>
        <w:gridCol w:w="1704"/>
        <w:gridCol w:w="1772"/>
        <w:gridCol w:w="1842"/>
        <w:gridCol w:w="1604"/>
        <w:gridCol w:w="1041"/>
        <w:gridCol w:w="1041"/>
      </w:tblGrid>
      <w:tr w:rsidR="213C49BD" w14:paraId="76781C27" w14:textId="77777777" w:rsidTr="123D9E66">
        <w:trPr>
          <w:trHeight w:val="300"/>
        </w:trPr>
        <w:tc>
          <w:tcPr>
            <w:tcW w:w="635" w:type="dxa"/>
            <w:vMerge w:val="restart"/>
            <w:shd w:val="clear" w:color="auto" w:fill="C4C4C0" w:themeFill="background1" w:themeFillShade="E6"/>
            <w:vAlign w:val="center"/>
          </w:tcPr>
          <w:p w14:paraId="6D8D1AA1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476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A36B6B6" w14:textId="5C1D46E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4E45F4F1" w14:textId="792D559D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604" w:type="dxa"/>
            <w:vMerge w:val="restart"/>
            <w:shd w:val="clear" w:color="auto" w:fill="C4C4C0" w:themeFill="background1" w:themeFillShade="E6"/>
            <w:vAlign w:val="center"/>
          </w:tcPr>
          <w:p w14:paraId="7240953F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082" w:type="dxa"/>
            <w:gridSpan w:val="2"/>
            <w:shd w:val="clear" w:color="auto" w:fill="C4C4C0" w:themeFill="background1" w:themeFillShade="E6"/>
            <w:vAlign w:val="center"/>
          </w:tcPr>
          <w:p w14:paraId="0272024E" w14:textId="0741215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213C49BD" w14:paraId="0AAEAA0D" w14:textId="77777777" w:rsidTr="123D9E66">
        <w:trPr>
          <w:trHeight w:val="300"/>
        </w:trPr>
        <w:tc>
          <w:tcPr>
            <w:tcW w:w="635" w:type="dxa"/>
            <w:vMerge/>
            <w:vAlign w:val="center"/>
          </w:tcPr>
          <w:p w14:paraId="31BD7BD1" w14:textId="77777777" w:rsidR="0083791D" w:rsidRDefault="0083791D"/>
        </w:tc>
        <w:tc>
          <w:tcPr>
            <w:tcW w:w="3476" w:type="dxa"/>
            <w:gridSpan w:val="2"/>
            <w:vMerge/>
            <w:vAlign w:val="center"/>
          </w:tcPr>
          <w:p w14:paraId="4E66E7BC" w14:textId="77777777" w:rsidR="0083791D" w:rsidRDefault="0083791D"/>
        </w:tc>
        <w:tc>
          <w:tcPr>
            <w:tcW w:w="1842" w:type="dxa"/>
            <w:vMerge/>
            <w:vAlign w:val="center"/>
          </w:tcPr>
          <w:p w14:paraId="215E23F9" w14:textId="77777777" w:rsidR="0083791D" w:rsidRDefault="0083791D"/>
        </w:tc>
        <w:tc>
          <w:tcPr>
            <w:tcW w:w="1604" w:type="dxa"/>
            <w:vMerge/>
            <w:vAlign w:val="center"/>
          </w:tcPr>
          <w:p w14:paraId="18D6906E" w14:textId="77777777" w:rsidR="0083791D" w:rsidRDefault="0083791D"/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6FB86F53" w14:textId="0C3E7635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102015D4" w14:textId="2C0E80A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213C49BD" w14:paraId="58C7FF59" w14:textId="77777777" w:rsidTr="123D9E66">
        <w:trPr>
          <w:trHeight w:val="300"/>
        </w:trPr>
        <w:tc>
          <w:tcPr>
            <w:tcW w:w="635" w:type="dxa"/>
            <w:vMerge w:val="restart"/>
            <w:vAlign w:val="center"/>
          </w:tcPr>
          <w:p w14:paraId="2BA626F5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2</w:t>
            </w:r>
          </w:p>
        </w:tc>
        <w:tc>
          <w:tcPr>
            <w:tcW w:w="3476" w:type="dxa"/>
            <w:gridSpan w:val="2"/>
            <w:vAlign w:val="center"/>
          </w:tcPr>
          <w:p w14:paraId="1B6A61CE" w14:textId="7CC99C5D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whether the brightness can be adjusted by pressing the “-” and “+” buttons located at the lower right corner of models TIMX-W270 and TIMX-W320</w:t>
            </w:r>
          </w:p>
        </w:tc>
        <w:tc>
          <w:tcPr>
            <w:tcW w:w="1842" w:type="dxa"/>
            <w:vAlign w:val="center"/>
          </w:tcPr>
          <w:p w14:paraId="67974E99" w14:textId="3140DCE2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Brightness adjustable</w:t>
            </w: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B8C07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7A2AF3F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1F6D2FC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671B6734" w14:textId="0654D27C" w:rsidR="213C49BD" w:rsidRDefault="21269277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041" w:type="dxa"/>
            <w:vAlign w:val="center"/>
          </w:tcPr>
          <w:p w14:paraId="0610CC32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213C49BD" w14:paraId="1FF9E59B" w14:textId="77777777" w:rsidTr="123D9E66">
        <w:trPr>
          <w:trHeight w:val="300"/>
        </w:trPr>
        <w:tc>
          <w:tcPr>
            <w:tcW w:w="635" w:type="dxa"/>
            <w:vMerge/>
          </w:tcPr>
          <w:p w14:paraId="6644F0F5" w14:textId="77777777" w:rsidR="0083791D" w:rsidRDefault="0083791D"/>
        </w:tc>
        <w:tc>
          <w:tcPr>
            <w:tcW w:w="1704" w:type="dxa"/>
            <w:shd w:val="clear" w:color="auto" w:fill="C4C4C0" w:themeFill="background1" w:themeFillShade="E6"/>
            <w:vAlign w:val="center"/>
          </w:tcPr>
          <w:p w14:paraId="59EC089F" w14:textId="200DC76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300" w:type="dxa"/>
            <w:gridSpan w:val="5"/>
            <w:vAlign w:val="center"/>
          </w:tcPr>
          <w:p w14:paraId="5572BEFC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7A668C" wp14:editId="2D446312">
                  <wp:extent cx="3171825" cy="1873120"/>
                  <wp:effectExtent l="0" t="0" r="0" b="0"/>
                  <wp:docPr id="1429494411" name="그림 1" descr="텍스트, 스크린샷, 주방가전, 가전용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4952" name="그림 1" descr="텍스트, 스크린샷, 주방가전, 가전용품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465" cy="187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633E" w14:textId="3FD206C8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p w14:paraId="3A35C360" w14:textId="5237B0DC" w:rsidR="00DE6185" w:rsidRDefault="00DE618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55"/>
        <w:gridCol w:w="3556"/>
        <w:gridCol w:w="1842"/>
        <w:gridCol w:w="2390"/>
        <w:gridCol w:w="650"/>
        <w:gridCol w:w="646"/>
      </w:tblGrid>
      <w:tr w:rsidR="00DE6185" w:rsidRPr="00C76DDB" w14:paraId="64E94486" w14:textId="77777777" w:rsidTr="123D9E66">
        <w:tc>
          <w:tcPr>
            <w:tcW w:w="555" w:type="dxa"/>
            <w:vMerge w:val="restart"/>
            <w:shd w:val="clear" w:color="auto" w:fill="C4C4C0" w:themeFill="background1" w:themeFillShade="E6"/>
            <w:vAlign w:val="center"/>
          </w:tcPr>
          <w:p w14:paraId="3D85C1A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56" w:type="dxa"/>
            <w:vMerge w:val="restart"/>
            <w:shd w:val="clear" w:color="auto" w:fill="C4C4C0" w:themeFill="background1" w:themeFillShade="E6"/>
            <w:vAlign w:val="center"/>
          </w:tcPr>
          <w:p w14:paraId="4F61DD8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787D86E5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90" w:type="dxa"/>
            <w:vMerge w:val="restart"/>
            <w:shd w:val="clear" w:color="auto" w:fill="C4C4C0" w:themeFill="background1" w:themeFillShade="E6"/>
            <w:vAlign w:val="center"/>
          </w:tcPr>
          <w:p w14:paraId="02ACF82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6" w:type="dxa"/>
            <w:gridSpan w:val="2"/>
            <w:shd w:val="clear" w:color="auto" w:fill="C4C4C0" w:themeFill="background1" w:themeFillShade="E6"/>
            <w:vAlign w:val="center"/>
          </w:tcPr>
          <w:p w14:paraId="40B7C40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6185" w:rsidRPr="00C76DDB" w14:paraId="58EC2BC8" w14:textId="77777777" w:rsidTr="123D9E66">
        <w:tc>
          <w:tcPr>
            <w:tcW w:w="555" w:type="dxa"/>
            <w:vMerge/>
            <w:vAlign w:val="center"/>
          </w:tcPr>
          <w:p w14:paraId="63F6A7B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56" w:type="dxa"/>
            <w:vMerge/>
            <w:vAlign w:val="center"/>
          </w:tcPr>
          <w:p w14:paraId="088BF112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7BABE2C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0" w:type="dxa"/>
            <w:vMerge/>
            <w:vAlign w:val="center"/>
          </w:tcPr>
          <w:p w14:paraId="0C26EE3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0" w:type="dxa"/>
            <w:shd w:val="clear" w:color="auto" w:fill="C4C4C0" w:themeFill="background1" w:themeFillShade="E6"/>
            <w:vAlign w:val="center"/>
          </w:tcPr>
          <w:p w14:paraId="4C8C8CD1" w14:textId="77777777" w:rsidR="00DE6185" w:rsidRPr="00C76DDB" w:rsidRDefault="00DE6185" w:rsidP="00E00F7C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6" w:type="dxa"/>
            <w:shd w:val="clear" w:color="auto" w:fill="C4C4C0" w:themeFill="background1" w:themeFillShade="E6"/>
            <w:vAlign w:val="center"/>
          </w:tcPr>
          <w:p w14:paraId="4702FE8C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6185" w:rsidRPr="00C76DDB" w14:paraId="3B0982A0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77587936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56" w:type="dxa"/>
            <w:vAlign w:val="center"/>
          </w:tcPr>
          <w:p w14:paraId="182EF97E" w14:textId="7A81E89E" w:rsidR="00DE6185" w:rsidRPr="00DE6185" w:rsidRDefault="00DE6185" w:rsidP="00DE6185">
            <w:pPr>
              <w:jc w:val="center"/>
              <w:rPr>
                <w:spacing w:val="-2"/>
                <w:sz w:val="16"/>
              </w:rPr>
            </w:pPr>
            <w:r w:rsidRPr="00DE6185">
              <w:rPr>
                <w:spacing w:val="-2"/>
                <w:sz w:val="16"/>
              </w:rPr>
              <w:t>Verify that the keyboard inputs function correctly.</w:t>
            </w:r>
          </w:p>
        </w:tc>
        <w:tc>
          <w:tcPr>
            <w:tcW w:w="1842" w:type="dxa"/>
            <w:vAlign w:val="center"/>
          </w:tcPr>
          <w:p w14:paraId="5D260767" w14:textId="7DC14506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CFD7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15902148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55598725" w14:textId="77777777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66A274ED" w14:textId="3E7DBC48" w:rsidR="00DE6185" w:rsidRPr="005C1A8C" w:rsidRDefault="3FA412FD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016C83D0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DE6185" w:rsidRPr="00C76DDB" w14:paraId="1D86D087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5E184891" w14:textId="2A44953A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3556" w:type="dxa"/>
            <w:vAlign w:val="center"/>
          </w:tcPr>
          <w:p w14:paraId="64A4CAAD" w14:textId="229ADE08" w:rsidR="00DE6185" w:rsidRPr="00DE6185" w:rsidRDefault="00DE6185" w:rsidP="00DE6185">
            <w:pPr>
              <w:jc w:val="center"/>
              <w:rPr>
                <w:spacing w:val="-2"/>
                <w:sz w:val="16"/>
                <w:szCs w:val="24"/>
              </w:rPr>
            </w:pPr>
            <w:r w:rsidRPr="00DE6185">
              <w:rPr>
                <w:spacing w:val="-2"/>
                <w:sz w:val="16"/>
                <w:szCs w:val="24"/>
              </w:rPr>
              <w:t>Verify that the mouse clicks function correctly.</w:t>
            </w:r>
          </w:p>
        </w:tc>
        <w:tc>
          <w:tcPr>
            <w:tcW w:w="1842" w:type="dxa"/>
            <w:vAlign w:val="center"/>
          </w:tcPr>
          <w:p w14:paraId="21002D2F" w14:textId="77777777" w:rsidR="00DE6185" w:rsidRPr="001C75B0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31DA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00CF4081" w14:textId="74F8C957" w:rsidR="00DE6185" w:rsidRPr="005C1A8C" w:rsidRDefault="311A3FCB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29EA5335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60D5E84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5E424642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0CDE3923" w14:textId="23DE8673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5B4D3E46">
        <w:rPr>
          <w:rFonts w:ascii="Times New Roman" w:hAnsi="Times New Roman" w:cs="Times New Roman"/>
          <w:b/>
          <w:bCs/>
        </w:rPr>
        <w:t xml:space="preserve">Software </w:t>
      </w:r>
      <w:r w:rsidR="00DF6576">
        <w:rPr>
          <w:rFonts w:ascii="Times New Roman" w:hAnsi="Times New Roman" w:cs="Times New Roman" w:hint="eastAsia"/>
          <w:b/>
          <w:bCs/>
        </w:rPr>
        <w:t>Installation Check</w:t>
      </w:r>
      <w:r w:rsidRPr="5B4D3E46">
        <w:rPr>
          <w:rFonts w:ascii="Times New Roman" w:hAnsi="Times New Roman" w:cs="Times New Roman"/>
          <w:b/>
          <w:bCs/>
        </w:rPr>
        <w:t xml:space="preserve"> Test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31"/>
        <w:gridCol w:w="1079"/>
        <w:gridCol w:w="1811"/>
        <w:gridCol w:w="1719"/>
        <w:gridCol w:w="1500"/>
        <w:gridCol w:w="1500"/>
        <w:gridCol w:w="1500"/>
      </w:tblGrid>
      <w:tr w:rsidR="00F931A5" w:rsidRPr="00C76DDB" w14:paraId="5560B285" w14:textId="77777777" w:rsidTr="123D9E66">
        <w:trPr>
          <w:trHeight w:val="600"/>
        </w:trPr>
        <w:tc>
          <w:tcPr>
            <w:tcW w:w="531" w:type="dxa"/>
            <w:vMerge w:val="restart"/>
            <w:shd w:val="clear" w:color="auto" w:fill="C4C4C0" w:themeFill="background1" w:themeFillShade="E6"/>
            <w:vAlign w:val="center"/>
          </w:tcPr>
          <w:p w14:paraId="5015FBD5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9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66B0932" w14:textId="7C0F6998" w:rsidR="00F931A5" w:rsidRPr="00C76DDB" w:rsidRDefault="001C75B0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719" w:type="dxa"/>
            <w:vMerge w:val="restart"/>
            <w:shd w:val="clear" w:color="auto" w:fill="C4C4C0" w:themeFill="background1" w:themeFillShade="E6"/>
            <w:vAlign w:val="center"/>
          </w:tcPr>
          <w:p w14:paraId="034CB5CF" w14:textId="5579A4B2" w:rsidR="00F931A5" w:rsidRPr="00C76DDB" w:rsidRDefault="5A0AE969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</w:t>
            </w:r>
            <w:r w:rsidR="0B1760CA" w:rsidRPr="213C49BD">
              <w:rPr>
                <w:rFonts w:ascii="Times New Roman" w:hAnsi="Times New Roman" w:cs="Times New Roman"/>
                <w:b/>
                <w:bCs/>
              </w:rPr>
              <w:t>i</w:t>
            </w:r>
            <w:r w:rsidRPr="213C49BD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00" w:type="dxa"/>
            <w:vMerge w:val="restart"/>
            <w:shd w:val="clear" w:color="auto" w:fill="C4C4C0" w:themeFill="background1" w:themeFillShade="E6"/>
            <w:vAlign w:val="center"/>
          </w:tcPr>
          <w:p w14:paraId="50265CA3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3000" w:type="dxa"/>
            <w:gridSpan w:val="2"/>
            <w:shd w:val="clear" w:color="auto" w:fill="C4C4C0" w:themeFill="background1" w:themeFillShade="E6"/>
            <w:vAlign w:val="center"/>
          </w:tcPr>
          <w:p w14:paraId="500844AE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931A5" w:rsidRPr="00C76DDB" w14:paraId="67D95F5C" w14:textId="77777777" w:rsidTr="123D9E66">
        <w:tc>
          <w:tcPr>
            <w:tcW w:w="531" w:type="dxa"/>
            <w:vMerge/>
            <w:vAlign w:val="center"/>
          </w:tcPr>
          <w:p w14:paraId="79AD735A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90" w:type="dxa"/>
            <w:gridSpan w:val="2"/>
            <w:vMerge/>
            <w:vAlign w:val="center"/>
          </w:tcPr>
          <w:p w14:paraId="0E2F3823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19" w:type="dxa"/>
            <w:vMerge/>
            <w:vAlign w:val="center"/>
          </w:tcPr>
          <w:p w14:paraId="448954AE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vMerge/>
            <w:vAlign w:val="center"/>
          </w:tcPr>
          <w:p w14:paraId="6382795D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7A060A30" w14:textId="77777777" w:rsidR="213C49BD" w:rsidRDefault="213C49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356C10B2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F931A5" w:rsidRPr="00C76DDB" w14:paraId="09DD7590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6A38306E" w14:textId="45834D56" w:rsidR="00F931A5" w:rsidRPr="005C1A8C" w:rsidRDefault="086846CA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2890" w:type="dxa"/>
            <w:gridSpan w:val="2"/>
            <w:vAlign w:val="center"/>
          </w:tcPr>
          <w:p w14:paraId="08A6EECA" w14:textId="6EAB262D" w:rsidR="00F931A5" w:rsidRPr="5B4D3E46" w:rsidRDefault="43E84983" w:rsidP="00C1475A">
            <w:pPr>
              <w:jc w:val="center"/>
              <w:rPr>
                <w:rFonts w:ascii="Inter" w:eastAsia="Inter" w:hAnsi="Inter" w:cs="Inter"/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Verify that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SW is running on the monitor.</w:t>
            </w:r>
          </w:p>
        </w:tc>
        <w:tc>
          <w:tcPr>
            <w:tcW w:w="1719" w:type="dxa"/>
            <w:vAlign w:val="center"/>
          </w:tcPr>
          <w:p w14:paraId="07237468" w14:textId="36E4879B" w:rsidR="00F931A5" w:rsidRDefault="000039E4" w:rsidP="00C1475A">
            <w:pPr>
              <w:jc w:val="center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43E84983" w:rsidRPr="213C49BD">
              <w:rPr>
                <w:sz w:val="16"/>
                <w:szCs w:val="16"/>
              </w:rPr>
              <w:t>SW</w:t>
            </w:r>
            <w:r w:rsidR="43E84983" w:rsidRPr="5B4D3E46">
              <w:rPr>
                <w:sz w:val="16"/>
                <w:szCs w:val="16"/>
              </w:rPr>
              <w:t xml:space="preserve"> is running on the monitor.</w:t>
            </w:r>
            <w:r w:rsidR="43E84983" w:rsidRPr="213C49BD">
              <w:rPr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50F57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6F21DB6D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151B9488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01041239" w14:textId="2FB7E2C8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9B95C19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51A0A49B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7D742ABB" w14:textId="1AD7B5A3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2890" w:type="dxa"/>
            <w:gridSpan w:val="2"/>
            <w:vAlign w:val="center"/>
          </w:tcPr>
          <w:p w14:paraId="6C98486F" w14:textId="08B2C23E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Double-click ‘</w:t>
            </w:r>
            <w:proofErr w:type="spellStart"/>
            <w:r w:rsidRPr="213C49BD">
              <w:rPr>
                <w:sz w:val="16"/>
                <w:szCs w:val="16"/>
              </w:rPr>
              <w:t>Avikus</w:t>
            </w:r>
            <w:proofErr w:type="spellEnd"/>
            <w:r w:rsidRPr="213C49BD">
              <w:rPr>
                <w:sz w:val="16"/>
                <w:szCs w:val="16"/>
              </w:rPr>
              <w:t xml:space="preserve"> HiNAS’ </w:t>
            </w:r>
            <w:r w:rsidR="396DD2C5" w:rsidRPr="213C49BD">
              <w:rPr>
                <w:sz w:val="16"/>
                <w:szCs w:val="16"/>
              </w:rPr>
              <w:t>Icon</w:t>
            </w:r>
            <w:r w:rsidRPr="213C49BD">
              <w:rPr>
                <w:sz w:val="16"/>
                <w:szCs w:val="16"/>
              </w:rPr>
              <w:t xml:space="preserve"> on the desktop to open the login screen, log in with the provided default account</w:t>
            </w:r>
          </w:p>
        </w:tc>
        <w:tc>
          <w:tcPr>
            <w:tcW w:w="1719" w:type="dxa"/>
            <w:vAlign w:val="center"/>
          </w:tcPr>
          <w:p w14:paraId="291FB7F2" w14:textId="0829F497" w:rsidR="00DF6576" w:rsidRPr="006328FA" w:rsidRDefault="396DD2C5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Login</w:t>
            </w:r>
            <w:r w:rsidR="6899BD18" w:rsidRPr="213C49BD">
              <w:rPr>
                <w:sz w:val="16"/>
                <w:szCs w:val="16"/>
              </w:rPr>
              <w:t xml:space="preserve"> operates normally.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7B925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A454E08" w14:textId="6DCD3E45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28C32951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4BA10EFC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243AF7DC" w14:textId="3098A6CE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2890" w:type="dxa"/>
            <w:gridSpan w:val="2"/>
            <w:vAlign w:val="center"/>
          </w:tcPr>
          <w:p w14:paraId="05436DF8" w14:textId="78331780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Reboot the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client PC and verify that the web browser automatically launches upon boot.</w:t>
            </w:r>
          </w:p>
        </w:tc>
        <w:tc>
          <w:tcPr>
            <w:tcW w:w="1719" w:type="dxa"/>
            <w:vAlign w:val="center"/>
          </w:tcPr>
          <w:p w14:paraId="06DE7BAB" w14:textId="5B1993AB" w:rsidR="00DF6576" w:rsidRPr="006328FA" w:rsidRDefault="000039E4" w:rsidP="213C49B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6899BD18" w:rsidRPr="213C49BD">
              <w:rPr>
                <w:sz w:val="16"/>
                <w:szCs w:val="16"/>
              </w:rPr>
              <w:t>automatically launches after reboot.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B07EB" w14:textId="77777777" w:rsidR="00DF6576" w:rsidRDefault="00DF6576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13AB9013" w14:textId="383B9EE1" w:rsidR="00DF6576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7C2EA3E" w14:textId="77777777" w:rsidR="00DF6576" w:rsidRPr="005C1A8C" w:rsidRDefault="00DF6576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5FCC688B" w14:textId="77777777" w:rsidTr="00142CC3">
        <w:trPr>
          <w:trHeight w:val="774"/>
        </w:trPr>
        <w:tc>
          <w:tcPr>
            <w:tcW w:w="531" w:type="dxa"/>
            <w:vMerge w:val="restart"/>
            <w:vAlign w:val="center"/>
          </w:tcPr>
          <w:p w14:paraId="4EAABD9F" w14:textId="0388F74D" w:rsidR="009152B3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2890" w:type="dxa"/>
            <w:gridSpan w:val="2"/>
            <w:vAlign w:val="center"/>
          </w:tcPr>
          <w:p w14:paraId="07394A9E" w14:textId="0DF37102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the Ubuntu OS version of the server and client PCs using the ‘</w:t>
            </w:r>
            <w:proofErr w:type="spellStart"/>
            <w:r w:rsidRPr="213C49BD">
              <w:rPr>
                <w:sz w:val="16"/>
                <w:szCs w:val="16"/>
              </w:rPr>
              <w:t>lsb_release</w:t>
            </w:r>
            <w:proofErr w:type="spellEnd"/>
            <w:r w:rsidRPr="213C49BD">
              <w:rPr>
                <w:sz w:val="16"/>
                <w:szCs w:val="16"/>
              </w:rPr>
              <w:t xml:space="preserve"> -a’ command in the terminal.</w:t>
            </w:r>
          </w:p>
        </w:tc>
        <w:tc>
          <w:tcPr>
            <w:tcW w:w="1719" w:type="dxa"/>
            <w:vAlign w:val="center"/>
          </w:tcPr>
          <w:p w14:paraId="3BF0384F" w14:textId="498355EC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Ubuntu </w:t>
            </w:r>
            <w:proofErr w:type="gramStart"/>
            <w:r w:rsidRPr="213C49BD">
              <w:rPr>
                <w:sz w:val="16"/>
                <w:szCs w:val="16"/>
              </w:rPr>
              <w:t>22.xx</w:t>
            </w:r>
            <w:proofErr w:type="gramEnd"/>
            <w:r w:rsidR="0028108A">
              <w:br/>
            </w:r>
            <w:r w:rsidRPr="213C49BD">
              <w:rPr>
                <w:sz w:val="16"/>
                <w:szCs w:val="16"/>
              </w:rPr>
              <w:t>(x is 04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D0F49" w14:textId="77777777" w:rsidR="009152B3" w:rsidRDefault="009152B3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F301C2A" w14:textId="77C907A5" w:rsidR="009152B3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03B55D64" w14:textId="77777777" w:rsidR="009152B3" w:rsidRPr="005C1A8C" w:rsidRDefault="009152B3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3342CEE6" w14:textId="77777777" w:rsidTr="123D9E66">
        <w:trPr>
          <w:trHeight w:val="774"/>
        </w:trPr>
        <w:tc>
          <w:tcPr>
            <w:tcW w:w="531" w:type="dxa"/>
            <w:vMerge/>
            <w:vAlign w:val="center"/>
          </w:tcPr>
          <w:p w14:paraId="0A17FE5C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5585C153" w14:textId="00ABC40E" w:rsidR="009152B3" w:rsidRPr="006328FA" w:rsidRDefault="59A97562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18814BBA" w14:textId="35E34277" w:rsidR="009152B3" w:rsidRPr="005C1A8C" w:rsidRDefault="23D273BD" w:rsidP="009152B3">
            <w:pPr>
              <w:jc w:val="center"/>
              <w:rPr>
                <w:spacing w:val="-2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A79A552" wp14:editId="65B6B855">
                  <wp:extent cx="3081225" cy="910707"/>
                  <wp:effectExtent l="0" t="0" r="5080" b="3810"/>
                  <wp:docPr id="583107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070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05" cy="9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2B3" w:rsidRPr="00C76DDB" w14:paraId="11CD3960" w14:textId="77777777" w:rsidTr="123D9E66">
        <w:trPr>
          <w:trHeight w:val="774"/>
        </w:trPr>
        <w:tc>
          <w:tcPr>
            <w:tcW w:w="531" w:type="dxa"/>
            <w:vMerge w:val="restart"/>
            <w:vAlign w:val="center"/>
          </w:tcPr>
          <w:p w14:paraId="192C3746" w14:textId="37164586" w:rsidR="009152B3" w:rsidRPr="005C1A8C" w:rsidRDefault="00DF6576" w:rsidP="009152B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lastRenderedPageBreak/>
              <w:t>5</w:t>
            </w:r>
          </w:p>
        </w:tc>
        <w:tc>
          <w:tcPr>
            <w:tcW w:w="2890" w:type="dxa"/>
            <w:gridSpan w:val="2"/>
            <w:vAlign w:val="center"/>
          </w:tcPr>
          <w:p w14:paraId="50512CA7" w14:textId="7F42DEDC" w:rsidR="009152B3" w:rsidRPr="00533A91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Verify that the Version text at the lower left corner of </w:t>
            </w:r>
            <w:proofErr w:type="spellStart"/>
            <w:r w:rsidR="000039E4">
              <w:rPr>
                <w:rFonts w:ascii="Inter" w:eastAsia="Inter" w:hAnsi="Inter" w:cs="Inter"/>
                <w:sz w:val="16"/>
                <w:szCs w:val="16"/>
              </w:rPr>
              <w:t>HiNAS</w:t>
            </w:r>
            <w:proofErr w:type="spellEnd"/>
            <w:r w:rsidR="000039E4">
              <w:rPr>
                <w:rFonts w:ascii="Inter" w:eastAsia="Inter" w:hAnsi="Inter" w:cs="Inter"/>
                <w:sz w:val="16"/>
                <w:szCs w:val="16"/>
              </w:rPr>
              <w:t xml:space="preserve"> Control Standard</w:t>
            </w:r>
            <w:r w:rsidR="000039E4">
              <w:rPr>
                <w:rFonts w:ascii="Inter" w:hAnsi="Inter" w:cs="Inter" w:hint="eastAsia"/>
                <w:sz w:val="16"/>
                <w:szCs w:val="16"/>
              </w:rPr>
              <w:t xml:space="preserve"> </w:t>
            </w: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matches the SW </w:t>
            </w:r>
            <w:r>
              <w:rPr>
                <w:rFonts w:ascii="Inter" w:hAnsi="Inter" w:cs="Inter" w:hint="eastAsia"/>
                <w:sz w:val="16"/>
                <w:szCs w:val="16"/>
              </w:rPr>
              <w:t>installation package.</w:t>
            </w:r>
          </w:p>
        </w:tc>
        <w:tc>
          <w:tcPr>
            <w:tcW w:w="1719" w:type="dxa"/>
            <w:vAlign w:val="center"/>
          </w:tcPr>
          <w:p w14:paraId="552AF3A9" w14:textId="49177B07" w:rsidR="009152B3" w:rsidRPr="005C1A8C" w:rsidRDefault="59A97562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Version v</w:t>
            </w:r>
            <w:r w:rsidR="23D273BD" w:rsidRPr="213C49BD">
              <w:rPr>
                <w:spacing w:val="-2"/>
                <w:sz w:val="16"/>
                <w:szCs w:val="16"/>
              </w:rPr>
              <w:t>1.</w:t>
            </w:r>
            <w:r w:rsidRPr="213C49BD">
              <w:rPr>
                <w:spacing w:val="-2"/>
                <w:sz w:val="16"/>
                <w:szCs w:val="16"/>
              </w:rPr>
              <w:t>x.</w:t>
            </w:r>
            <w:r w:rsidR="23D273BD" w:rsidRPr="213C49BD">
              <w:rPr>
                <w:spacing w:val="-2"/>
                <w:sz w:val="16"/>
                <w:szCs w:val="16"/>
              </w:rPr>
              <w:t>x</w:t>
            </w:r>
            <w:r w:rsidR="009152B3">
              <w:br/>
            </w:r>
            <w:r w:rsidR="5107C102" w:rsidRPr="213C49BD">
              <w:rPr>
                <w:sz w:val="16"/>
                <w:szCs w:val="16"/>
              </w:rPr>
              <w:t>(x is 0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270EF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43792A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E8BE8F1" w14:textId="77777777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500" w:type="dxa"/>
            <w:vAlign w:val="center"/>
          </w:tcPr>
          <w:p w14:paraId="68745798" w14:textId="5A134795" w:rsidR="009152B3" w:rsidRPr="005C1A8C" w:rsidRDefault="579BC6A1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52513E3B" w14:textId="77777777" w:rsidR="009152B3" w:rsidRPr="005C1A8C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9152B3" w:rsidRPr="00C76DDB" w14:paraId="79E080F3" w14:textId="77777777" w:rsidTr="123D9E66">
        <w:trPr>
          <w:trHeight w:val="2223"/>
        </w:trPr>
        <w:tc>
          <w:tcPr>
            <w:tcW w:w="531" w:type="dxa"/>
            <w:vMerge/>
            <w:vAlign w:val="center"/>
          </w:tcPr>
          <w:p w14:paraId="1B1CE8B0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3F1755DE" w14:textId="191EB552" w:rsidR="009152B3" w:rsidRPr="00FC7AC6" w:rsidRDefault="009152B3" w:rsidP="009152B3">
            <w:pPr>
              <w:jc w:val="center"/>
              <w:rPr>
                <w:rFonts w:ascii="Inter" w:hAnsi="Inter" w:cs="Inter"/>
                <w:sz w:val="16"/>
                <w:szCs w:val="16"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2FF234CE" w14:textId="382B13CF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48F88A22" wp14:editId="62C5B36E">
                  <wp:extent cx="2363470" cy="1207770"/>
                  <wp:effectExtent l="0" t="0" r="0" b="0"/>
                  <wp:docPr id="80672131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470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54F52FEB" wp14:editId="74032839">
                  <wp:extent cx="4632325" cy="673100"/>
                  <wp:effectExtent l="0" t="0" r="0" b="0"/>
                  <wp:docPr id="205246449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32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B402E" w14:textId="4FB2DA30" w:rsidR="00E222CD" w:rsidRDefault="00E222CD">
      <w:pPr>
        <w:rPr>
          <w:rFonts w:ascii="Times New Roman" w:hAnsi="Times New Roman" w:cs="Times New Roman"/>
          <w:b/>
          <w:bCs/>
        </w:rPr>
      </w:pPr>
    </w:p>
    <w:p w14:paraId="140C0F29" w14:textId="67685640" w:rsidR="00AA05B0" w:rsidRPr="00163055" w:rsidRDefault="004B64C9" w:rsidP="5B4D3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F4E6D2" w14:textId="7BCA3CDF" w:rsidR="00AA05B0" w:rsidRDefault="00582DC6" w:rsidP="00582DC6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System Integration</w:t>
      </w:r>
      <w:r w:rsidR="00AA05B0" w:rsidRPr="5B4D3E46">
        <w:rPr>
          <w:rFonts w:ascii="Times New Roman" w:hAnsi="Times New Roman" w:cs="Times New Roman"/>
          <w:b/>
          <w:bCs/>
        </w:rPr>
        <w:t xml:space="preserve"> Test</w:t>
      </w:r>
    </w:p>
    <w:p w14:paraId="1B535400" w14:textId="436C92A9" w:rsidR="00582DC6" w:rsidRPr="00EF1346" w:rsidRDefault="3CABC77F" w:rsidP="213C49BD">
      <w:pPr>
        <w:ind w:left="720" w:firstLine="195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All</w:t>
      </w:r>
      <w:r w:rsidR="65830B45" w:rsidRPr="213C49BD">
        <w:rPr>
          <w:rFonts w:ascii="Times New Roman" w:hAnsi="Times New Roman" w:cs="Times New Roman"/>
        </w:rPr>
        <w:t xml:space="preserve"> signals are applied to the firewall, network switch, and Serial to Ethernet device to verify the proper operation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="65830B45" w:rsidRPr="213C49BD">
        <w:rPr>
          <w:rFonts w:ascii="Times New Roman" w:hAnsi="Times New Roman" w:cs="Times New Roman"/>
        </w:rPr>
        <w:t>whole system.</w:t>
      </w:r>
      <w:r w:rsidR="288C365C" w:rsidRPr="213C49BD">
        <w:rPr>
          <w:rFonts w:ascii="Times New Roman" w:hAnsi="Times New Roman" w:cs="Times New Roman"/>
        </w:rPr>
        <w:t xml:space="preserve"> Software functions are being checked, and the related items can be verified in the ‘Onboard Test Procedure document.’</w:t>
      </w:r>
    </w:p>
    <w:p w14:paraId="517C10CD" w14:textId="315A6BA3" w:rsidR="00AA05B0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Performance Tests</w:t>
      </w:r>
    </w:p>
    <w:p w14:paraId="53B3D4B1" w14:textId="6B75355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System Health Check Test</w:t>
      </w:r>
    </w:p>
    <w:p w14:paraId="4BDDF447" w14:textId="2E3FA846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Basic Functionality Test</w:t>
      </w:r>
    </w:p>
    <w:p w14:paraId="1078EC00" w14:textId="58AC2A4A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Route Planning Test</w:t>
      </w:r>
    </w:p>
    <w:p w14:paraId="14C2E5AE" w14:textId="31E8386B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Autopilot fail test</w:t>
      </w:r>
    </w:p>
    <w:p w14:paraId="51FA66FB" w14:textId="0E4D7A8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 xml:space="preserve">Sensor </w:t>
      </w:r>
      <w:proofErr w:type="gramStart"/>
      <w:r w:rsidRPr="213C49BD">
        <w:rPr>
          <w:rFonts w:ascii="Times New Roman" w:hAnsi="Times New Roman" w:cs="Times New Roman"/>
        </w:rPr>
        <w:t>interface</w:t>
      </w:r>
      <w:proofErr w:type="gramEnd"/>
      <w:r w:rsidRPr="213C49BD">
        <w:rPr>
          <w:rFonts w:ascii="Times New Roman" w:hAnsi="Times New Roman" w:cs="Times New Roman"/>
        </w:rPr>
        <w:t xml:space="preserve"> fail test</w:t>
      </w:r>
    </w:p>
    <w:p w14:paraId="11ED8AF1" w14:textId="60F7ECA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BMS Fail Test</w:t>
      </w:r>
    </w:p>
    <w:p w14:paraId="6682060C" w14:textId="2A4FF16C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Power Fail Test</w:t>
      </w:r>
    </w:p>
    <w:p w14:paraId="3D6CB1C5" w14:textId="0DECA1D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Mode Selection Unit</w:t>
      </w:r>
    </w:p>
    <w:p w14:paraId="639C8252" w14:textId="0C4A3E7C" w:rsidR="001A79AD" w:rsidRP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SW Button</w:t>
      </w:r>
    </w:p>
    <w:p w14:paraId="6A215774" w14:textId="4EBD5A47" w:rsidR="003E1867" w:rsidRDefault="003E1867"/>
    <w:p w14:paraId="371875C3" w14:textId="47ED9456" w:rsidR="00E44995" w:rsidRDefault="00E44995" w:rsidP="00E4499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Power failure test</w:t>
      </w:r>
    </w:p>
    <w:p w14:paraId="406A9AB9" w14:textId="72ED9AA9" w:rsidR="00E44995" w:rsidRDefault="00437929" w:rsidP="00E44995">
      <w:pPr>
        <w:pStyle w:val="a0"/>
        <w:ind w:left="992"/>
        <w:rPr>
          <w:rFonts w:ascii="Times New Roman" w:hAnsi="Times New Roman" w:cs="Times New Roman"/>
        </w:rPr>
      </w:pPr>
      <w:r w:rsidRPr="00437929">
        <w:rPr>
          <w:rFonts w:ascii="Times New Roman" w:hAnsi="Times New Roman" w:cs="Times New Roman"/>
        </w:rPr>
        <w:t>Verify the operation of the UPS backup power when the input power is disconnected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370"/>
        <w:gridCol w:w="658"/>
        <w:gridCol w:w="658"/>
      </w:tblGrid>
      <w:tr w:rsidR="00E16BF0" w:rsidRPr="00C76DDB" w14:paraId="3948E558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2B36D83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7211810E" w14:textId="6595DBF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2490F671" w14:textId="307F4B05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70" w:type="dxa"/>
            <w:vMerge w:val="restart"/>
            <w:shd w:val="clear" w:color="auto" w:fill="C4C4C0" w:themeFill="background1" w:themeFillShade="E6"/>
            <w:vAlign w:val="center"/>
          </w:tcPr>
          <w:p w14:paraId="684B065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16" w:type="dxa"/>
            <w:gridSpan w:val="2"/>
            <w:shd w:val="clear" w:color="auto" w:fill="C4C4C0" w:themeFill="background1" w:themeFillShade="E6"/>
            <w:vAlign w:val="center"/>
          </w:tcPr>
          <w:p w14:paraId="214042A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0A130BAE" w14:textId="77777777" w:rsidTr="123D9E66">
        <w:trPr>
          <w:trHeight w:val="300"/>
        </w:trPr>
        <w:tc>
          <w:tcPr>
            <w:tcW w:w="851" w:type="dxa"/>
            <w:vMerge/>
            <w:vAlign w:val="center"/>
          </w:tcPr>
          <w:p w14:paraId="3C93260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7427ACB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3118F8B0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70" w:type="dxa"/>
            <w:vMerge/>
            <w:vAlign w:val="center"/>
          </w:tcPr>
          <w:p w14:paraId="2609517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E87917B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1E5058F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16BF0" w:rsidRPr="00C76DDB" w14:paraId="1262E852" w14:textId="77777777" w:rsidTr="123D9E66">
        <w:trPr>
          <w:trHeight w:val="300"/>
        </w:trPr>
        <w:tc>
          <w:tcPr>
            <w:tcW w:w="851" w:type="dxa"/>
            <w:vAlign w:val="center"/>
          </w:tcPr>
          <w:p w14:paraId="17B3C5B1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6B3C29B" w14:textId="0E4D05D5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Upon disconnection of the input power to the UPS, the system shall remain operational via the UPS backup power.</w:t>
            </w:r>
          </w:p>
        </w:tc>
        <w:tc>
          <w:tcPr>
            <w:tcW w:w="1842" w:type="dxa"/>
            <w:vAlign w:val="center"/>
          </w:tcPr>
          <w:p w14:paraId="193DB410" w14:textId="44CDADD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Normal Operation upon UPS Input Power Disconnection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19809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5CA28362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1973904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173364F" w14:textId="5D344C7D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58" w:type="dxa"/>
            <w:vAlign w:val="center"/>
          </w:tcPr>
          <w:p w14:paraId="3BF71EBC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1E55E5C" w14:textId="77777777" w:rsidR="00C76157" w:rsidRDefault="00C76157" w:rsidP="00C76DDB">
      <w:pPr>
        <w:rPr>
          <w:rFonts w:ascii="Times New Roman" w:hAnsi="Times New Roman" w:cs="Times New Roman"/>
        </w:rPr>
      </w:pPr>
    </w:p>
    <w:p w14:paraId="2DF8F8A7" w14:textId="5292BEDE" w:rsidR="00437929" w:rsidRDefault="00437929" w:rsidP="00437929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437929">
        <w:rPr>
          <w:rFonts w:ascii="Times New Roman" w:hAnsi="Times New Roman" w:cs="Times New Roman"/>
          <w:b/>
          <w:bCs/>
        </w:rPr>
        <w:t>Verification of Serial Number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400"/>
        <w:gridCol w:w="643"/>
        <w:gridCol w:w="643"/>
      </w:tblGrid>
      <w:tr w:rsidR="00E16BF0" w:rsidRPr="00C76DDB" w14:paraId="1F305B56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056DB3A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5C917D68" w14:textId="66BD528C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5484EF06" w14:textId="1A7DA62D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AD296C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4BEEB206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312005E4" w14:textId="77777777" w:rsidTr="123D9E66">
        <w:tc>
          <w:tcPr>
            <w:tcW w:w="851" w:type="dxa"/>
            <w:vMerge/>
            <w:vAlign w:val="center"/>
          </w:tcPr>
          <w:p w14:paraId="1D2CACD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55EF693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5CA4CDF4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397DFB7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31248DF9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62675475" w14:textId="7487EFF6" w:rsidR="00E16BF0" w:rsidRPr="00C76DDB" w:rsidRDefault="1B0341E1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</w:t>
            </w:r>
            <w:r w:rsidR="4EC4B99D" w:rsidRPr="213C49BD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</w:tr>
      <w:tr w:rsidR="00E16BF0" w:rsidRPr="00C76DDB" w14:paraId="53B551CB" w14:textId="77777777" w:rsidTr="123D9E66">
        <w:trPr>
          <w:trHeight w:val="774"/>
        </w:trPr>
        <w:tc>
          <w:tcPr>
            <w:tcW w:w="851" w:type="dxa"/>
            <w:vAlign w:val="center"/>
          </w:tcPr>
          <w:p w14:paraId="348EB932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26383EF" w14:textId="3743373C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Verify the</w:t>
            </w:r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="000039E4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="000039E4">
              <w:rPr>
                <w:rFonts w:hint="eastAsia"/>
                <w:spacing w:val="-2"/>
                <w:sz w:val="16"/>
                <w:szCs w:val="24"/>
              </w:rPr>
              <w:t xml:space="preserve"> Control Standard </w:t>
            </w:r>
            <w:r w:rsidRPr="00437929">
              <w:rPr>
                <w:spacing w:val="-2"/>
                <w:sz w:val="16"/>
                <w:szCs w:val="24"/>
              </w:rPr>
              <w:t>serial number and the presence of the Wheel Mark by inspecting the nameplate on the server.</w:t>
            </w:r>
          </w:p>
        </w:tc>
        <w:tc>
          <w:tcPr>
            <w:tcW w:w="1842" w:type="dxa"/>
            <w:vAlign w:val="center"/>
          </w:tcPr>
          <w:p w14:paraId="1EC960B0" w14:textId="2EF944C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437929">
              <w:rPr>
                <w:spacing w:val="-2"/>
                <w:sz w:val="16"/>
                <w:szCs w:val="24"/>
              </w:rPr>
              <w:t>erial Number and Wheel Mark Labeling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EF2E4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D08DC16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7F007DE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E6A9B40" w14:textId="5473E00A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3" w:type="dxa"/>
            <w:vAlign w:val="center"/>
          </w:tcPr>
          <w:p w14:paraId="0AD2CAA8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7915865" w14:textId="193C5CBE" w:rsidR="001C6AC3" w:rsidRDefault="001C6AC3" w:rsidP="00C76DDB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-10" w:tblpY="62"/>
        <w:tblW w:w="9782" w:type="dxa"/>
        <w:tblLook w:val="04A0" w:firstRow="1" w:lastRow="0" w:firstColumn="1" w:lastColumn="0" w:noHBand="0" w:noVBand="1"/>
      </w:tblPr>
      <w:tblGrid>
        <w:gridCol w:w="2662"/>
        <w:gridCol w:w="2373"/>
        <w:gridCol w:w="2373"/>
        <w:gridCol w:w="2374"/>
      </w:tblGrid>
      <w:tr w:rsidR="001C6AC3" w:rsidRPr="00C76DDB" w14:paraId="619A4DD8" w14:textId="77777777" w:rsidTr="1F5C0137">
        <w:trPr>
          <w:trHeight w:val="1408"/>
        </w:trPr>
        <w:tc>
          <w:tcPr>
            <w:tcW w:w="5035" w:type="dxa"/>
            <w:gridSpan w:val="2"/>
            <w:shd w:val="clear" w:color="auto" w:fill="EAEAEA"/>
            <w:vAlign w:val="center"/>
          </w:tcPr>
          <w:p w14:paraId="4A9932E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7241CE75" w14:textId="2786CA01" w:rsidR="001C6AC3" w:rsidRPr="00AF1138" w:rsidRDefault="0AABDBF7" w:rsidP="00E00F7C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123D9E66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</w:tr>
      <w:tr w:rsidR="001C6AC3" w:rsidRPr="00C76DDB" w14:paraId="36223855" w14:textId="77777777" w:rsidTr="1F5C0137">
        <w:trPr>
          <w:trHeight w:val="510"/>
        </w:trPr>
        <w:tc>
          <w:tcPr>
            <w:tcW w:w="9782" w:type="dxa"/>
            <w:gridSpan w:val="4"/>
            <w:shd w:val="clear" w:color="auto" w:fill="EAEAEA"/>
            <w:vAlign w:val="center"/>
          </w:tcPr>
          <w:p w14:paraId="77A954AC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1C6AC3" w:rsidRPr="00C76DDB" w14:paraId="60F8009A" w14:textId="77777777" w:rsidTr="1F5C0137">
        <w:trPr>
          <w:trHeight w:val="690"/>
        </w:trPr>
        <w:tc>
          <w:tcPr>
            <w:tcW w:w="2662" w:type="dxa"/>
            <w:vMerge w:val="restart"/>
            <w:shd w:val="clear" w:color="auto" w:fill="EAEAEA"/>
            <w:vAlign w:val="center"/>
          </w:tcPr>
          <w:p w14:paraId="59D7D37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47D78997" w14:textId="7C661033" w:rsidR="001C6AC3" w:rsidRPr="00C76DDB" w:rsidRDefault="0C83C146" w:rsidP="123D9E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123D9E66">
              <w:rPr>
                <w:rFonts w:ascii="Times New Roman" w:hAnsi="Times New Roman" w:cs="Times New Roman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32C64324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7B0A9B62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  <w:tr w:rsidR="001C6AC3" w:rsidRPr="00C76DDB" w14:paraId="104D3ED8" w14:textId="77777777" w:rsidTr="0063024C">
        <w:trPr>
          <w:trHeight w:val="1036"/>
        </w:trPr>
        <w:tc>
          <w:tcPr>
            <w:tcW w:w="2662" w:type="dxa"/>
            <w:vMerge/>
            <w:vAlign w:val="center"/>
          </w:tcPr>
          <w:p w14:paraId="253BF37B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07F87FDE" w14:textId="752C3C38" w:rsidR="001C6AC3" w:rsidRPr="00C76DDB" w:rsidRDefault="00E65633" w:rsidP="00E65633">
            <w:pPr>
              <w:jc w:val="center"/>
            </w:pPr>
            <w:r w:rsidRPr="00E6563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F87F6D" wp14:editId="12359D99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-12700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634E1461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570B7F0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</w:tbl>
    <w:p w14:paraId="3BBEB187" w14:textId="77777777" w:rsidR="001C6AC3" w:rsidRDefault="001C6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FA7B9F" w14:textId="4F8FA97B" w:rsidR="00EA7EA3" w:rsidRDefault="001C6AC3" w:rsidP="00430DC8">
      <w:pPr>
        <w:tabs>
          <w:tab w:val="left" w:pos="17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Appendix A.</w:t>
      </w:r>
    </w:p>
    <w:p w14:paraId="325CE0CE" w14:textId="260F459F" w:rsidR="001A79AD" w:rsidRPr="001A79AD" w:rsidRDefault="001A79AD" w:rsidP="001A79AD">
      <w:pPr>
        <w:pStyle w:val="a0"/>
        <w:numPr>
          <w:ilvl w:val="0"/>
          <w:numId w:val="12"/>
        </w:numPr>
        <w:tabs>
          <w:tab w:val="left" w:pos="1778"/>
        </w:tabs>
        <w:rPr>
          <w:rFonts w:ascii="Times New Roman" w:hAnsi="Times New Roman" w:cs="Times New Roman"/>
        </w:rPr>
      </w:pPr>
      <w:r w:rsidRPr="75CAAC19">
        <w:rPr>
          <w:rFonts w:ascii="Times New Roman" w:hAnsi="Times New Roman" w:cs="Times New Roman"/>
        </w:rPr>
        <w:t>Wiring Diagram</w:t>
      </w:r>
    </w:p>
    <w:p w14:paraId="33AFF601" w14:textId="392B7309" w:rsidR="001A79AD" w:rsidRPr="00EA7EA3" w:rsidRDefault="00315A1D" w:rsidP="00B04B8E">
      <w:pPr>
        <w:tabs>
          <w:tab w:val="left" w:pos="1778"/>
        </w:tabs>
        <w:jc w:val="center"/>
      </w:pPr>
      <w:r>
        <w:rPr>
          <w:noProof/>
        </w:rPr>
        <w:drawing>
          <wp:inline distT="0" distB="0" distL="0" distR="0" wp14:anchorId="52E9001A" wp14:editId="7265280A">
            <wp:extent cx="5219700" cy="7381875"/>
            <wp:effectExtent l="0" t="0" r="0" b="0"/>
            <wp:docPr id="1751442135" name="drawing" descr="텍스트, 도표, 평면도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2135" name="drawing" descr="텍스트, 도표, 평면도, 개략도이(가) 표시된 사진&#10;&#10;AI 생성 콘텐츠는 정확하지 않을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AD" w:rsidRPr="00EA7EA3" w:rsidSect="00436EDC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8F11" w14:textId="77777777" w:rsidR="00A23F76" w:rsidRDefault="00A23F76" w:rsidP="00FB5C14">
      <w:pPr>
        <w:spacing w:after="0" w:line="240" w:lineRule="auto"/>
      </w:pPr>
      <w:r>
        <w:separator/>
      </w:r>
    </w:p>
    <w:p w14:paraId="5BB0629B" w14:textId="77777777" w:rsidR="00A23F76" w:rsidRDefault="00A23F76"/>
    <w:p w14:paraId="18C3AF93" w14:textId="77777777" w:rsidR="00A23F76" w:rsidRDefault="00A23F76" w:rsidP="00FC304C"/>
  </w:endnote>
  <w:endnote w:type="continuationSeparator" w:id="0">
    <w:p w14:paraId="1A9E32A3" w14:textId="77777777" w:rsidR="00A23F76" w:rsidRDefault="00A23F76" w:rsidP="00FB5C14">
      <w:pPr>
        <w:spacing w:after="0" w:line="240" w:lineRule="auto"/>
      </w:pPr>
      <w:r>
        <w:continuationSeparator/>
      </w:r>
    </w:p>
    <w:p w14:paraId="42094632" w14:textId="77777777" w:rsidR="00A23F76" w:rsidRDefault="00A23F76"/>
    <w:p w14:paraId="78D6C1BB" w14:textId="77777777" w:rsidR="00A23F76" w:rsidRDefault="00A23F76" w:rsidP="00FC304C"/>
  </w:endnote>
  <w:endnote w:type="continuationNotice" w:id="1">
    <w:p w14:paraId="78B62CF7" w14:textId="77777777" w:rsidR="00A23F76" w:rsidRDefault="00A23F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98BC284-6F5C-43C0-917D-E437E6382C21}"/>
    <w:embedBold r:id="rId2" w:fontKey="{CF3251B5-A63A-4220-9345-3E10777D2F11}"/>
    <w:embedItalic r:id="rId3" w:fontKey="{D03EFDFE-5B56-40A7-ADD3-45A8684914E0}"/>
    <w:embedBoldItalic r:id="rId4" w:fontKey="{3FD228A9-9FE6-475A-82CC-90F9B09F33C8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843961F7-E590-44C7-B3E6-76DFB1F2FC9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648DB17F-9E0C-4DFF-80E8-3495771C1479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7" w:fontKey="{1905DE7F-E0F9-47A9-AFFF-2C7D37481917}"/>
    <w:embedBold r:id="rId8" w:fontKey="{79E68363-8845-42DB-8C57-B2293009D3A8}"/>
    <w:embedItalic r:id="rId9" w:fontKey="{82E9762C-1943-44EB-A260-CFDEA9ADDCB3}"/>
  </w:font>
  <w:font w:name="Inter Medium">
    <w:charset w:val="00"/>
    <w:family w:val="auto"/>
    <w:pitch w:val="variable"/>
    <w:sig w:usb0="E00002FF" w:usb1="1200A1FF" w:usb2="00000001" w:usb3="00000000" w:csb0="0000019F" w:csb1="00000000"/>
    <w:embedRegular r:id="rId10" w:fontKey="{9B69826E-2F4E-43D5-A1C6-B0B8BC01FA8B}"/>
  </w:font>
  <w:font w:name="Inter SemiBold">
    <w:charset w:val="00"/>
    <w:family w:val="auto"/>
    <w:pitch w:val="variable"/>
    <w:sig w:usb0="E00002FF" w:usb1="1200A1FF" w:usb2="00000001" w:usb3="00000000" w:csb0="0000019F" w:csb1="00000000"/>
    <w:embedRegular r:id="rId11" w:fontKey="{0B364F06-2F61-45DD-B45A-9812B40DFDB4}"/>
    <w:embedBold r:id="rId12" w:fontKey="{BB8892DD-D53D-4D41-B55E-9A6132F377B7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FCD4F48E-ED55-4622-A4A6-34A62AAEC6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838DAD52-8571-4243-BC39-5E74C37D702D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E34C1" w14:textId="00A0FF06" w:rsidR="00FD5C7E" w:rsidRDefault="00DF0137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FTP-001-B</w:t>
                          </w:r>
                        </w:p>
                        <w:p w14:paraId="6222B55F" w14:textId="5E160798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0E2E34C1" w14:textId="00A0FF06" w:rsidR="00FD5C7E" w:rsidRDefault="00DF0137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FTP-001-B</w:t>
                    </w:r>
                  </w:p>
                  <w:p w14:paraId="6222B55F" w14:textId="5E160798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clsh="http://schemas.microsoft.com/office/drawing/2020/classificationShape">
          <w:pict w14:anchorId="4D2168ED">
            <v:line id="직선 연결선 3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454.35pt,-17.6pt" to="959.9pt,-17.6pt" w14:anchorId="63CEA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37C1" w14:textId="77777777" w:rsidR="00A23F76" w:rsidRDefault="00A23F76" w:rsidP="00FB5C14">
      <w:pPr>
        <w:spacing w:after="0" w:line="240" w:lineRule="auto"/>
      </w:pPr>
      <w:r>
        <w:separator/>
      </w:r>
    </w:p>
    <w:p w14:paraId="5913DFE5" w14:textId="77777777" w:rsidR="00A23F76" w:rsidRDefault="00A23F76"/>
    <w:p w14:paraId="6A814CE6" w14:textId="77777777" w:rsidR="00A23F76" w:rsidRDefault="00A23F76" w:rsidP="00FC304C"/>
  </w:footnote>
  <w:footnote w:type="continuationSeparator" w:id="0">
    <w:p w14:paraId="4D88041C" w14:textId="77777777" w:rsidR="00A23F76" w:rsidRDefault="00A23F76" w:rsidP="00FB5C14">
      <w:pPr>
        <w:spacing w:after="0" w:line="240" w:lineRule="auto"/>
      </w:pPr>
      <w:r>
        <w:continuationSeparator/>
      </w:r>
    </w:p>
    <w:p w14:paraId="7612755E" w14:textId="77777777" w:rsidR="00A23F76" w:rsidRDefault="00A23F76"/>
    <w:p w14:paraId="3D2D9720" w14:textId="77777777" w:rsidR="00A23F76" w:rsidRDefault="00A23F76" w:rsidP="00FC304C"/>
  </w:footnote>
  <w:footnote w:type="continuationNotice" w:id="1">
    <w:p w14:paraId="6AB096DD" w14:textId="77777777" w:rsidR="00A23F76" w:rsidRDefault="00A23F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0DB9C809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59093A7">
            <v:line id="Straight Connector 9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0,18.4pt" to="504.55pt,18.4pt" w14:anchorId="6198D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Times New Roman" w:hAnsi="Times New Roman" w:cs="Times New Roman" w:hint="eastAsia"/>
            <w:sz w:val="24"/>
            <w:szCs w:val="24"/>
          </w:rPr>
          <w:t>Factory Acceptance Test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03B5830B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BDA4597">
            <v:line id="Straight Connector 9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170d54 [3213]" strokeweight=".5pt" from="0,18.4pt" to="504.55pt,18.4pt" w14:anchorId="78876F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Inter Medium" w:hAnsi="Inter Medium"/>
            <w:sz w:val="24"/>
            <w:szCs w:val="24"/>
          </w:rPr>
          <w:t>Factory Acceptance Test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4C8"/>
    <w:multiLevelType w:val="hybridMultilevel"/>
    <w:tmpl w:val="EBD4E16E"/>
    <w:lvl w:ilvl="0" w:tplc="B802DC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2791BC4"/>
    <w:multiLevelType w:val="multilevel"/>
    <w:tmpl w:val="D2826932"/>
    <w:lvl w:ilvl="0">
      <w:start w:val="1"/>
      <w:numFmt w:val="decimal"/>
      <w:lvlText w:val="%1."/>
      <w:lvlJc w:val="left"/>
      <w:pPr>
        <w:tabs>
          <w:tab w:val="num" w:pos="1720"/>
        </w:tabs>
        <w:ind w:left="1720" w:hanging="360"/>
      </w:pPr>
    </w:lvl>
    <w:lvl w:ilvl="1" w:tentative="1">
      <w:start w:val="1"/>
      <w:numFmt w:val="decimal"/>
      <w:lvlText w:val="%2."/>
      <w:lvlJc w:val="left"/>
      <w:pPr>
        <w:tabs>
          <w:tab w:val="num" w:pos="2440"/>
        </w:tabs>
        <w:ind w:left="2440" w:hanging="360"/>
      </w:pPr>
    </w:lvl>
    <w:lvl w:ilvl="2" w:tentative="1">
      <w:start w:val="1"/>
      <w:numFmt w:val="decimal"/>
      <w:lvlText w:val="%3."/>
      <w:lvlJc w:val="left"/>
      <w:pPr>
        <w:tabs>
          <w:tab w:val="num" w:pos="3160"/>
        </w:tabs>
        <w:ind w:left="3160" w:hanging="360"/>
      </w:pPr>
    </w:lvl>
    <w:lvl w:ilvl="3" w:tentative="1">
      <w:start w:val="1"/>
      <w:numFmt w:val="decimal"/>
      <w:lvlText w:val="%4."/>
      <w:lvlJc w:val="left"/>
      <w:pPr>
        <w:tabs>
          <w:tab w:val="num" w:pos="3880"/>
        </w:tabs>
        <w:ind w:left="3880" w:hanging="360"/>
      </w:pPr>
    </w:lvl>
    <w:lvl w:ilvl="4" w:tentative="1">
      <w:start w:val="1"/>
      <w:numFmt w:val="decimal"/>
      <w:lvlText w:val="%5."/>
      <w:lvlJc w:val="left"/>
      <w:pPr>
        <w:tabs>
          <w:tab w:val="num" w:pos="4600"/>
        </w:tabs>
        <w:ind w:left="4600" w:hanging="360"/>
      </w:pPr>
    </w:lvl>
    <w:lvl w:ilvl="5" w:tentative="1">
      <w:start w:val="1"/>
      <w:numFmt w:val="decimal"/>
      <w:lvlText w:val="%6."/>
      <w:lvlJc w:val="left"/>
      <w:pPr>
        <w:tabs>
          <w:tab w:val="num" w:pos="5320"/>
        </w:tabs>
        <w:ind w:left="5320" w:hanging="360"/>
      </w:pPr>
    </w:lvl>
    <w:lvl w:ilvl="6" w:tentative="1">
      <w:start w:val="1"/>
      <w:numFmt w:val="decimal"/>
      <w:lvlText w:val="%7."/>
      <w:lvlJc w:val="left"/>
      <w:pPr>
        <w:tabs>
          <w:tab w:val="num" w:pos="6040"/>
        </w:tabs>
        <w:ind w:left="6040" w:hanging="360"/>
      </w:pPr>
    </w:lvl>
    <w:lvl w:ilvl="7" w:tentative="1">
      <w:start w:val="1"/>
      <w:numFmt w:val="decimal"/>
      <w:lvlText w:val="%8."/>
      <w:lvlJc w:val="left"/>
      <w:pPr>
        <w:tabs>
          <w:tab w:val="num" w:pos="6760"/>
        </w:tabs>
        <w:ind w:left="6760" w:hanging="360"/>
      </w:pPr>
    </w:lvl>
    <w:lvl w:ilvl="8" w:tentative="1">
      <w:start w:val="1"/>
      <w:numFmt w:val="decimal"/>
      <w:lvlText w:val="%9."/>
      <w:lvlJc w:val="left"/>
      <w:pPr>
        <w:tabs>
          <w:tab w:val="num" w:pos="7480"/>
        </w:tabs>
        <w:ind w:left="7480" w:hanging="360"/>
      </w:pPr>
    </w:lvl>
  </w:abstractNum>
  <w:abstractNum w:abstractNumId="2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114874"/>
    <w:multiLevelType w:val="hybridMultilevel"/>
    <w:tmpl w:val="0BA88EEC"/>
    <w:lvl w:ilvl="0" w:tplc="9C168AC4">
      <w:numFmt w:val="bullet"/>
      <w:lvlText w:val="※"/>
      <w:lvlJc w:val="left"/>
      <w:pPr>
        <w:ind w:left="1352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" w15:restartNumberingAfterBreak="0">
    <w:nsid w:val="50E704DE"/>
    <w:multiLevelType w:val="hybridMultilevel"/>
    <w:tmpl w:val="E21CE656"/>
    <w:lvl w:ilvl="0" w:tplc="A04C0958">
      <w:start w:val="1"/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6" w15:restartNumberingAfterBreak="0">
    <w:nsid w:val="565D70EA"/>
    <w:multiLevelType w:val="hybridMultilevel"/>
    <w:tmpl w:val="A0CE9E32"/>
    <w:lvl w:ilvl="0" w:tplc="3E2C8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CE43D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4661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54822B1"/>
    <w:multiLevelType w:val="hybridMultilevel"/>
    <w:tmpl w:val="A0F8E110"/>
    <w:lvl w:ilvl="0" w:tplc="72B29FBC">
      <w:start w:val="1"/>
      <w:numFmt w:val="decimal"/>
      <w:lvlText w:val="%1."/>
      <w:lvlJc w:val="left"/>
      <w:pPr>
        <w:ind w:left="13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10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2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B97E889"/>
    <w:multiLevelType w:val="multilevel"/>
    <w:tmpl w:val="32DA58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7"/>
      <w:numFmt w:val="decimal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A633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16380322">
    <w:abstractNumId w:val="12"/>
  </w:num>
  <w:num w:numId="2" w16cid:durableId="2050298357">
    <w:abstractNumId w:val="3"/>
  </w:num>
  <w:num w:numId="3" w16cid:durableId="1166481288">
    <w:abstractNumId w:val="10"/>
  </w:num>
  <w:num w:numId="4" w16cid:durableId="1526208323">
    <w:abstractNumId w:val="2"/>
  </w:num>
  <w:num w:numId="5" w16cid:durableId="226038183">
    <w:abstractNumId w:val="8"/>
  </w:num>
  <w:num w:numId="6" w16cid:durableId="719941202">
    <w:abstractNumId w:val="13"/>
  </w:num>
  <w:num w:numId="7" w16cid:durableId="258494133">
    <w:abstractNumId w:val="4"/>
  </w:num>
  <w:num w:numId="8" w16cid:durableId="1196040936">
    <w:abstractNumId w:val="7"/>
  </w:num>
  <w:num w:numId="9" w16cid:durableId="902059355">
    <w:abstractNumId w:val="9"/>
  </w:num>
  <w:num w:numId="10" w16cid:durableId="1432775452">
    <w:abstractNumId w:val="5"/>
  </w:num>
  <w:num w:numId="11" w16cid:durableId="1219972906">
    <w:abstractNumId w:val="11"/>
  </w:num>
  <w:num w:numId="12" w16cid:durableId="1043168208">
    <w:abstractNumId w:val="6"/>
  </w:num>
  <w:num w:numId="13" w16cid:durableId="1085106321">
    <w:abstractNumId w:val="0"/>
  </w:num>
  <w:num w:numId="14" w16cid:durableId="2397983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A02"/>
    <w:rsid w:val="000031C9"/>
    <w:rsid w:val="0000337B"/>
    <w:rsid w:val="00003764"/>
    <w:rsid w:val="000039E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4048B"/>
    <w:rsid w:val="000406BC"/>
    <w:rsid w:val="00040AED"/>
    <w:rsid w:val="00041245"/>
    <w:rsid w:val="00041614"/>
    <w:rsid w:val="00041F1A"/>
    <w:rsid w:val="00042653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547"/>
    <w:rsid w:val="00046709"/>
    <w:rsid w:val="00047F89"/>
    <w:rsid w:val="00050D4C"/>
    <w:rsid w:val="0005184D"/>
    <w:rsid w:val="00051A36"/>
    <w:rsid w:val="00051DFD"/>
    <w:rsid w:val="0005221B"/>
    <w:rsid w:val="00052A94"/>
    <w:rsid w:val="0005317F"/>
    <w:rsid w:val="00053805"/>
    <w:rsid w:val="00053A9F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C32"/>
    <w:rsid w:val="00060DF9"/>
    <w:rsid w:val="000612CE"/>
    <w:rsid w:val="0006148A"/>
    <w:rsid w:val="00061836"/>
    <w:rsid w:val="00061E2A"/>
    <w:rsid w:val="00062090"/>
    <w:rsid w:val="0006247E"/>
    <w:rsid w:val="00062758"/>
    <w:rsid w:val="00062C8E"/>
    <w:rsid w:val="00063EAD"/>
    <w:rsid w:val="000642F1"/>
    <w:rsid w:val="000648DF"/>
    <w:rsid w:val="00065740"/>
    <w:rsid w:val="00065977"/>
    <w:rsid w:val="00066AFB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AE0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3CD"/>
    <w:rsid w:val="0008551F"/>
    <w:rsid w:val="0008572A"/>
    <w:rsid w:val="0008591C"/>
    <w:rsid w:val="00085D5A"/>
    <w:rsid w:val="00085E7D"/>
    <w:rsid w:val="000860D7"/>
    <w:rsid w:val="000879C9"/>
    <w:rsid w:val="0009057C"/>
    <w:rsid w:val="000907B9"/>
    <w:rsid w:val="00090978"/>
    <w:rsid w:val="0009146B"/>
    <w:rsid w:val="00091634"/>
    <w:rsid w:val="00091AC3"/>
    <w:rsid w:val="00091B81"/>
    <w:rsid w:val="00091D48"/>
    <w:rsid w:val="00092E5A"/>
    <w:rsid w:val="00093248"/>
    <w:rsid w:val="000934E8"/>
    <w:rsid w:val="00093507"/>
    <w:rsid w:val="0009364E"/>
    <w:rsid w:val="00093C39"/>
    <w:rsid w:val="0009507A"/>
    <w:rsid w:val="00095796"/>
    <w:rsid w:val="0009643A"/>
    <w:rsid w:val="00096997"/>
    <w:rsid w:val="00096C32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4E"/>
    <w:rsid w:val="000B166D"/>
    <w:rsid w:val="000B2F94"/>
    <w:rsid w:val="000B3426"/>
    <w:rsid w:val="000B42C6"/>
    <w:rsid w:val="000B54F2"/>
    <w:rsid w:val="000B5AB6"/>
    <w:rsid w:val="000B63EB"/>
    <w:rsid w:val="000B7528"/>
    <w:rsid w:val="000B7A18"/>
    <w:rsid w:val="000B7A5D"/>
    <w:rsid w:val="000B7AE6"/>
    <w:rsid w:val="000B7C72"/>
    <w:rsid w:val="000C0024"/>
    <w:rsid w:val="000C07FE"/>
    <w:rsid w:val="000C120B"/>
    <w:rsid w:val="000C1B09"/>
    <w:rsid w:val="000C1B77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7EA"/>
    <w:rsid w:val="000D0AA2"/>
    <w:rsid w:val="000D0ACE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5F29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5376"/>
    <w:rsid w:val="000F550D"/>
    <w:rsid w:val="000F5BE0"/>
    <w:rsid w:val="000F5C46"/>
    <w:rsid w:val="000F5E7F"/>
    <w:rsid w:val="000F623F"/>
    <w:rsid w:val="000F6337"/>
    <w:rsid w:val="000F6AD3"/>
    <w:rsid w:val="000F6D9C"/>
    <w:rsid w:val="000F7210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15A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2CC3"/>
    <w:rsid w:val="00143206"/>
    <w:rsid w:val="00143473"/>
    <w:rsid w:val="00143CB2"/>
    <w:rsid w:val="00143D18"/>
    <w:rsid w:val="00144046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373"/>
    <w:rsid w:val="00154508"/>
    <w:rsid w:val="00154BE6"/>
    <w:rsid w:val="00154D29"/>
    <w:rsid w:val="00155C88"/>
    <w:rsid w:val="00155EEA"/>
    <w:rsid w:val="0015673E"/>
    <w:rsid w:val="00156A9D"/>
    <w:rsid w:val="001570BA"/>
    <w:rsid w:val="00157177"/>
    <w:rsid w:val="001605CC"/>
    <w:rsid w:val="00160E7D"/>
    <w:rsid w:val="00161020"/>
    <w:rsid w:val="00161DC5"/>
    <w:rsid w:val="001624E4"/>
    <w:rsid w:val="001627EE"/>
    <w:rsid w:val="001628D1"/>
    <w:rsid w:val="00162D13"/>
    <w:rsid w:val="00163055"/>
    <w:rsid w:val="0016310E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2C5A"/>
    <w:rsid w:val="00173BFE"/>
    <w:rsid w:val="0017458A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6FE0"/>
    <w:rsid w:val="001A0EBA"/>
    <w:rsid w:val="001A1110"/>
    <w:rsid w:val="001A1ECA"/>
    <w:rsid w:val="001A1EF9"/>
    <w:rsid w:val="001A2B44"/>
    <w:rsid w:val="001A3548"/>
    <w:rsid w:val="001A35E5"/>
    <w:rsid w:val="001A3DEB"/>
    <w:rsid w:val="001A4243"/>
    <w:rsid w:val="001A4AC6"/>
    <w:rsid w:val="001A5573"/>
    <w:rsid w:val="001A595C"/>
    <w:rsid w:val="001A689E"/>
    <w:rsid w:val="001A6AF0"/>
    <w:rsid w:val="001A7303"/>
    <w:rsid w:val="001A79AD"/>
    <w:rsid w:val="001B0EAB"/>
    <w:rsid w:val="001B0F0B"/>
    <w:rsid w:val="001B1091"/>
    <w:rsid w:val="001B17F2"/>
    <w:rsid w:val="001B2A40"/>
    <w:rsid w:val="001B2F33"/>
    <w:rsid w:val="001B3BFC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EE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634"/>
    <w:rsid w:val="001C52B7"/>
    <w:rsid w:val="001C6467"/>
    <w:rsid w:val="001C6800"/>
    <w:rsid w:val="001C6A0F"/>
    <w:rsid w:val="001C6AC3"/>
    <w:rsid w:val="001C75B0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642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71"/>
    <w:rsid w:val="001F59B5"/>
    <w:rsid w:val="001F59E6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3735"/>
    <w:rsid w:val="00204C89"/>
    <w:rsid w:val="00204DDF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9DC"/>
    <w:rsid w:val="00212CB9"/>
    <w:rsid w:val="00213007"/>
    <w:rsid w:val="0021394E"/>
    <w:rsid w:val="00213F77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431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4BC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8F8"/>
    <w:rsid w:val="00273A81"/>
    <w:rsid w:val="00273AEE"/>
    <w:rsid w:val="00274319"/>
    <w:rsid w:val="00274504"/>
    <w:rsid w:val="0027465A"/>
    <w:rsid w:val="002746E6"/>
    <w:rsid w:val="002749B0"/>
    <w:rsid w:val="00274DAA"/>
    <w:rsid w:val="00275830"/>
    <w:rsid w:val="00276A39"/>
    <w:rsid w:val="00276B44"/>
    <w:rsid w:val="00276F04"/>
    <w:rsid w:val="002770BC"/>
    <w:rsid w:val="002774BA"/>
    <w:rsid w:val="0027767A"/>
    <w:rsid w:val="00277BE1"/>
    <w:rsid w:val="002800D5"/>
    <w:rsid w:val="00280791"/>
    <w:rsid w:val="0028108A"/>
    <w:rsid w:val="00281A49"/>
    <w:rsid w:val="00281B8C"/>
    <w:rsid w:val="00281DD4"/>
    <w:rsid w:val="00281ED8"/>
    <w:rsid w:val="00282216"/>
    <w:rsid w:val="0028258B"/>
    <w:rsid w:val="00282C75"/>
    <w:rsid w:val="00283154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0BC"/>
    <w:rsid w:val="002914BE"/>
    <w:rsid w:val="002917BF"/>
    <w:rsid w:val="002921EF"/>
    <w:rsid w:val="002924D6"/>
    <w:rsid w:val="00292C18"/>
    <w:rsid w:val="00292C39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97EE0"/>
    <w:rsid w:val="002A04D9"/>
    <w:rsid w:val="002A0C14"/>
    <w:rsid w:val="002A1929"/>
    <w:rsid w:val="002A24FF"/>
    <w:rsid w:val="002A277B"/>
    <w:rsid w:val="002A2805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3B5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0B2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C56"/>
    <w:rsid w:val="002F4DEE"/>
    <w:rsid w:val="002F4E3C"/>
    <w:rsid w:val="002F59F4"/>
    <w:rsid w:val="002F6CC9"/>
    <w:rsid w:val="002F6FE1"/>
    <w:rsid w:val="002F7207"/>
    <w:rsid w:val="002F776D"/>
    <w:rsid w:val="00300701"/>
    <w:rsid w:val="003016A9"/>
    <w:rsid w:val="00301C4B"/>
    <w:rsid w:val="00302008"/>
    <w:rsid w:val="00302166"/>
    <w:rsid w:val="00302EDA"/>
    <w:rsid w:val="003031DF"/>
    <w:rsid w:val="003034FC"/>
    <w:rsid w:val="00303B3F"/>
    <w:rsid w:val="00303D35"/>
    <w:rsid w:val="00303FDA"/>
    <w:rsid w:val="0030442E"/>
    <w:rsid w:val="00304570"/>
    <w:rsid w:val="003045EB"/>
    <w:rsid w:val="00304D65"/>
    <w:rsid w:val="00305103"/>
    <w:rsid w:val="003063F2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70E"/>
    <w:rsid w:val="0031199F"/>
    <w:rsid w:val="00313667"/>
    <w:rsid w:val="0031402D"/>
    <w:rsid w:val="0031466D"/>
    <w:rsid w:val="00314E87"/>
    <w:rsid w:val="00315A1D"/>
    <w:rsid w:val="00315CAD"/>
    <w:rsid w:val="00315F6F"/>
    <w:rsid w:val="003167D4"/>
    <w:rsid w:val="00317158"/>
    <w:rsid w:val="00317A8C"/>
    <w:rsid w:val="00317EBA"/>
    <w:rsid w:val="00320B5E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453"/>
    <w:rsid w:val="00334802"/>
    <w:rsid w:val="003351FE"/>
    <w:rsid w:val="003361C7"/>
    <w:rsid w:val="00336AD4"/>
    <w:rsid w:val="0033792F"/>
    <w:rsid w:val="00340283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714C"/>
    <w:rsid w:val="0035755E"/>
    <w:rsid w:val="003577A3"/>
    <w:rsid w:val="00357BB5"/>
    <w:rsid w:val="0036095D"/>
    <w:rsid w:val="00361673"/>
    <w:rsid w:val="00361740"/>
    <w:rsid w:val="0036242C"/>
    <w:rsid w:val="003626A3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502"/>
    <w:rsid w:val="00374664"/>
    <w:rsid w:val="0037492C"/>
    <w:rsid w:val="00374AF6"/>
    <w:rsid w:val="00377315"/>
    <w:rsid w:val="003773D1"/>
    <w:rsid w:val="00377F85"/>
    <w:rsid w:val="003803CD"/>
    <w:rsid w:val="003804F0"/>
    <w:rsid w:val="003806EA"/>
    <w:rsid w:val="00380A6D"/>
    <w:rsid w:val="00381297"/>
    <w:rsid w:val="00382569"/>
    <w:rsid w:val="00382BB6"/>
    <w:rsid w:val="00382DC0"/>
    <w:rsid w:val="00383C0C"/>
    <w:rsid w:val="0038450A"/>
    <w:rsid w:val="00384BFA"/>
    <w:rsid w:val="00385B60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898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34D6"/>
    <w:rsid w:val="003A3A29"/>
    <w:rsid w:val="003A3C0C"/>
    <w:rsid w:val="003A44AA"/>
    <w:rsid w:val="003A456E"/>
    <w:rsid w:val="003A4806"/>
    <w:rsid w:val="003A494F"/>
    <w:rsid w:val="003A5BA0"/>
    <w:rsid w:val="003A5FEE"/>
    <w:rsid w:val="003A62BF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BE"/>
    <w:rsid w:val="003C26A1"/>
    <w:rsid w:val="003C2740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90D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5DE"/>
    <w:rsid w:val="003F700D"/>
    <w:rsid w:val="003F73BD"/>
    <w:rsid w:val="003F7B27"/>
    <w:rsid w:val="0040000F"/>
    <w:rsid w:val="004002AB"/>
    <w:rsid w:val="004008ED"/>
    <w:rsid w:val="00401318"/>
    <w:rsid w:val="00401FD0"/>
    <w:rsid w:val="0040235B"/>
    <w:rsid w:val="0040348A"/>
    <w:rsid w:val="004049EE"/>
    <w:rsid w:val="00404EB4"/>
    <w:rsid w:val="004054A4"/>
    <w:rsid w:val="00406025"/>
    <w:rsid w:val="00406F8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4A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CB6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929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3E33"/>
    <w:rsid w:val="0044425D"/>
    <w:rsid w:val="00444AFF"/>
    <w:rsid w:val="00445A69"/>
    <w:rsid w:val="004460EB"/>
    <w:rsid w:val="00446133"/>
    <w:rsid w:val="00446A27"/>
    <w:rsid w:val="004473ED"/>
    <w:rsid w:val="00447575"/>
    <w:rsid w:val="00450311"/>
    <w:rsid w:val="0045125E"/>
    <w:rsid w:val="0045177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6F92"/>
    <w:rsid w:val="00457686"/>
    <w:rsid w:val="004608C2"/>
    <w:rsid w:val="00462D2F"/>
    <w:rsid w:val="0046428D"/>
    <w:rsid w:val="00464B9F"/>
    <w:rsid w:val="00465652"/>
    <w:rsid w:val="00465C67"/>
    <w:rsid w:val="0046615B"/>
    <w:rsid w:val="004663C1"/>
    <w:rsid w:val="00467FAC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3100"/>
    <w:rsid w:val="0048337B"/>
    <w:rsid w:val="004840EC"/>
    <w:rsid w:val="004866A0"/>
    <w:rsid w:val="004869C0"/>
    <w:rsid w:val="0048736D"/>
    <w:rsid w:val="00487D70"/>
    <w:rsid w:val="00487E16"/>
    <w:rsid w:val="00490224"/>
    <w:rsid w:val="00490634"/>
    <w:rsid w:val="004913ED"/>
    <w:rsid w:val="00491CD9"/>
    <w:rsid w:val="00491F27"/>
    <w:rsid w:val="00492C85"/>
    <w:rsid w:val="00492DEC"/>
    <w:rsid w:val="00492E74"/>
    <w:rsid w:val="0049319D"/>
    <w:rsid w:val="004935AA"/>
    <w:rsid w:val="00493AD2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247B"/>
    <w:rsid w:val="004B2FCE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4C9"/>
    <w:rsid w:val="004B68C5"/>
    <w:rsid w:val="004B7011"/>
    <w:rsid w:val="004B7070"/>
    <w:rsid w:val="004B764F"/>
    <w:rsid w:val="004C0A9C"/>
    <w:rsid w:val="004C106F"/>
    <w:rsid w:val="004C13B8"/>
    <w:rsid w:val="004C1DB0"/>
    <w:rsid w:val="004C2167"/>
    <w:rsid w:val="004C218A"/>
    <w:rsid w:val="004C27A4"/>
    <w:rsid w:val="004C2DAD"/>
    <w:rsid w:val="004C3707"/>
    <w:rsid w:val="004C3B7D"/>
    <w:rsid w:val="004C4417"/>
    <w:rsid w:val="004C4DD6"/>
    <w:rsid w:val="004C4F2B"/>
    <w:rsid w:val="004C5C58"/>
    <w:rsid w:val="004C6337"/>
    <w:rsid w:val="004C69CC"/>
    <w:rsid w:val="004C6CCF"/>
    <w:rsid w:val="004C7449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4E4E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1A86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3C6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5D6"/>
    <w:rsid w:val="0051075F"/>
    <w:rsid w:val="00511852"/>
    <w:rsid w:val="00511B4B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17F25"/>
    <w:rsid w:val="00520400"/>
    <w:rsid w:val="00521728"/>
    <w:rsid w:val="005218A5"/>
    <w:rsid w:val="00521ECE"/>
    <w:rsid w:val="005224D5"/>
    <w:rsid w:val="00522727"/>
    <w:rsid w:val="00522C37"/>
    <w:rsid w:val="00523834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3A91"/>
    <w:rsid w:val="00534711"/>
    <w:rsid w:val="005362C0"/>
    <w:rsid w:val="005365C0"/>
    <w:rsid w:val="0053697D"/>
    <w:rsid w:val="00536D4F"/>
    <w:rsid w:val="0053737A"/>
    <w:rsid w:val="00540130"/>
    <w:rsid w:val="0054235E"/>
    <w:rsid w:val="00542480"/>
    <w:rsid w:val="00542996"/>
    <w:rsid w:val="00542CCA"/>
    <w:rsid w:val="00543483"/>
    <w:rsid w:val="005437E3"/>
    <w:rsid w:val="00543A5D"/>
    <w:rsid w:val="00544381"/>
    <w:rsid w:val="0054459A"/>
    <w:rsid w:val="00544D3C"/>
    <w:rsid w:val="00545F63"/>
    <w:rsid w:val="00546110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2DC6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124D"/>
    <w:rsid w:val="0059224A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90C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074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EE8"/>
    <w:rsid w:val="005C55EB"/>
    <w:rsid w:val="005C57FF"/>
    <w:rsid w:val="005C58F5"/>
    <w:rsid w:val="005C5A62"/>
    <w:rsid w:val="005C5F8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711"/>
    <w:rsid w:val="005D1C02"/>
    <w:rsid w:val="005D200A"/>
    <w:rsid w:val="005D266E"/>
    <w:rsid w:val="005D3285"/>
    <w:rsid w:val="005D334B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84"/>
    <w:rsid w:val="005E5DDD"/>
    <w:rsid w:val="005E661F"/>
    <w:rsid w:val="005E66FF"/>
    <w:rsid w:val="005E6763"/>
    <w:rsid w:val="005E67AE"/>
    <w:rsid w:val="005E67F1"/>
    <w:rsid w:val="005E6CB0"/>
    <w:rsid w:val="005E6E79"/>
    <w:rsid w:val="005E7128"/>
    <w:rsid w:val="005E72F5"/>
    <w:rsid w:val="005E7347"/>
    <w:rsid w:val="005E747E"/>
    <w:rsid w:val="005E74BB"/>
    <w:rsid w:val="005F09A4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0994"/>
    <w:rsid w:val="00600EBC"/>
    <w:rsid w:val="006013B0"/>
    <w:rsid w:val="006019B6"/>
    <w:rsid w:val="00601B78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134B"/>
    <w:rsid w:val="00622EBD"/>
    <w:rsid w:val="0062393B"/>
    <w:rsid w:val="006239E9"/>
    <w:rsid w:val="00623E6D"/>
    <w:rsid w:val="0062410E"/>
    <w:rsid w:val="006244C6"/>
    <w:rsid w:val="0062588F"/>
    <w:rsid w:val="00625C77"/>
    <w:rsid w:val="00626692"/>
    <w:rsid w:val="00626B19"/>
    <w:rsid w:val="00626BC9"/>
    <w:rsid w:val="006271C4"/>
    <w:rsid w:val="00627338"/>
    <w:rsid w:val="0062754A"/>
    <w:rsid w:val="0062783D"/>
    <w:rsid w:val="00627A5F"/>
    <w:rsid w:val="00627C3C"/>
    <w:rsid w:val="0063024C"/>
    <w:rsid w:val="0063086F"/>
    <w:rsid w:val="006308A9"/>
    <w:rsid w:val="00630A1E"/>
    <w:rsid w:val="00630B72"/>
    <w:rsid w:val="00630B88"/>
    <w:rsid w:val="0063120A"/>
    <w:rsid w:val="00631851"/>
    <w:rsid w:val="0063242F"/>
    <w:rsid w:val="0063248A"/>
    <w:rsid w:val="006328FA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4B0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3AA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5BA2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6D7F"/>
    <w:rsid w:val="00677266"/>
    <w:rsid w:val="006772BC"/>
    <w:rsid w:val="006774AB"/>
    <w:rsid w:val="0067759E"/>
    <w:rsid w:val="00677810"/>
    <w:rsid w:val="00677CAD"/>
    <w:rsid w:val="00677F6F"/>
    <w:rsid w:val="006805D9"/>
    <w:rsid w:val="006805DD"/>
    <w:rsid w:val="00680663"/>
    <w:rsid w:val="006806C6"/>
    <w:rsid w:val="0068077C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BB9"/>
    <w:rsid w:val="00687D98"/>
    <w:rsid w:val="00690057"/>
    <w:rsid w:val="006901A2"/>
    <w:rsid w:val="0069096D"/>
    <w:rsid w:val="00691259"/>
    <w:rsid w:val="0069174E"/>
    <w:rsid w:val="00691B2E"/>
    <w:rsid w:val="00692709"/>
    <w:rsid w:val="006929CC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582"/>
    <w:rsid w:val="006A06D4"/>
    <w:rsid w:val="006A0769"/>
    <w:rsid w:val="006A0F45"/>
    <w:rsid w:val="006A1307"/>
    <w:rsid w:val="006A1599"/>
    <w:rsid w:val="006A29DC"/>
    <w:rsid w:val="006A2BE6"/>
    <w:rsid w:val="006A40C7"/>
    <w:rsid w:val="006A419F"/>
    <w:rsid w:val="006A4730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5F1B"/>
    <w:rsid w:val="006D61A7"/>
    <w:rsid w:val="006D63E4"/>
    <w:rsid w:val="006D689A"/>
    <w:rsid w:val="006D6B2A"/>
    <w:rsid w:val="006D70B6"/>
    <w:rsid w:val="006D7840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72C1"/>
    <w:rsid w:val="006F0240"/>
    <w:rsid w:val="006F15C9"/>
    <w:rsid w:val="006F1C87"/>
    <w:rsid w:val="006F1DA0"/>
    <w:rsid w:val="006F1DEA"/>
    <w:rsid w:val="006F2581"/>
    <w:rsid w:val="006F2B4E"/>
    <w:rsid w:val="006F3535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07DF7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CE"/>
    <w:rsid w:val="007247FE"/>
    <w:rsid w:val="0072484E"/>
    <w:rsid w:val="00724A31"/>
    <w:rsid w:val="00724AC6"/>
    <w:rsid w:val="007250B6"/>
    <w:rsid w:val="0072569A"/>
    <w:rsid w:val="00725EC8"/>
    <w:rsid w:val="007261C8"/>
    <w:rsid w:val="00726677"/>
    <w:rsid w:val="00726D31"/>
    <w:rsid w:val="00727FF6"/>
    <w:rsid w:val="00730529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37C1F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CD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630"/>
    <w:rsid w:val="00773DBF"/>
    <w:rsid w:val="00773F91"/>
    <w:rsid w:val="007741AB"/>
    <w:rsid w:val="007742CF"/>
    <w:rsid w:val="007743F3"/>
    <w:rsid w:val="007753F9"/>
    <w:rsid w:val="00775B76"/>
    <w:rsid w:val="00775D6C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20"/>
    <w:rsid w:val="0078784C"/>
    <w:rsid w:val="007878A4"/>
    <w:rsid w:val="00787949"/>
    <w:rsid w:val="00787B1C"/>
    <w:rsid w:val="00787B4C"/>
    <w:rsid w:val="00787C4C"/>
    <w:rsid w:val="00790074"/>
    <w:rsid w:val="00790132"/>
    <w:rsid w:val="00790837"/>
    <w:rsid w:val="00790D11"/>
    <w:rsid w:val="007913B4"/>
    <w:rsid w:val="007916FB"/>
    <w:rsid w:val="0079310B"/>
    <w:rsid w:val="0079314B"/>
    <w:rsid w:val="0079378A"/>
    <w:rsid w:val="00793EBC"/>
    <w:rsid w:val="0079411F"/>
    <w:rsid w:val="007944AF"/>
    <w:rsid w:val="0079498E"/>
    <w:rsid w:val="00795B3E"/>
    <w:rsid w:val="00795B40"/>
    <w:rsid w:val="00796097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5C9"/>
    <w:rsid w:val="007A37C9"/>
    <w:rsid w:val="007A3FC1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A69A1"/>
    <w:rsid w:val="007B0B6F"/>
    <w:rsid w:val="007B0B74"/>
    <w:rsid w:val="007B21B5"/>
    <w:rsid w:val="007B2984"/>
    <w:rsid w:val="007B2CB7"/>
    <w:rsid w:val="007B414D"/>
    <w:rsid w:val="007B4522"/>
    <w:rsid w:val="007B455D"/>
    <w:rsid w:val="007B45C1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0EC8"/>
    <w:rsid w:val="007E117D"/>
    <w:rsid w:val="007E13BA"/>
    <w:rsid w:val="007E20EC"/>
    <w:rsid w:val="007E2AF5"/>
    <w:rsid w:val="007E31B6"/>
    <w:rsid w:val="007E33AE"/>
    <w:rsid w:val="007E4870"/>
    <w:rsid w:val="007E501F"/>
    <w:rsid w:val="007E5179"/>
    <w:rsid w:val="007E5A3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0DB8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727"/>
    <w:rsid w:val="00807065"/>
    <w:rsid w:val="0080728D"/>
    <w:rsid w:val="00807342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0CB1"/>
    <w:rsid w:val="008312A4"/>
    <w:rsid w:val="00831A03"/>
    <w:rsid w:val="00831C1E"/>
    <w:rsid w:val="00831FB6"/>
    <w:rsid w:val="0083238E"/>
    <w:rsid w:val="00832CE5"/>
    <w:rsid w:val="00832F8E"/>
    <w:rsid w:val="008330C0"/>
    <w:rsid w:val="008332D3"/>
    <w:rsid w:val="008334CB"/>
    <w:rsid w:val="0083375D"/>
    <w:rsid w:val="0083386A"/>
    <w:rsid w:val="00833904"/>
    <w:rsid w:val="00833E2D"/>
    <w:rsid w:val="0083467D"/>
    <w:rsid w:val="00834DDE"/>
    <w:rsid w:val="008352DF"/>
    <w:rsid w:val="00835AFA"/>
    <w:rsid w:val="00835E65"/>
    <w:rsid w:val="008374C0"/>
    <w:rsid w:val="00837653"/>
    <w:rsid w:val="008377E6"/>
    <w:rsid w:val="0083791D"/>
    <w:rsid w:val="00837F94"/>
    <w:rsid w:val="00840751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1700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1C4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1056"/>
    <w:rsid w:val="00881329"/>
    <w:rsid w:val="00881E49"/>
    <w:rsid w:val="00881ED6"/>
    <w:rsid w:val="0088202A"/>
    <w:rsid w:val="008821EB"/>
    <w:rsid w:val="008822CF"/>
    <w:rsid w:val="00882D0A"/>
    <w:rsid w:val="00882D78"/>
    <w:rsid w:val="00883089"/>
    <w:rsid w:val="0088335E"/>
    <w:rsid w:val="008844A6"/>
    <w:rsid w:val="00885659"/>
    <w:rsid w:val="00885685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1F2D"/>
    <w:rsid w:val="0089255E"/>
    <w:rsid w:val="0089376A"/>
    <w:rsid w:val="00893A23"/>
    <w:rsid w:val="00893A36"/>
    <w:rsid w:val="00893A6B"/>
    <w:rsid w:val="00893AD8"/>
    <w:rsid w:val="00893BBB"/>
    <w:rsid w:val="008946EF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4E36"/>
    <w:rsid w:val="008A5395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5A1"/>
    <w:rsid w:val="008B2BF9"/>
    <w:rsid w:val="008B4164"/>
    <w:rsid w:val="008B4270"/>
    <w:rsid w:val="008B4CDD"/>
    <w:rsid w:val="008B4D40"/>
    <w:rsid w:val="008B5126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3B82"/>
    <w:rsid w:val="008C43A4"/>
    <w:rsid w:val="008C625B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371C"/>
    <w:rsid w:val="008D50B5"/>
    <w:rsid w:val="008D513A"/>
    <w:rsid w:val="008D5475"/>
    <w:rsid w:val="008D54CC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3EC"/>
    <w:rsid w:val="008E25A1"/>
    <w:rsid w:val="008E2C44"/>
    <w:rsid w:val="008E3E69"/>
    <w:rsid w:val="008E3FD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21E9"/>
    <w:rsid w:val="008F2772"/>
    <w:rsid w:val="008F2ADA"/>
    <w:rsid w:val="008F3003"/>
    <w:rsid w:val="008F30A1"/>
    <w:rsid w:val="008F3483"/>
    <w:rsid w:val="008F3654"/>
    <w:rsid w:val="008F41DA"/>
    <w:rsid w:val="008F4488"/>
    <w:rsid w:val="008F45A8"/>
    <w:rsid w:val="008F488F"/>
    <w:rsid w:val="008F50E3"/>
    <w:rsid w:val="008F5122"/>
    <w:rsid w:val="008F58FE"/>
    <w:rsid w:val="008F5B3D"/>
    <w:rsid w:val="008F5D58"/>
    <w:rsid w:val="008F63A8"/>
    <w:rsid w:val="008F6767"/>
    <w:rsid w:val="008F6768"/>
    <w:rsid w:val="008F6B11"/>
    <w:rsid w:val="008F6B7B"/>
    <w:rsid w:val="008F6E3F"/>
    <w:rsid w:val="008F72B3"/>
    <w:rsid w:val="008F7506"/>
    <w:rsid w:val="008F783A"/>
    <w:rsid w:val="008F7887"/>
    <w:rsid w:val="009002ED"/>
    <w:rsid w:val="00900345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2B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954"/>
    <w:rsid w:val="00924D7E"/>
    <w:rsid w:val="00925645"/>
    <w:rsid w:val="00925AA7"/>
    <w:rsid w:val="009266AD"/>
    <w:rsid w:val="00926BD7"/>
    <w:rsid w:val="00926CCF"/>
    <w:rsid w:val="00926D87"/>
    <w:rsid w:val="00926EAF"/>
    <w:rsid w:val="00927007"/>
    <w:rsid w:val="009272B6"/>
    <w:rsid w:val="00927408"/>
    <w:rsid w:val="00927DEA"/>
    <w:rsid w:val="009301C1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6929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62EF"/>
    <w:rsid w:val="009665F2"/>
    <w:rsid w:val="00966C28"/>
    <w:rsid w:val="00966E75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5CB"/>
    <w:rsid w:val="00985D96"/>
    <w:rsid w:val="0098604B"/>
    <w:rsid w:val="0098613E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092"/>
    <w:rsid w:val="009A5332"/>
    <w:rsid w:val="009A539B"/>
    <w:rsid w:val="009A5711"/>
    <w:rsid w:val="009A5CEF"/>
    <w:rsid w:val="009A60B7"/>
    <w:rsid w:val="009A64AC"/>
    <w:rsid w:val="009A6864"/>
    <w:rsid w:val="009A6C7E"/>
    <w:rsid w:val="009A7A37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36CB"/>
    <w:rsid w:val="009C4161"/>
    <w:rsid w:val="009C4E31"/>
    <w:rsid w:val="009C4FC5"/>
    <w:rsid w:val="009C5C60"/>
    <w:rsid w:val="009C7476"/>
    <w:rsid w:val="009D0398"/>
    <w:rsid w:val="009D04D7"/>
    <w:rsid w:val="009D1024"/>
    <w:rsid w:val="009D2428"/>
    <w:rsid w:val="009D2B33"/>
    <w:rsid w:val="009D2D0E"/>
    <w:rsid w:val="009D3360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8C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395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B78"/>
    <w:rsid w:val="009F4C87"/>
    <w:rsid w:val="009F4D32"/>
    <w:rsid w:val="009F5486"/>
    <w:rsid w:val="009F5FDC"/>
    <w:rsid w:val="009F6AEF"/>
    <w:rsid w:val="009F707A"/>
    <w:rsid w:val="009F7144"/>
    <w:rsid w:val="009F7292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65C"/>
    <w:rsid w:val="00A0482F"/>
    <w:rsid w:val="00A0563F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409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3B28"/>
    <w:rsid w:val="00A23F76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3B55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28B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57CFE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302F"/>
    <w:rsid w:val="00A73C15"/>
    <w:rsid w:val="00A74392"/>
    <w:rsid w:val="00A75725"/>
    <w:rsid w:val="00A75B55"/>
    <w:rsid w:val="00A765A6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0AB"/>
    <w:rsid w:val="00A8375C"/>
    <w:rsid w:val="00A83AB4"/>
    <w:rsid w:val="00A83ABF"/>
    <w:rsid w:val="00A83D86"/>
    <w:rsid w:val="00A84759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BF0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5B0"/>
    <w:rsid w:val="00AA0D2D"/>
    <w:rsid w:val="00AA0F44"/>
    <w:rsid w:val="00AA15A0"/>
    <w:rsid w:val="00AA1B10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A4F"/>
    <w:rsid w:val="00AC1B8D"/>
    <w:rsid w:val="00AC1CE3"/>
    <w:rsid w:val="00AC2B18"/>
    <w:rsid w:val="00AC3200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83D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A0E"/>
    <w:rsid w:val="00AF3D6C"/>
    <w:rsid w:val="00AF3F06"/>
    <w:rsid w:val="00AF3F53"/>
    <w:rsid w:val="00AF3FF1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309"/>
    <w:rsid w:val="00B0148C"/>
    <w:rsid w:val="00B0376F"/>
    <w:rsid w:val="00B03FED"/>
    <w:rsid w:val="00B04A10"/>
    <w:rsid w:val="00B04B8E"/>
    <w:rsid w:val="00B05415"/>
    <w:rsid w:val="00B05FEE"/>
    <w:rsid w:val="00B06CA2"/>
    <w:rsid w:val="00B071C3"/>
    <w:rsid w:val="00B07583"/>
    <w:rsid w:val="00B076FF"/>
    <w:rsid w:val="00B11320"/>
    <w:rsid w:val="00B11717"/>
    <w:rsid w:val="00B11A59"/>
    <w:rsid w:val="00B12F41"/>
    <w:rsid w:val="00B141C0"/>
    <w:rsid w:val="00B14A0F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0DB2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5984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69C"/>
    <w:rsid w:val="00B83E38"/>
    <w:rsid w:val="00B84EB0"/>
    <w:rsid w:val="00B85349"/>
    <w:rsid w:val="00B858CE"/>
    <w:rsid w:val="00B878C9"/>
    <w:rsid w:val="00B87B41"/>
    <w:rsid w:val="00B87B6B"/>
    <w:rsid w:val="00B902EF"/>
    <w:rsid w:val="00B905BB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AEB"/>
    <w:rsid w:val="00B97B2B"/>
    <w:rsid w:val="00BA1174"/>
    <w:rsid w:val="00BA1487"/>
    <w:rsid w:val="00BA14BB"/>
    <w:rsid w:val="00BA17D5"/>
    <w:rsid w:val="00BA1D7E"/>
    <w:rsid w:val="00BA1EA9"/>
    <w:rsid w:val="00BA1EAF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A2E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88B"/>
    <w:rsid w:val="00BE0C3A"/>
    <w:rsid w:val="00BE10AE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A31"/>
    <w:rsid w:val="00C03AE6"/>
    <w:rsid w:val="00C03C95"/>
    <w:rsid w:val="00C05BFF"/>
    <w:rsid w:val="00C05C73"/>
    <w:rsid w:val="00C0657F"/>
    <w:rsid w:val="00C065CB"/>
    <w:rsid w:val="00C06D49"/>
    <w:rsid w:val="00C07D93"/>
    <w:rsid w:val="00C1000A"/>
    <w:rsid w:val="00C10B2C"/>
    <w:rsid w:val="00C10E62"/>
    <w:rsid w:val="00C11D1E"/>
    <w:rsid w:val="00C11EF1"/>
    <w:rsid w:val="00C12D51"/>
    <w:rsid w:val="00C12E26"/>
    <w:rsid w:val="00C137E5"/>
    <w:rsid w:val="00C14DDB"/>
    <w:rsid w:val="00C1503B"/>
    <w:rsid w:val="00C15088"/>
    <w:rsid w:val="00C15516"/>
    <w:rsid w:val="00C15776"/>
    <w:rsid w:val="00C15905"/>
    <w:rsid w:val="00C17DDA"/>
    <w:rsid w:val="00C20CF3"/>
    <w:rsid w:val="00C212CA"/>
    <w:rsid w:val="00C215B9"/>
    <w:rsid w:val="00C22132"/>
    <w:rsid w:val="00C22373"/>
    <w:rsid w:val="00C22410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F7"/>
    <w:rsid w:val="00C26D87"/>
    <w:rsid w:val="00C27515"/>
    <w:rsid w:val="00C27713"/>
    <w:rsid w:val="00C27F4D"/>
    <w:rsid w:val="00C27F4F"/>
    <w:rsid w:val="00C3139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98"/>
    <w:rsid w:val="00C359EC"/>
    <w:rsid w:val="00C35FB3"/>
    <w:rsid w:val="00C362D2"/>
    <w:rsid w:val="00C364B9"/>
    <w:rsid w:val="00C3695A"/>
    <w:rsid w:val="00C37634"/>
    <w:rsid w:val="00C376C9"/>
    <w:rsid w:val="00C377BF"/>
    <w:rsid w:val="00C37B46"/>
    <w:rsid w:val="00C37C66"/>
    <w:rsid w:val="00C37CF4"/>
    <w:rsid w:val="00C413BB"/>
    <w:rsid w:val="00C41DBA"/>
    <w:rsid w:val="00C41E88"/>
    <w:rsid w:val="00C41F32"/>
    <w:rsid w:val="00C42280"/>
    <w:rsid w:val="00C42AAB"/>
    <w:rsid w:val="00C43519"/>
    <w:rsid w:val="00C43BC7"/>
    <w:rsid w:val="00C448EE"/>
    <w:rsid w:val="00C44FA2"/>
    <w:rsid w:val="00C45873"/>
    <w:rsid w:val="00C45AB6"/>
    <w:rsid w:val="00C46688"/>
    <w:rsid w:val="00C46A60"/>
    <w:rsid w:val="00C46B43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4E27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42A"/>
    <w:rsid w:val="00C6295E"/>
    <w:rsid w:val="00C63471"/>
    <w:rsid w:val="00C639B9"/>
    <w:rsid w:val="00C642BE"/>
    <w:rsid w:val="00C64E46"/>
    <w:rsid w:val="00C654D9"/>
    <w:rsid w:val="00C6574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4D5"/>
    <w:rsid w:val="00C835E0"/>
    <w:rsid w:val="00C8409F"/>
    <w:rsid w:val="00C844A3"/>
    <w:rsid w:val="00C845A5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CA4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84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E01B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A9B"/>
    <w:rsid w:val="00CF1E8A"/>
    <w:rsid w:val="00CF3DAC"/>
    <w:rsid w:val="00CF4578"/>
    <w:rsid w:val="00CF46FF"/>
    <w:rsid w:val="00CF485B"/>
    <w:rsid w:val="00CF4B7D"/>
    <w:rsid w:val="00CF6739"/>
    <w:rsid w:val="00CF72C8"/>
    <w:rsid w:val="00CF7757"/>
    <w:rsid w:val="00D002B4"/>
    <w:rsid w:val="00D0061C"/>
    <w:rsid w:val="00D01A08"/>
    <w:rsid w:val="00D01A14"/>
    <w:rsid w:val="00D01D46"/>
    <w:rsid w:val="00D01FDF"/>
    <w:rsid w:val="00D023C8"/>
    <w:rsid w:val="00D028C3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9D1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66F8"/>
    <w:rsid w:val="00D273E5"/>
    <w:rsid w:val="00D276B6"/>
    <w:rsid w:val="00D304B7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6D3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206B"/>
    <w:rsid w:val="00D536E9"/>
    <w:rsid w:val="00D53748"/>
    <w:rsid w:val="00D5428E"/>
    <w:rsid w:val="00D543AB"/>
    <w:rsid w:val="00D545B4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5CA"/>
    <w:rsid w:val="00D61B8A"/>
    <w:rsid w:val="00D61BBB"/>
    <w:rsid w:val="00D62077"/>
    <w:rsid w:val="00D626B0"/>
    <w:rsid w:val="00D6288B"/>
    <w:rsid w:val="00D63AB2"/>
    <w:rsid w:val="00D651A2"/>
    <w:rsid w:val="00D65F37"/>
    <w:rsid w:val="00D6644F"/>
    <w:rsid w:val="00D66D8F"/>
    <w:rsid w:val="00D66DDA"/>
    <w:rsid w:val="00D6703D"/>
    <w:rsid w:val="00D700FF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167"/>
    <w:rsid w:val="00D823BD"/>
    <w:rsid w:val="00D837BF"/>
    <w:rsid w:val="00D83CA5"/>
    <w:rsid w:val="00D84B3B"/>
    <w:rsid w:val="00D85A4A"/>
    <w:rsid w:val="00D85E7F"/>
    <w:rsid w:val="00D86404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C7FE9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0D67"/>
    <w:rsid w:val="00DE1409"/>
    <w:rsid w:val="00DE1524"/>
    <w:rsid w:val="00DE191C"/>
    <w:rsid w:val="00DE220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185"/>
    <w:rsid w:val="00DE654B"/>
    <w:rsid w:val="00DE6E48"/>
    <w:rsid w:val="00DE7148"/>
    <w:rsid w:val="00DE722F"/>
    <w:rsid w:val="00DE7A47"/>
    <w:rsid w:val="00DF0103"/>
    <w:rsid w:val="00DF0137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76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6BF0"/>
    <w:rsid w:val="00E178B3"/>
    <w:rsid w:val="00E17CE2"/>
    <w:rsid w:val="00E200CC"/>
    <w:rsid w:val="00E20763"/>
    <w:rsid w:val="00E216CA"/>
    <w:rsid w:val="00E216CF"/>
    <w:rsid w:val="00E219F7"/>
    <w:rsid w:val="00E21A4E"/>
    <w:rsid w:val="00E21C4E"/>
    <w:rsid w:val="00E21C9A"/>
    <w:rsid w:val="00E222CD"/>
    <w:rsid w:val="00E222EB"/>
    <w:rsid w:val="00E225CF"/>
    <w:rsid w:val="00E230D4"/>
    <w:rsid w:val="00E23BA7"/>
    <w:rsid w:val="00E24069"/>
    <w:rsid w:val="00E2466B"/>
    <w:rsid w:val="00E250DA"/>
    <w:rsid w:val="00E26019"/>
    <w:rsid w:val="00E26700"/>
    <w:rsid w:val="00E27A4F"/>
    <w:rsid w:val="00E3244E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F7B"/>
    <w:rsid w:val="00E4404C"/>
    <w:rsid w:val="00E44995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283"/>
    <w:rsid w:val="00E54472"/>
    <w:rsid w:val="00E55148"/>
    <w:rsid w:val="00E55705"/>
    <w:rsid w:val="00E55D57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17B9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8A"/>
    <w:rsid w:val="00E65633"/>
    <w:rsid w:val="00E65C13"/>
    <w:rsid w:val="00E66D42"/>
    <w:rsid w:val="00E66EA0"/>
    <w:rsid w:val="00E66F40"/>
    <w:rsid w:val="00E674D5"/>
    <w:rsid w:val="00E67888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132"/>
    <w:rsid w:val="00E83DAF"/>
    <w:rsid w:val="00E841BB"/>
    <w:rsid w:val="00E850A1"/>
    <w:rsid w:val="00E85754"/>
    <w:rsid w:val="00E85EA6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626B"/>
    <w:rsid w:val="00E96A00"/>
    <w:rsid w:val="00E973ED"/>
    <w:rsid w:val="00E97C43"/>
    <w:rsid w:val="00EA094D"/>
    <w:rsid w:val="00EA0B7E"/>
    <w:rsid w:val="00EA0B9A"/>
    <w:rsid w:val="00EA0DC1"/>
    <w:rsid w:val="00EA0FFD"/>
    <w:rsid w:val="00EA1166"/>
    <w:rsid w:val="00EA13BA"/>
    <w:rsid w:val="00EA1CFA"/>
    <w:rsid w:val="00EA27C5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0CEE"/>
    <w:rsid w:val="00EC147E"/>
    <w:rsid w:val="00EC171F"/>
    <w:rsid w:val="00EC1B1D"/>
    <w:rsid w:val="00EC2AD7"/>
    <w:rsid w:val="00EC2CC8"/>
    <w:rsid w:val="00EC524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352"/>
    <w:rsid w:val="00EE262F"/>
    <w:rsid w:val="00EE27F4"/>
    <w:rsid w:val="00EE283B"/>
    <w:rsid w:val="00EE2938"/>
    <w:rsid w:val="00EE2A2F"/>
    <w:rsid w:val="00EE2ECF"/>
    <w:rsid w:val="00EE2ED0"/>
    <w:rsid w:val="00EE33CD"/>
    <w:rsid w:val="00EE36E1"/>
    <w:rsid w:val="00EE37E7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346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49C"/>
    <w:rsid w:val="00F01D82"/>
    <w:rsid w:val="00F022AC"/>
    <w:rsid w:val="00F0252A"/>
    <w:rsid w:val="00F02765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741D"/>
    <w:rsid w:val="00F30162"/>
    <w:rsid w:val="00F30491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EC"/>
    <w:rsid w:val="00F453B9"/>
    <w:rsid w:val="00F453DD"/>
    <w:rsid w:val="00F454ED"/>
    <w:rsid w:val="00F45558"/>
    <w:rsid w:val="00F4587F"/>
    <w:rsid w:val="00F46573"/>
    <w:rsid w:val="00F471DC"/>
    <w:rsid w:val="00F47334"/>
    <w:rsid w:val="00F47439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E3D"/>
    <w:rsid w:val="00F60F38"/>
    <w:rsid w:val="00F60F86"/>
    <w:rsid w:val="00F61017"/>
    <w:rsid w:val="00F61A24"/>
    <w:rsid w:val="00F61B02"/>
    <w:rsid w:val="00F61BF8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DA0"/>
    <w:rsid w:val="00F6650E"/>
    <w:rsid w:val="00F66DD2"/>
    <w:rsid w:val="00F677BB"/>
    <w:rsid w:val="00F67910"/>
    <w:rsid w:val="00F70282"/>
    <w:rsid w:val="00F70321"/>
    <w:rsid w:val="00F708B9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3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A5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2F4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CC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29BE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9CF"/>
    <w:rsid w:val="00FC7A56"/>
    <w:rsid w:val="00FC7AC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C7E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E0A9E"/>
    <w:rsid w:val="00FE0EF1"/>
    <w:rsid w:val="00FE1472"/>
    <w:rsid w:val="00FE22B1"/>
    <w:rsid w:val="00FE233C"/>
    <w:rsid w:val="00FE32C8"/>
    <w:rsid w:val="00FE34BB"/>
    <w:rsid w:val="00FE3BD9"/>
    <w:rsid w:val="00FE4D2A"/>
    <w:rsid w:val="00FE52C6"/>
    <w:rsid w:val="00FE55E2"/>
    <w:rsid w:val="00FE5DEA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1A29EB2"/>
    <w:rsid w:val="0238E3CB"/>
    <w:rsid w:val="026E74E0"/>
    <w:rsid w:val="0280BA02"/>
    <w:rsid w:val="02AE51F1"/>
    <w:rsid w:val="02B880CD"/>
    <w:rsid w:val="02BC6FDC"/>
    <w:rsid w:val="02C0B13D"/>
    <w:rsid w:val="037B9769"/>
    <w:rsid w:val="038C9E63"/>
    <w:rsid w:val="0449C34F"/>
    <w:rsid w:val="048BF1D4"/>
    <w:rsid w:val="04E169D9"/>
    <w:rsid w:val="05193741"/>
    <w:rsid w:val="052C0466"/>
    <w:rsid w:val="052E3BD4"/>
    <w:rsid w:val="056A9595"/>
    <w:rsid w:val="05757EEB"/>
    <w:rsid w:val="057C5A0B"/>
    <w:rsid w:val="058E660E"/>
    <w:rsid w:val="0593783F"/>
    <w:rsid w:val="05E68872"/>
    <w:rsid w:val="06080212"/>
    <w:rsid w:val="0627DC4E"/>
    <w:rsid w:val="06D8A686"/>
    <w:rsid w:val="06ED1AA3"/>
    <w:rsid w:val="06FA0000"/>
    <w:rsid w:val="086846CA"/>
    <w:rsid w:val="088B063E"/>
    <w:rsid w:val="08CA979B"/>
    <w:rsid w:val="094ACA77"/>
    <w:rsid w:val="09608263"/>
    <w:rsid w:val="09609777"/>
    <w:rsid w:val="0969D353"/>
    <w:rsid w:val="0AABDBF7"/>
    <w:rsid w:val="0ABD0F17"/>
    <w:rsid w:val="0B1760CA"/>
    <w:rsid w:val="0B4451C1"/>
    <w:rsid w:val="0B5A4F60"/>
    <w:rsid w:val="0B98DC87"/>
    <w:rsid w:val="0BA6786F"/>
    <w:rsid w:val="0C83C146"/>
    <w:rsid w:val="0C8B1FD8"/>
    <w:rsid w:val="0DBEF66F"/>
    <w:rsid w:val="0DCC33F8"/>
    <w:rsid w:val="0E3F5EF1"/>
    <w:rsid w:val="0E5C420B"/>
    <w:rsid w:val="0F8DB5DF"/>
    <w:rsid w:val="0FCB69EE"/>
    <w:rsid w:val="10661261"/>
    <w:rsid w:val="109C2B73"/>
    <w:rsid w:val="10FA9CB5"/>
    <w:rsid w:val="111E8CBF"/>
    <w:rsid w:val="116ECC2A"/>
    <w:rsid w:val="1187FE27"/>
    <w:rsid w:val="123D9E66"/>
    <w:rsid w:val="1264F5BF"/>
    <w:rsid w:val="12834F08"/>
    <w:rsid w:val="139F5CEF"/>
    <w:rsid w:val="14022392"/>
    <w:rsid w:val="14AC0CAE"/>
    <w:rsid w:val="14BB0C61"/>
    <w:rsid w:val="14ED964F"/>
    <w:rsid w:val="151F19FD"/>
    <w:rsid w:val="153AEF2D"/>
    <w:rsid w:val="154DB041"/>
    <w:rsid w:val="15B8A7DC"/>
    <w:rsid w:val="15DE9957"/>
    <w:rsid w:val="1603518A"/>
    <w:rsid w:val="161E461A"/>
    <w:rsid w:val="163FA67C"/>
    <w:rsid w:val="16FCFFBF"/>
    <w:rsid w:val="1759F533"/>
    <w:rsid w:val="176DE0B4"/>
    <w:rsid w:val="17E8B24C"/>
    <w:rsid w:val="1853A0CC"/>
    <w:rsid w:val="18952C13"/>
    <w:rsid w:val="190726A9"/>
    <w:rsid w:val="1950D096"/>
    <w:rsid w:val="19732B53"/>
    <w:rsid w:val="1975DC2A"/>
    <w:rsid w:val="19C69C96"/>
    <w:rsid w:val="1AA037E2"/>
    <w:rsid w:val="1B0341E1"/>
    <w:rsid w:val="1B892AA2"/>
    <w:rsid w:val="1BD1A3B2"/>
    <w:rsid w:val="1C032CD1"/>
    <w:rsid w:val="1CE9E3E4"/>
    <w:rsid w:val="1CF49005"/>
    <w:rsid w:val="1D16A247"/>
    <w:rsid w:val="1D9F23ED"/>
    <w:rsid w:val="1DD5E062"/>
    <w:rsid w:val="1DF1431C"/>
    <w:rsid w:val="1E771E26"/>
    <w:rsid w:val="1EB7DDB0"/>
    <w:rsid w:val="1EC09186"/>
    <w:rsid w:val="1EF6FCED"/>
    <w:rsid w:val="1F5C0137"/>
    <w:rsid w:val="1FA463EE"/>
    <w:rsid w:val="2028156F"/>
    <w:rsid w:val="20939992"/>
    <w:rsid w:val="21269277"/>
    <w:rsid w:val="213C49BD"/>
    <w:rsid w:val="21CF191B"/>
    <w:rsid w:val="22464D56"/>
    <w:rsid w:val="225D3BA4"/>
    <w:rsid w:val="22ED968E"/>
    <w:rsid w:val="2317D601"/>
    <w:rsid w:val="2327F4AF"/>
    <w:rsid w:val="23BD3C58"/>
    <w:rsid w:val="23D273BD"/>
    <w:rsid w:val="2428A15B"/>
    <w:rsid w:val="247DB360"/>
    <w:rsid w:val="249881C3"/>
    <w:rsid w:val="24A88513"/>
    <w:rsid w:val="25555194"/>
    <w:rsid w:val="2602A352"/>
    <w:rsid w:val="2604EB41"/>
    <w:rsid w:val="26A61505"/>
    <w:rsid w:val="27871C7B"/>
    <w:rsid w:val="27FCF7B1"/>
    <w:rsid w:val="280D7765"/>
    <w:rsid w:val="2866C9EA"/>
    <w:rsid w:val="288C365C"/>
    <w:rsid w:val="2936D0DE"/>
    <w:rsid w:val="29430ECF"/>
    <w:rsid w:val="2A130F01"/>
    <w:rsid w:val="2A2569B2"/>
    <w:rsid w:val="2A46DB35"/>
    <w:rsid w:val="2A975518"/>
    <w:rsid w:val="2AB76AB6"/>
    <w:rsid w:val="2ABA39B3"/>
    <w:rsid w:val="2ADF7BFA"/>
    <w:rsid w:val="2BA6CB41"/>
    <w:rsid w:val="2D610FF6"/>
    <w:rsid w:val="2EEC48E4"/>
    <w:rsid w:val="2F0CA1EA"/>
    <w:rsid w:val="2F9B6139"/>
    <w:rsid w:val="2FE1547F"/>
    <w:rsid w:val="308AF4BD"/>
    <w:rsid w:val="309AE33D"/>
    <w:rsid w:val="30BEC85A"/>
    <w:rsid w:val="30D5F2D1"/>
    <w:rsid w:val="311A3FCB"/>
    <w:rsid w:val="3147733F"/>
    <w:rsid w:val="31B09577"/>
    <w:rsid w:val="31CC9316"/>
    <w:rsid w:val="31E37B41"/>
    <w:rsid w:val="31F6A408"/>
    <w:rsid w:val="31F96C16"/>
    <w:rsid w:val="3220B95C"/>
    <w:rsid w:val="32253C36"/>
    <w:rsid w:val="32477048"/>
    <w:rsid w:val="32571CA7"/>
    <w:rsid w:val="32CFA1CF"/>
    <w:rsid w:val="3310FDD2"/>
    <w:rsid w:val="33595E31"/>
    <w:rsid w:val="33A1FA6E"/>
    <w:rsid w:val="33A45ACD"/>
    <w:rsid w:val="3433A462"/>
    <w:rsid w:val="3435FFB7"/>
    <w:rsid w:val="349C7D64"/>
    <w:rsid w:val="34C6E21C"/>
    <w:rsid w:val="34F13E7E"/>
    <w:rsid w:val="351DB201"/>
    <w:rsid w:val="3582E75D"/>
    <w:rsid w:val="3611F95E"/>
    <w:rsid w:val="3642E47A"/>
    <w:rsid w:val="367D1B12"/>
    <w:rsid w:val="36FB1E42"/>
    <w:rsid w:val="37466A08"/>
    <w:rsid w:val="37769046"/>
    <w:rsid w:val="383EBBED"/>
    <w:rsid w:val="3840C3AC"/>
    <w:rsid w:val="388593FF"/>
    <w:rsid w:val="396DD2C5"/>
    <w:rsid w:val="39759E83"/>
    <w:rsid w:val="3A3B5BEF"/>
    <w:rsid w:val="3A5016A3"/>
    <w:rsid w:val="3A6DA8FD"/>
    <w:rsid w:val="3AB5A7D3"/>
    <w:rsid w:val="3B0F3F3F"/>
    <w:rsid w:val="3B1AAC75"/>
    <w:rsid w:val="3BF3AC51"/>
    <w:rsid w:val="3C4AB9A1"/>
    <w:rsid w:val="3C9E319A"/>
    <w:rsid w:val="3CABC77F"/>
    <w:rsid w:val="3CE596C7"/>
    <w:rsid w:val="3E574F89"/>
    <w:rsid w:val="3EE75AA5"/>
    <w:rsid w:val="3EECFBD6"/>
    <w:rsid w:val="3F0A12E0"/>
    <w:rsid w:val="3F4B4440"/>
    <w:rsid w:val="3FA412FD"/>
    <w:rsid w:val="3FF31EB3"/>
    <w:rsid w:val="40B87D0A"/>
    <w:rsid w:val="40D0D826"/>
    <w:rsid w:val="41A03DF4"/>
    <w:rsid w:val="41F41808"/>
    <w:rsid w:val="41F9D63E"/>
    <w:rsid w:val="4249B5A1"/>
    <w:rsid w:val="42A83280"/>
    <w:rsid w:val="431DDFAE"/>
    <w:rsid w:val="435D245E"/>
    <w:rsid w:val="43E84983"/>
    <w:rsid w:val="45015B0E"/>
    <w:rsid w:val="4542E81A"/>
    <w:rsid w:val="4581CDC2"/>
    <w:rsid w:val="459AC13D"/>
    <w:rsid w:val="45D31484"/>
    <w:rsid w:val="46305E0E"/>
    <w:rsid w:val="467C3E20"/>
    <w:rsid w:val="476843DF"/>
    <w:rsid w:val="477235E9"/>
    <w:rsid w:val="4780D959"/>
    <w:rsid w:val="4781DEA2"/>
    <w:rsid w:val="47CE7737"/>
    <w:rsid w:val="483F768B"/>
    <w:rsid w:val="4891B092"/>
    <w:rsid w:val="48B958A8"/>
    <w:rsid w:val="4930E315"/>
    <w:rsid w:val="495844F3"/>
    <w:rsid w:val="49B10618"/>
    <w:rsid w:val="4A284FB2"/>
    <w:rsid w:val="4AB88A36"/>
    <w:rsid w:val="4C25E759"/>
    <w:rsid w:val="4C37A001"/>
    <w:rsid w:val="4C381544"/>
    <w:rsid w:val="4C40506B"/>
    <w:rsid w:val="4D3DB3B5"/>
    <w:rsid w:val="4D68D455"/>
    <w:rsid w:val="4D752F5D"/>
    <w:rsid w:val="4E019BB7"/>
    <w:rsid w:val="4E4EC8B0"/>
    <w:rsid w:val="4EC4B99D"/>
    <w:rsid w:val="4FA471AE"/>
    <w:rsid w:val="502CFE43"/>
    <w:rsid w:val="50673B52"/>
    <w:rsid w:val="5107C102"/>
    <w:rsid w:val="512872C1"/>
    <w:rsid w:val="51C9C1A0"/>
    <w:rsid w:val="52BB5C1A"/>
    <w:rsid w:val="5332904C"/>
    <w:rsid w:val="5355F993"/>
    <w:rsid w:val="538F8F5E"/>
    <w:rsid w:val="5395CC7E"/>
    <w:rsid w:val="54809CEB"/>
    <w:rsid w:val="54903F7A"/>
    <w:rsid w:val="54B99D99"/>
    <w:rsid w:val="54D2310E"/>
    <w:rsid w:val="552030F3"/>
    <w:rsid w:val="553750EF"/>
    <w:rsid w:val="566F3B0A"/>
    <w:rsid w:val="56DC1E52"/>
    <w:rsid w:val="56F6A021"/>
    <w:rsid w:val="57327590"/>
    <w:rsid w:val="57385F4C"/>
    <w:rsid w:val="576C71BD"/>
    <w:rsid w:val="577E452A"/>
    <w:rsid w:val="578E4720"/>
    <w:rsid w:val="579BC6A1"/>
    <w:rsid w:val="57E2DB30"/>
    <w:rsid w:val="58165964"/>
    <w:rsid w:val="58585929"/>
    <w:rsid w:val="5885D8E7"/>
    <w:rsid w:val="5897291F"/>
    <w:rsid w:val="5899E5C0"/>
    <w:rsid w:val="58CF1E6F"/>
    <w:rsid w:val="58E0072C"/>
    <w:rsid w:val="58EB126A"/>
    <w:rsid w:val="58FCAAE6"/>
    <w:rsid w:val="59A97562"/>
    <w:rsid w:val="59AF6140"/>
    <w:rsid w:val="5A0AE969"/>
    <w:rsid w:val="5A1E3907"/>
    <w:rsid w:val="5A564F80"/>
    <w:rsid w:val="5A9A89C9"/>
    <w:rsid w:val="5AB76067"/>
    <w:rsid w:val="5B40106C"/>
    <w:rsid w:val="5B4D3E46"/>
    <w:rsid w:val="5BFF0CE6"/>
    <w:rsid w:val="5C6C6B11"/>
    <w:rsid w:val="5D07CF46"/>
    <w:rsid w:val="5D73E720"/>
    <w:rsid w:val="5DB6ACEC"/>
    <w:rsid w:val="5E4FD486"/>
    <w:rsid w:val="5F082D38"/>
    <w:rsid w:val="5FA99833"/>
    <w:rsid w:val="6054F5C2"/>
    <w:rsid w:val="60D118B0"/>
    <w:rsid w:val="61ABABF5"/>
    <w:rsid w:val="61B20344"/>
    <w:rsid w:val="61B96062"/>
    <w:rsid w:val="6237B329"/>
    <w:rsid w:val="625F0CCE"/>
    <w:rsid w:val="63D49D04"/>
    <w:rsid w:val="654DD69A"/>
    <w:rsid w:val="65658CBE"/>
    <w:rsid w:val="65830B45"/>
    <w:rsid w:val="65E569E5"/>
    <w:rsid w:val="6600E857"/>
    <w:rsid w:val="6645E21C"/>
    <w:rsid w:val="66521CCD"/>
    <w:rsid w:val="6697B4B6"/>
    <w:rsid w:val="6713D3DA"/>
    <w:rsid w:val="675C263A"/>
    <w:rsid w:val="676D4A09"/>
    <w:rsid w:val="677CB5F9"/>
    <w:rsid w:val="6899BD18"/>
    <w:rsid w:val="6907149C"/>
    <w:rsid w:val="69283C13"/>
    <w:rsid w:val="69AC8929"/>
    <w:rsid w:val="69DFE654"/>
    <w:rsid w:val="6A0F3238"/>
    <w:rsid w:val="6A3A6924"/>
    <w:rsid w:val="6A59377C"/>
    <w:rsid w:val="6AAABD5A"/>
    <w:rsid w:val="6ABC1CC3"/>
    <w:rsid w:val="6B81ACB0"/>
    <w:rsid w:val="6C2C262A"/>
    <w:rsid w:val="6C6CB592"/>
    <w:rsid w:val="6C772F5A"/>
    <w:rsid w:val="6CA6B55B"/>
    <w:rsid w:val="6CC77961"/>
    <w:rsid w:val="6CD14378"/>
    <w:rsid w:val="6CE7BBFC"/>
    <w:rsid w:val="6D80DFB7"/>
    <w:rsid w:val="6DD212C6"/>
    <w:rsid w:val="6EF10253"/>
    <w:rsid w:val="6EFEDB3A"/>
    <w:rsid w:val="6F3C7AED"/>
    <w:rsid w:val="6F81D9D1"/>
    <w:rsid w:val="6FFB7343"/>
    <w:rsid w:val="7004A2E3"/>
    <w:rsid w:val="71467686"/>
    <w:rsid w:val="718090C1"/>
    <w:rsid w:val="71B14D3B"/>
    <w:rsid w:val="73071716"/>
    <w:rsid w:val="73C6D3EC"/>
    <w:rsid w:val="7538E04B"/>
    <w:rsid w:val="753E748D"/>
    <w:rsid w:val="759AB1C9"/>
    <w:rsid w:val="75B95410"/>
    <w:rsid w:val="75CAAC19"/>
    <w:rsid w:val="76316A9E"/>
    <w:rsid w:val="7645AF8A"/>
    <w:rsid w:val="7672A84D"/>
    <w:rsid w:val="76B0C48B"/>
    <w:rsid w:val="76B2626A"/>
    <w:rsid w:val="771B0707"/>
    <w:rsid w:val="773F06D6"/>
    <w:rsid w:val="7786E908"/>
    <w:rsid w:val="782F7325"/>
    <w:rsid w:val="786E85C2"/>
    <w:rsid w:val="78BDBA6A"/>
    <w:rsid w:val="78CD5D63"/>
    <w:rsid w:val="78F92B70"/>
    <w:rsid w:val="7973DB75"/>
    <w:rsid w:val="79829EE8"/>
    <w:rsid w:val="79A4A2D9"/>
    <w:rsid w:val="79AC9B5A"/>
    <w:rsid w:val="79B3F2C6"/>
    <w:rsid w:val="79E9DE8E"/>
    <w:rsid w:val="7A69C3E1"/>
    <w:rsid w:val="7A9F46BA"/>
    <w:rsid w:val="7AB2F79F"/>
    <w:rsid w:val="7AF530A2"/>
    <w:rsid w:val="7C14DB14"/>
    <w:rsid w:val="7C564CEF"/>
    <w:rsid w:val="7C8CB144"/>
    <w:rsid w:val="7C932C63"/>
    <w:rsid w:val="7D0DA5BD"/>
    <w:rsid w:val="7D120682"/>
    <w:rsid w:val="7D45F798"/>
    <w:rsid w:val="7DB55B2A"/>
    <w:rsid w:val="7E0795A1"/>
    <w:rsid w:val="7E39D6E8"/>
    <w:rsid w:val="7E8CFD75"/>
    <w:rsid w:val="7EB4E931"/>
    <w:rsid w:val="7EBA7981"/>
    <w:rsid w:val="7EFE4AB5"/>
    <w:rsid w:val="7F876C72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95967E4E-196F-49D8-97D3-5A1C1E03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20C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2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3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Medium">
    <w:charset w:val="00"/>
    <w:family w:val="auto"/>
    <w:pitch w:val="variable"/>
    <w:sig w:usb0="E00002FF" w:usb1="1200A1FF" w:usb2="00000001" w:usb3="00000000" w:csb0="0000019F" w:csb1="00000000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7B1E"/>
    <w:rsid w:val="0004048B"/>
    <w:rsid w:val="000466A9"/>
    <w:rsid w:val="00053A9F"/>
    <w:rsid w:val="00063C2A"/>
    <w:rsid w:val="00066AFB"/>
    <w:rsid w:val="0007578A"/>
    <w:rsid w:val="00077A40"/>
    <w:rsid w:val="000A6FB9"/>
    <w:rsid w:val="000C5DDA"/>
    <w:rsid w:val="00127E8A"/>
    <w:rsid w:val="00133AFA"/>
    <w:rsid w:val="001409F7"/>
    <w:rsid w:val="001415B1"/>
    <w:rsid w:val="00145132"/>
    <w:rsid w:val="001567EB"/>
    <w:rsid w:val="001700BA"/>
    <w:rsid w:val="00191A4E"/>
    <w:rsid w:val="001B2F33"/>
    <w:rsid w:val="001B5E6D"/>
    <w:rsid w:val="001E5E02"/>
    <w:rsid w:val="001E6D02"/>
    <w:rsid w:val="00256B8C"/>
    <w:rsid w:val="002624BC"/>
    <w:rsid w:val="0026557B"/>
    <w:rsid w:val="002770DE"/>
    <w:rsid w:val="00281A49"/>
    <w:rsid w:val="00282216"/>
    <w:rsid w:val="00292C39"/>
    <w:rsid w:val="00297CF7"/>
    <w:rsid w:val="002C02AA"/>
    <w:rsid w:val="002C5732"/>
    <w:rsid w:val="002D0EE9"/>
    <w:rsid w:val="002E20B2"/>
    <w:rsid w:val="002E6098"/>
    <w:rsid w:val="002E6446"/>
    <w:rsid w:val="002F6247"/>
    <w:rsid w:val="00303B3F"/>
    <w:rsid w:val="003061E3"/>
    <w:rsid w:val="00332897"/>
    <w:rsid w:val="0035755E"/>
    <w:rsid w:val="00361552"/>
    <w:rsid w:val="00362EDC"/>
    <w:rsid w:val="00377F85"/>
    <w:rsid w:val="00400D5D"/>
    <w:rsid w:val="0045171C"/>
    <w:rsid w:val="004633AD"/>
    <w:rsid w:val="00487E16"/>
    <w:rsid w:val="00490EEB"/>
    <w:rsid w:val="00495C02"/>
    <w:rsid w:val="004970A2"/>
    <w:rsid w:val="004B13DB"/>
    <w:rsid w:val="004B431C"/>
    <w:rsid w:val="004B704E"/>
    <w:rsid w:val="004C7134"/>
    <w:rsid w:val="004D5AAA"/>
    <w:rsid w:val="004D68A4"/>
    <w:rsid w:val="004E1558"/>
    <w:rsid w:val="004F40AE"/>
    <w:rsid w:val="0050302B"/>
    <w:rsid w:val="005050DF"/>
    <w:rsid w:val="00513749"/>
    <w:rsid w:val="00533D0A"/>
    <w:rsid w:val="005354F0"/>
    <w:rsid w:val="005451A3"/>
    <w:rsid w:val="0054642E"/>
    <w:rsid w:val="00570BE4"/>
    <w:rsid w:val="005850E6"/>
    <w:rsid w:val="00587E9E"/>
    <w:rsid w:val="00595058"/>
    <w:rsid w:val="0059697E"/>
    <w:rsid w:val="005A623E"/>
    <w:rsid w:val="005E09B8"/>
    <w:rsid w:val="005E414D"/>
    <w:rsid w:val="005F1912"/>
    <w:rsid w:val="005F60EB"/>
    <w:rsid w:val="00600EBC"/>
    <w:rsid w:val="0061545E"/>
    <w:rsid w:val="00622EBD"/>
    <w:rsid w:val="00626C54"/>
    <w:rsid w:val="00630B72"/>
    <w:rsid w:val="00631851"/>
    <w:rsid w:val="00655BA2"/>
    <w:rsid w:val="006572F0"/>
    <w:rsid w:val="00662424"/>
    <w:rsid w:val="00663F11"/>
    <w:rsid w:val="00677810"/>
    <w:rsid w:val="00694E41"/>
    <w:rsid w:val="006A0769"/>
    <w:rsid w:val="006A6D28"/>
    <w:rsid w:val="006C2A6B"/>
    <w:rsid w:val="006D3EDD"/>
    <w:rsid w:val="006E1D37"/>
    <w:rsid w:val="006E7032"/>
    <w:rsid w:val="00704C9A"/>
    <w:rsid w:val="00704F73"/>
    <w:rsid w:val="007171CC"/>
    <w:rsid w:val="00721A86"/>
    <w:rsid w:val="0072358F"/>
    <w:rsid w:val="00734F5D"/>
    <w:rsid w:val="0074573B"/>
    <w:rsid w:val="00793EBC"/>
    <w:rsid w:val="0079425A"/>
    <w:rsid w:val="007A3402"/>
    <w:rsid w:val="007B5BD3"/>
    <w:rsid w:val="007C5AEC"/>
    <w:rsid w:val="007E0EC8"/>
    <w:rsid w:val="007E658C"/>
    <w:rsid w:val="007F4964"/>
    <w:rsid w:val="008319DE"/>
    <w:rsid w:val="00833904"/>
    <w:rsid w:val="008571C4"/>
    <w:rsid w:val="0087137B"/>
    <w:rsid w:val="00893BBB"/>
    <w:rsid w:val="008A64AC"/>
    <w:rsid w:val="008B25A1"/>
    <w:rsid w:val="008B2D27"/>
    <w:rsid w:val="008B4CDD"/>
    <w:rsid w:val="008B4FEE"/>
    <w:rsid w:val="008C1427"/>
    <w:rsid w:val="008C3B82"/>
    <w:rsid w:val="008D7A64"/>
    <w:rsid w:val="008E3FD9"/>
    <w:rsid w:val="008F07E2"/>
    <w:rsid w:val="008F30A1"/>
    <w:rsid w:val="008F77CE"/>
    <w:rsid w:val="00927198"/>
    <w:rsid w:val="00936D92"/>
    <w:rsid w:val="00953345"/>
    <w:rsid w:val="009744FA"/>
    <w:rsid w:val="00982615"/>
    <w:rsid w:val="009C38A8"/>
    <w:rsid w:val="009C3ED1"/>
    <w:rsid w:val="009C4BDD"/>
    <w:rsid w:val="009E3395"/>
    <w:rsid w:val="009E4882"/>
    <w:rsid w:val="009F007C"/>
    <w:rsid w:val="00A05907"/>
    <w:rsid w:val="00A05E0D"/>
    <w:rsid w:val="00A2428D"/>
    <w:rsid w:val="00A3271E"/>
    <w:rsid w:val="00A61EA2"/>
    <w:rsid w:val="00A63647"/>
    <w:rsid w:val="00A63A90"/>
    <w:rsid w:val="00A71356"/>
    <w:rsid w:val="00A765A6"/>
    <w:rsid w:val="00A861AA"/>
    <w:rsid w:val="00A92BF0"/>
    <w:rsid w:val="00AA54EA"/>
    <w:rsid w:val="00AD583D"/>
    <w:rsid w:val="00AE16F9"/>
    <w:rsid w:val="00AF3A0E"/>
    <w:rsid w:val="00AF5096"/>
    <w:rsid w:val="00B04529"/>
    <w:rsid w:val="00B141BD"/>
    <w:rsid w:val="00B16677"/>
    <w:rsid w:val="00B177CE"/>
    <w:rsid w:val="00B25984"/>
    <w:rsid w:val="00B30618"/>
    <w:rsid w:val="00B33DF8"/>
    <w:rsid w:val="00B417E1"/>
    <w:rsid w:val="00B451E0"/>
    <w:rsid w:val="00B77A66"/>
    <w:rsid w:val="00B905BB"/>
    <w:rsid w:val="00BB1872"/>
    <w:rsid w:val="00BB31B8"/>
    <w:rsid w:val="00BF1B2C"/>
    <w:rsid w:val="00C1000A"/>
    <w:rsid w:val="00C15776"/>
    <w:rsid w:val="00C2029F"/>
    <w:rsid w:val="00C236F3"/>
    <w:rsid w:val="00C45873"/>
    <w:rsid w:val="00C52E6B"/>
    <w:rsid w:val="00C53169"/>
    <w:rsid w:val="00C54E27"/>
    <w:rsid w:val="00C5596C"/>
    <w:rsid w:val="00CC5EEB"/>
    <w:rsid w:val="00CD1020"/>
    <w:rsid w:val="00CE7C05"/>
    <w:rsid w:val="00CF3B47"/>
    <w:rsid w:val="00D137AF"/>
    <w:rsid w:val="00D300B7"/>
    <w:rsid w:val="00D4497A"/>
    <w:rsid w:val="00D51F65"/>
    <w:rsid w:val="00D5206B"/>
    <w:rsid w:val="00D545B4"/>
    <w:rsid w:val="00D60388"/>
    <w:rsid w:val="00D63C3A"/>
    <w:rsid w:val="00D70139"/>
    <w:rsid w:val="00DB0A0C"/>
    <w:rsid w:val="00DB1E6C"/>
    <w:rsid w:val="00DB536F"/>
    <w:rsid w:val="00DB6D18"/>
    <w:rsid w:val="00DC405D"/>
    <w:rsid w:val="00DC4955"/>
    <w:rsid w:val="00DD190C"/>
    <w:rsid w:val="00DD4343"/>
    <w:rsid w:val="00DE09C9"/>
    <w:rsid w:val="00DE0B3C"/>
    <w:rsid w:val="00DE1409"/>
    <w:rsid w:val="00E122F3"/>
    <w:rsid w:val="00E204CB"/>
    <w:rsid w:val="00E27F9A"/>
    <w:rsid w:val="00E328D0"/>
    <w:rsid w:val="00E37934"/>
    <w:rsid w:val="00E42628"/>
    <w:rsid w:val="00E45F45"/>
    <w:rsid w:val="00E522F6"/>
    <w:rsid w:val="00E627A7"/>
    <w:rsid w:val="00E80901"/>
    <w:rsid w:val="00EA6A9C"/>
    <w:rsid w:val="00EC367F"/>
    <w:rsid w:val="00EC7F4D"/>
    <w:rsid w:val="00ED45F5"/>
    <w:rsid w:val="00EE0898"/>
    <w:rsid w:val="00EF5E49"/>
    <w:rsid w:val="00EF6240"/>
    <w:rsid w:val="00F02647"/>
    <w:rsid w:val="00F132A6"/>
    <w:rsid w:val="00F25426"/>
    <w:rsid w:val="00F27C2C"/>
    <w:rsid w:val="00F31C1D"/>
    <w:rsid w:val="00F61BF8"/>
    <w:rsid w:val="00F85139"/>
    <w:rsid w:val="00F930F0"/>
    <w:rsid w:val="00F9625B"/>
    <w:rsid w:val="00FA6D24"/>
    <w:rsid w:val="00FB2CC5"/>
    <w:rsid w:val="00FD61D4"/>
    <w:rsid w:val="00FE5DEA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Props1.xml><?xml version="1.0" encoding="utf-8"?>
<ds:datastoreItem xmlns:ds="http://schemas.openxmlformats.org/officeDocument/2006/customXml" ds:itemID="{422B7EE8-A22B-45CF-8A58-A4FF2E6D9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545</TotalTime>
  <Pages>12</Pages>
  <Words>1593</Words>
  <Characters>8682</Characters>
  <Application>Microsoft Office Word</Application>
  <DocSecurity>0</DocSecurity>
  <Lines>868</Lines>
  <Paragraphs>540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Factory Acceptance Test</vt:lpstr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</dc:title>
  <dc:subject/>
  <dc:creator>Wonchul Yoo</dc:creator>
  <cp:keywords/>
  <dc:description/>
  <cp:lastModifiedBy>Seunghyun Woo(우승현)</cp:lastModifiedBy>
  <cp:revision>38</cp:revision>
  <cp:lastPrinted>2026-03-09T02:22:00Z</cp:lastPrinted>
  <dcterms:created xsi:type="dcterms:W3CDTF">2025-10-28T07:38:00Z</dcterms:created>
  <dcterms:modified xsi:type="dcterms:W3CDTF">2026-04-16T09:02:00Z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</Properties>
</file>