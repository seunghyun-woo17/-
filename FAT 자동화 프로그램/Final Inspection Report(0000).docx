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4DB0" w14:textId="77777777" w:rsidR="00A00803" w:rsidRPr="00A00803" w:rsidRDefault="00A00803" w:rsidP="00A00803">
      <w:pPr>
        <w:rPr>
          <w:rFonts w:ascii="Times New Roman" w:hAnsi="Times New Roman" w:cs="Times New Roman"/>
          <w:color w:val="659ADD" w:themeColor="accent1"/>
          <w:sz w:val="36"/>
          <w:szCs w:val="40"/>
        </w:rPr>
      </w:pPr>
      <w:r w:rsidRPr="00A00803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Final Inspection Report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A00803" w:rsidRPr="00A00803" w14:paraId="19304F13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476B3EC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53B94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rFonts w:ascii="Times New Roman" w:hAnsi="Times New Roman" w:cs="Times New Roman"/>
              </w:rPr>
              <w:t>HiNAS</w:t>
            </w:r>
            <w:proofErr w:type="spellEnd"/>
            <w:r w:rsidRPr="00A00803">
              <w:rPr>
                <w:rFonts w:ascii="Times New Roman" w:hAnsi="Times New Roman" w:cs="Times New Roman"/>
              </w:rPr>
              <w:t xml:space="preserve"> 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EF784A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8A7D20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{{SERIAL_NUMBER}}</w:t>
            </w:r>
          </w:p>
        </w:tc>
      </w:tr>
      <w:tr w:rsidR="00A00803" w:rsidRPr="00A00803" w14:paraId="076AA800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D565627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4341699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{{YARD}}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7D53ABF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DF83DE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{{HULL_NO}}</w:t>
            </w:r>
          </w:p>
        </w:tc>
      </w:tr>
      <w:tr w:rsidR="00A00803" w:rsidRPr="00A00803" w14:paraId="5DB68F39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21BBB18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95BA3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{{CLASS</w:t>
            </w:r>
            <w:r w:rsidRPr="00A00803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6314CE3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378A0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{{DATE}}</w:t>
            </w:r>
          </w:p>
        </w:tc>
      </w:tr>
      <w:tr w:rsidR="00A00803" w:rsidRPr="00A00803" w14:paraId="50A61404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3FA15A6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15A29E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{{INSPECTOR}}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50C5DA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671390A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0E5AC010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p w14:paraId="4A86DAC9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425448D2" wp14:editId="367A84D8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EF2CD" w14:textId="77777777" w:rsidR="00A00803" w:rsidRPr="00061836" w:rsidRDefault="00A00803" w:rsidP="00A0080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57B55ECA" w14:textId="77777777" w:rsidR="00A00803" w:rsidRPr="003214FD" w:rsidRDefault="00A00803" w:rsidP="00A0080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This document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Restricted to use only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employees or other persons authorized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Since it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without the prior written approval of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448D2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8FEF2CD" w14:textId="77777777" w:rsidR="00A00803" w:rsidRPr="00061836" w:rsidRDefault="00A00803" w:rsidP="00A0080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57B55ECA" w14:textId="77777777" w:rsidR="00A00803" w:rsidRPr="003214FD" w:rsidRDefault="00A00803" w:rsidP="00A0080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 xml:space="preserve">This document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Restricted to use only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employees or other persons authorized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Since it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without the prior written approval of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>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A00803">
        <w:rPr>
          <w:rFonts w:ascii="Times New Roman" w:hAnsi="Times New Roman" w:cs="Times New Roman"/>
        </w:rPr>
        <w:br w:type="page"/>
      </w:r>
    </w:p>
    <w:p w14:paraId="32843AF8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15D70FCB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General</w:t>
      </w:r>
    </w:p>
    <w:p w14:paraId="76858E19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is an inspection report for the product verification of</w:t>
      </w:r>
      <w:r w:rsidRPr="00A00803">
        <w:rPr>
          <w:rFonts w:ascii="Times New Roman" w:hAnsi="Times New Roman" w:cs="Times New Roman" w:hint="eastAsia"/>
        </w:rPr>
        <w:t xml:space="preserve"> </w:t>
      </w:r>
      <w:proofErr w:type="spellStart"/>
      <w:r w:rsidRPr="00A00803">
        <w:rPr>
          <w:rFonts w:ascii="Times New Roman" w:hAnsi="Times New Roman" w:cs="Times New Roman"/>
        </w:rPr>
        <w:t>HiNAS</w:t>
      </w:r>
      <w:proofErr w:type="spellEnd"/>
      <w:r w:rsidRPr="00A00803">
        <w:rPr>
          <w:rFonts w:ascii="Times New Roman" w:hAnsi="Times New Roman" w:cs="Times New Roman"/>
        </w:rPr>
        <w:t xml:space="preserve"> Control</w:t>
      </w:r>
      <w:r w:rsidRPr="00A00803">
        <w:rPr>
          <w:rFonts w:ascii="Times New Roman" w:hAnsi="Times New Roman" w:cs="Times New Roman" w:hint="eastAsia"/>
        </w:rPr>
        <w:t xml:space="preserve"> Standard</w:t>
      </w:r>
      <w:r w:rsidRPr="00A00803">
        <w:rPr>
          <w:rFonts w:ascii="Times New Roman" w:hAnsi="Times New Roman" w:cs="Times New Roman"/>
        </w:rPr>
        <w:t>.</w:t>
      </w:r>
    </w:p>
    <w:p w14:paraId="7CA94D7D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</w:p>
    <w:p w14:paraId="060EB0B8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Purpose</w:t>
      </w:r>
    </w:p>
    <w:p w14:paraId="7C9E4381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verifies whether the product has been manufactured in accordance with the type specified in the EC-Type Examination Certificate</w:t>
      </w:r>
    </w:p>
    <w:p w14:paraId="5E90A2B3" w14:textId="77777777" w:rsidR="00A00803" w:rsidRPr="00A00803" w:rsidRDefault="00A00803" w:rsidP="00A00803">
      <w:pPr>
        <w:ind w:left="425"/>
        <w:contextualSpacing/>
        <w:rPr>
          <w:rFonts w:ascii="Times New Roman" w:hAnsi="Times New Roman" w:cs="Times New Roman"/>
          <w:b/>
          <w:bCs/>
        </w:rPr>
      </w:pPr>
    </w:p>
    <w:p w14:paraId="6DBE8A29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Final Inspection</w:t>
      </w:r>
    </w:p>
    <w:p w14:paraId="41C73EA1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 xml:space="preserve">Inspection List of </w:t>
      </w:r>
      <w:proofErr w:type="spellStart"/>
      <w:r w:rsidRPr="00A00803">
        <w:rPr>
          <w:rFonts w:ascii="Times New Roman" w:hAnsi="Times New Roman" w:cs="Times New Roman" w:hint="eastAsia"/>
          <w:b/>
          <w:bCs/>
        </w:rPr>
        <w:t>HiNAS</w:t>
      </w:r>
      <w:proofErr w:type="spellEnd"/>
      <w:r w:rsidRPr="00A00803">
        <w:rPr>
          <w:rFonts w:ascii="Times New Roman" w:hAnsi="Times New Roman" w:cs="Times New Roman" w:hint="eastAsia"/>
          <w:b/>
          <w:bCs/>
        </w:rPr>
        <w:t xml:space="preserve"> Control Standard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2551"/>
        <w:gridCol w:w="2707"/>
        <w:gridCol w:w="1134"/>
        <w:gridCol w:w="1984"/>
      </w:tblGrid>
      <w:tr w:rsidR="00A00803" w:rsidRPr="00A00803" w14:paraId="08F747D0" w14:textId="77777777" w:rsidTr="00A93213">
        <w:trPr>
          <w:trHeight w:val="451"/>
          <w:jc w:val="center"/>
        </w:trPr>
        <w:tc>
          <w:tcPr>
            <w:tcW w:w="691" w:type="dxa"/>
            <w:shd w:val="clear" w:color="auto" w:fill="D9D9D6" w:themeFill="background1"/>
            <w:vAlign w:val="center"/>
          </w:tcPr>
          <w:p w14:paraId="13BA8A8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Cs w:val="20"/>
              </w:rPr>
              <w:t>No.</w:t>
            </w:r>
          </w:p>
        </w:tc>
        <w:tc>
          <w:tcPr>
            <w:tcW w:w="2551" w:type="dxa"/>
            <w:shd w:val="clear" w:color="auto" w:fill="D9D9D6" w:themeFill="background1"/>
            <w:vAlign w:val="center"/>
          </w:tcPr>
          <w:p w14:paraId="7660D6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Type</w:t>
            </w:r>
          </w:p>
        </w:tc>
        <w:tc>
          <w:tcPr>
            <w:tcW w:w="2707" w:type="dxa"/>
            <w:shd w:val="clear" w:color="auto" w:fill="D9D9D6" w:themeFill="background1"/>
            <w:vAlign w:val="center"/>
          </w:tcPr>
          <w:p w14:paraId="7C1593F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Model</w:t>
            </w:r>
          </w:p>
        </w:tc>
        <w:tc>
          <w:tcPr>
            <w:tcW w:w="1134" w:type="dxa"/>
            <w:shd w:val="clear" w:color="auto" w:fill="D9D9D6" w:themeFill="background1"/>
            <w:vAlign w:val="center"/>
          </w:tcPr>
          <w:p w14:paraId="62D9F8E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Quantity</w:t>
            </w:r>
          </w:p>
        </w:tc>
        <w:tc>
          <w:tcPr>
            <w:tcW w:w="1984" w:type="dxa"/>
            <w:shd w:val="clear" w:color="auto" w:fill="D9D9D6" w:themeFill="background1"/>
            <w:vAlign w:val="center"/>
          </w:tcPr>
          <w:p w14:paraId="5F2E29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S/N</w:t>
            </w:r>
          </w:p>
        </w:tc>
      </w:tr>
      <w:tr w:rsidR="00A00803" w:rsidRPr="00A00803" w14:paraId="0C5EAD9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118A9F8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2551" w:type="dxa"/>
            <w:vAlign w:val="center"/>
          </w:tcPr>
          <w:p w14:paraId="0E17A5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Server</w:t>
            </w:r>
          </w:p>
        </w:tc>
        <w:tc>
          <w:tcPr>
            <w:tcW w:w="2707" w:type="dxa"/>
            <w:vAlign w:val="center"/>
          </w:tcPr>
          <w:p w14:paraId="3C3188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 Tower</w:t>
            </w:r>
          </w:p>
          <w:p w14:paraId="533C81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with damping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-TH</w:t>
            </w:r>
          </w:p>
        </w:tc>
        <w:tc>
          <w:tcPr>
            <w:tcW w:w="1134" w:type="dxa"/>
            <w:vAlign w:val="center"/>
          </w:tcPr>
          <w:p w14:paraId="533D5F3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{{QTY_01}}</w:t>
            </w:r>
          </w:p>
        </w:tc>
        <w:tc>
          <w:tcPr>
            <w:tcW w:w="1984" w:type="dxa"/>
            <w:vAlign w:val="center"/>
          </w:tcPr>
          <w:p w14:paraId="747A215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{{SN_01}}</w:t>
            </w:r>
          </w:p>
        </w:tc>
      </w:tr>
      <w:tr w:rsidR="00A00803" w:rsidRPr="00A00803" w14:paraId="353346F3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736A5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551" w:type="dxa"/>
            <w:vAlign w:val="center"/>
          </w:tcPr>
          <w:p w14:paraId="766758E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Client</w:t>
            </w:r>
          </w:p>
        </w:tc>
        <w:tc>
          <w:tcPr>
            <w:tcW w:w="2707" w:type="dxa"/>
            <w:vAlign w:val="center"/>
          </w:tcPr>
          <w:p w14:paraId="75C9E2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 Tower </w:t>
            </w:r>
            <w:r w:rsidRPr="00A00803">
              <w:rPr>
                <w:spacing w:val="-2"/>
                <w:sz w:val="16"/>
                <w:szCs w:val="24"/>
              </w:rPr>
              <w:br/>
              <w:t>with damping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</w:p>
        </w:tc>
        <w:tc>
          <w:tcPr>
            <w:tcW w:w="1134" w:type="dxa"/>
            <w:vAlign w:val="center"/>
          </w:tcPr>
          <w:p w14:paraId="5D122A5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1CEFC3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3916360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B35B67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2551" w:type="dxa"/>
            <w:vAlign w:val="center"/>
          </w:tcPr>
          <w:p w14:paraId="26A5B3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2707" w:type="dxa"/>
            <w:vAlign w:val="center"/>
          </w:tcPr>
          <w:p w14:paraId="3DD38A1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TIMX-W320(32”)</w:t>
            </w:r>
          </w:p>
          <w:p w14:paraId="776551F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TIMX-UW584(58.4”)</w:t>
            </w:r>
          </w:p>
        </w:tc>
        <w:tc>
          <w:tcPr>
            <w:tcW w:w="1134" w:type="dxa"/>
            <w:vAlign w:val="center"/>
          </w:tcPr>
          <w:p w14:paraId="0505969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426F0B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341860C9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422A3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5FDF7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2707" w:type="dxa"/>
            <w:vAlign w:val="center"/>
          </w:tcPr>
          <w:p w14:paraId="1B4F48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1134" w:type="dxa"/>
            <w:vAlign w:val="center"/>
          </w:tcPr>
          <w:p w14:paraId="4B94406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117798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0358E685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645C5D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2551" w:type="dxa"/>
            <w:vAlign w:val="center"/>
          </w:tcPr>
          <w:p w14:paraId="5DC322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07" w:type="dxa"/>
            <w:vAlign w:val="center"/>
          </w:tcPr>
          <w:p w14:paraId="220D2D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1134" w:type="dxa"/>
            <w:vAlign w:val="center"/>
          </w:tcPr>
          <w:p w14:paraId="6E92C4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0F852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215450B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4902E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2551" w:type="dxa"/>
            <w:vAlign w:val="center"/>
          </w:tcPr>
          <w:p w14:paraId="2A4FB2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2707" w:type="dxa"/>
            <w:vAlign w:val="center"/>
          </w:tcPr>
          <w:p w14:paraId="4E8E165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1134" w:type="dxa"/>
            <w:vAlign w:val="center"/>
          </w:tcPr>
          <w:p w14:paraId="3BFBCEB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463604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119553D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3AA9602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2551" w:type="dxa"/>
            <w:vAlign w:val="center"/>
          </w:tcPr>
          <w:p w14:paraId="0ED9E8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2707" w:type="dxa"/>
            <w:vAlign w:val="center"/>
          </w:tcPr>
          <w:p w14:paraId="58BA0CE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1134" w:type="dxa"/>
            <w:vAlign w:val="center"/>
          </w:tcPr>
          <w:p w14:paraId="748F05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2DDCFAF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2286203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8BD2A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2551" w:type="dxa"/>
            <w:vAlign w:val="center"/>
          </w:tcPr>
          <w:p w14:paraId="7C09E0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2707" w:type="dxa"/>
            <w:vAlign w:val="center"/>
          </w:tcPr>
          <w:p w14:paraId="220375E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1134" w:type="dxa"/>
            <w:vAlign w:val="center"/>
          </w:tcPr>
          <w:p w14:paraId="79CF7BB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27CA9A1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75057D5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E8F09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2551" w:type="dxa"/>
            <w:vAlign w:val="center"/>
          </w:tcPr>
          <w:p w14:paraId="206ED7D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2707" w:type="dxa"/>
            <w:vAlign w:val="center"/>
          </w:tcPr>
          <w:p w14:paraId="575C31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  <w:tc>
          <w:tcPr>
            <w:tcW w:w="1134" w:type="dxa"/>
            <w:vAlign w:val="center"/>
          </w:tcPr>
          <w:p w14:paraId="06E2AF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4183B6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09D5780C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6EA6844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2551" w:type="dxa"/>
            <w:vAlign w:val="center"/>
          </w:tcPr>
          <w:p w14:paraId="052D02B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2707" w:type="dxa"/>
            <w:vAlign w:val="center"/>
          </w:tcPr>
          <w:p w14:paraId="2ACEE5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  <w:tc>
          <w:tcPr>
            <w:tcW w:w="1134" w:type="dxa"/>
            <w:vAlign w:val="center"/>
          </w:tcPr>
          <w:p w14:paraId="5E3410C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0E73C190" w14:textId="206091FF" w:rsidR="00A00803" w:rsidRPr="00A00803" w:rsidRDefault="00A00803" w:rsidP="00A00803">
            <w:pPr>
              <w:jc w:val="center"/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  <w:r w:rsidRPr="00A00803">
              <w:rPr>
                <w:spacing w:val="-2"/>
                <w:sz w:val="16"/>
                <w:szCs w:val="24"/>
              </w:rPr>
              <w:t>}</w:t>
            </w:r>
            <w:r w:rsidR="00F6591B">
              <w:rPr>
                <w:rFonts w:hint="eastAsia"/>
                <w:spacing w:val="-2"/>
                <w:sz w:val="16"/>
                <w:szCs w:val="24"/>
              </w:rPr>
              <w:t>}</w:t>
            </w:r>
          </w:p>
        </w:tc>
      </w:tr>
      <w:tr w:rsidR="00A00803" w:rsidRPr="00A00803" w14:paraId="1F94B16B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5D6B29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2551" w:type="dxa"/>
            <w:vAlign w:val="center"/>
          </w:tcPr>
          <w:p w14:paraId="73301F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Camera unit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EO cameras and IR cameras</w:t>
            </w:r>
          </w:p>
        </w:tc>
        <w:tc>
          <w:tcPr>
            <w:tcW w:w="2707" w:type="dxa"/>
            <w:vMerge w:val="restart"/>
            <w:vAlign w:val="center"/>
          </w:tcPr>
          <w:p w14:paraId="183087A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1134" w:type="dxa"/>
            <w:vAlign w:val="center"/>
          </w:tcPr>
          <w:p w14:paraId="18D1138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11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27E6A6D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Camera unit :</w:t>
            </w:r>
          </w:p>
          <w:p w14:paraId="569B51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11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21B97EBA" w14:textId="77777777" w:rsidTr="00A93213">
        <w:trPr>
          <w:trHeight w:val="1692"/>
          <w:jc w:val="center"/>
        </w:trPr>
        <w:tc>
          <w:tcPr>
            <w:tcW w:w="691" w:type="dxa"/>
            <w:vAlign w:val="center"/>
          </w:tcPr>
          <w:p w14:paraId="266720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2551" w:type="dxa"/>
            <w:vAlign w:val="center"/>
          </w:tcPr>
          <w:p w14:paraId="5D6504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Single Board Computer</w:t>
            </w:r>
          </w:p>
        </w:tc>
        <w:tc>
          <w:tcPr>
            <w:tcW w:w="2707" w:type="dxa"/>
            <w:vMerge/>
            <w:vAlign w:val="center"/>
          </w:tcPr>
          <w:p w14:paraId="07667A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1735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984" w:type="dxa"/>
            <w:vAlign w:val="center"/>
          </w:tcPr>
          <w:p w14:paraId="401DE9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568909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  <w:r w:rsidRPr="00A00803">
              <w:rPr>
                <w:spacing w:val="-2"/>
                <w:sz w:val="16"/>
                <w:szCs w:val="24"/>
              </w:rPr>
              <w:br/>
              <w:t>Single board computer: 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13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  <w:p w14:paraId="622BFDE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4CB84E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14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  <w:p w14:paraId="55B2E33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4AC2796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15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</w:tbl>
    <w:p w14:paraId="7119470F" w14:textId="70D11FBE" w:rsidR="00A00803" w:rsidRPr="000171FD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br w:type="page"/>
      </w:r>
    </w:p>
    <w:p w14:paraId="71C7F61E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Inspection</w:t>
      </w:r>
    </w:p>
    <w:p w14:paraId="1F39DD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Server</w:t>
      </w:r>
    </w:p>
    <w:tbl>
      <w:tblPr>
        <w:tblStyle w:val="ac"/>
        <w:tblW w:w="981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720"/>
        <w:gridCol w:w="682"/>
        <w:gridCol w:w="1661"/>
        <w:gridCol w:w="1629"/>
        <w:gridCol w:w="567"/>
        <w:gridCol w:w="567"/>
        <w:gridCol w:w="7"/>
      </w:tblGrid>
      <w:tr w:rsidR="00A00803" w:rsidRPr="00A00803" w14:paraId="00983283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00BE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gridSpan w:val="2"/>
            <w:vAlign w:val="center"/>
          </w:tcPr>
          <w:p w14:paraId="59A85B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erver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ABA690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770" w:type="dxa"/>
            <w:gridSpan w:val="4"/>
            <w:vAlign w:val="center"/>
          </w:tcPr>
          <w:p w14:paraId="4C5C00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</w:tr>
      <w:tr w:rsidR="00A00803" w:rsidRPr="00A00803" w14:paraId="09A13850" w14:textId="77777777" w:rsidTr="00A93213"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9D684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gridSpan w:val="2"/>
            <w:vAlign w:val="center"/>
          </w:tcPr>
          <w:p w14:paraId="659BD7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6B774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770" w:type="dxa"/>
            <w:gridSpan w:val="4"/>
            <w:vAlign w:val="center"/>
          </w:tcPr>
          <w:p w14:paraId="66EF692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{{SN_01}}</w:t>
            </w:r>
          </w:p>
        </w:tc>
      </w:tr>
      <w:tr w:rsidR="00A00803" w:rsidRPr="00A00803" w14:paraId="4969ADD5" w14:textId="77777777" w:rsidTr="00A93213">
        <w:trPr>
          <w:gridAfter w:val="1"/>
          <w:wAfter w:w="7" w:type="dxa"/>
        </w:trPr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8FA0B5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80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B90C3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972" w:type="dxa"/>
            <w:gridSpan w:val="3"/>
            <w:vMerge w:val="restart"/>
            <w:shd w:val="clear" w:color="auto" w:fill="C4C4C0" w:themeFill="background1" w:themeFillShade="E6"/>
            <w:vAlign w:val="center"/>
          </w:tcPr>
          <w:p w14:paraId="7B96712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580CD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82810DE" w14:textId="77777777" w:rsidTr="00A93213">
        <w:trPr>
          <w:gridAfter w:val="1"/>
          <w:wAfter w:w="7" w:type="dxa"/>
        </w:trPr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3E93F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00" w:type="dxa"/>
            <w:gridSpan w:val="2"/>
            <w:vMerge/>
            <w:shd w:val="clear" w:color="auto" w:fill="C4C4C0" w:themeFill="background1" w:themeFillShade="E6"/>
            <w:vAlign w:val="center"/>
          </w:tcPr>
          <w:p w14:paraId="59BECD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2" w:type="dxa"/>
            <w:gridSpan w:val="3"/>
            <w:vMerge/>
            <w:shd w:val="clear" w:color="auto" w:fill="C4C4C0" w:themeFill="background1" w:themeFillShade="E6"/>
            <w:vAlign w:val="center"/>
          </w:tcPr>
          <w:p w14:paraId="07E773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55606C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04F2A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C0B2364" w14:textId="77777777" w:rsidTr="00A93213">
        <w:trPr>
          <w:gridAfter w:val="1"/>
          <w:wAfter w:w="7" w:type="dxa"/>
          <w:trHeight w:val="774"/>
        </w:trPr>
        <w:tc>
          <w:tcPr>
            <w:tcW w:w="905" w:type="dxa"/>
            <w:vAlign w:val="center"/>
          </w:tcPr>
          <w:p w14:paraId="141BFD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287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5BC14B7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A15D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  <w:p w14:paraId="63A39BC3" w14:textId="33CD96AA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{{SN_01}}</w:t>
            </w:r>
          </w:p>
          <w:p w14:paraId="169B6175" w14:textId="7119C5FB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1F682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F076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BCC7A44" w14:textId="77777777" w:rsidTr="00A93213">
        <w:trPr>
          <w:gridAfter w:val="1"/>
          <w:wAfter w:w="7" w:type="dxa"/>
          <w:trHeight w:val="784"/>
        </w:trPr>
        <w:tc>
          <w:tcPr>
            <w:tcW w:w="905" w:type="dxa"/>
            <w:vMerge w:val="restart"/>
            <w:vAlign w:val="center"/>
          </w:tcPr>
          <w:p w14:paraId="625989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62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1684B1C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972" w:type="dxa"/>
            <w:gridSpan w:val="3"/>
            <w:tcBorders>
              <w:top w:val="nil"/>
              <w:left w:val="single" w:sz="4" w:space="0" w:color="auto"/>
            </w:tcBorders>
            <w:vAlign w:val="center"/>
          </w:tcPr>
          <w:p w14:paraId="7BA4DB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E9551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162F1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BC96905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3E7B27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0DD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1B490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719828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B250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5B3AEC7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78CED4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BF54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7BFD1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4CB9F5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AD19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577CD2D2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5944CA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8CC3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7896E8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4F86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5E399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327C64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6AB0B6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C19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4DC0D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EC986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A08C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A6A0A5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27ED4E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A3B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174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53FA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769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11AA57B" w14:textId="77777777" w:rsidR="00A00803" w:rsidRPr="00A00803" w:rsidRDefault="00A00803" w:rsidP="00A00803">
      <w:r w:rsidRPr="00A00803">
        <w:br w:type="page"/>
      </w:r>
    </w:p>
    <w:p w14:paraId="564B5AA4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Client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EE222B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3E1223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EE978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Client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DCA84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D57083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</w:tr>
      <w:tr w:rsidR="00A00803" w:rsidRPr="00A00803" w14:paraId="4952A17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45A4A9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76ECCF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5DDC4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7C2055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6949083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208E5B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A6159A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3B909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CB5108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A605AD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CC8CF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F4853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4AD58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92403D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25B4F6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D53A19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D89F6F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474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186BF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6A79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  <w:p w14:paraId="24C08F8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{{SN_02}}</w:t>
            </w:r>
          </w:p>
          <w:p w14:paraId="0A500F55" w14:textId="04CD204E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C68F410" w14:textId="4C5CF606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167EE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B447BF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506FA57" w14:textId="77777777" w:rsidTr="00A93213">
        <w:trPr>
          <w:trHeight w:val="784"/>
        </w:trPr>
        <w:tc>
          <w:tcPr>
            <w:tcW w:w="905" w:type="dxa"/>
            <w:vMerge w:val="restart"/>
            <w:vAlign w:val="center"/>
          </w:tcPr>
          <w:p w14:paraId="0C6B24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8C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42B4E5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nil"/>
              <w:left w:val="single" w:sz="4" w:space="0" w:color="auto"/>
            </w:tcBorders>
            <w:vAlign w:val="center"/>
          </w:tcPr>
          <w:p w14:paraId="2C685E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3AFE55F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A352C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2D60390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27BED691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2E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5629E0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FA6BA5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4778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1B3D052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753678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88DE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142997B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AAD05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ABB623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44238AE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A4B8279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4D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44923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795790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C50D6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20233DA6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3B854400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9736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334B92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5445A0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3E39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8B66A15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0300D0CA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93CC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70DE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21CE8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A15FD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9105B7A" w14:textId="77777777" w:rsidR="00A00803" w:rsidRPr="00A00803" w:rsidRDefault="00A00803" w:rsidP="00A00803"/>
    <w:p w14:paraId="63924BD5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Monitor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0F7FAC7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E74158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66AAC2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55AC1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5C44F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TIMX-W320</w:t>
            </w:r>
          </w:p>
          <w:p w14:paraId="5727088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 TIMX-UW584</w:t>
            </w:r>
          </w:p>
        </w:tc>
      </w:tr>
      <w:tr w:rsidR="00A00803" w:rsidRPr="00A00803" w14:paraId="5B2C640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0072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1E4D1A2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EF0C7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612D2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3CECE6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106043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EDC50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13AED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F286D1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82DA75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759D8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7CC64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5E7384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B9B21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EF2E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5A48B24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A791C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A1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3C8E6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TIMX-W320, TIMX-UW584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2D70C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TIMX-W320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, </w:t>
            </w:r>
            <w:r w:rsidRPr="00A00803">
              <w:rPr>
                <w:spacing w:val="-2"/>
                <w:sz w:val="16"/>
                <w:szCs w:val="24"/>
              </w:rPr>
              <w:t>TIMX-UW584</w:t>
            </w:r>
          </w:p>
          <w:p w14:paraId="634CAB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0F5B6D1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{{SN_03}}</w:t>
            </w:r>
          </w:p>
          <w:p w14:paraId="417407C8" w14:textId="25572C08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B5B5EFF" w14:textId="1C40FF4F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B5820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ED8FE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7A8FC4" w14:textId="77777777" w:rsidR="00A00803" w:rsidRPr="00A00803" w:rsidRDefault="00A00803" w:rsidP="00A00803"/>
    <w:p w14:paraId="3CEA01B5" w14:textId="77777777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br w:type="page"/>
      </w:r>
    </w:p>
    <w:p w14:paraId="78505CBC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lastRenderedPageBreak/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365450C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E028C4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2CCAD4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1F5D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2B47250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RKTE85B2448-W-MC1</w:t>
            </w:r>
          </w:p>
        </w:tc>
      </w:tr>
      <w:tr w:rsidR="00A00803" w:rsidRPr="00A00803" w14:paraId="4D8E4E5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F16C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818634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AA63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66D637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52DEEB8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760EF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CDA41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C0D31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12BA8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52F89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4CFEBA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3557C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18983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38D0F3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58E62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BB1BE73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04186B9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31F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EB99E1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Model: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F3241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  <w:p w14:paraId="1A56F9D0" w14:textId="78274B23" w:rsidR="00A00803" w:rsidRPr="00A00803" w:rsidRDefault="00A00803" w:rsidP="00A00803">
            <w:pPr>
              <w:jc w:val="left"/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br/>
              <w:t>{{SN_04}}</w:t>
            </w:r>
          </w:p>
        </w:tc>
        <w:tc>
          <w:tcPr>
            <w:tcW w:w="567" w:type="dxa"/>
            <w:vAlign w:val="center"/>
          </w:tcPr>
          <w:p w14:paraId="15BA64A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AB4F8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CE43CCF" w14:textId="77777777" w:rsidR="00A00803" w:rsidRPr="00A00803" w:rsidRDefault="00A00803" w:rsidP="00A00803"/>
    <w:p w14:paraId="0AFDB4EF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Serial to Ethernet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267"/>
        <w:gridCol w:w="2796"/>
        <w:gridCol w:w="1457"/>
        <w:gridCol w:w="567"/>
        <w:gridCol w:w="567"/>
      </w:tblGrid>
      <w:tr w:rsidR="00A00803" w:rsidRPr="00A00803" w14:paraId="79F5FC4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212DF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267" w:type="dxa"/>
            <w:vAlign w:val="center"/>
          </w:tcPr>
          <w:p w14:paraId="690DB32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4D9F277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6DB954C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</w:tr>
      <w:tr w:rsidR="00A00803" w:rsidRPr="00A00803" w14:paraId="2E8232B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CDC3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2267" w:type="dxa"/>
            <w:vAlign w:val="center"/>
          </w:tcPr>
          <w:p w14:paraId="56B4152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559D39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BBEB714" w14:textId="77777777" w:rsidR="00A00803" w:rsidRPr="00A00803" w:rsidRDefault="00A00803" w:rsidP="00A00803">
            <w:pPr>
              <w:jc w:val="center"/>
              <w:rPr>
                <w:rFonts w:ascii="Inter" w:eastAsia="맑은 고딕" w:hAnsi="Inter" w:cs="Times New Roman"/>
                <w:spacing w:val="-2"/>
                <w:sz w:val="16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04F915BB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3DF5B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347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AB909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4253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7BB3DB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53A9F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0568AA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2C369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47" w:type="dxa"/>
            <w:gridSpan w:val="2"/>
            <w:vMerge/>
            <w:shd w:val="clear" w:color="auto" w:fill="C4C4C0" w:themeFill="background1" w:themeFillShade="E6"/>
            <w:vAlign w:val="center"/>
          </w:tcPr>
          <w:p w14:paraId="7DC624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3" w:type="dxa"/>
            <w:gridSpan w:val="2"/>
            <w:vMerge/>
            <w:shd w:val="clear" w:color="auto" w:fill="C4C4C0" w:themeFill="background1" w:themeFillShade="E6"/>
            <w:vAlign w:val="center"/>
          </w:tcPr>
          <w:p w14:paraId="358317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12C31E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7833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2EDA642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311A8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928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7C9AF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5FCC1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  <w:p w14:paraId="2924BC5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SER. NO. :</w:t>
            </w:r>
          </w:p>
          <w:p w14:paraId="4E7564F3" w14:textId="3CC507E1" w:rsidR="00A00803" w:rsidRPr="00F6591B" w:rsidRDefault="00A00803" w:rsidP="00F6591B">
            <w:pPr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{{SN_05}}</w:t>
            </w:r>
          </w:p>
        </w:tc>
        <w:tc>
          <w:tcPr>
            <w:tcW w:w="567" w:type="dxa"/>
            <w:vAlign w:val="center"/>
          </w:tcPr>
          <w:p w14:paraId="08AEA36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EC0A08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B403C14" w14:textId="77777777" w:rsidR="00A00803" w:rsidRPr="00A00803" w:rsidRDefault="00A00803" w:rsidP="00A00803"/>
    <w:p w14:paraId="3A4D88EF" w14:textId="77777777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br w:type="page"/>
      </w:r>
    </w:p>
    <w:p w14:paraId="4B8AFF1B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lastRenderedPageBreak/>
        <w:t>Network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781ADDF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E69972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23D9C0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3C9A3F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19A55E2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</w:tr>
      <w:tr w:rsidR="00A00803" w:rsidRPr="00A00803" w14:paraId="1660B82E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9C1D2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ACB25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B4308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A06C1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{{SN_0</w:t>
            </w:r>
            <w:r w:rsidRPr="00A00803">
              <w:rPr>
                <w:rFonts w:ascii="Inter" w:eastAsia="맑은 고딕" w:hAnsi="Inter" w:cs="Times New Roman" w:hint="eastAsia"/>
                <w:spacing w:val="-2"/>
                <w:sz w:val="16"/>
              </w:rPr>
              <w:t>6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}}</w:t>
            </w:r>
          </w:p>
        </w:tc>
      </w:tr>
      <w:tr w:rsidR="00A00803" w:rsidRPr="00A00803" w14:paraId="5C6812B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17868B2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F9584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0AFB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53B5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BFA08B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FA327C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13934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AA15D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B92F9D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8727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CAC482C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22DF4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DB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1D3286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4DDB8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  <w:p w14:paraId="63EB50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SER. NO. :</w:t>
            </w:r>
          </w:p>
          <w:p w14:paraId="5DDE86CA" w14:textId="00359612" w:rsidR="00A00803" w:rsidRPr="00F6591B" w:rsidRDefault="00A00803" w:rsidP="00A00803">
            <w:pPr>
              <w:jc w:val="left"/>
              <w:rPr>
                <w:rFonts w:ascii="Inter" w:eastAsia="맑은 고딕" w:hAnsi="Inter" w:cs="Times New Roman" w:hint="eastAsia"/>
                <w:spacing w:val="-2"/>
                <w:sz w:val="16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{{SN_0</w:t>
            </w:r>
            <w:r w:rsidRPr="00A00803">
              <w:rPr>
                <w:rFonts w:ascii="Inter" w:eastAsia="맑은 고딕" w:hAnsi="Inter" w:cs="Times New Roman" w:hint="eastAsia"/>
                <w:spacing w:val="-2"/>
                <w:sz w:val="16"/>
              </w:rPr>
              <w:t>6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}}</w:t>
            </w:r>
          </w:p>
        </w:tc>
        <w:tc>
          <w:tcPr>
            <w:tcW w:w="567" w:type="dxa"/>
            <w:vAlign w:val="center"/>
          </w:tcPr>
          <w:p w14:paraId="3CE5ED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BDE5D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59BDB6" w14:textId="77777777" w:rsidR="00A00803" w:rsidRPr="00A00803" w:rsidRDefault="00A00803" w:rsidP="00A00803"/>
    <w:p w14:paraId="25CFE7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Firewall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2B6E650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3F1FB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55CD9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3610CD0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D9580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</w:tr>
      <w:tr w:rsidR="00A00803" w:rsidRPr="00A00803" w14:paraId="2CC6ED4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263A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68F9D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E91C8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9D6B4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549FE38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68AB03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196F08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95DD2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E5316D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12DEA12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4E7F5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21BF32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EFFA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0B16F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21D234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70BDCB9" w14:textId="77777777" w:rsidTr="00A93213">
        <w:trPr>
          <w:trHeight w:val="2311"/>
        </w:trPr>
        <w:tc>
          <w:tcPr>
            <w:tcW w:w="905" w:type="dxa"/>
            <w:vAlign w:val="center"/>
          </w:tcPr>
          <w:p w14:paraId="01D9FB0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71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48543B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83E5C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5D78989A" w14:textId="4C2617C8" w:rsidR="00A00803" w:rsidRPr="00A00803" w:rsidRDefault="00A00803" w:rsidP="00A00803">
            <w:pPr>
              <w:jc w:val="left"/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{{SN_07}}</w:t>
            </w:r>
          </w:p>
        </w:tc>
        <w:tc>
          <w:tcPr>
            <w:tcW w:w="567" w:type="dxa"/>
            <w:vAlign w:val="center"/>
          </w:tcPr>
          <w:p w14:paraId="768332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27AC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D1F91DA" w14:textId="77777777" w:rsidR="00A00803" w:rsidRPr="00A00803" w:rsidRDefault="00A00803" w:rsidP="00A00803"/>
    <w:p w14:paraId="4F2B4092" w14:textId="77777777" w:rsidR="00A00803" w:rsidRPr="00A00803" w:rsidRDefault="00A00803" w:rsidP="00A00803">
      <w:r w:rsidRPr="00A00803">
        <w:br w:type="page"/>
      </w:r>
    </w:p>
    <w:p w14:paraId="4958FB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Selector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4CA5ACD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5C2B9B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A5C05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73CFCC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9BA56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</w:tr>
      <w:tr w:rsidR="00A00803" w:rsidRPr="00A00803" w14:paraId="4898A30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E5B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A35A79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676B951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444F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4169A3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22B3E5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7BB0B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3734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EC7C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51F5E71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0CB876B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B023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4F4FB6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02B72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DE213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0D41C5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F76F8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EC2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211226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512F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  <w:p w14:paraId="5599FBB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{{SN_08}}</w:t>
            </w:r>
          </w:p>
          <w:p w14:paraId="0F5A0D2C" w14:textId="6C6B209B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CB8103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C5340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50B1BE" w14:textId="77777777" w:rsidR="00A00803" w:rsidRPr="00A00803" w:rsidRDefault="00A00803" w:rsidP="00A00803"/>
    <w:p w14:paraId="76BF820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Selector Switch Dimmer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C633BD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BECA6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30B999E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B52523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028E8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</w:tr>
      <w:tr w:rsidR="00A00803" w:rsidRPr="00A00803" w14:paraId="639A69F7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FB77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1EB4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4006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EF1216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2828172C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35E01F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2335A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71616C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73D7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C11E01F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250DBE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5564E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60C8E5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ABC8D33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E8193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311565C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4CFDB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C05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DF30F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Model : MKD002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A7DD6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Model : MKD002</w:t>
            </w:r>
          </w:p>
          <w:p w14:paraId="14240C92" w14:textId="6C03E38B" w:rsidR="00A00803" w:rsidRPr="00F6591B" w:rsidRDefault="00A00803" w:rsidP="00A00803">
            <w:pPr>
              <w:jc w:val="left"/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{{SN_09}}</w:t>
            </w:r>
          </w:p>
        </w:tc>
        <w:tc>
          <w:tcPr>
            <w:tcW w:w="567" w:type="dxa"/>
            <w:vAlign w:val="center"/>
          </w:tcPr>
          <w:p w14:paraId="4602EA5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8E62B3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CEE5A23" w14:textId="77777777" w:rsidR="00A00803" w:rsidRPr="00A00803" w:rsidRDefault="00A00803" w:rsidP="00A00803"/>
    <w:p w14:paraId="7F04B831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UPS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BC7545A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31B3A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6B1153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2883EA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FD7FB0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</w:tr>
      <w:tr w:rsidR="00A00803" w:rsidRPr="00A00803" w14:paraId="156E93B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FBF2B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449C01A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FF8E2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7A07B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32110DDE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E264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E5BE14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DD6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9425DB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F20148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34DCA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A6ADDF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20D11F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1B226C7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A8659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0BE9FD0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CC0C96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25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638781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6418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  <w:p w14:paraId="5E12494E" w14:textId="6C3D33F2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{{SN_10}}</w:t>
            </w:r>
          </w:p>
        </w:tc>
        <w:tc>
          <w:tcPr>
            <w:tcW w:w="567" w:type="dxa"/>
            <w:vAlign w:val="center"/>
          </w:tcPr>
          <w:p w14:paraId="7E932D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F490E8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05E1E1" w14:textId="77777777" w:rsidR="00A00803" w:rsidRPr="00A00803" w:rsidRDefault="00A00803" w:rsidP="00A00803"/>
    <w:p w14:paraId="58B73D1E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Camera Unit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44C5EC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B093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91A228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Camera Unit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AAC653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2B4FCA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</w:tc>
      </w:tr>
      <w:tr w:rsidR="00A00803" w:rsidRPr="00A00803" w14:paraId="374E6C1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0DC5A7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87A28E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7410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5A07251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{{SN_1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329038F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69465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F74E4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B826C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98D0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Judgment</w:t>
            </w:r>
          </w:p>
        </w:tc>
      </w:tr>
      <w:tr w:rsidR="00A00803" w:rsidRPr="00A00803" w14:paraId="05B1E07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1E667C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F27DD1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75889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A963F4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10772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Fail</w:t>
            </w:r>
          </w:p>
        </w:tc>
      </w:tr>
      <w:tr w:rsidR="00A00803" w:rsidRPr="00A00803" w14:paraId="065B04F9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FDCA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32D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p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roduct model and verify the serial number.</w:t>
            </w:r>
          </w:p>
          <w:p w14:paraId="4DE911CA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Model :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5C53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Model :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  <w:p w14:paraId="4DFBCBD5" w14:textId="77777777" w:rsidR="00A00803" w:rsidRPr="00A00803" w:rsidRDefault="00A00803" w:rsidP="00A00803">
            <w:pPr>
              <w:jc w:val="left"/>
              <w:rPr>
                <w:noProof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{{SN_11}}</w:t>
            </w:r>
          </w:p>
          <w:p w14:paraId="4FC79A06" w14:textId="02FEACD9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76CAFD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FA2DF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0C399DF1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CDA87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4215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FAT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Cheklist</w:t>
            </w:r>
            <w:proofErr w:type="spellEnd"/>
          </w:p>
          <w:p w14:paraId="1088DB8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Items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5975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1C108F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6A89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F2597D2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96CE8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F763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1.Visual 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4B526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0A41C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ECBD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346B32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3E1D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187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2.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36A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3C1980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4F274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1880A1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F8406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lastRenderedPageBreak/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E5C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3.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5F2D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685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D3411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602496D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2AF7F5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C18C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4.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6F43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6D97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48DBC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</w:tbl>
    <w:p w14:paraId="76BBBABA" w14:textId="77777777" w:rsidR="00A00803" w:rsidRPr="00A00803" w:rsidRDefault="00A00803" w:rsidP="00A00803"/>
    <w:p w14:paraId="1AF75EBE" w14:textId="77777777" w:rsidR="00A00803" w:rsidRPr="00A00803" w:rsidRDefault="00A00803" w:rsidP="00A00803">
      <w:r w:rsidRPr="00A00803">
        <w:br w:type="page"/>
      </w:r>
    </w:p>
    <w:p w14:paraId="1EFA6B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Junction box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81BA04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7FBDE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4A5FAD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E957B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7BC26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</w:tr>
      <w:tr w:rsidR="00A00803" w:rsidRPr="00A00803" w14:paraId="4E9CC16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6DFCA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2620E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16C877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39963F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{{SN_1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65E77A02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EB3D7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46B59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5553E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250194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6A3F273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C4093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45A967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24A1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FF9F64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36A25F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BB20C5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D0EC9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DE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5A15A0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6852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372FB44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SER. NO.(REF. NO.) :</w:t>
            </w:r>
          </w:p>
          <w:p w14:paraId="3C24436A" w14:textId="7F39C3E4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{{SN_1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567" w:type="dxa"/>
            <w:vAlign w:val="center"/>
          </w:tcPr>
          <w:p w14:paraId="563B0C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651A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6575F9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89192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DE0E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FAT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Cheklist</w:t>
            </w:r>
            <w:proofErr w:type="spellEnd"/>
          </w:p>
          <w:p w14:paraId="70993AA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B2E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47E389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F16BCD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1ADE474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FB1B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F35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1.Visual 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926FA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0D33D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DA099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9F21CB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7221BB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2D8E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2.</w:t>
            </w:r>
            <w:r w:rsidRPr="00A00803">
              <w:rPr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D358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C01D3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D156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FFF327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684360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FEE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3.</w:t>
            </w:r>
            <w:r w:rsidRPr="00A00803">
              <w:rPr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2E87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01290E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34CAF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7B2328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C3EDCC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EC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4.</w:t>
            </w:r>
            <w:r w:rsidRPr="00A00803">
              <w:rPr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8B90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625AE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9A28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308873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EDC93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11B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completion of the silicone sealing work.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12613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072867DB" w14:textId="661CF179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424ED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7A93F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6DD6D82D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937BB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15A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installation of the ferrite core.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5EAF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6A6EDB44" w14:textId="7F68923C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9DEB3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F97CE6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6303978" w14:textId="77777777" w:rsidR="00A00803" w:rsidRPr="00A00803" w:rsidRDefault="00A00803" w:rsidP="00A00803"/>
    <w:p w14:paraId="6319AC00" w14:textId="77777777" w:rsidR="00A00803" w:rsidRPr="00A00803" w:rsidRDefault="00A00803" w:rsidP="00A00803"/>
    <w:p w14:paraId="6AE85C0E" w14:textId="77777777" w:rsidR="00A00803" w:rsidRPr="00A00803" w:rsidRDefault="00A00803" w:rsidP="00A00803"/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118BBE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F20800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CDD02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55BCC19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Single board Computer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55B019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F59BC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409C8EA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00AB5E5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CEEACE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B6C9F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2403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D9D90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{{SN_1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2B889398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94E45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5AD8DD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CC02C5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037145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915A048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92F5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DEE7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7093703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344FAC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8553D1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475CE9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DB2A6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52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FC5BA2B" w14:textId="08F28698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number : </w:t>
            </w:r>
            <w:r w:rsidR="000F4273" w:rsidRPr="000F4273">
              <w:rPr>
                <w:spacing w:val="-2"/>
                <w:sz w:val="16"/>
                <w:szCs w:val="24"/>
              </w:rPr>
              <w:t>{{SN_13}}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83D7B1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{{SN_13}}</w:t>
            </w:r>
          </w:p>
          <w:p w14:paraId="1FF67380" w14:textId="69BEFB7C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CB9B2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129F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DDB91F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684837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BCD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E61BF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E97D4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677E6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0D4C6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79AF76B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B7CB04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D9C1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or rust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4596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BB1B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F1304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313ABC2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F128DF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7BF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Boots normally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E8E1B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D28B5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DCA9E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218D5DF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3550A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6D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302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2DDAA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CED99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E255C89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DD16C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30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GMSL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AA337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8536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86819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49832E3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A5BCA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502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5. LAN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EBDA6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02688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141CE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639125D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DE516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8A73C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12C949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EMC-Filter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F0B15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7745C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4ABB1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5BA4B0C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568223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lastRenderedPageBreak/>
              <w:t>Quantity</w:t>
            </w:r>
          </w:p>
        </w:tc>
        <w:tc>
          <w:tcPr>
            <w:tcW w:w="3402" w:type="dxa"/>
            <w:vAlign w:val="center"/>
          </w:tcPr>
          <w:p w14:paraId="599C65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FF6319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2D90BC2" w14:textId="77777777" w:rsidR="00A00803" w:rsidRPr="00A00803" w:rsidRDefault="00A00803" w:rsidP="00A00803">
            <w:pPr>
              <w:jc w:val="center"/>
              <w:rPr>
                <w:color w:val="EE0000"/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{{SN_1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68715B4F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81F591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5AA2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BA1E6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D05F41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06AA3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FC8E0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3865296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BF179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9D5E354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D7EBC3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656AC2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4BD21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363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1B003874" w14:textId="1F60CD9F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number : </w:t>
            </w:r>
            <w:r w:rsidR="000F4273" w:rsidRPr="000F4273">
              <w:rPr>
                <w:spacing w:val="-2"/>
                <w:sz w:val="16"/>
                <w:szCs w:val="24"/>
              </w:rPr>
              <w:t>{{SN_14}}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826E2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{{SN_14}}</w:t>
            </w:r>
          </w:p>
          <w:p w14:paraId="10C8372B" w14:textId="5EC2AF45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6BF92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AFE0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6179CD3" w14:textId="77777777" w:rsidR="00A00803" w:rsidRPr="00A00803" w:rsidRDefault="00A00803" w:rsidP="00A00803"/>
    <w:p w14:paraId="12E83521" w14:textId="77777777" w:rsidR="00A00803" w:rsidRPr="00A00803" w:rsidRDefault="00A00803" w:rsidP="00A00803">
      <w:r w:rsidRPr="00A00803">
        <w:br w:type="page"/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576DA0B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14AEA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lastRenderedPageBreak/>
              <w:t>TYPE</w:t>
            </w:r>
          </w:p>
        </w:tc>
        <w:tc>
          <w:tcPr>
            <w:tcW w:w="3402" w:type="dxa"/>
            <w:vAlign w:val="center"/>
          </w:tcPr>
          <w:p w14:paraId="621C0D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693FEF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SMPS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4C66F5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BAAB4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3EE5E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39F0AF2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B9791B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BD07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E4B8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7927DC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SMPS(R) {{SN_1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A00803" w:rsidRPr="00A00803" w14:paraId="4489D520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17D812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CFAD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84A562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6D7EC1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0885B92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C1F6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A0C31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0C44F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61D07B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2BE10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6512BE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A2DB8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2C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CC88D57" w14:textId="066596BE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number : </w:t>
            </w:r>
            <w:r w:rsidRPr="00A00803">
              <w:rPr>
                <w:spacing w:val="-2"/>
                <w:sz w:val="16"/>
                <w:szCs w:val="24"/>
              </w:rPr>
              <w:t xml:space="preserve">SMPS(R) </w:t>
            </w:r>
            <w:r w:rsidR="000171FD" w:rsidRPr="000171FD">
              <w:rPr>
                <w:spacing w:val="-2"/>
                <w:sz w:val="16"/>
                <w:szCs w:val="24"/>
              </w:rPr>
              <w:t>{{SN_15}}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E3052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SMPS(R) {{SN_15}}</w:t>
            </w:r>
          </w:p>
          <w:p w14:paraId="44491B4E" w14:textId="6DCAC121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3A968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5194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30E0AD8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 w:hint="eastAsia"/>
        </w:rPr>
        <w:t>`</w:t>
      </w:r>
    </w:p>
    <w:p w14:paraId="3CC2D6B6" w14:textId="77777777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br w:type="page"/>
      </w:r>
    </w:p>
    <w:p w14:paraId="19B3E095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Interface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4252"/>
      </w:tblGrid>
      <w:tr w:rsidR="00A00803" w:rsidRPr="00A00803" w14:paraId="05507E6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4BB6D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654" w:type="dxa"/>
            <w:gridSpan w:val="2"/>
            <w:vAlign w:val="center"/>
          </w:tcPr>
          <w:p w14:paraId="45572D6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Heading Control System</w:t>
            </w:r>
          </w:p>
          <w:p w14:paraId="3C75F07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Remote Control System</w:t>
            </w:r>
          </w:p>
          <w:p w14:paraId="139788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</w:p>
          <w:p w14:paraId="376182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Position Sensor</w:t>
            </w:r>
          </w:p>
          <w:p w14:paraId="32DA0A9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Heading Sensor</w:t>
            </w:r>
          </w:p>
          <w:p w14:paraId="71D4A1CF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Speed Sensor</w:t>
            </w:r>
          </w:p>
        </w:tc>
      </w:tr>
      <w:tr w:rsidR="00A00803" w:rsidRPr="00A00803" w14:paraId="2B37FF74" w14:textId="77777777" w:rsidTr="00A93213">
        <w:trPr>
          <w:trHeight w:val="470"/>
        </w:trPr>
        <w:tc>
          <w:tcPr>
            <w:tcW w:w="905" w:type="dxa"/>
            <w:shd w:val="clear" w:color="auto" w:fill="C4C4C0" w:themeFill="background1" w:themeFillShade="E6"/>
            <w:vAlign w:val="center"/>
          </w:tcPr>
          <w:p w14:paraId="7C0F22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shd w:val="clear" w:color="auto" w:fill="C4C4C0" w:themeFill="background1" w:themeFillShade="E6"/>
            <w:vAlign w:val="center"/>
          </w:tcPr>
          <w:p w14:paraId="6B9BCE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Test</w:t>
            </w:r>
            <w:r w:rsidRPr="00A00803">
              <w:rPr>
                <w:rFonts w:ascii="Times New Roman" w:hAnsi="Times New Roman" w:cs="Times New Roman"/>
                <w:b/>
                <w:bCs/>
              </w:rPr>
              <w:t xml:space="preserve"> Item</w:t>
            </w:r>
          </w:p>
        </w:tc>
        <w:tc>
          <w:tcPr>
            <w:tcW w:w="4252" w:type="dxa"/>
            <w:shd w:val="clear" w:color="auto" w:fill="C4C4C0" w:themeFill="background1" w:themeFillShade="E6"/>
            <w:vAlign w:val="center"/>
          </w:tcPr>
          <w:p w14:paraId="534578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A00803" w:rsidRPr="00A00803" w14:paraId="24D3D2F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E4FDAB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3C3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Control System.</w:t>
            </w: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C15B2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The interface is verified during the on-board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test</w:t>
            </w:r>
          </w:p>
        </w:tc>
      </w:tr>
      <w:tr w:rsidR="00A00803" w:rsidRPr="00A00803" w14:paraId="76524C3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D50629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D1B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>Remote</w:t>
            </w:r>
            <w:r w:rsidRPr="00A00803">
              <w:rPr>
                <w:spacing w:val="-2"/>
                <w:sz w:val="16"/>
                <w:szCs w:val="16"/>
              </w:rPr>
              <w:t xml:space="preserve"> Control System.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7B93F60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680505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E4407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806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  <w:r w:rsidRPr="00A00803">
              <w:rPr>
                <w:spacing w:val="-2"/>
                <w:sz w:val="16"/>
                <w:szCs w:val="16"/>
              </w:rPr>
              <w:t>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3A4AE6A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5EBB76F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396FD1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FD67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Position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69E374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85876D6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8D0735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C47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30C424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261092E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4D3D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6ECA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Speed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32346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</w:tbl>
    <w:p w14:paraId="64E0990F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279" w:tblpY="62"/>
        <w:tblW w:w="9493" w:type="dxa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A00803" w:rsidRPr="00A00803" w14:paraId="408AC373" w14:textId="77777777" w:rsidTr="00A93213">
        <w:trPr>
          <w:trHeight w:val="1408"/>
        </w:trPr>
        <w:tc>
          <w:tcPr>
            <w:tcW w:w="4746" w:type="dxa"/>
            <w:gridSpan w:val="2"/>
            <w:shd w:val="clear" w:color="auto" w:fill="EAEAEA"/>
            <w:vAlign w:val="center"/>
          </w:tcPr>
          <w:p w14:paraId="175CB8E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5B2F4C3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A00803">
              <w:rPr>
                <w:rFonts w:ascii="Times New Roman" w:hAnsi="Times New Roman" w:cs="Times New Roman" w:hint="eastAsia"/>
                <w:sz w:val="30"/>
                <w:szCs w:val="30"/>
              </w:rPr>
              <w:t>PASS</w:t>
            </w:r>
          </w:p>
        </w:tc>
      </w:tr>
      <w:tr w:rsidR="00A00803" w:rsidRPr="00A00803" w14:paraId="0895D583" w14:textId="77777777" w:rsidTr="00A93213">
        <w:trPr>
          <w:trHeight w:val="510"/>
        </w:trPr>
        <w:tc>
          <w:tcPr>
            <w:tcW w:w="9493" w:type="dxa"/>
            <w:gridSpan w:val="4"/>
            <w:shd w:val="clear" w:color="auto" w:fill="EAEAEA"/>
            <w:vAlign w:val="center"/>
          </w:tcPr>
          <w:p w14:paraId="2678EF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A00803" w:rsidRPr="00A00803" w14:paraId="1EBB3436" w14:textId="77777777" w:rsidTr="00A93213">
        <w:trPr>
          <w:trHeight w:val="1040"/>
        </w:trPr>
        <w:tc>
          <w:tcPr>
            <w:tcW w:w="2373" w:type="dxa"/>
            <w:vMerge w:val="restart"/>
            <w:shd w:val="clear" w:color="auto" w:fill="EAEAEA"/>
            <w:vAlign w:val="center"/>
          </w:tcPr>
          <w:p w14:paraId="772CC4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0B70C369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066AF29" wp14:editId="4E5A7FC0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635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00053AA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63A7282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2199905" w14:textId="77777777" w:rsidTr="00A93213">
        <w:trPr>
          <w:trHeight w:val="510"/>
        </w:trPr>
        <w:tc>
          <w:tcPr>
            <w:tcW w:w="2373" w:type="dxa"/>
            <w:vMerge/>
            <w:shd w:val="clear" w:color="auto" w:fill="EAEAEA"/>
            <w:vAlign w:val="center"/>
          </w:tcPr>
          <w:p w14:paraId="0ECEC22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2CFA1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rFonts w:ascii="Times New Roman" w:hAnsi="Times New Roman" w:cs="Times New Roman" w:hint="eastAsia"/>
              </w:rPr>
              <w:t>Avikus</w:t>
            </w:r>
            <w:proofErr w:type="spellEnd"/>
          </w:p>
        </w:tc>
        <w:tc>
          <w:tcPr>
            <w:tcW w:w="2373" w:type="dxa"/>
            <w:vAlign w:val="center"/>
          </w:tcPr>
          <w:p w14:paraId="1225CEF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F80FA92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4B101075" w14:textId="77777777" w:rsidR="00A00803" w:rsidRPr="00A00803" w:rsidRDefault="00A00803" w:rsidP="00A00803">
      <w:pPr>
        <w:tabs>
          <w:tab w:val="left" w:pos="1778"/>
        </w:tabs>
      </w:pPr>
    </w:p>
    <w:p w14:paraId="63FA7B9F" w14:textId="1576C958" w:rsidR="00EA7EA3" w:rsidRPr="00A00803" w:rsidRDefault="00EA7EA3" w:rsidP="00A00803"/>
    <w:sectPr w:rsidR="00EA7EA3" w:rsidRPr="00A00803" w:rsidSect="00436EDC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0FD2E" w14:textId="77777777" w:rsidR="007C265A" w:rsidRDefault="007C265A" w:rsidP="00FB5C14">
      <w:pPr>
        <w:spacing w:after="0" w:line="240" w:lineRule="auto"/>
      </w:pPr>
      <w:r>
        <w:separator/>
      </w:r>
    </w:p>
    <w:p w14:paraId="2D1D94AB" w14:textId="77777777" w:rsidR="007C265A" w:rsidRDefault="007C265A"/>
    <w:p w14:paraId="62DD3E7C" w14:textId="77777777" w:rsidR="007C265A" w:rsidRDefault="007C265A" w:rsidP="00FC304C"/>
  </w:endnote>
  <w:endnote w:type="continuationSeparator" w:id="0">
    <w:p w14:paraId="58BFB641" w14:textId="77777777" w:rsidR="007C265A" w:rsidRDefault="007C265A" w:rsidP="00FB5C14">
      <w:pPr>
        <w:spacing w:after="0" w:line="240" w:lineRule="auto"/>
      </w:pPr>
      <w:r>
        <w:continuationSeparator/>
      </w:r>
    </w:p>
    <w:p w14:paraId="4DBFD2D3" w14:textId="77777777" w:rsidR="007C265A" w:rsidRDefault="007C265A"/>
    <w:p w14:paraId="5307C21E" w14:textId="77777777" w:rsidR="007C265A" w:rsidRDefault="007C265A" w:rsidP="00FC304C"/>
  </w:endnote>
  <w:endnote w:type="continuationNotice" w:id="1">
    <w:p w14:paraId="2C25365A" w14:textId="77777777" w:rsidR="007C265A" w:rsidRDefault="007C26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7D6CE2D-0B41-41A4-B5E3-12C4131D40D8}"/>
    <w:embedBold r:id="rId2" w:fontKey="{3AEE2C43-E0D9-447A-B743-2136AE841F57}"/>
    <w:embedItalic r:id="rId3" w:fontKey="{25A590A6-A6BD-4268-A034-86325DE532DB}"/>
    <w:embedBoldItalic r:id="rId4" w:fontKey="{BB277426-5F48-4D94-911E-25801CEEAAF0}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  <w:embedRegular r:id="rId5" w:fontKey="{09F6FA65-F6EC-4336-9A30-9C6A1C6F45B4}"/>
    <w:embedBold r:id="rId6" w:fontKey="{27797E10-32AA-4476-ABCE-1ED73DBB6CB4}"/>
    <w:embedItalic r:id="rId7" w:fontKey="{890F6AF5-E4D9-41AE-9FA0-749EBFB5B002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8" w:subsetted="1" w:fontKey="{3525C49F-4D64-4D22-9A1E-5010F165F616}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  <w:embedRegular r:id="rId9" w:fontKey="{8E97AA6C-5818-4697-8B7C-57EE012ECAB6}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  <w:embedRegular r:id="rId10" w:fontKey="{04A2F5D0-EE65-499A-A652-B3520D7C0B31}"/>
    <w:embedBold r:id="rId11" w:fontKey="{D32405A0-C458-4A72-B7CF-5313A032D63D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5833D2CD-D6AA-4E97-BC5F-AE6FB7D6FE8B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2BACA" w14:textId="368FB2EB" w:rsidR="002E7B5F" w:rsidRDefault="002E7B5F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FTR-002-B</w:t>
                          </w:r>
                        </w:p>
                        <w:p w14:paraId="6222B55F" w14:textId="6E7A393D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61F2BACA" w14:textId="368FB2EB" w:rsidR="002E7B5F" w:rsidRDefault="002E7B5F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FTR-002-B</w:t>
                    </w:r>
                  </w:p>
                  <w:p w14:paraId="6222B55F" w14:textId="6E7A393D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C9C8B1" id="직선 연결선 3" o:spid="_x0000_s1026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4.35pt,-17.6pt" to="959.9pt,-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 strokecolor="#170d54 [3213]" strokeweight=".5pt">
              <v:stroke joinstyle="miter"/>
              <w10:wrap anchorx="margin"/>
            </v:line>
          </w:pict>
        </mc:Fallback>
      </mc:AlternateContent>
    </w:r>
    <w:proofErr w:type="spellStart"/>
    <w:r w:rsidRPr="00C76DDB">
      <w:rPr>
        <w:rFonts w:ascii="Times New Roman" w:hAnsi="Times New Roman" w:cs="Times New Roman"/>
        <w:sz w:val="16"/>
        <w:szCs w:val="18"/>
      </w:rPr>
      <w:t>Avikus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Co. Ltd (06234) 11F, 70, </w:t>
    </w:r>
    <w:proofErr w:type="spellStart"/>
    <w:r w:rsidRPr="00C76DDB">
      <w:rPr>
        <w:rFonts w:ascii="Times New Roman" w:hAnsi="Times New Roman" w:cs="Times New Roman"/>
        <w:sz w:val="16"/>
        <w:szCs w:val="18"/>
      </w:rPr>
      <w:t>Nonhyeon-ro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85-gil, Gangnam-</w:t>
    </w:r>
    <w:proofErr w:type="spellStart"/>
    <w:r w:rsidRPr="00C76DDB">
      <w:rPr>
        <w:rFonts w:ascii="Times New Roman" w:hAnsi="Times New Roman" w:cs="Times New Roman"/>
        <w:sz w:val="16"/>
        <w:szCs w:val="18"/>
      </w:rPr>
      <w:t>gu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2E8F" w14:textId="77777777" w:rsidR="007C265A" w:rsidRDefault="007C265A" w:rsidP="00FB5C14">
      <w:pPr>
        <w:spacing w:after="0" w:line="240" w:lineRule="auto"/>
      </w:pPr>
      <w:r>
        <w:separator/>
      </w:r>
    </w:p>
    <w:p w14:paraId="40FD213B" w14:textId="77777777" w:rsidR="007C265A" w:rsidRDefault="007C265A"/>
    <w:p w14:paraId="49F0A2E2" w14:textId="77777777" w:rsidR="007C265A" w:rsidRDefault="007C265A" w:rsidP="00FC304C"/>
  </w:footnote>
  <w:footnote w:type="continuationSeparator" w:id="0">
    <w:p w14:paraId="7EE23073" w14:textId="77777777" w:rsidR="007C265A" w:rsidRDefault="007C265A" w:rsidP="00FB5C14">
      <w:pPr>
        <w:spacing w:after="0" w:line="240" w:lineRule="auto"/>
      </w:pPr>
      <w:r>
        <w:continuationSeparator/>
      </w:r>
    </w:p>
    <w:p w14:paraId="4669B426" w14:textId="77777777" w:rsidR="007C265A" w:rsidRDefault="007C265A"/>
    <w:p w14:paraId="6030DFC2" w14:textId="77777777" w:rsidR="007C265A" w:rsidRDefault="007C265A" w:rsidP="00FC304C"/>
  </w:footnote>
  <w:footnote w:type="continuationNotice" w:id="1">
    <w:p w14:paraId="2FF8D59B" w14:textId="77777777" w:rsidR="007C265A" w:rsidRDefault="007C265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21D4DA15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92BA72" id="Straight Connector 9" o:spid="_x0000_s1026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 w:cs="Times New Roman"/>
            <w:sz w:val="24"/>
            <w:szCs w:val="24"/>
          </w:rPr>
          <w:t xml:space="preserve">Final Inspection </w:t>
        </w:r>
        <w:r>
          <w:rPr>
            <w:rFonts w:ascii="Times New Roman" w:hAnsi="Times New Roman" w:cs="Times New Roman" w:hint="eastAsia"/>
            <w:sz w:val="24"/>
            <w:szCs w:val="24"/>
          </w:rPr>
          <w:t>Report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21B6D26F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7E739A" id="Straight Connector 9" o:spid="_x0000_s1026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B43CE">
          <w:rPr>
            <w:rFonts w:ascii="Inter Medium" w:hAnsi="Inter Medium"/>
            <w:sz w:val="24"/>
            <w:szCs w:val="24"/>
          </w:rPr>
          <w:t>Final Inspection Report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0298357">
    <w:abstractNumId w:val="1"/>
  </w:num>
  <w:num w:numId="2" w16cid:durableId="1166481288">
    <w:abstractNumId w:val="2"/>
  </w:num>
  <w:num w:numId="3" w16cid:durableId="152620832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942"/>
    <w:rsid w:val="00002A02"/>
    <w:rsid w:val="000031C9"/>
    <w:rsid w:val="0000337B"/>
    <w:rsid w:val="0000376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5DFD"/>
    <w:rsid w:val="000171FD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37D88"/>
    <w:rsid w:val="000406BC"/>
    <w:rsid w:val="00040AED"/>
    <w:rsid w:val="00041245"/>
    <w:rsid w:val="00041614"/>
    <w:rsid w:val="00041F1A"/>
    <w:rsid w:val="00042653"/>
    <w:rsid w:val="0004285F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709"/>
    <w:rsid w:val="00047F89"/>
    <w:rsid w:val="0005009B"/>
    <w:rsid w:val="000504BB"/>
    <w:rsid w:val="00050D4C"/>
    <w:rsid w:val="0005184D"/>
    <w:rsid w:val="00051A36"/>
    <w:rsid w:val="00051DFD"/>
    <w:rsid w:val="0005221B"/>
    <w:rsid w:val="00052A94"/>
    <w:rsid w:val="0005317F"/>
    <w:rsid w:val="00053805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DF9"/>
    <w:rsid w:val="000612CE"/>
    <w:rsid w:val="0006148A"/>
    <w:rsid w:val="00061836"/>
    <w:rsid w:val="00061E2A"/>
    <w:rsid w:val="00062090"/>
    <w:rsid w:val="00062758"/>
    <w:rsid w:val="00062C8E"/>
    <w:rsid w:val="00063EAD"/>
    <w:rsid w:val="000642F1"/>
    <w:rsid w:val="000648DF"/>
    <w:rsid w:val="00065977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DBA"/>
    <w:rsid w:val="000810E3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51F"/>
    <w:rsid w:val="0008572A"/>
    <w:rsid w:val="0008591C"/>
    <w:rsid w:val="00085D5A"/>
    <w:rsid w:val="00085E7D"/>
    <w:rsid w:val="000860D7"/>
    <w:rsid w:val="000879C9"/>
    <w:rsid w:val="0009057C"/>
    <w:rsid w:val="00090978"/>
    <w:rsid w:val="0009146B"/>
    <w:rsid w:val="00091634"/>
    <w:rsid w:val="00091AC3"/>
    <w:rsid w:val="00091B81"/>
    <w:rsid w:val="00091D48"/>
    <w:rsid w:val="00092E5A"/>
    <w:rsid w:val="000934E8"/>
    <w:rsid w:val="0009364E"/>
    <w:rsid w:val="00093C39"/>
    <w:rsid w:val="0009507A"/>
    <w:rsid w:val="00095796"/>
    <w:rsid w:val="00096997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20"/>
    <w:rsid w:val="000B164E"/>
    <w:rsid w:val="000B166D"/>
    <w:rsid w:val="000B2DFC"/>
    <w:rsid w:val="000B2F94"/>
    <w:rsid w:val="000B3426"/>
    <w:rsid w:val="000B42C6"/>
    <w:rsid w:val="000B5AB6"/>
    <w:rsid w:val="000B63EB"/>
    <w:rsid w:val="000B7528"/>
    <w:rsid w:val="000B7A18"/>
    <w:rsid w:val="000B7A5D"/>
    <w:rsid w:val="000B7AE6"/>
    <w:rsid w:val="000B7C72"/>
    <w:rsid w:val="000C120B"/>
    <w:rsid w:val="000C1B09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29C"/>
    <w:rsid w:val="000D07EA"/>
    <w:rsid w:val="000D0AA2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93"/>
    <w:rsid w:val="000E516A"/>
    <w:rsid w:val="000E52E8"/>
    <w:rsid w:val="000E545B"/>
    <w:rsid w:val="000E57D5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4273"/>
    <w:rsid w:val="000F5376"/>
    <w:rsid w:val="000F550D"/>
    <w:rsid w:val="000F5BE0"/>
    <w:rsid w:val="000F5C46"/>
    <w:rsid w:val="000F5E7F"/>
    <w:rsid w:val="000F623F"/>
    <w:rsid w:val="000F6337"/>
    <w:rsid w:val="000F6AD3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3206"/>
    <w:rsid w:val="00143473"/>
    <w:rsid w:val="00143CB2"/>
    <w:rsid w:val="00143D18"/>
    <w:rsid w:val="00144046"/>
    <w:rsid w:val="00144638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508"/>
    <w:rsid w:val="00154BE6"/>
    <w:rsid w:val="00155C88"/>
    <w:rsid w:val="00155EEA"/>
    <w:rsid w:val="0015673E"/>
    <w:rsid w:val="00156A84"/>
    <w:rsid w:val="00156A9D"/>
    <w:rsid w:val="001570BA"/>
    <w:rsid w:val="00157177"/>
    <w:rsid w:val="001605CC"/>
    <w:rsid w:val="00160E7D"/>
    <w:rsid w:val="00161020"/>
    <w:rsid w:val="00161DC5"/>
    <w:rsid w:val="001624E4"/>
    <w:rsid w:val="001628D1"/>
    <w:rsid w:val="00162D13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700BA"/>
    <w:rsid w:val="001702D2"/>
    <w:rsid w:val="0017067A"/>
    <w:rsid w:val="00170FDF"/>
    <w:rsid w:val="0017187F"/>
    <w:rsid w:val="00171D6A"/>
    <w:rsid w:val="001723DC"/>
    <w:rsid w:val="00172A69"/>
    <w:rsid w:val="00173BFE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77FFB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7B49"/>
    <w:rsid w:val="001A0EBA"/>
    <w:rsid w:val="001A1110"/>
    <w:rsid w:val="001A1ECA"/>
    <w:rsid w:val="001A1EF9"/>
    <w:rsid w:val="001A2B44"/>
    <w:rsid w:val="001A3548"/>
    <w:rsid w:val="001A35E5"/>
    <w:rsid w:val="001A3DEB"/>
    <w:rsid w:val="001A40DA"/>
    <w:rsid w:val="001A4243"/>
    <w:rsid w:val="001A4AC6"/>
    <w:rsid w:val="001A5573"/>
    <w:rsid w:val="001A595C"/>
    <w:rsid w:val="001A689E"/>
    <w:rsid w:val="001A6AF0"/>
    <w:rsid w:val="001A7303"/>
    <w:rsid w:val="001B0EAB"/>
    <w:rsid w:val="001B0F0B"/>
    <w:rsid w:val="001B1091"/>
    <w:rsid w:val="001B17F2"/>
    <w:rsid w:val="001B2A40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5ED"/>
    <w:rsid w:val="001C4634"/>
    <w:rsid w:val="001C52B7"/>
    <w:rsid w:val="001C6467"/>
    <w:rsid w:val="001C6800"/>
    <w:rsid w:val="001C6D41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F7A"/>
    <w:rsid w:val="001E13AD"/>
    <w:rsid w:val="001E1EDB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06"/>
    <w:rsid w:val="001F5871"/>
    <w:rsid w:val="001F59B5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4C89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1EE"/>
    <w:rsid w:val="002129DC"/>
    <w:rsid w:val="00212CB9"/>
    <w:rsid w:val="00213007"/>
    <w:rsid w:val="0021394E"/>
    <w:rsid w:val="00213D54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3F93"/>
    <w:rsid w:val="002244AE"/>
    <w:rsid w:val="002247EA"/>
    <w:rsid w:val="002250A1"/>
    <w:rsid w:val="00227193"/>
    <w:rsid w:val="002301E9"/>
    <w:rsid w:val="002304A2"/>
    <w:rsid w:val="00230A20"/>
    <w:rsid w:val="002316E8"/>
    <w:rsid w:val="00231990"/>
    <w:rsid w:val="00231F47"/>
    <w:rsid w:val="00232374"/>
    <w:rsid w:val="00232AEA"/>
    <w:rsid w:val="00233434"/>
    <w:rsid w:val="00233828"/>
    <w:rsid w:val="0023458B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A81"/>
    <w:rsid w:val="00273AEE"/>
    <w:rsid w:val="00274319"/>
    <w:rsid w:val="00274504"/>
    <w:rsid w:val="0027465A"/>
    <w:rsid w:val="002746E6"/>
    <w:rsid w:val="00274DAA"/>
    <w:rsid w:val="00276A39"/>
    <w:rsid w:val="00276B44"/>
    <w:rsid w:val="00276F04"/>
    <w:rsid w:val="002770BC"/>
    <w:rsid w:val="002774BA"/>
    <w:rsid w:val="002779C8"/>
    <w:rsid w:val="00277BE1"/>
    <w:rsid w:val="002800D5"/>
    <w:rsid w:val="00280791"/>
    <w:rsid w:val="00281A49"/>
    <w:rsid w:val="00281B8C"/>
    <w:rsid w:val="00281DD4"/>
    <w:rsid w:val="00281ED8"/>
    <w:rsid w:val="00282216"/>
    <w:rsid w:val="0028258B"/>
    <w:rsid w:val="00282C75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4BE"/>
    <w:rsid w:val="002917BF"/>
    <w:rsid w:val="002921EF"/>
    <w:rsid w:val="00292C18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A02AB"/>
    <w:rsid w:val="002A04D9"/>
    <w:rsid w:val="002A0C14"/>
    <w:rsid w:val="002A1929"/>
    <w:rsid w:val="002A24FF"/>
    <w:rsid w:val="002A277B"/>
    <w:rsid w:val="002A2805"/>
    <w:rsid w:val="002A316D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E7B5F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DEE"/>
    <w:rsid w:val="002F4E3C"/>
    <w:rsid w:val="002F59F4"/>
    <w:rsid w:val="002F6CC9"/>
    <w:rsid w:val="002F6FE1"/>
    <w:rsid w:val="002F7207"/>
    <w:rsid w:val="002F776D"/>
    <w:rsid w:val="00300701"/>
    <w:rsid w:val="003014A6"/>
    <w:rsid w:val="003016A9"/>
    <w:rsid w:val="00301C4B"/>
    <w:rsid w:val="00302008"/>
    <w:rsid w:val="00302166"/>
    <w:rsid w:val="00302EDA"/>
    <w:rsid w:val="003031DF"/>
    <w:rsid w:val="003034FC"/>
    <w:rsid w:val="00303D35"/>
    <w:rsid w:val="00303FDA"/>
    <w:rsid w:val="0030442E"/>
    <w:rsid w:val="00304570"/>
    <w:rsid w:val="003045EB"/>
    <w:rsid w:val="00304D65"/>
    <w:rsid w:val="00305103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99F"/>
    <w:rsid w:val="00313667"/>
    <w:rsid w:val="0031402D"/>
    <w:rsid w:val="0031466D"/>
    <w:rsid w:val="00314E87"/>
    <w:rsid w:val="00315CAD"/>
    <w:rsid w:val="00315F6F"/>
    <w:rsid w:val="003164F2"/>
    <w:rsid w:val="003167D4"/>
    <w:rsid w:val="00317158"/>
    <w:rsid w:val="00317A8C"/>
    <w:rsid w:val="00317EBA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AED"/>
    <w:rsid w:val="00333FDA"/>
    <w:rsid w:val="00334268"/>
    <w:rsid w:val="00334802"/>
    <w:rsid w:val="003351FE"/>
    <w:rsid w:val="003361C7"/>
    <w:rsid w:val="00336AD4"/>
    <w:rsid w:val="0033792F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1F4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6F54"/>
    <w:rsid w:val="0035714C"/>
    <w:rsid w:val="003577A3"/>
    <w:rsid w:val="00357BB5"/>
    <w:rsid w:val="0036095D"/>
    <w:rsid w:val="00361673"/>
    <w:rsid w:val="00361740"/>
    <w:rsid w:val="0036242C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664"/>
    <w:rsid w:val="0037492C"/>
    <w:rsid w:val="00374AF6"/>
    <w:rsid w:val="00377315"/>
    <w:rsid w:val="00377F85"/>
    <w:rsid w:val="003804F0"/>
    <w:rsid w:val="003806EA"/>
    <w:rsid w:val="00380A6D"/>
    <w:rsid w:val="00381297"/>
    <w:rsid w:val="00382569"/>
    <w:rsid w:val="003828C7"/>
    <w:rsid w:val="00382DC0"/>
    <w:rsid w:val="00383C0C"/>
    <w:rsid w:val="0038450A"/>
    <w:rsid w:val="00384BFA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1F00"/>
    <w:rsid w:val="003A3A29"/>
    <w:rsid w:val="003A3C0C"/>
    <w:rsid w:val="003A44AA"/>
    <w:rsid w:val="003A456E"/>
    <w:rsid w:val="003A4806"/>
    <w:rsid w:val="003A494F"/>
    <w:rsid w:val="003A5BA0"/>
    <w:rsid w:val="003A5FEE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2F"/>
    <w:rsid w:val="003C25BE"/>
    <w:rsid w:val="003C26A1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3F2E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E7DBC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34C"/>
    <w:rsid w:val="003F65DE"/>
    <w:rsid w:val="003F73BD"/>
    <w:rsid w:val="003F7B27"/>
    <w:rsid w:val="0040000F"/>
    <w:rsid w:val="004002AB"/>
    <w:rsid w:val="004008ED"/>
    <w:rsid w:val="00401318"/>
    <w:rsid w:val="00401FD0"/>
    <w:rsid w:val="0040235B"/>
    <w:rsid w:val="004024F5"/>
    <w:rsid w:val="0040348A"/>
    <w:rsid w:val="004049EE"/>
    <w:rsid w:val="00404D8B"/>
    <w:rsid w:val="00404EB4"/>
    <w:rsid w:val="004054A4"/>
    <w:rsid w:val="0040602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425D"/>
    <w:rsid w:val="00444AFF"/>
    <w:rsid w:val="00445A69"/>
    <w:rsid w:val="004460EB"/>
    <w:rsid w:val="00446A27"/>
    <w:rsid w:val="004473ED"/>
    <w:rsid w:val="00447575"/>
    <w:rsid w:val="00450311"/>
    <w:rsid w:val="0045125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7686"/>
    <w:rsid w:val="004608C2"/>
    <w:rsid w:val="00462D2F"/>
    <w:rsid w:val="0046428D"/>
    <w:rsid w:val="00464475"/>
    <w:rsid w:val="00464B9F"/>
    <w:rsid w:val="00465652"/>
    <w:rsid w:val="00465C67"/>
    <w:rsid w:val="0046615B"/>
    <w:rsid w:val="004663C1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2ACF"/>
    <w:rsid w:val="00483100"/>
    <w:rsid w:val="0048337B"/>
    <w:rsid w:val="004840EC"/>
    <w:rsid w:val="004857C8"/>
    <w:rsid w:val="004866A0"/>
    <w:rsid w:val="004869C0"/>
    <w:rsid w:val="00486AD3"/>
    <w:rsid w:val="0048736D"/>
    <w:rsid w:val="00487D70"/>
    <w:rsid w:val="00487E16"/>
    <w:rsid w:val="00490224"/>
    <w:rsid w:val="00490634"/>
    <w:rsid w:val="004913ED"/>
    <w:rsid w:val="00491A94"/>
    <w:rsid w:val="00491CD9"/>
    <w:rsid w:val="00491F27"/>
    <w:rsid w:val="00492C85"/>
    <w:rsid w:val="00492DEC"/>
    <w:rsid w:val="00492E74"/>
    <w:rsid w:val="0049319D"/>
    <w:rsid w:val="004935AA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8C5"/>
    <w:rsid w:val="004B7011"/>
    <w:rsid w:val="004B7070"/>
    <w:rsid w:val="004B764F"/>
    <w:rsid w:val="004C0A9C"/>
    <w:rsid w:val="004C106F"/>
    <w:rsid w:val="004C13B8"/>
    <w:rsid w:val="004C1DB0"/>
    <w:rsid w:val="004C1DB8"/>
    <w:rsid w:val="004C2167"/>
    <w:rsid w:val="004C27A4"/>
    <w:rsid w:val="004C2DAD"/>
    <w:rsid w:val="004C3707"/>
    <w:rsid w:val="004C4417"/>
    <w:rsid w:val="004C4DD6"/>
    <w:rsid w:val="004C4F2B"/>
    <w:rsid w:val="004C6337"/>
    <w:rsid w:val="004C69CC"/>
    <w:rsid w:val="004C6CCF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5134"/>
    <w:rsid w:val="004D5B3C"/>
    <w:rsid w:val="004D6037"/>
    <w:rsid w:val="004D69F4"/>
    <w:rsid w:val="004D729D"/>
    <w:rsid w:val="004D7C2A"/>
    <w:rsid w:val="004E0EC2"/>
    <w:rsid w:val="004E125E"/>
    <w:rsid w:val="004E19EA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2BE"/>
    <w:rsid w:val="005105D6"/>
    <w:rsid w:val="0051075F"/>
    <w:rsid w:val="00511852"/>
    <w:rsid w:val="00511B4B"/>
    <w:rsid w:val="00511DAF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20400"/>
    <w:rsid w:val="00521728"/>
    <w:rsid w:val="005218A5"/>
    <w:rsid w:val="00521ECE"/>
    <w:rsid w:val="00522727"/>
    <w:rsid w:val="00522C37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4711"/>
    <w:rsid w:val="0053697D"/>
    <w:rsid w:val="00536D4F"/>
    <w:rsid w:val="0053737A"/>
    <w:rsid w:val="00540130"/>
    <w:rsid w:val="0054235E"/>
    <w:rsid w:val="00542480"/>
    <w:rsid w:val="00542996"/>
    <w:rsid w:val="00543483"/>
    <w:rsid w:val="005437E3"/>
    <w:rsid w:val="00543A5D"/>
    <w:rsid w:val="00544381"/>
    <w:rsid w:val="0054459A"/>
    <w:rsid w:val="00544D3C"/>
    <w:rsid w:val="00545F63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714"/>
    <w:rsid w:val="005C55EB"/>
    <w:rsid w:val="005C57FF"/>
    <w:rsid w:val="005C58F5"/>
    <w:rsid w:val="005C5A6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C02"/>
    <w:rsid w:val="005D200A"/>
    <w:rsid w:val="005D266E"/>
    <w:rsid w:val="005D334B"/>
    <w:rsid w:val="005D3D57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DD"/>
    <w:rsid w:val="005E661F"/>
    <w:rsid w:val="005E66FF"/>
    <w:rsid w:val="005E6763"/>
    <w:rsid w:val="005E67AE"/>
    <w:rsid w:val="005E6CB0"/>
    <w:rsid w:val="005E6E79"/>
    <w:rsid w:val="005E7128"/>
    <w:rsid w:val="005E72F5"/>
    <w:rsid w:val="005E7347"/>
    <w:rsid w:val="005E747E"/>
    <w:rsid w:val="005E74BB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13B0"/>
    <w:rsid w:val="006019B6"/>
    <w:rsid w:val="00601B78"/>
    <w:rsid w:val="00601D60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2EBD"/>
    <w:rsid w:val="0062393B"/>
    <w:rsid w:val="006239E9"/>
    <w:rsid w:val="00623E6D"/>
    <w:rsid w:val="0062410E"/>
    <w:rsid w:val="006244C6"/>
    <w:rsid w:val="00625C77"/>
    <w:rsid w:val="00626BC9"/>
    <w:rsid w:val="006271C4"/>
    <w:rsid w:val="00627338"/>
    <w:rsid w:val="0062754A"/>
    <w:rsid w:val="0062783D"/>
    <w:rsid w:val="00627A5F"/>
    <w:rsid w:val="00627C3C"/>
    <w:rsid w:val="0063086F"/>
    <w:rsid w:val="006308A9"/>
    <w:rsid w:val="00630A1E"/>
    <w:rsid w:val="00630B72"/>
    <w:rsid w:val="00630B88"/>
    <w:rsid w:val="0063120A"/>
    <w:rsid w:val="00631851"/>
    <w:rsid w:val="0063242F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2C3"/>
    <w:rsid w:val="006374B0"/>
    <w:rsid w:val="006375E5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7266"/>
    <w:rsid w:val="006772BC"/>
    <w:rsid w:val="006774AB"/>
    <w:rsid w:val="0067759E"/>
    <w:rsid w:val="00677CAD"/>
    <w:rsid w:val="00677F6F"/>
    <w:rsid w:val="006805D9"/>
    <w:rsid w:val="006805DD"/>
    <w:rsid w:val="00680663"/>
    <w:rsid w:val="006806C6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D98"/>
    <w:rsid w:val="00690057"/>
    <w:rsid w:val="006901A2"/>
    <w:rsid w:val="00690E52"/>
    <w:rsid w:val="00691259"/>
    <w:rsid w:val="0069174E"/>
    <w:rsid w:val="00691B2E"/>
    <w:rsid w:val="00692709"/>
    <w:rsid w:val="006929CC"/>
    <w:rsid w:val="00692C66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6D4"/>
    <w:rsid w:val="006A0F45"/>
    <w:rsid w:val="006A1307"/>
    <w:rsid w:val="006A1599"/>
    <w:rsid w:val="006A2BE6"/>
    <w:rsid w:val="006A40C7"/>
    <w:rsid w:val="006A419F"/>
    <w:rsid w:val="006A478E"/>
    <w:rsid w:val="006A6364"/>
    <w:rsid w:val="006A69A4"/>
    <w:rsid w:val="006A6B0F"/>
    <w:rsid w:val="006A7435"/>
    <w:rsid w:val="006A7B0F"/>
    <w:rsid w:val="006A7E0E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4F50"/>
    <w:rsid w:val="006D5F1B"/>
    <w:rsid w:val="006D63E4"/>
    <w:rsid w:val="006D689A"/>
    <w:rsid w:val="006D6B2A"/>
    <w:rsid w:val="006D70B6"/>
    <w:rsid w:val="006D7840"/>
    <w:rsid w:val="006E0307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6A2D"/>
    <w:rsid w:val="006E72C1"/>
    <w:rsid w:val="006F0240"/>
    <w:rsid w:val="006F06F8"/>
    <w:rsid w:val="006F15C9"/>
    <w:rsid w:val="006F1C87"/>
    <w:rsid w:val="006F1DA0"/>
    <w:rsid w:val="006F1DEA"/>
    <w:rsid w:val="006F2581"/>
    <w:rsid w:val="006F2B4E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404"/>
    <w:rsid w:val="00715965"/>
    <w:rsid w:val="00715A15"/>
    <w:rsid w:val="0071639B"/>
    <w:rsid w:val="007167FE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7FE"/>
    <w:rsid w:val="0072484E"/>
    <w:rsid w:val="00724A31"/>
    <w:rsid w:val="007250B6"/>
    <w:rsid w:val="0072569A"/>
    <w:rsid w:val="00725EC8"/>
    <w:rsid w:val="007261C8"/>
    <w:rsid w:val="00726677"/>
    <w:rsid w:val="00726A00"/>
    <w:rsid w:val="00726D31"/>
    <w:rsid w:val="00727FF6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6E6"/>
    <w:rsid w:val="00744A40"/>
    <w:rsid w:val="00745171"/>
    <w:rsid w:val="0074544F"/>
    <w:rsid w:val="0074573B"/>
    <w:rsid w:val="007460F3"/>
    <w:rsid w:val="00746586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146"/>
    <w:rsid w:val="00772630"/>
    <w:rsid w:val="00773DBF"/>
    <w:rsid w:val="00773F91"/>
    <w:rsid w:val="007741AB"/>
    <w:rsid w:val="007742CF"/>
    <w:rsid w:val="007743F3"/>
    <w:rsid w:val="007753F9"/>
    <w:rsid w:val="00775B76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A4"/>
    <w:rsid w:val="00787949"/>
    <w:rsid w:val="00787B1C"/>
    <w:rsid w:val="00787B4C"/>
    <w:rsid w:val="00787C4C"/>
    <w:rsid w:val="00790074"/>
    <w:rsid w:val="00790132"/>
    <w:rsid w:val="00790D11"/>
    <w:rsid w:val="00790F21"/>
    <w:rsid w:val="007913B4"/>
    <w:rsid w:val="007916FB"/>
    <w:rsid w:val="0079310B"/>
    <w:rsid w:val="0079314B"/>
    <w:rsid w:val="0079378A"/>
    <w:rsid w:val="0079411F"/>
    <w:rsid w:val="007944AF"/>
    <w:rsid w:val="0079498E"/>
    <w:rsid w:val="00795B3E"/>
    <w:rsid w:val="00795B40"/>
    <w:rsid w:val="007965C4"/>
    <w:rsid w:val="007965EE"/>
    <w:rsid w:val="00797BA4"/>
    <w:rsid w:val="007A020B"/>
    <w:rsid w:val="007A025A"/>
    <w:rsid w:val="007A0475"/>
    <w:rsid w:val="007A0C37"/>
    <w:rsid w:val="007A0C6E"/>
    <w:rsid w:val="007A114F"/>
    <w:rsid w:val="007A132A"/>
    <w:rsid w:val="007A14B7"/>
    <w:rsid w:val="007A27C0"/>
    <w:rsid w:val="007A30E9"/>
    <w:rsid w:val="007A37C9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B0B6F"/>
    <w:rsid w:val="007B0B74"/>
    <w:rsid w:val="007B21B5"/>
    <w:rsid w:val="007B2984"/>
    <w:rsid w:val="007B2CB7"/>
    <w:rsid w:val="007B414D"/>
    <w:rsid w:val="007B455D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913"/>
    <w:rsid w:val="007C0E4E"/>
    <w:rsid w:val="007C1F04"/>
    <w:rsid w:val="007C1F72"/>
    <w:rsid w:val="007C22B6"/>
    <w:rsid w:val="007C250F"/>
    <w:rsid w:val="007C265A"/>
    <w:rsid w:val="007C4076"/>
    <w:rsid w:val="007C42B3"/>
    <w:rsid w:val="007C473E"/>
    <w:rsid w:val="007C5471"/>
    <w:rsid w:val="007C5E6F"/>
    <w:rsid w:val="007C6277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117D"/>
    <w:rsid w:val="007E13BA"/>
    <w:rsid w:val="007E20EC"/>
    <w:rsid w:val="007E2AF5"/>
    <w:rsid w:val="007E31B6"/>
    <w:rsid w:val="007E33AE"/>
    <w:rsid w:val="007E4870"/>
    <w:rsid w:val="007E501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612"/>
    <w:rsid w:val="00806727"/>
    <w:rsid w:val="00807065"/>
    <w:rsid w:val="0080728D"/>
    <w:rsid w:val="00807342"/>
    <w:rsid w:val="0080765D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12A4"/>
    <w:rsid w:val="00831A03"/>
    <w:rsid w:val="00831C1E"/>
    <w:rsid w:val="00831FB6"/>
    <w:rsid w:val="0083238E"/>
    <w:rsid w:val="00832394"/>
    <w:rsid w:val="00832CE5"/>
    <w:rsid w:val="00832F8E"/>
    <w:rsid w:val="008330C0"/>
    <w:rsid w:val="008332D3"/>
    <w:rsid w:val="008334CB"/>
    <w:rsid w:val="0083375D"/>
    <w:rsid w:val="0083386A"/>
    <w:rsid w:val="00833E2D"/>
    <w:rsid w:val="008352DF"/>
    <w:rsid w:val="00835AFA"/>
    <w:rsid w:val="00835E65"/>
    <w:rsid w:val="008374C0"/>
    <w:rsid w:val="00837653"/>
    <w:rsid w:val="008377E6"/>
    <w:rsid w:val="00837F94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3D5A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0246"/>
    <w:rsid w:val="00881056"/>
    <w:rsid w:val="00881329"/>
    <w:rsid w:val="00881E49"/>
    <w:rsid w:val="00881ED6"/>
    <w:rsid w:val="0088202A"/>
    <w:rsid w:val="008821EB"/>
    <w:rsid w:val="00882D0A"/>
    <w:rsid w:val="00882D78"/>
    <w:rsid w:val="00883089"/>
    <w:rsid w:val="0088335E"/>
    <w:rsid w:val="008844A6"/>
    <w:rsid w:val="00885659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255E"/>
    <w:rsid w:val="0089376A"/>
    <w:rsid w:val="00893A23"/>
    <w:rsid w:val="00893A36"/>
    <w:rsid w:val="00893A6B"/>
    <w:rsid w:val="00893AD8"/>
    <w:rsid w:val="00894BBE"/>
    <w:rsid w:val="0089632B"/>
    <w:rsid w:val="00896448"/>
    <w:rsid w:val="0089672B"/>
    <w:rsid w:val="00896E48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BF9"/>
    <w:rsid w:val="008B34B6"/>
    <w:rsid w:val="008B4164"/>
    <w:rsid w:val="008B4270"/>
    <w:rsid w:val="008B49C9"/>
    <w:rsid w:val="008B4CDD"/>
    <w:rsid w:val="008B4D40"/>
    <w:rsid w:val="008B5126"/>
    <w:rsid w:val="008B560A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43A4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50B5"/>
    <w:rsid w:val="008D5114"/>
    <w:rsid w:val="008D513A"/>
    <w:rsid w:val="008D5475"/>
    <w:rsid w:val="008D54CC"/>
    <w:rsid w:val="008D5D23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5A1"/>
    <w:rsid w:val="008E2C44"/>
    <w:rsid w:val="008E3E69"/>
    <w:rsid w:val="008E40EA"/>
    <w:rsid w:val="008E40F7"/>
    <w:rsid w:val="008E410E"/>
    <w:rsid w:val="008E495C"/>
    <w:rsid w:val="008E4A23"/>
    <w:rsid w:val="008E4A9F"/>
    <w:rsid w:val="008E4CA6"/>
    <w:rsid w:val="008E4F3F"/>
    <w:rsid w:val="008E521D"/>
    <w:rsid w:val="008E5CF4"/>
    <w:rsid w:val="008E6E39"/>
    <w:rsid w:val="008E74FB"/>
    <w:rsid w:val="008F07E2"/>
    <w:rsid w:val="008F0D71"/>
    <w:rsid w:val="008F12BD"/>
    <w:rsid w:val="008F21E9"/>
    <w:rsid w:val="008F2772"/>
    <w:rsid w:val="008F2ADA"/>
    <w:rsid w:val="008F3003"/>
    <w:rsid w:val="008F3483"/>
    <w:rsid w:val="008F3654"/>
    <w:rsid w:val="008F41DA"/>
    <w:rsid w:val="008F4488"/>
    <w:rsid w:val="008F45A8"/>
    <w:rsid w:val="008F488F"/>
    <w:rsid w:val="008F50E3"/>
    <w:rsid w:val="008F58FE"/>
    <w:rsid w:val="008F5B3D"/>
    <w:rsid w:val="008F5D58"/>
    <w:rsid w:val="008F63A8"/>
    <w:rsid w:val="008F6767"/>
    <w:rsid w:val="008F6768"/>
    <w:rsid w:val="008F6946"/>
    <w:rsid w:val="008F6B11"/>
    <w:rsid w:val="008F6B7B"/>
    <w:rsid w:val="008F6E3F"/>
    <w:rsid w:val="008F72B3"/>
    <w:rsid w:val="008F7506"/>
    <w:rsid w:val="008F783A"/>
    <w:rsid w:val="008F7887"/>
    <w:rsid w:val="009002ED"/>
    <w:rsid w:val="00900695"/>
    <w:rsid w:val="00900935"/>
    <w:rsid w:val="00900938"/>
    <w:rsid w:val="00900985"/>
    <w:rsid w:val="00901FCD"/>
    <w:rsid w:val="0090328F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D7E"/>
    <w:rsid w:val="00925645"/>
    <w:rsid w:val="00925AA7"/>
    <w:rsid w:val="009266AD"/>
    <w:rsid w:val="00926CCF"/>
    <w:rsid w:val="00926D87"/>
    <w:rsid w:val="00926EAF"/>
    <w:rsid w:val="00927007"/>
    <w:rsid w:val="009272B6"/>
    <w:rsid w:val="00927408"/>
    <w:rsid w:val="00927DEA"/>
    <w:rsid w:val="009301C1"/>
    <w:rsid w:val="0093056C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7B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2EC"/>
    <w:rsid w:val="009625EB"/>
    <w:rsid w:val="0096312C"/>
    <w:rsid w:val="009634C3"/>
    <w:rsid w:val="00963DF5"/>
    <w:rsid w:val="009641D5"/>
    <w:rsid w:val="00964E8D"/>
    <w:rsid w:val="00965540"/>
    <w:rsid w:val="00965AAE"/>
    <w:rsid w:val="009662EF"/>
    <w:rsid w:val="00966C28"/>
    <w:rsid w:val="00966E75"/>
    <w:rsid w:val="0096718E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DDD"/>
    <w:rsid w:val="00985002"/>
    <w:rsid w:val="00985D96"/>
    <w:rsid w:val="0098604B"/>
    <w:rsid w:val="0098613E"/>
    <w:rsid w:val="009861BF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332"/>
    <w:rsid w:val="009A539B"/>
    <w:rsid w:val="009A5711"/>
    <w:rsid w:val="009A5CEF"/>
    <w:rsid w:val="009A60B7"/>
    <w:rsid w:val="009A64AC"/>
    <w:rsid w:val="009A6864"/>
    <w:rsid w:val="009A6C7E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4161"/>
    <w:rsid w:val="009C4E31"/>
    <w:rsid w:val="009C4FC5"/>
    <w:rsid w:val="009C5C60"/>
    <w:rsid w:val="009C7476"/>
    <w:rsid w:val="009D04D7"/>
    <w:rsid w:val="009D1024"/>
    <w:rsid w:val="009D2428"/>
    <w:rsid w:val="009D2D0E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56A"/>
    <w:rsid w:val="009E2FD2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97B"/>
    <w:rsid w:val="009F4C87"/>
    <w:rsid w:val="009F4D32"/>
    <w:rsid w:val="009F5486"/>
    <w:rsid w:val="009F5FDC"/>
    <w:rsid w:val="009F6AEF"/>
    <w:rsid w:val="009F707A"/>
    <w:rsid w:val="009F7144"/>
    <w:rsid w:val="009F7292"/>
    <w:rsid w:val="00A00803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82F"/>
    <w:rsid w:val="00A0563F"/>
    <w:rsid w:val="00A05C27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B20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8D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2787"/>
    <w:rsid w:val="00A7302F"/>
    <w:rsid w:val="00A73C15"/>
    <w:rsid w:val="00A74392"/>
    <w:rsid w:val="00A75725"/>
    <w:rsid w:val="00A75B55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75C"/>
    <w:rsid w:val="00A83AB4"/>
    <w:rsid w:val="00A83ABF"/>
    <w:rsid w:val="00A83D86"/>
    <w:rsid w:val="00A84759"/>
    <w:rsid w:val="00A84B6E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D2D"/>
    <w:rsid w:val="00AA0F44"/>
    <w:rsid w:val="00AA1B10"/>
    <w:rsid w:val="00AA231D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B8D"/>
    <w:rsid w:val="00AC1CE3"/>
    <w:rsid w:val="00AC2B18"/>
    <w:rsid w:val="00AC3200"/>
    <w:rsid w:val="00AC3407"/>
    <w:rsid w:val="00AC3589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0CA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D6C"/>
    <w:rsid w:val="00AF3F06"/>
    <w:rsid w:val="00AF3F53"/>
    <w:rsid w:val="00AF4C2A"/>
    <w:rsid w:val="00AF5AF5"/>
    <w:rsid w:val="00AF629E"/>
    <w:rsid w:val="00AF6706"/>
    <w:rsid w:val="00AF7109"/>
    <w:rsid w:val="00AF72D5"/>
    <w:rsid w:val="00AF77BA"/>
    <w:rsid w:val="00AF7C9F"/>
    <w:rsid w:val="00B01112"/>
    <w:rsid w:val="00B01168"/>
    <w:rsid w:val="00B01309"/>
    <w:rsid w:val="00B0148C"/>
    <w:rsid w:val="00B02A78"/>
    <w:rsid w:val="00B03FED"/>
    <w:rsid w:val="00B04A10"/>
    <w:rsid w:val="00B05415"/>
    <w:rsid w:val="00B05FEE"/>
    <w:rsid w:val="00B06CA2"/>
    <w:rsid w:val="00B071C3"/>
    <w:rsid w:val="00B07583"/>
    <w:rsid w:val="00B076FF"/>
    <w:rsid w:val="00B10D0F"/>
    <w:rsid w:val="00B11320"/>
    <w:rsid w:val="00B11717"/>
    <w:rsid w:val="00B11A59"/>
    <w:rsid w:val="00B12F41"/>
    <w:rsid w:val="00B141C0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E38"/>
    <w:rsid w:val="00B84EB0"/>
    <w:rsid w:val="00B85349"/>
    <w:rsid w:val="00B858CE"/>
    <w:rsid w:val="00B878C9"/>
    <w:rsid w:val="00B87B41"/>
    <w:rsid w:val="00B87B6B"/>
    <w:rsid w:val="00B902EF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68E"/>
    <w:rsid w:val="00B97AEB"/>
    <w:rsid w:val="00B97B2B"/>
    <w:rsid w:val="00BA1174"/>
    <w:rsid w:val="00BA1487"/>
    <w:rsid w:val="00BA14BB"/>
    <w:rsid w:val="00BA17D5"/>
    <w:rsid w:val="00BA1D7E"/>
    <w:rsid w:val="00BA1EA9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B0181"/>
    <w:rsid w:val="00BB01C3"/>
    <w:rsid w:val="00BB080E"/>
    <w:rsid w:val="00BB13CC"/>
    <w:rsid w:val="00BB1B02"/>
    <w:rsid w:val="00BB24EA"/>
    <w:rsid w:val="00BB2A79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C3A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3ECF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C95"/>
    <w:rsid w:val="00C05BFF"/>
    <w:rsid w:val="00C05C73"/>
    <w:rsid w:val="00C0657F"/>
    <w:rsid w:val="00C065CB"/>
    <w:rsid w:val="00C06D49"/>
    <w:rsid w:val="00C07D93"/>
    <w:rsid w:val="00C10B2C"/>
    <w:rsid w:val="00C10E62"/>
    <w:rsid w:val="00C11D1E"/>
    <w:rsid w:val="00C11EF1"/>
    <w:rsid w:val="00C11F43"/>
    <w:rsid w:val="00C12D51"/>
    <w:rsid w:val="00C12E26"/>
    <w:rsid w:val="00C137E5"/>
    <w:rsid w:val="00C14DDB"/>
    <w:rsid w:val="00C1503B"/>
    <w:rsid w:val="00C15088"/>
    <w:rsid w:val="00C15516"/>
    <w:rsid w:val="00C15905"/>
    <w:rsid w:val="00C17DDA"/>
    <w:rsid w:val="00C20CF3"/>
    <w:rsid w:val="00C20FB0"/>
    <w:rsid w:val="00C212CA"/>
    <w:rsid w:val="00C215B9"/>
    <w:rsid w:val="00C22132"/>
    <w:rsid w:val="00C22373"/>
    <w:rsid w:val="00C22410"/>
    <w:rsid w:val="00C2260C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56"/>
    <w:rsid w:val="00C26AF7"/>
    <w:rsid w:val="00C26D87"/>
    <w:rsid w:val="00C27515"/>
    <w:rsid w:val="00C27713"/>
    <w:rsid w:val="00C27F4D"/>
    <w:rsid w:val="00C27F4F"/>
    <w:rsid w:val="00C31394"/>
    <w:rsid w:val="00C31CB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6E"/>
    <w:rsid w:val="00C35998"/>
    <w:rsid w:val="00C359EC"/>
    <w:rsid w:val="00C35FB3"/>
    <w:rsid w:val="00C362D2"/>
    <w:rsid w:val="00C36488"/>
    <w:rsid w:val="00C364B9"/>
    <w:rsid w:val="00C3695A"/>
    <w:rsid w:val="00C37634"/>
    <w:rsid w:val="00C376C9"/>
    <w:rsid w:val="00C377BF"/>
    <w:rsid w:val="00C37B46"/>
    <w:rsid w:val="00C37C66"/>
    <w:rsid w:val="00C413BB"/>
    <w:rsid w:val="00C41DBA"/>
    <w:rsid w:val="00C41E88"/>
    <w:rsid w:val="00C41F32"/>
    <w:rsid w:val="00C42AAB"/>
    <w:rsid w:val="00C43519"/>
    <w:rsid w:val="00C43AB9"/>
    <w:rsid w:val="00C43BC7"/>
    <w:rsid w:val="00C448EE"/>
    <w:rsid w:val="00C44FA2"/>
    <w:rsid w:val="00C45873"/>
    <w:rsid w:val="00C45AB6"/>
    <w:rsid w:val="00C46688"/>
    <w:rsid w:val="00C46A60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205"/>
    <w:rsid w:val="00C6142A"/>
    <w:rsid w:val="00C6295E"/>
    <w:rsid w:val="00C63471"/>
    <w:rsid w:val="00C639B9"/>
    <w:rsid w:val="00C642BE"/>
    <w:rsid w:val="00C64E46"/>
    <w:rsid w:val="00C654D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5E0"/>
    <w:rsid w:val="00C8409F"/>
    <w:rsid w:val="00C844A3"/>
    <w:rsid w:val="00C845A5"/>
    <w:rsid w:val="00C8518B"/>
    <w:rsid w:val="00C85D1F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0C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EBE"/>
    <w:rsid w:val="00CB12ED"/>
    <w:rsid w:val="00CB1667"/>
    <w:rsid w:val="00CB1AA8"/>
    <w:rsid w:val="00CB4B8A"/>
    <w:rsid w:val="00CB4BF1"/>
    <w:rsid w:val="00CB4F5B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6FC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D713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E8A"/>
    <w:rsid w:val="00CF4578"/>
    <w:rsid w:val="00CF46FF"/>
    <w:rsid w:val="00CF485B"/>
    <w:rsid w:val="00CF485C"/>
    <w:rsid w:val="00CF4B7D"/>
    <w:rsid w:val="00CF6739"/>
    <w:rsid w:val="00CF7757"/>
    <w:rsid w:val="00D002B4"/>
    <w:rsid w:val="00D0061C"/>
    <w:rsid w:val="00D01A08"/>
    <w:rsid w:val="00D01A14"/>
    <w:rsid w:val="00D01D46"/>
    <w:rsid w:val="00D01FDF"/>
    <w:rsid w:val="00D023C8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9A1"/>
    <w:rsid w:val="00D143D9"/>
    <w:rsid w:val="00D1495B"/>
    <w:rsid w:val="00D14CA2"/>
    <w:rsid w:val="00D14D78"/>
    <w:rsid w:val="00D14EFC"/>
    <w:rsid w:val="00D15E2F"/>
    <w:rsid w:val="00D15F34"/>
    <w:rsid w:val="00D173E3"/>
    <w:rsid w:val="00D177A8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F95"/>
    <w:rsid w:val="00D24FFB"/>
    <w:rsid w:val="00D255B9"/>
    <w:rsid w:val="00D25813"/>
    <w:rsid w:val="00D261A6"/>
    <w:rsid w:val="00D26664"/>
    <w:rsid w:val="00D273E5"/>
    <w:rsid w:val="00D276B6"/>
    <w:rsid w:val="00D304B7"/>
    <w:rsid w:val="00D309C3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36E9"/>
    <w:rsid w:val="00D53748"/>
    <w:rsid w:val="00D5428E"/>
    <w:rsid w:val="00D543AB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B8A"/>
    <w:rsid w:val="00D61BBB"/>
    <w:rsid w:val="00D62077"/>
    <w:rsid w:val="00D626B0"/>
    <w:rsid w:val="00D6288B"/>
    <w:rsid w:val="00D651A2"/>
    <w:rsid w:val="00D65F37"/>
    <w:rsid w:val="00D6644F"/>
    <w:rsid w:val="00D66D8F"/>
    <w:rsid w:val="00D6703D"/>
    <w:rsid w:val="00D700FF"/>
    <w:rsid w:val="00D70ECC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08B"/>
    <w:rsid w:val="00D82167"/>
    <w:rsid w:val="00D823BD"/>
    <w:rsid w:val="00D837BF"/>
    <w:rsid w:val="00D83CA5"/>
    <w:rsid w:val="00D84B3B"/>
    <w:rsid w:val="00D85A4A"/>
    <w:rsid w:val="00D85E7F"/>
    <w:rsid w:val="00D86404"/>
    <w:rsid w:val="00D87077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83F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1409"/>
    <w:rsid w:val="00DE1524"/>
    <w:rsid w:val="00DE191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54B"/>
    <w:rsid w:val="00DE6E48"/>
    <w:rsid w:val="00DE722F"/>
    <w:rsid w:val="00DE7A47"/>
    <w:rsid w:val="00DF0103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7CE2"/>
    <w:rsid w:val="00E200CC"/>
    <w:rsid w:val="00E20763"/>
    <w:rsid w:val="00E216CA"/>
    <w:rsid w:val="00E216CF"/>
    <w:rsid w:val="00E21A4E"/>
    <w:rsid w:val="00E21C4E"/>
    <w:rsid w:val="00E21C9A"/>
    <w:rsid w:val="00E222EB"/>
    <w:rsid w:val="00E225CF"/>
    <w:rsid w:val="00E22D40"/>
    <w:rsid w:val="00E230D4"/>
    <w:rsid w:val="00E23BA7"/>
    <w:rsid w:val="00E24069"/>
    <w:rsid w:val="00E250DA"/>
    <w:rsid w:val="00E26019"/>
    <w:rsid w:val="00E26700"/>
    <w:rsid w:val="00E27A4F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D85"/>
    <w:rsid w:val="00E43F7B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472"/>
    <w:rsid w:val="00E55148"/>
    <w:rsid w:val="00E55705"/>
    <w:rsid w:val="00E56460"/>
    <w:rsid w:val="00E56D9F"/>
    <w:rsid w:val="00E56E9C"/>
    <w:rsid w:val="00E576A5"/>
    <w:rsid w:val="00E57A3D"/>
    <w:rsid w:val="00E57E96"/>
    <w:rsid w:val="00E6094F"/>
    <w:rsid w:val="00E60C67"/>
    <w:rsid w:val="00E61354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1F"/>
    <w:rsid w:val="00E6558A"/>
    <w:rsid w:val="00E65C13"/>
    <w:rsid w:val="00E66D42"/>
    <w:rsid w:val="00E66EA0"/>
    <w:rsid w:val="00E66F40"/>
    <w:rsid w:val="00E674D5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3F9A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DAF"/>
    <w:rsid w:val="00E841BB"/>
    <w:rsid w:val="00E85754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5C7D"/>
    <w:rsid w:val="00E9626B"/>
    <w:rsid w:val="00E96A00"/>
    <w:rsid w:val="00E973ED"/>
    <w:rsid w:val="00EA094D"/>
    <w:rsid w:val="00EA0B7E"/>
    <w:rsid w:val="00EA0B9A"/>
    <w:rsid w:val="00EA0DC1"/>
    <w:rsid w:val="00EA0FFD"/>
    <w:rsid w:val="00EA1166"/>
    <w:rsid w:val="00EA13BA"/>
    <w:rsid w:val="00EA1CFA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147E"/>
    <w:rsid w:val="00EC171F"/>
    <w:rsid w:val="00EC1B1D"/>
    <w:rsid w:val="00EC2AD7"/>
    <w:rsid w:val="00EC2CC8"/>
    <w:rsid w:val="00EC5244"/>
    <w:rsid w:val="00EC540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9D2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262F"/>
    <w:rsid w:val="00EE27F4"/>
    <w:rsid w:val="00EE283B"/>
    <w:rsid w:val="00EE2938"/>
    <w:rsid w:val="00EE2A2F"/>
    <w:rsid w:val="00EE2ECF"/>
    <w:rsid w:val="00EE33CD"/>
    <w:rsid w:val="00EE36E1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69B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D82"/>
    <w:rsid w:val="00F022AC"/>
    <w:rsid w:val="00F0252A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6F69"/>
    <w:rsid w:val="00F2741D"/>
    <w:rsid w:val="00F30162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B7"/>
    <w:rsid w:val="00F448EC"/>
    <w:rsid w:val="00F453B9"/>
    <w:rsid w:val="00F453DD"/>
    <w:rsid w:val="00F454ED"/>
    <w:rsid w:val="00F45558"/>
    <w:rsid w:val="00F4587F"/>
    <w:rsid w:val="00F46573"/>
    <w:rsid w:val="00F47334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F38"/>
    <w:rsid w:val="00F60F86"/>
    <w:rsid w:val="00F61017"/>
    <w:rsid w:val="00F61A24"/>
    <w:rsid w:val="00F61B02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91B"/>
    <w:rsid w:val="00F65DA0"/>
    <w:rsid w:val="00F6650E"/>
    <w:rsid w:val="00F66DD2"/>
    <w:rsid w:val="00F677BB"/>
    <w:rsid w:val="00F67910"/>
    <w:rsid w:val="00F70282"/>
    <w:rsid w:val="00F70321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D6"/>
    <w:rsid w:val="00F93C1B"/>
    <w:rsid w:val="00F94548"/>
    <w:rsid w:val="00F95377"/>
    <w:rsid w:val="00F9570F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4FA5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A7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A5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D7FC1"/>
    <w:rsid w:val="00FE0A9E"/>
    <w:rsid w:val="00FE0EF1"/>
    <w:rsid w:val="00FE1472"/>
    <w:rsid w:val="00FE22B1"/>
    <w:rsid w:val="00FE233C"/>
    <w:rsid w:val="00FE32C8"/>
    <w:rsid w:val="00FE34BB"/>
    <w:rsid w:val="00FE3BD9"/>
    <w:rsid w:val="00FE4789"/>
    <w:rsid w:val="00FE4D2A"/>
    <w:rsid w:val="00FE52C6"/>
    <w:rsid w:val="00FE5DEA"/>
    <w:rsid w:val="00FE7517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2C0B13D"/>
    <w:rsid w:val="05193741"/>
    <w:rsid w:val="052C0466"/>
    <w:rsid w:val="052E3BD4"/>
    <w:rsid w:val="06080212"/>
    <w:rsid w:val="0627DC4E"/>
    <w:rsid w:val="06D8A686"/>
    <w:rsid w:val="06FA0000"/>
    <w:rsid w:val="09609777"/>
    <w:rsid w:val="0BA6786F"/>
    <w:rsid w:val="0C8B1FD8"/>
    <w:rsid w:val="0DBEF66F"/>
    <w:rsid w:val="111E8CBF"/>
    <w:rsid w:val="116ECC2A"/>
    <w:rsid w:val="1187FE27"/>
    <w:rsid w:val="139F5CEF"/>
    <w:rsid w:val="14AC0CAE"/>
    <w:rsid w:val="153AEF2D"/>
    <w:rsid w:val="15DE9957"/>
    <w:rsid w:val="176DE0B4"/>
    <w:rsid w:val="18952C13"/>
    <w:rsid w:val="19732B53"/>
    <w:rsid w:val="19C69C96"/>
    <w:rsid w:val="1BD1A3B2"/>
    <w:rsid w:val="1CE9E3E4"/>
    <w:rsid w:val="1D9F23ED"/>
    <w:rsid w:val="1E771E26"/>
    <w:rsid w:val="1EB7DDB0"/>
    <w:rsid w:val="1EF6FCED"/>
    <w:rsid w:val="21CF191B"/>
    <w:rsid w:val="225D3BA4"/>
    <w:rsid w:val="2327F4AF"/>
    <w:rsid w:val="27FCF7B1"/>
    <w:rsid w:val="2866C9EA"/>
    <w:rsid w:val="29430ECF"/>
    <w:rsid w:val="2A2569B2"/>
    <w:rsid w:val="2A975518"/>
    <w:rsid w:val="2BA6CB41"/>
    <w:rsid w:val="2EEC48E4"/>
    <w:rsid w:val="308AF4BD"/>
    <w:rsid w:val="30BEC85A"/>
    <w:rsid w:val="3147733F"/>
    <w:rsid w:val="31CC9316"/>
    <w:rsid w:val="31F96C16"/>
    <w:rsid w:val="32253C36"/>
    <w:rsid w:val="32477048"/>
    <w:rsid w:val="33595E31"/>
    <w:rsid w:val="3435FFB7"/>
    <w:rsid w:val="34F13E7E"/>
    <w:rsid w:val="3642E47A"/>
    <w:rsid w:val="36FB1E42"/>
    <w:rsid w:val="3840C3AC"/>
    <w:rsid w:val="3A6DA8FD"/>
    <w:rsid w:val="3AB5A7D3"/>
    <w:rsid w:val="3B1AAC75"/>
    <w:rsid w:val="3BF3AC51"/>
    <w:rsid w:val="3F4B4440"/>
    <w:rsid w:val="40B87D0A"/>
    <w:rsid w:val="40D0D826"/>
    <w:rsid w:val="41A03DF4"/>
    <w:rsid w:val="41F41808"/>
    <w:rsid w:val="41F9D63E"/>
    <w:rsid w:val="4581CDC2"/>
    <w:rsid w:val="467C3E20"/>
    <w:rsid w:val="4780D959"/>
    <w:rsid w:val="483F768B"/>
    <w:rsid w:val="4930E315"/>
    <w:rsid w:val="495844F3"/>
    <w:rsid w:val="4C25E759"/>
    <w:rsid w:val="4C37A001"/>
    <w:rsid w:val="4C40506B"/>
    <w:rsid w:val="502CFE43"/>
    <w:rsid w:val="51C9C1A0"/>
    <w:rsid w:val="5332904C"/>
    <w:rsid w:val="5395CC7E"/>
    <w:rsid w:val="54B99D99"/>
    <w:rsid w:val="552030F3"/>
    <w:rsid w:val="56F6A021"/>
    <w:rsid w:val="5899E5C0"/>
    <w:rsid w:val="58EB126A"/>
    <w:rsid w:val="58FCAAE6"/>
    <w:rsid w:val="5A1E3907"/>
    <w:rsid w:val="5AB76067"/>
    <w:rsid w:val="5B40106C"/>
    <w:rsid w:val="5DB6ACEC"/>
    <w:rsid w:val="5E4FD486"/>
    <w:rsid w:val="5F082D38"/>
    <w:rsid w:val="6600E857"/>
    <w:rsid w:val="6645E21C"/>
    <w:rsid w:val="6713D3DA"/>
    <w:rsid w:val="6907149C"/>
    <w:rsid w:val="69283C13"/>
    <w:rsid w:val="6A59377C"/>
    <w:rsid w:val="6ABC1CC3"/>
    <w:rsid w:val="6C2C262A"/>
    <w:rsid w:val="6CC77961"/>
    <w:rsid w:val="6D80DFB7"/>
    <w:rsid w:val="6EFEDB3A"/>
    <w:rsid w:val="6F3C7AED"/>
    <w:rsid w:val="71B14D3B"/>
    <w:rsid w:val="76316A9E"/>
    <w:rsid w:val="7645AF8A"/>
    <w:rsid w:val="782F7325"/>
    <w:rsid w:val="78BDBA6A"/>
    <w:rsid w:val="78F92B70"/>
    <w:rsid w:val="79829EE8"/>
    <w:rsid w:val="79A4A2D9"/>
    <w:rsid w:val="79B3F2C6"/>
    <w:rsid w:val="7AF530A2"/>
    <w:rsid w:val="7C564CEF"/>
    <w:rsid w:val="7D0DA5BD"/>
    <w:rsid w:val="7EB4E931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67796931-AF8E-440E-B91B-FCEBD900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221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1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2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6901"/>
    <w:rsid w:val="000466A9"/>
    <w:rsid w:val="000504BB"/>
    <w:rsid w:val="000651C4"/>
    <w:rsid w:val="0007578A"/>
    <w:rsid w:val="000B51A8"/>
    <w:rsid w:val="000C5DDA"/>
    <w:rsid w:val="000D029C"/>
    <w:rsid w:val="00133AFA"/>
    <w:rsid w:val="001409F7"/>
    <w:rsid w:val="001415B1"/>
    <w:rsid w:val="00145132"/>
    <w:rsid w:val="001700BA"/>
    <w:rsid w:val="00191A4E"/>
    <w:rsid w:val="00197B49"/>
    <w:rsid w:val="001A40DA"/>
    <w:rsid w:val="001B5E6D"/>
    <w:rsid w:val="001C45ED"/>
    <w:rsid w:val="001E6D02"/>
    <w:rsid w:val="00211E2B"/>
    <w:rsid w:val="002121EE"/>
    <w:rsid w:val="00213D54"/>
    <w:rsid w:val="00256B8C"/>
    <w:rsid w:val="0026557B"/>
    <w:rsid w:val="002770DE"/>
    <w:rsid w:val="00281A49"/>
    <w:rsid w:val="00282216"/>
    <w:rsid w:val="00297CF7"/>
    <w:rsid w:val="002A02AB"/>
    <w:rsid w:val="002A08D8"/>
    <w:rsid w:val="002C5732"/>
    <w:rsid w:val="002D0EE9"/>
    <w:rsid w:val="002D2E2E"/>
    <w:rsid w:val="00302D58"/>
    <w:rsid w:val="00332897"/>
    <w:rsid w:val="00361552"/>
    <w:rsid w:val="00362EDC"/>
    <w:rsid w:val="00375A20"/>
    <w:rsid w:val="00377F85"/>
    <w:rsid w:val="003E755A"/>
    <w:rsid w:val="003E7DBC"/>
    <w:rsid w:val="00400D5D"/>
    <w:rsid w:val="004024F5"/>
    <w:rsid w:val="00487E16"/>
    <w:rsid w:val="00490EEB"/>
    <w:rsid w:val="00495C02"/>
    <w:rsid w:val="004B13DB"/>
    <w:rsid w:val="004B431C"/>
    <w:rsid w:val="004C7134"/>
    <w:rsid w:val="004D1B35"/>
    <w:rsid w:val="004D5AAA"/>
    <w:rsid w:val="004E1558"/>
    <w:rsid w:val="004F40AE"/>
    <w:rsid w:val="0050302B"/>
    <w:rsid w:val="005102BE"/>
    <w:rsid w:val="00533D0A"/>
    <w:rsid w:val="005354F0"/>
    <w:rsid w:val="0054642E"/>
    <w:rsid w:val="00570BE4"/>
    <w:rsid w:val="005850E6"/>
    <w:rsid w:val="00587E9E"/>
    <w:rsid w:val="0059697E"/>
    <w:rsid w:val="005A623E"/>
    <w:rsid w:val="005E09B8"/>
    <w:rsid w:val="005E414D"/>
    <w:rsid w:val="005F1912"/>
    <w:rsid w:val="005F2111"/>
    <w:rsid w:val="005F60EB"/>
    <w:rsid w:val="00601D60"/>
    <w:rsid w:val="00622EBD"/>
    <w:rsid w:val="00626C54"/>
    <w:rsid w:val="00630B72"/>
    <w:rsid w:val="00631851"/>
    <w:rsid w:val="006372C3"/>
    <w:rsid w:val="00663F11"/>
    <w:rsid w:val="006752C0"/>
    <w:rsid w:val="00694E41"/>
    <w:rsid w:val="006A6D28"/>
    <w:rsid w:val="006C2A6B"/>
    <w:rsid w:val="006D3EDD"/>
    <w:rsid w:val="006E1D37"/>
    <w:rsid w:val="006E6A2D"/>
    <w:rsid w:val="006E7032"/>
    <w:rsid w:val="00704C9A"/>
    <w:rsid w:val="00704F73"/>
    <w:rsid w:val="00710EB0"/>
    <w:rsid w:val="007171CC"/>
    <w:rsid w:val="0072358F"/>
    <w:rsid w:val="00734F5D"/>
    <w:rsid w:val="0074573B"/>
    <w:rsid w:val="00767116"/>
    <w:rsid w:val="00784F6C"/>
    <w:rsid w:val="0079425A"/>
    <w:rsid w:val="0079525F"/>
    <w:rsid w:val="007A3402"/>
    <w:rsid w:val="007B5BD3"/>
    <w:rsid w:val="007C5AEC"/>
    <w:rsid w:val="007E658C"/>
    <w:rsid w:val="0080765D"/>
    <w:rsid w:val="0087137B"/>
    <w:rsid w:val="008A64AC"/>
    <w:rsid w:val="008B2D27"/>
    <w:rsid w:val="008B4CDD"/>
    <w:rsid w:val="008B4FEE"/>
    <w:rsid w:val="008C1427"/>
    <w:rsid w:val="008C3F37"/>
    <w:rsid w:val="008D7A64"/>
    <w:rsid w:val="008F01C0"/>
    <w:rsid w:val="008F07E2"/>
    <w:rsid w:val="008F12BD"/>
    <w:rsid w:val="008F6946"/>
    <w:rsid w:val="008F77CE"/>
    <w:rsid w:val="009212A8"/>
    <w:rsid w:val="00936D92"/>
    <w:rsid w:val="00942DEB"/>
    <w:rsid w:val="0094777B"/>
    <w:rsid w:val="00965AAE"/>
    <w:rsid w:val="009744FA"/>
    <w:rsid w:val="00982615"/>
    <w:rsid w:val="009C38A8"/>
    <w:rsid w:val="009C3ED1"/>
    <w:rsid w:val="009C4BDD"/>
    <w:rsid w:val="009F007C"/>
    <w:rsid w:val="00A05907"/>
    <w:rsid w:val="00A05E0D"/>
    <w:rsid w:val="00A2428D"/>
    <w:rsid w:val="00A3271E"/>
    <w:rsid w:val="00A63647"/>
    <w:rsid w:val="00A63A90"/>
    <w:rsid w:val="00A71356"/>
    <w:rsid w:val="00A861AA"/>
    <w:rsid w:val="00AA231D"/>
    <w:rsid w:val="00AA54EA"/>
    <w:rsid w:val="00AC3407"/>
    <w:rsid w:val="00AE16F9"/>
    <w:rsid w:val="00AF5096"/>
    <w:rsid w:val="00B04529"/>
    <w:rsid w:val="00B141BD"/>
    <w:rsid w:val="00B16677"/>
    <w:rsid w:val="00B177CE"/>
    <w:rsid w:val="00B30618"/>
    <w:rsid w:val="00B417E1"/>
    <w:rsid w:val="00B451E0"/>
    <w:rsid w:val="00B77A66"/>
    <w:rsid w:val="00B9768E"/>
    <w:rsid w:val="00C15776"/>
    <w:rsid w:val="00C2029F"/>
    <w:rsid w:val="00C236F3"/>
    <w:rsid w:val="00C36488"/>
    <w:rsid w:val="00C43AB9"/>
    <w:rsid w:val="00C45873"/>
    <w:rsid w:val="00C53169"/>
    <w:rsid w:val="00C5596C"/>
    <w:rsid w:val="00C5732D"/>
    <w:rsid w:val="00C903C9"/>
    <w:rsid w:val="00CD1334"/>
    <w:rsid w:val="00D137AF"/>
    <w:rsid w:val="00D2796A"/>
    <w:rsid w:val="00D415C2"/>
    <w:rsid w:val="00D4497A"/>
    <w:rsid w:val="00D51F65"/>
    <w:rsid w:val="00D60388"/>
    <w:rsid w:val="00D63C3A"/>
    <w:rsid w:val="00D70ECC"/>
    <w:rsid w:val="00DB0A0C"/>
    <w:rsid w:val="00DB1E6C"/>
    <w:rsid w:val="00DB536F"/>
    <w:rsid w:val="00DC405D"/>
    <w:rsid w:val="00DC4955"/>
    <w:rsid w:val="00DD190C"/>
    <w:rsid w:val="00DE0B3C"/>
    <w:rsid w:val="00DE1409"/>
    <w:rsid w:val="00E204CB"/>
    <w:rsid w:val="00E27F9A"/>
    <w:rsid w:val="00E37934"/>
    <w:rsid w:val="00E45F45"/>
    <w:rsid w:val="00E522F6"/>
    <w:rsid w:val="00E627A7"/>
    <w:rsid w:val="00EA6A9C"/>
    <w:rsid w:val="00EC367F"/>
    <w:rsid w:val="00EC7F4D"/>
    <w:rsid w:val="00EE0898"/>
    <w:rsid w:val="00EF5E49"/>
    <w:rsid w:val="00EF6240"/>
    <w:rsid w:val="00F25426"/>
    <w:rsid w:val="00F27C2C"/>
    <w:rsid w:val="00F35730"/>
    <w:rsid w:val="00F448B7"/>
    <w:rsid w:val="00F85139"/>
    <w:rsid w:val="00F9625B"/>
    <w:rsid w:val="00FA4FA5"/>
    <w:rsid w:val="00FA6D24"/>
    <w:rsid w:val="00FD61D4"/>
    <w:rsid w:val="00FD7164"/>
    <w:rsid w:val="00FD7AEA"/>
    <w:rsid w:val="00FE5DEA"/>
    <w:rsid w:val="00FF2847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humbnail xmlns="24019410-d1d0-42fe-b6da-bfb21a3ee566" xsi:nil="true"/>
    <_Flow_SignoffStatus xmlns="24019410-d1d0-42fe-b6da-bfb21a3ee566" xsi:nil="true"/>
    <TaxCatchAll xmlns="f1fa6c51-b02d-4139-aafb-3ade645604da" xsi:nil="true"/>
    <AS_xc5c5__xccb4__xbe0c__xb85c__xc154_ xmlns="24019410-d1d0-42fe-b6da-bfb21a3ee5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2.xml><?xml version="1.0" encoding="utf-8"?>
<ds:datastoreItem xmlns:ds="http://schemas.openxmlformats.org/officeDocument/2006/customXml" ds:itemID="{DAF672DA-06DE-4681-B65B-005863A8D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1503</TotalTime>
  <Pages>12</Pages>
  <Words>1210</Words>
  <Characters>6225</Characters>
  <Application>Microsoft Office Word</Application>
  <DocSecurity>0</DocSecurity>
  <Lines>778</Lines>
  <Paragraphs>675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Final Inspection Report</vt:lpstr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Inspection Report</dc:title>
  <dc:subject/>
  <dc:creator>Wonchul Yoo</dc:creator>
  <cp:keywords/>
  <dc:description/>
  <cp:lastModifiedBy>Seunghyun Woo(우승현)</cp:lastModifiedBy>
  <cp:revision>9</cp:revision>
  <cp:lastPrinted>2025-12-17T02:31:00Z</cp:lastPrinted>
  <dcterms:created xsi:type="dcterms:W3CDTF">2025-07-11T08:00:00Z</dcterms:created>
  <dcterms:modified xsi:type="dcterms:W3CDTF">2026-05-04T06:51:00Z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  <property fmtid="{D5CDD505-2E9C-101B-9397-08002B2CF9AE}" pid="7" name="lcf76f155ced4ddcb4097134ff3c332f">
    <vt:lpwstr/>
  </property>
  <property fmtid="{D5CDD505-2E9C-101B-9397-08002B2CF9AE}" pid="8" name="Thumbnail">
    <vt:lpwstr/>
  </property>
  <property fmtid="{D5CDD505-2E9C-101B-9397-08002B2CF9AE}" pid="9" name="사인 오프 상태">
    <vt:lpwstr/>
  </property>
  <property fmtid="{D5CDD505-2E9C-101B-9397-08002B2CF9AE}" pid="10" name="TaxCatchAll">
    <vt:lpwstr/>
  </property>
  <property fmtid="{D5CDD505-2E9C-101B-9397-08002B2CF9AE}" pid="11" name="AS업체브로셔">
    <vt:lpwstr/>
  </property>
</Properties>
</file>